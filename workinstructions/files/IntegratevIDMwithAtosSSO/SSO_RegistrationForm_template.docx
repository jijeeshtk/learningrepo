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46A3D" w14:textId="77777777" w:rsidR="00915C0E" w:rsidRDefault="00915C0E" w:rsidP="004E37BA"/>
    <w:p w14:paraId="592F42A8" w14:textId="77777777" w:rsidR="00C02618" w:rsidRDefault="00C02618" w:rsidP="004E37BA"/>
    <w:p w14:paraId="4646CAB5" w14:textId="77777777" w:rsidR="00C02618" w:rsidRDefault="00C02618" w:rsidP="004E37BA"/>
    <w:p w14:paraId="0EA90425" w14:textId="77777777" w:rsidR="00C02618" w:rsidRDefault="00C02618" w:rsidP="004E37BA"/>
    <w:p w14:paraId="6BF1DB72" w14:textId="77777777" w:rsidR="00C02618" w:rsidRPr="00714981" w:rsidRDefault="00C02618" w:rsidP="004E37BA"/>
    <w:p w14:paraId="5AAC639A" w14:textId="77777777" w:rsidR="00915C0E" w:rsidRPr="00714981" w:rsidRDefault="002D32F5" w:rsidP="00915C0E">
      <w:pPr>
        <w:pStyle w:val="sysClass"/>
        <w:framePr w:wrap="notBeside"/>
      </w:pPr>
      <w:fldSimple w:instr=" DOCPROPERTY &quot;Classification&quot; ">
        <w:r w:rsidR="00896DBF">
          <w:t>For internal use</w:t>
        </w:r>
      </w:fldSimple>
    </w:p>
    <w:p w14:paraId="2275E2B0" w14:textId="3F1F7629" w:rsidR="00915C0E" w:rsidRPr="00B4060E" w:rsidRDefault="002D32F5" w:rsidP="00B4060E">
      <w:pPr>
        <w:pStyle w:val="Title"/>
        <w:framePr w:wrap="notBeside"/>
        <w:jc w:val="center"/>
        <w:rPr>
          <w:b/>
          <w:bCs/>
        </w:rPr>
      </w:pPr>
      <w:r w:rsidRPr="00B4060E">
        <w:rPr>
          <w:b/>
          <w:bCs/>
        </w:rPr>
        <w:fldChar w:fldCharType="begin"/>
      </w:r>
      <w:r w:rsidRPr="00B4060E">
        <w:rPr>
          <w:b/>
          <w:bCs/>
        </w:rPr>
        <w:instrText xml:space="preserve"> DOCPROPERTY  TitleTitlePage </w:instrText>
      </w:r>
      <w:r w:rsidRPr="00B4060E">
        <w:rPr>
          <w:b/>
          <w:bCs/>
        </w:rPr>
        <w:fldChar w:fldCharType="separate"/>
      </w:r>
      <w:r w:rsidR="00896DBF" w:rsidRPr="00B4060E">
        <w:rPr>
          <w:b/>
          <w:bCs/>
        </w:rPr>
        <w:t>SSO registration form</w:t>
      </w:r>
      <w:r w:rsidRPr="00B4060E">
        <w:rPr>
          <w:b/>
          <w:bCs/>
        </w:rPr>
        <w:fldChar w:fldCharType="end"/>
      </w:r>
    </w:p>
    <w:p w14:paraId="1F864851" w14:textId="77777777" w:rsidR="00915C0E" w:rsidRPr="00714981" w:rsidRDefault="00915C0E" w:rsidP="00915C0E">
      <w:pPr>
        <w:pStyle w:val="sysDocStatistics"/>
      </w:pPr>
      <w:r w:rsidRPr="00714981">
        <w:rPr>
          <w:rStyle w:val="sysDocStatisticslbl"/>
        </w:rPr>
        <w:fldChar w:fldCharType="begin"/>
      </w:r>
      <w:r w:rsidRPr="00714981">
        <w:rPr>
          <w:rStyle w:val="sysDocStatisticslbl"/>
        </w:rPr>
        <w:instrText xml:space="preserve"> DOCPROPERTY "lblAuthors" \* Lower </w:instrText>
      </w:r>
      <w:r w:rsidRPr="00714981">
        <w:rPr>
          <w:rStyle w:val="sysDocStatisticslbl"/>
        </w:rPr>
        <w:fldChar w:fldCharType="separate"/>
      </w:r>
      <w:r w:rsidR="00896DBF">
        <w:rPr>
          <w:rStyle w:val="sysDocStatisticslbl"/>
        </w:rPr>
        <w:t>author(s)</w:t>
      </w:r>
      <w:r w:rsidRPr="00714981">
        <w:rPr>
          <w:rStyle w:val="sysDocStatisticslbl"/>
        </w:rPr>
        <w:fldChar w:fldCharType="end"/>
      </w:r>
      <w:r w:rsidRPr="00714981">
        <w:tab/>
        <w:t>:</w:t>
      </w:r>
      <w:r w:rsidRPr="00714981">
        <w:tab/>
      </w:r>
      <w:r w:rsidR="00714981" w:rsidRPr="00714981">
        <w:t>Erik Coppens, Marcus Diemer</w:t>
      </w:r>
    </w:p>
    <w:p w14:paraId="7D90FEC0" w14:textId="77777777" w:rsidR="00915C0E" w:rsidRPr="00714981" w:rsidRDefault="00915C0E" w:rsidP="00915C0E">
      <w:pPr>
        <w:pStyle w:val="sysDocStatistics"/>
      </w:pPr>
      <w:r w:rsidRPr="00714981">
        <w:rPr>
          <w:rStyle w:val="sysDocStatisticslbl"/>
        </w:rPr>
        <w:fldChar w:fldCharType="begin"/>
      </w:r>
      <w:r w:rsidRPr="00714981">
        <w:rPr>
          <w:rStyle w:val="sysDocStatisticslbl"/>
        </w:rPr>
        <w:instrText xml:space="preserve"> DOCPROPERTY "lblDocumentNumber" \* Lower </w:instrText>
      </w:r>
      <w:r w:rsidRPr="00714981">
        <w:rPr>
          <w:rStyle w:val="sysDocStatisticslbl"/>
        </w:rPr>
        <w:fldChar w:fldCharType="separate"/>
      </w:r>
      <w:r w:rsidR="00896DBF">
        <w:rPr>
          <w:rStyle w:val="sysDocStatisticslbl"/>
        </w:rPr>
        <w:t>document number</w:t>
      </w:r>
      <w:r w:rsidRPr="00714981">
        <w:rPr>
          <w:rStyle w:val="sysDocStatisticslbl"/>
        </w:rPr>
        <w:fldChar w:fldCharType="end"/>
      </w:r>
      <w:r w:rsidRPr="00714981">
        <w:tab/>
        <w:t>:</w:t>
      </w:r>
      <w:r w:rsidRPr="00714981">
        <w:tab/>
      </w:r>
      <w:r w:rsidRPr="00714981">
        <w:fldChar w:fldCharType="begin"/>
      </w:r>
      <w:r w:rsidRPr="00714981">
        <w:instrText xml:space="preserve"> DOCPROPERTY "DocumentNumber" </w:instrText>
      </w:r>
      <w:r w:rsidRPr="00714981">
        <w:fldChar w:fldCharType="end"/>
      </w:r>
    </w:p>
    <w:p w14:paraId="3E89F5D9" w14:textId="77777777" w:rsidR="00915C0E" w:rsidRPr="00714981" w:rsidRDefault="00915C0E" w:rsidP="00915C0E">
      <w:pPr>
        <w:pStyle w:val="sysDocStatistics"/>
      </w:pPr>
      <w:r w:rsidRPr="00714981">
        <w:rPr>
          <w:rStyle w:val="sysDocStatisticslbl"/>
        </w:rPr>
        <w:fldChar w:fldCharType="begin"/>
      </w:r>
      <w:r w:rsidRPr="00714981">
        <w:rPr>
          <w:rStyle w:val="sysDocStatisticslbl"/>
        </w:rPr>
        <w:instrText xml:space="preserve"> DOCPROPERTY "lblVersion" \* Lower </w:instrText>
      </w:r>
      <w:r w:rsidRPr="00714981">
        <w:rPr>
          <w:rStyle w:val="sysDocStatisticslbl"/>
        </w:rPr>
        <w:fldChar w:fldCharType="separate"/>
      </w:r>
      <w:r w:rsidR="00896DBF">
        <w:rPr>
          <w:rStyle w:val="sysDocStatisticslbl"/>
        </w:rPr>
        <w:t>version</w:t>
      </w:r>
      <w:r w:rsidRPr="00714981">
        <w:rPr>
          <w:rStyle w:val="sysDocStatisticslbl"/>
        </w:rPr>
        <w:fldChar w:fldCharType="end"/>
      </w:r>
      <w:r w:rsidRPr="00714981">
        <w:tab/>
        <w:t>:</w:t>
      </w:r>
      <w:r w:rsidRPr="00714981">
        <w:tab/>
      </w:r>
      <w:r w:rsidRPr="00714981">
        <w:fldChar w:fldCharType="begin"/>
      </w:r>
      <w:r w:rsidRPr="00714981">
        <w:instrText xml:space="preserve"> DOCPROPERTY "Version" </w:instrText>
      </w:r>
      <w:r w:rsidRPr="00714981">
        <w:fldChar w:fldCharType="separate"/>
      </w:r>
      <w:r w:rsidR="00896DBF">
        <w:t>1.5</w:t>
      </w:r>
      <w:r w:rsidRPr="00714981">
        <w:fldChar w:fldCharType="end"/>
      </w:r>
    </w:p>
    <w:p w14:paraId="4DA96777" w14:textId="77777777" w:rsidR="00915C0E" w:rsidRPr="00714981" w:rsidRDefault="00915C0E" w:rsidP="00915C0E">
      <w:pPr>
        <w:pStyle w:val="sysDocStatistics"/>
      </w:pPr>
      <w:r w:rsidRPr="00714981">
        <w:rPr>
          <w:rStyle w:val="sysDocStatisticslbl"/>
        </w:rPr>
        <w:fldChar w:fldCharType="begin"/>
      </w:r>
      <w:r w:rsidRPr="00714981">
        <w:rPr>
          <w:rStyle w:val="sysDocStatisticslbl"/>
        </w:rPr>
        <w:instrText xml:space="preserve"> DOCPROPERTY "lblStatus" \* Lower </w:instrText>
      </w:r>
      <w:r w:rsidRPr="00714981">
        <w:rPr>
          <w:rStyle w:val="sysDocStatisticslbl"/>
        </w:rPr>
        <w:fldChar w:fldCharType="separate"/>
      </w:r>
      <w:r w:rsidR="00896DBF">
        <w:rPr>
          <w:rStyle w:val="sysDocStatisticslbl"/>
        </w:rPr>
        <w:t>status</w:t>
      </w:r>
      <w:r w:rsidRPr="00714981">
        <w:rPr>
          <w:rStyle w:val="sysDocStatisticslbl"/>
        </w:rPr>
        <w:fldChar w:fldCharType="end"/>
      </w:r>
      <w:r w:rsidRPr="00714981">
        <w:tab/>
        <w:t>:</w:t>
      </w:r>
      <w:r w:rsidRPr="00714981">
        <w:tab/>
      </w:r>
      <w:r w:rsidRPr="00714981">
        <w:fldChar w:fldCharType="begin"/>
      </w:r>
      <w:r w:rsidRPr="00714981">
        <w:instrText xml:space="preserve"> DOCPROPERTY "Status" </w:instrText>
      </w:r>
      <w:r w:rsidRPr="00714981">
        <w:fldChar w:fldCharType="separate"/>
      </w:r>
      <w:r w:rsidR="00896DBF">
        <w:t>Final</w:t>
      </w:r>
      <w:r w:rsidRPr="00714981">
        <w:fldChar w:fldCharType="end"/>
      </w:r>
    </w:p>
    <w:p w14:paraId="76F30DB4" w14:textId="77777777" w:rsidR="00915C0E" w:rsidRPr="00714981" w:rsidRDefault="00915C0E" w:rsidP="00915C0E">
      <w:pPr>
        <w:pStyle w:val="sysDocStatistics"/>
      </w:pPr>
      <w:r w:rsidRPr="00714981">
        <w:rPr>
          <w:rStyle w:val="sysDocStatisticslbl"/>
        </w:rPr>
        <w:fldChar w:fldCharType="begin"/>
      </w:r>
      <w:r w:rsidRPr="00714981">
        <w:rPr>
          <w:rStyle w:val="sysDocStatisticslbl"/>
        </w:rPr>
        <w:instrText xml:space="preserve"> DOCPROPERTY "lblSource" \* Lower </w:instrText>
      </w:r>
      <w:r w:rsidRPr="00714981">
        <w:rPr>
          <w:rStyle w:val="sysDocStatisticslbl"/>
        </w:rPr>
        <w:fldChar w:fldCharType="separate"/>
      </w:r>
      <w:r w:rsidR="00896DBF">
        <w:rPr>
          <w:rStyle w:val="sysDocStatisticslbl"/>
        </w:rPr>
        <w:t>source</w:t>
      </w:r>
      <w:r w:rsidRPr="00714981">
        <w:rPr>
          <w:rStyle w:val="sysDocStatisticslbl"/>
        </w:rPr>
        <w:fldChar w:fldCharType="end"/>
      </w:r>
      <w:r w:rsidRPr="00714981">
        <w:tab/>
        <w:t>:</w:t>
      </w:r>
      <w:r w:rsidRPr="00714981">
        <w:tab/>
      </w:r>
      <w:r w:rsidRPr="00714981">
        <w:fldChar w:fldCharType="begin"/>
      </w:r>
      <w:r w:rsidRPr="00714981">
        <w:instrText xml:space="preserve"> DOCPROPERTY "CompanyName" </w:instrText>
      </w:r>
      <w:r w:rsidRPr="00714981">
        <w:fldChar w:fldCharType="separate"/>
      </w:r>
      <w:r w:rsidR="00896DBF">
        <w:t>Atos</w:t>
      </w:r>
      <w:r w:rsidRPr="00714981">
        <w:fldChar w:fldCharType="end"/>
      </w:r>
    </w:p>
    <w:p w14:paraId="30256F67" w14:textId="32650F13" w:rsidR="00915C0E" w:rsidRPr="00714981" w:rsidRDefault="00915C0E" w:rsidP="00B4060E">
      <w:pPr>
        <w:pStyle w:val="sysDocStatistics"/>
      </w:pPr>
      <w:r w:rsidRPr="00714981">
        <w:rPr>
          <w:rStyle w:val="sysDocStatisticslbl"/>
        </w:rPr>
        <w:fldChar w:fldCharType="begin"/>
      </w:r>
      <w:r w:rsidRPr="00714981">
        <w:rPr>
          <w:rStyle w:val="sysDocStatisticslbl"/>
        </w:rPr>
        <w:instrText xml:space="preserve"> DOCPROPERTY "lblDocumentDate" \* Lower </w:instrText>
      </w:r>
      <w:r w:rsidRPr="00714981">
        <w:rPr>
          <w:rStyle w:val="sysDocStatisticslbl"/>
        </w:rPr>
        <w:fldChar w:fldCharType="separate"/>
      </w:r>
      <w:r w:rsidR="00896DBF">
        <w:rPr>
          <w:rStyle w:val="sysDocStatisticslbl"/>
        </w:rPr>
        <w:t>document date</w:t>
      </w:r>
      <w:r w:rsidRPr="00714981">
        <w:rPr>
          <w:rStyle w:val="sysDocStatisticslbl"/>
        </w:rPr>
        <w:fldChar w:fldCharType="end"/>
      </w:r>
      <w:r w:rsidRPr="00714981">
        <w:tab/>
        <w:t>:</w:t>
      </w:r>
      <w:r w:rsidRPr="00714981">
        <w:tab/>
      </w:r>
      <w:bookmarkStart w:id="0" w:name="sys_Date"/>
      <w:r w:rsidR="007D6675">
        <w:t>23rd March 2021</w:t>
      </w:r>
      <w:bookmarkEnd w:id="0"/>
    </w:p>
    <w:p w14:paraId="272F8050" w14:textId="77777777" w:rsidR="00915C0E" w:rsidRPr="00714981" w:rsidRDefault="00915C0E" w:rsidP="00915C0E">
      <w:pPr>
        <w:pStyle w:val="sysDocStatistics"/>
      </w:pPr>
      <w:r w:rsidRPr="00714981">
        <w:rPr>
          <w:rStyle w:val="sysDocStatisticslbl"/>
        </w:rPr>
        <w:fldChar w:fldCharType="begin"/>
      </w:r>
      <w:r w:rsidRPr="00714981">
        <w:rPr>
          <w:rStyle w:val="sysDocStatisticslbl"/>
        </w:rPr>
        <w:instrText xml:space="preserve"> DOCPROPERTY "lblNumberOfPages" \* Lower </w:instrText>
      </w:r>
      <w:r w:rsidRPr="00714981">
        <w:rPr>
          <w:rStyle w:val="sysDocStatisticslbl"/>
        </w:rPr>
        <w:fldChar w:fldCharType="separate"/>
      </w:r>
      <w:r w:rsidR="00896DBF">
        <w:rPr>
          <w:rStyle w:val="sysDocStatisticslbl"/>
        </w:rPr>
        <w:t>number of pages</w:t>
      </w:r>
      <w:r w:rsidRPr="00714981">
        <w:rPr>
          <w:rStyle w:val="sysDocStatisticslbl"/>
        </w:rPr>
        <w:fldChar w:fldCharType="end"/>
      </w:r>
      <w:r w:rsidRPr="00714981">
        <w:tab/>
        <w:t>:</w:t>
      </w:r>
      <w:r w:rsidRPr="00714981">
        <w:tab/>
      </w:r>
      <w:bookmarkStart w:id="1" w:name="sys_NumPages"/>
      <w:r w:rsidR="00D74831" w:rsidRPr="00714981">
        <w:fldChar w:fldCharType="begin"/>
      </w:r>
      <w:r w:rsidR="00D74831" w:rsidRPr="00714981">
        <w:instrText xml:space="preserve"> NUMPAGES  </w:instrText>
      </w:r>
      <w:r w:rsidR="00D74831" w:rsidRPr="00714981">
        <w:fldChar w:fldCharType="separate"/>
      </w:r>
      <w:r w:rsidR="00896DBF">
        <w:t>3</w:t>
      </w:r>
      <w:r w:rsidR="00D74831" w:rsidRPr="00714981">
        <w:fldChar w:fldCharType="end"/>
      </w:r>
      <w:bookmarkEnd w:id="1"/>
    </w:p>
    <w:p w14:paraId="7FC49F48" w14:textId="343BF8C7" w:rsidR="00915C0E" w:rsidRPr="00714981" w:rsidRDefault="004E0833" w:rsidP="00B4060E">
      <w:pPr>
        <w:pStyle w:val="sysDocStatisticsOwner"/>
        <w:sectPr w:rsidR="00915C0E" w:rsidRPr="00714981" w:rsidSect="009A5305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39" w:code="9"/>
          <w:pgMar w:top="4933" w:right="1134" w:bottom="851" w:left="1814" w:header="1531" w:footer="709" w:gutter="0"/>
          <w:cols w:space="720"/>
          <w:titlePg/>
          <w:docGrid w:linePitch="272"/>
        </w:sectPr>
      </w:pPr>
      <w:r w:rsidRPr="00714981">
        <w:rPr>
          <w:rStyle w:val="sysDocStatisticslbl"/>
        </w:rPr>
        <w:fldChar w:fldCharType="begin"/>
      </w:r>
      <w:r w:rsidRPr="00714981">
        <w:rPr>
          <w:rStyle w:val="sysDocStatisticslbl"/>
        </w:rPr>
        <w:instrText xml:space="preserve"> IF </w:instrText>
      </w:r>
      <w:r w:rsidRPr="00714981">
        <w:fldChar w:fldCharType="begin"/>
      </w:r>
      <w:r w:rsidRPr="00714981">
        <w:instrText xml:space="preserve"> DOCPROPERTY "Owner" </w:instrText>
      </w:r>
      <w:r w:rsidRPr="00714981">
        <w:fldChar w:fldCharType="end"/>
      </w:r>
      <w:r w:rsidRPr="00714981">
        <w:rPr>
          <w:rStyle w:val="sysDocStatisticslbl"/>
        </w:rPr>
        <w:instrText xml:space="preserve"> &lt;&gt; "" "</w:instrText>
      </w:r>
      <w:r w:rsidRPr="00714981">
        <w:rPr>
          <w:rStyle w:val="sysDocStatisticslbl"/>
        </w:rPr>
        <w:fldChar w:fldCharType="begin"/>
      </w:r>
      <w:r w:rsidRPr="00714981">
        <w:rPr>
          <w:rStyle w:val="sysDocStatisticslbl"/>
        </w:rPr>
        <w:instrText xml:space="preserve"> DOCPROPERTY "lblOwner" \* Lower</w:instrText>
      </w:r>
      <w:r w:rsidRPr="00714981">
        <w:rPr>
          <w:rStyle w:val="sysDocStatisticslbl"/>
        </w:rPr>
        <w:fldChar w:fldCharType="separate"/>
      </w:r>
      <w:r w:rsidRPr="00714981">
        <w:rPr>
          <w:rStyle w:val="sysDocStatisticslbl"/>
        </w:rPr>
        <w:instrText>document owner</w:instrText>
      </w:r>
      <w:r w:rsidRPr="00714981">
        <w:rPr>
          <w:rStyle w:val="sysDocStatisticslbl"/>
        </w:rPr>
        <w:fldChar w:fldCharType="end"/>
      </w:r>
      <w:r w:rsidRPr="00714981">
        <w:tab/>
        <w:instrText>:</w:instrText>
      </w:r>
      <w:r w:rsidRPr="00714981">
        <w:rPr>
          <w:rStyle w:val="sysDocStatisticslbl"/>
        </w:rPr>
        <w:instrText xml:space="preserve">" "" </w:instrText>
      </w:r>
      <w:r w:rsidRPr="00714981">
        <w:rPr>
          <w:rStyle w:val="sysDocStatisticslbl"/>
        </w:rPr>
        <w:fldChar w:fldCharType="end"/>
      </w:r>
      <w:r w:rsidR="00915C0E" w:rsidRPr="00714981">
        <w:tab/>
      </w:r>
      <w:r w:rsidR="00915C0E" w:rsidRPr="00714981">
        <w:fldChar w:fldCharType="begin"/>
      </w:r>
      <w:r w:rsidR="00915C0E" w:rsidRPr="00714981">
        <w:instrText xml:space="preserve"> DOCPROPERTY "Owner" </w:instrText>
      </w:r>
      <w:r w:rsidR="00915C0E" w:rsidRPr="00714981">
        <w:fldChar w:fldCharType="end"/>
      </w:r>
    </w:p>
    <w:p w14:paraId="51E9B565" w14:textId="77777777" w:rsidR="00AA4C71" w:rsidRPr="00714981" w:rsidRDefault="00AA4C71" w:rsidP="00AA4C71">
      <w:bookmarkStart w:id="2" w:name="_Toc162152016"/>
      <w:bookmarkStart w:id="3" w:name="_Toc257483866"/>
      <w:bookmarkStart w:id="4" w:name="_Toc255484255"/>
      <w:bookmarkStart w:id="5" w:name="_Toc239840286"/>
      <w:bookmarkStart w:id="6" w:name="_Toc170501892"/>
      <w:bookmarkStart w:id="7" w:name="_Toc254947123"/>
      <w:bookmarkStart w:id="8" w:name="_Toc171956894"/>
      <w:bookmarkStart w:id="9" w:name="_Toc170501648"/>
      <w:bookmarkStart w:id="10" w:name="_Toc169305393"/>
      <w:bookmarkStart w:id="11" w:name="_Toc169004416"/>
      <w:bookmarkStart w:id="12" w:name="_Toc169001179"/>
      <w:bookmarkStart w:id="13" w:name="_Toc251929032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0DE0C9E6" w14:textId="77777777" w:rsidR="002C0428" w:rsidRPr="00714981" w:rsidRDefault="002C0428" w:rsidP="00963CDD">
      <w:pPr>
        <w:pStyle w:val="Heading2"/>
      </w:pPr>
      <w:bookmarkStart w:id="14" w:name="_Toc534270487"/>
      <w:bookmarkStart w:id="15" w:name="_Toc3533520"/>
      <w:bookmarkStart w:id="16" w:name="_Toc67379391"/>
      <w:r w:rsidRPr="00714981">
        <w:t>Application identification</w:t>
      </w:r>
      <w:bookmarkEnd w:id="14"/>
      <w:bookmarkEnd w:id="15"/>
      <w:bookmarkEnd w:id="16"/>
    </w:p>
    <w:p w14:paraId="03AE26BE" w14:textId="77777777" w:rsidR="002C0428" w:rsidRPr="00714981" w:rsidRDefault="002C0428" w:rsidP="002C0428"/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4786"/>
        <w:gridCol w:w="4502"/>
      </w:tblGrid>
      <w:tr w:rsidR="00B06E8B" w:rsidRPr="00714981" w14:paraId="5BBB929D" w14:textId="77777777" w:rsidTr="00B06E8B">
        <w:tc>
          <w:tcPr>
            <w:tcW w:w="4786" w:type="dxa"/>
            <w:shd w:val="clear" w:color="auto" w:fill="4F81BD" w:themeFill="accent1"/>
          </w:tcPr>
          <w:p w14:paraId="4B11049D" w14:textId="77777777" w:rsidR="00B06E8B" w:rsidRPr="00714981" w:rsidRDefault="00B06E8B" w:rsidP="00B06E8B"/>
        </w:tc>
        <w:tc>
          <w:tcPr>
            <w:tcW w:w="4502" w:type="dxa"/>
            <w:shd w:val="clear" w:color="auto" w:fill="4F81BD" w:themeFill="accent1"/>
          </w:tcPr>
          <w:p w14:paraId="66EAE0B6" w14:textId="77777777" w:rsidR="00B06E8B" w:rsidRPr="00714981" w:rsidRDefault="00B06E8B" w:rsidP="00B06E8B"/>
        </w:tc>
      </w:tr>
      <w:tr w:rsidR="00B06E8B" w:rsidRPr="00714981" w14:paraId="5874D399" w14:textId="77777777" w:rsidTr="00B06E8B">
        <w:tc>
          <w:tcPr>
            <w:tcW w:w="4786" w:type="dxa"/>
          </w:tcPr>
          <w:p w14:paraId="45F46B79" w14:textId="77777777" w:rsidR="00B06E8B" w:rsidRPr="00714981" w:rsidRDefault="00B06E8B" w:rsidP="00B06E8B">
            <w:pPr>
              <w:pStyle w:val="NoSpacing"/>
            </w:pPr>
            <w:r w:rsidRPr="00714981">
              <w:rPr>
                <w:b/>
              </w:rPr>
              <w:t>Application long name</w:t>
            </w:r>
            <w:r w:rsidRPr="00714981">
              <w:t>:</w:t>
            </w:r>
          </w:p>
          <w:p w14:paraId="4CCBE403" w14:textId="77777777" w:rsidR="00B06E8B" w:rsidRPr="00714981" w:rsidRDefault="00B06E8B" w:rsidP="005B2B27">
            <w:pPr>
              <w:pStyle w:val="NoSpacing"/>
            </w:pPr>
            <w:r w:rsidRPr="00714981">
              <w:br/>
            </w:r>
            <w:r w:rsidR="005C0AC6" w:rsidRPr="00714981">
              <w:t xml:space="preserve">What is the </w:t>
            </w:r>
            <w:r w:rsidR="00703210" w:rsidRPr="00714981">
              <w:t xml:space="preserve">descriptive </w:t>
            </w:r>
            <w:r w:rsidR="005C0AC6" w:rsidRPr="00714981">
              <w:t>name for the application?</w:t>
            </w:r>
          </w:p>
        </w:tc>
        <w:tc>
          <w:tcPr>
            <w:tcW w:w="4502" w:type="dxa"/>
          </w:tcPr>
          <w:p w14:paraId="44F725E0" w14:textId="3D3DF773" w:rsidR="00B06E8B" w:rsidRPr="00714981" w:rsidRDefault="0042149E" w:rsidP="00B06E8B">
            <w:r>
              <w:t>Vrealize Automation 8.5</w:t>
            </w:r>
          </w:p>
        </w:tc>
      </w:tr>
      <w:tr w:rsidR="00B06E8B" w:rsidRPr="00714981" w14:paraId="31B629AF" w14:textId="77777777" w:rsidTr="00B06E8B">
        <w:tc>
          <w:tcPr>
            <w:tcW w:w="4786" w:type="dxa"/>
          </w:tcPr>
          <w:p w14:paraId="14E66A87" w14:textId="77777777" w:rsidR="00B06E8B" w:rsidRPr="00714981" w:rsidRDefault="00B06E8B" w:rsidP="00B06E8B">
            <w:pPr>
              <w:pStyle w:val="NoSpacing"/>
              <w:rPr>
                <w:b/>
              </w:rPr>
            </w:pPr>
            <w:r w:rsidRPr="00714981">
              <w:rPr>
                <w:b/>
              </w:rPr>
              <w:t>Application short name:</w:t>
            </w:r>
          </w:p>
          <w:p w14:paraId="66917DA1" w14:textId="77777777" w:rsidR="00B06E8B" w:rsidRPr="00714981" w:rsidRDefault="00B06E8B" w:rsidP="00B06E8B">
            <w:pPr>
              <w:pStyle w:val="NoSpacing"/>
              <w:rPr>
                <w:b/>
              </w:rPr>
            </w:pPr>
          </w:p>
          <w:p w14:paraId="768D795A" w14:textId="77777777" w:rsidR="00B06E8B" w:rsidRPr="00714981" w:rsidRDefault="005C0AC6" w:rsidP="005B2B27">
            <w:pPr>
              <w:pStyle w:val="NoSpacing"/>
            </w:pPr>
            <w:r w:rsidRPr="00714981">
              <w:t xml:space="preserve">Single word reference to the application (may contain </w:t>
            </w:r>
            <w:r w:rsidRPr="00714981">
              <w:t>“</w:t>
            </w:r>
            <w:r w:rsidR="00931858" w:rsidRPr="00714981">
              <w:t xml:space="preserve">- </w:t>
            </w:r>
            <w:r w:rsidR="00931858" w:rsidRPr="00714981">
              <w:t>“</w:t>
            </w:r>
            <w:r w:rsidRPr="00714981">
              <w:t>)</w:t>
            </w:r>
          </w:p>
        </w:tc>
        <w:tc>
          <w:tcPr>
            <w:tcW w:w="4502" w:type="dxa"/>
          </w:tcPr>
          <w:p w14:paraId="2C75792B" w14:textId="3CD56E23" w:rsidR="00B06E8B" w:rsidRPr="00714981" w:rsidRDefault="003A19C9" w:rsidP="00B06E8B">
            <w:r>
              <w:t>VRA 8.5</w:t>
            </w:r>
          </w:p>
        </w:tc>
      </w:tr>
      <w:tr w:rsidR="00B06E8B" w:rsidRPr="00714981" w14:paraId="0730D6C4" w14:textId="77777777" w:rsidTr="00B06E8B">
        <w:tc>
          <w:tcPr>
            <w:tcW w:w="4786" w:type="dxa"/>
          </w:tcPr>
          <w:p w14:paraId="3469E7DB" w14:textId="77777777" w:rsidR="00B06E8B" w:rsidRPr="00714981" w:rsidRDefault="00B06E8B" w:rsidP="00B06E8B">
            <w:pPr>
              <w:pStyle w:val="NoSpacing"/>
              <w:rPr>
                <w:b/>
              </w:rPr>
            </w:pPr>
            <w:r w:rsidRPr="00714981">
              <w:rPr>
                <w:b/>
              </w:rPr>
              <w:t>Alternative names:</w:t>
            </w:r>
          </w:p>
          <w:p w14:paraId="5DF088C2" w14:textId="77777777" w:rsidR="00B06E8B" w:rsidRPr="00714981" w:rsidRDefault="00B06E8B" w:rsidP="00B06E8B">
            <w:pPr>
              <w:pStyle w:val="NoSpacing"/>
              <w:rPr>
                <w:b/>
              </w:rPr>
            </w:pPr>
          </w:p>
          <w:p w14:paraId="6FBB7043" w14:textId="77777777" w:rsidR="00B06E8B" w:rsidRPr="00714981" w:rsidRDefault="00B06E8B" w:rsidP="005B2B27">
            <w:pPr>
              <w:pStyle w:val="NoSpacing"/>
            </w:pPr>
            <w:r w:rsidRPr="00714981">
              <w:t>Is the application known using other names (e.g. product name, project name)?</w:t>
            </w:r>
          </w:p>
        </w:tc>
        <w:tc>
          <w:tcPr>
            <w:tcW w:w="4502" w:type="dxa"/>
          </w:tcPr>
          <w:p w14:paraId="04CEA8DD" w14:textId="168966B9" w:rsidR="00B06E8B" w:rsidRPr="00714981" w:rsidRDefault="00E15584" w:rsidP="00B06E8B">
            <w:r>
              <w:t>VRA On Premises</w:t>
            </w:r>
          </w:p>
        </w:tc>
      </w:tr>
      <w:tr w:rsidR="00D34A99" w:rsidRPr="00714981" w14:paraId="657404F1" w14:textId="77777777" w:rsidTr="00B06E8B">
        <w:tc>
          <w:tcPr>
            <w:tcW w:w="4786" w:type="dxa"/>
          </w:tcPr>
          <w:p w14:paraId="77ABE4AF" w14:textId="77777777" w:rsidR="00D34A99" w:rsidRDefault="00D34A99" w:rsidP="00B06E8B">
            <w:pPr>
              <w:pStyle w:val="NoSpacing"/>
              <w:rPr>
                <w:b/>
              </w:rPr>
            </w:pPr>
            <w:r>
              <w:rPr>
                <w:b/>
              </w:rPr>
              <w:t>Application description:</w:t>
            </w:r>
          </w:p>
          <w:p w14:paraId="1870F25B" w14:textId="77777777" w:rsidR="00D34A99" w:rsidRDefault="00D34A99" w:rsidP="00B06E8B">
            <w:pPr>
              <w:pStyle w:val="NoSpacing"/>
              <w:rPr>
                <w:b/>
              </w:rPr>
            </w:pPr>
          </w:p>
          <w:p w14:paraId="400E4C60" w14:textId="77777777" w:rsidR="00D34A99" w:rsidRDefault="00D34A99" w:rsidP="00B06E8B">
            <w:pPr>
              <w:pStyle w:val="NoSpacing"/>
              <w:rPr>
                <w:b/>
              </w:rPr>
            </w:pPr>
          </w:p>
          <w:p w14:paraId="7F94C501" w14:textId="77777777" w:rsidR="00D34A99" w:rsidRPr="00714981" w:rsidRDefault="00D34A99" w:rsidP="00D34A99">
            <w:pPr>
              <w:pStyle w:val="NoSpacing"/>
              <w:rPr>
                <w:i/>
              </w:rPr>
            </w:pPr>
            <w:r w:rsidRPr="00714981">
              <w:rPr>
                <w:i/>
              </w:rPr>
              <w:t>Short description</w:t>
            </w:r>
            <w:r>
              <w:rPr>
                <w:i/>
              </w:rPr>
              <w:t xml:space="preserve"> of the functional features provided by the application</w:t>
            </w:r>
          </w:p>
          <w:p w14:paraId="0956B82B" w14:textId="77777777" w:rsidR="00D34A99" w:rsidRDefault="00D34A99" w:rsidP="00B06E8B">
            <w:pPr>
              <w:pStyle w:val="NoSpacing"/>
              <w:rPr>
                <w:b/>
              </w:rPr>
            </w:pPr>
          </w:p>
          <w:p w14:paraId="5EE40663" w14:textId="77777777" w:rsidR="00D34A99" w:rsidRPr="00714981" w:rsidRDefault="00D34A99" w:rsidP="00B06E8B">
            <w:pPr>
              <w:pStyle w:val="NoSpacing"/>
              <w:rPr>
                <w:b/>
              </w:rPr>
            </w:pPr>
          </w:p>
        </w:tc>
        <w:tc>
          <w:tcPr>
            <w:tcW w:w="4502" w:type="dxa"/>
          </w:tcPr>
          <w:p w14:paraId="6CD5E9B7" w14:textId="01C43509" w:rsidR="00D34A99" w:rsidRPr="00714981" w:rsidRDefault="00676C5F" w:rsidP="00B06E8B">
            <w:r>
              <w:t xml:space="preserve">To </w:t>
            </w:r>
            <w:r w:rsidR="00353CA4">
              <w:t>manage VMware Cloud Services that are part of DHC</w:t>
            </w:r>
            <w:r>
              <w:t xml:space="preserve">. </w:t>
            </w:r>
          </w:p>
        </w:tc>
      </w:tr>
      <w:tr w:rsidR="00B06E8B" w:rsidRPr="00714981" w14:paraId="3EE239BF" w14:textId="77777777" w:rsidTr="00B06E8B">
        <w:tc>
          <w:tcPr>
            <w:tcW w:w="4786" w:type="dxa"/>
          </w:tcPr>
          <w:p w14:paraId="2EEE8E4F" w14:textId="77777777" w:rsidR="00B06E8B" w:rsidRPr="00714981" w:rsidRDefault="005C0AC6" w:rsidP="00B06E8B">
            <w:pPr>
              <w:pStyle w:val="NoSpacing"/>
              <w:rPr>
                <w:b/>
              </w:rPr>
            </w:pPr>
            <w:r w:rsidRPr="00714981">
              <w:rPr>
                <w:b/>
              </w:rPr>
              <w:t xml:space="preserve">Application </w:t>
            </w:r>
            <w:r w:rsidR="00D34A99">
              <w:rPr>
                <w:b/>
              </w:rPr>
              <w:t>users</w:t>
            </w:r>
            <w:r w:rsidR="00B06E8B" w:rsidRPr="00714981">
              <w:rPr>
                <w:b/>
              </w:rPr>
              <w:t>:</w:t>
            </w:r>
          </w:p>
          <w:p w14:paraId="10D630BD" w14:textId="77777777" w:rsidR="00B06E8B" w:rsidRPr="00714981" w:rsidRDefault="00B06E8B" w:rsidP="00B06E8B">
            <w:pPr>
              <w:pStyle w:val="NoSpacing"/>
              <w:rPr>
                <w:b/>
              </w:rPr>
            </w:pPr>
          </w:p>
          <w:p w14:paraId="04187371" w14:textId="77777777" w:rsidR="00B06E8B" w:rsidRPr="00714981" w:rsidRDefault="005C0AC6" w:rsidP="00B06E8B">
            <w:pPr>
              <w:pStyle w:val="NoSpacing"/>
            </w:pPr>
            <w:r w:rsidRPr="00714981">
              <w:t xml:space="preserve">Who </w:t>
            </w:r>
            <w:r w:rsidR="00D34A99">
              <w:t>are</w:t>
            </w:r>
            <w:r w:rsidRPr="00714981">
              <w:t xml:space="preserve"> the target users? </w:t>
            </w:r>
          </w:p>
          <w:p w14:paraId="3911730B" w14:textId="77777777" w:rsidR="00B06E8B" w:rsidRPr="00714981" w:rsidRDefault="00B06E8B" w:rsidP="00B06E8B">
            <w:pPr>
              <w:pStyle w:val="NoSpacing"/>
              <w:rPr>
                <w:i/>
              </w:rPr>
            </w:pPr>
          </w:p>
          <w:p w14:paraId="6D77414A" w14:textId="77777777" w:rsidR="005C0AC6" w:rsidRPr="00714981" w:rsidRDefault="005C0AC6" w:rsidP="00B06E8B">
            <w:pPr>
              <w:pStyle w:val="NoSpacing"/>
              <w:rPr>
                <w:i/>
              </w:rPr>
            </w:pPr>
          </w:p>
          <w:p w14:paraId="13109AFD" w14:textId="77777777" w:rsidR="005C0AC6" w:rsidRPr="00714981" w:rsidRDefault="005C0AC6" w:rsidP="00B06E8B">
            <w:pPr>
              <w:pStyle w:val="NoSpacing"/>
              <w:rPr>
                <w:i/>
              </w:rPr>
            </w:pPr>
          </w:p>
          <w:p w14:paraId="7F168CFC" w14:textId="77777777" w:rsidR="00703210" w:rsidRPr="00714981" w:rsidRDefault="00703210" w:rsidP="00B06E8B">
            <w:pPr>
              <w:pStyle w:val="NoSpacing"/>
              <w:rPr>
                <w:i/>
              </w:rPr>
            </w:pPr>
          </w:p>
          <w:p w14:paraId="1F2B9EC7" w14:textId="77777777" w:rsidR="00703210" w:rsidRPr="00714981" w:rsidRDefault="00703210" w:rsidP="00B06E8B">
            <w:pPr>
              <w:pStyle w:val="NoSpacing"/>
              <w:rPr>
                <w:i/>
              </w:rPr>
            </w:pPr>
          </w:p>
          <w:p w14:paraId="6776FC40" w14:textId="77777777" w:rsidR="00B06E8B" w:rsidRPr="00714981" w:rsidRDefault="00B06E8B" w:rsidP="00D34A99">
            <w:pPr>
              <w:pStyle w:val="NoSpacing"/>
            </w:pPr>
          </w:p>
        </w:tc>
        <w:tc>
          <w:tcPr>
            <w:tcW w:w="4502" w:type="dxa"/>
          </w:tcPr>
          <w:p w14:paraId="5AB819C9" w14:textId="77777777" w:rsidR="00D34A99" w:rsidRDefault="00D34A99" w:rsidP="00B06E8B"/>
          <w:p w14:paraId="63C21B7E" w14:textId="77777777" w:rsidR="00D34A99" w:rsidRDefault="00D34A99" w:rsidP="00B06E8B">
            <w:r>
              <w:t>Atos-registered people (with a DAS ID)</w:t>
            </w:r>
          </w:p>
          <w:p w14:paraId="28A5AB0F" w14:textId="77777777" w:rsidR="00D34A99" w:rsidRDefault="00D34A99" w:rsidP="0088602A">
            <w:pPr>
              <w:pStyle w:val="ListParagraph"/>
              <w:numPr>
                <w:ilvl w:val="0"/>
                <w:numId w:val="16"/>
              </w:numPr>
            </w:pPr>
            <w:r>
              <w:t>Employees:            yes</w:t>
            </w:r>
          </w:p>
          <w:p w14:paraId="76A022B5" w14:textId="77777777" w:rsidR="00D34A99" w:rsidRDefault="00D34A99" w:rsidP="0088602A">
            <w:pPr>
              <w:pStyle w:val="ListParagraph"/>
              <w:numPr>
                <w:ilvl w:val="0"/>
                <w:numId w:val="16"/>
              </w:numPr>
            </w:pPr>
            <w:r>
              <w:t>Subcontractors:    no</w:t>
            </w:r>
          </w:p>
          <w:p w14:paraId="786065CC" w14:textId="77777777" w:rsidR="00D34A99" w:rsidRDefault="00D34A99" w:rsidP="0088602A">
            <w:pPr>
              <w:pStyle w:val="ListParagraph"/>
              <w:numPr>
                <w:ilvl w:val="0"/>
                <w:numId w:val="16"/>
              </w:numPr>
            </w:pPr>
            <w:r>
              <w:t>Guests:                   no</w:t>
            </w:r>
          </w:p>
          <w:p w14:paraId="252E409E" w14:textId="77777777" w:rsidR="00D34A99" w:rsidRDefault="00D34A99" w:rsidP="00D34A99">
            <w:r>
              <w:t>Non-Atos people (without a DAS ID):</w:t>
            </w:r>
          </w:p>
          <w:p w14:paraId="7A71AA76" w14:textId="77777777" w:rsidR="00D34A99" w:rsidRDefault="00D34A99" w:rsidP="0088602A">
            <w:pPr>
              <w:pStyle w:val="ListParagraph"/>
              <w:numPr>
                <w:ilvl w:val="0"/>
                <w:numId w:val="17"/>
              </w:numPr>
            </w:pPr>
            <w:r>
              <w:t>Customers:             no</w:t>
            </w:r>
          </w:p>
          <w:p w14:paraId="75A5727D" w14:textId="77777777" w:rsidR="00D34A99" w:rsidRDefault="001F7E0D" w:rsidP="0088602A">
            <w:pPr>
              <w:pStyle w:val="ListParagraph"/>
              <w:numPr>
                <w:ilvl w:val="0"/>
                <w:numId w:val="17"/>
              </w:numPr>
            </w:pPr>
            <w:r>
              <w:t xml:space="preserve">Suppliers </w:t>
            </w:r>
            <w:r w:rsidR="00D34A99">
              <w:t>:               no</w:t>
            </w:r>
          </w:p>
          <w:p w14:paraId="67262EE7" w14:textId="77777777" w:rsidR="00D34A99" w:rsidRPr="00714981" w:rsidRDefault="00D34A99" w:rsidP="0088602A">
            <w:pPr>
              <w:pStyle w:val="ListParagraph"/>
              <w:numPr>
                <w:ilvl w:val="0"/>
                <w:numId w:val="17"/>
              </w:numPr>
            </w:pPr>
            <w:r>
              <w:t>Partners:                 no</w:t>
            </w:r>
          </w:p>
        </w:tc>
      </w:tr>
      <w:tr w:rsidR="001D458D" w:rsidRPr="00714981" w14:paraId="10EC6B61" w14:textId="77777777" w:rsidTr="00B06E8B">
        <w:tc>
          <w:tcPr>
            <w:tcW w:w="4786" w:type="dxa"/>
          </w:tcPr>
          <w:p w14:paraId="07CE2876" w14:textId="77777777" w:rsidR="001D458D" w:rsidRDefault="001D458D" w:rsidP="00B06E8B">
            <w:pPr>
              <w:pStyle w:val="NoSpacing"/>
              <w:rPr>
                <w:b/>
              </w:rPr>
            </w:pPr>
            <w:r>
              <w:rPr>
                <w:b/>
              </w:rPr>
              <w:t xml:space="preserve">Application </w:t>
            </w:r>
            <w:r w:rsidR="00C755FB">
              <w:rPr>
                <w:b/>
              </w:rPr>
              <w:t>use case</w:t>
            </w:r>
          </w:p>
          <w:p w14:paraId="0AF2E2B4" w14:textId="77777777" w:rsidR="00C755FB" w:rsidRPr="00C755FB" w:rsidRDefault="00C755FB" w:rsidP="00B06E8B">
            <w:pPr>
              <w:pStyle w:val="NoSpacing"/>
              <w:rPr>
                <w:bCs/>
              </w:rPr>
            </w:pPr>
            <w:r>
              <w:rPr>
                <w:bCs/>
              </w:rPr>
              <w:t>What is the scope of the application</w:t>
            </w:r>
            <w:r w:rsidR="00A335BC">
              <w:rPr>
                <w:bCs/>
              </w:rPr>
              <w:t>?</w:t>
            </w:r>
          </w:p>
          <w:p w14:paraId="22EFD0D5" w14:textId="77777777" w:rsidR="00C755FB" w:rsidRDefault="009D4D61" w:rsidP="00B06E8B">
            <w:pPr>
              <w:pStyle w:val="NoSpacing"/>
              <w:rPr>
                <w:bCs/>
              </w:rPr>
            </w:pPr>
            <w:r w:rsidRPr="00BB5BA0">
              <w:rPr>
                <w:bCs/>
                <w:u w:val="single"/>
              </w:rPr>
              <w:t>Geographical scope:</w:t>
            </w:r>
            <w:r>
              <w:rPr>
                <w:bCs/>
              </w:rPr>
              <w:t xml:space="preserve"> Specify if the application </w:t>
            </w:r>
            <w:r w:rsidR="00C71309">
              <w:rPr>
                <w:bCs/>
              </w:rPr>
              <w:t>is global or limited to RBU or country</w:t>
            </w:r>
          </w:p>
          <w:p w14:paraId="652B531E" w14:textId="77777777" w:rsidR="00761CB1" w:rsidRDefault="00EB43B7" w:rsidP="00B06E8B">
            <w:pPr>
              <w:pStyle w:val="NoSpacing"/>
              <w:rPr>
                <w:bCs/>
              </w:rPr>
            </w:pPr>
            <w:r w:rsidRPr="00BB5BA0">
              <w:rPr>
                <w:bCs/>
                <w:u w:val="single"/>
              </w:rPr>
              <w:t>Organizational</w:t>
            </w:r>
            <w:r w:rsidR="00761CB1" w:rsidRPr="00BB5BA0">
              <w:rPr>
                <w:bCs/>
                <w:u w:val="single"/>
              </w:rPr>
              <w:t xml:space="preserve"> scope:</w:t>
            </w:r>
            <w:r w:rsidR="00761CB1">
              <w:rPr>
                <w:bCs/>
              </w:rPr>
              <w:t xml:space="preserve"> specify if the application is dedicated to </w:t>
            </w:r>
            <w:r>
              <w:rPr>
                <w:bCs/>
              </w:rPr>
              <w:t>specific division/industry/share</w:t>
            </w:r>
            <w:r w:rsidR="002927C7">
              <w:rPr>
                <w:bCs/>
              </w:rPr>
              <w:t>d</w:t>
            </w:r>
            <w:r>
              <w:rPr>
                <w:bCs/>
              </w:rPr>
              <w:t xml:space="preserve"> function</w:t>
            </w:r>
          </w:p>
          <w:p w14:paraId="4A209AA3" w14:textId="77777777" w:rsidR="00BB5BA0" w:rsidRPr="006A74AA" w:rsidRDefault="00BB5BA0" w:rsidP="00B06E8B">
            <w:pPr>
              <w:pStyle w:val="NoSpacing"/>
              <w:rPr>
                <w:bCs/>
              </w:rPr>
            </w:pPr>
            <w:r w:rsidRPr="00BB5BA0">
              <w:rPr>
                <w:bCs/>
                <w:u w:val="single"/>
              </w:rPr>
              <w:t xml:space="preserve">Purpose: </w:t>
            </w:r>
            <w:r w:rsidRPr="006A74AA">
              <w:rPr>
                <w:bCs/>
              </w:rPr>
              <w:t>specify if the app</w:t>
            </w:r>
            <w:r w:rsidR="00473E19" w:rsidRPr="006A74AA">
              <w:rPr>
                <w:bCs/>
              </w:rPr>
              <w:t>lication</w:t>
            </w:r>
            <w:r w:rsidRPr="006A74AA">
              <w:rPr>
                <w:bCs/>
              </w:rPr>
              <w:t xml:space="preserve"> is for internal usage </w:t>
            </w:r>
            <w:r w:rsidR="00473E19" w:rsidRPr="006A74AA">
              <w:rPr>
                <w:bCs/>
              </w:rPr>
              <w:t>or external customer delivery</w:t>
            </w:r>
          </w:p>
          <w:p w14:paraId="5FD938E7" w14:textId="77777777" w:rsidR="006A74AA" w:rsidRPr="00BB5BA0" w:rsidRDefault="006A74AA" w:rsidP="00B06E8B">
            <w:pPr>
              <w:pStyle w:val="NoSpacing"/>
              <w:rPr>
                <w:bCs/>
                <w:u w:val="single"/>
              </w:rPr>
            </w:pPr>
            <w:r>
              <w:rPr>
                <w:bCs/>
                <w:u w:val="single"/>
              </w:rPr>
              <w:t xml:space="preserve">Intention: </w:t>
            </w:r>
            <w:r w:rsidRPr="004549BC">
              <w:rPr>
                <w:bCs/>
              </w:rPr>
              <w:t xml:space="preserve">specify if it is </w:t>
            </w:r>
            <w:r w:rsidR="004549BC" w:rsidRPr="004549BC">
              <w:rPr>
                <w:bCs/>
              </w:rPr>
              <w:t>intended to be a production application, or proof of concept or other intentions.</w:t>
            </w:r>
          </w:p>
        </w:tc>
        <w:tc>
          <w:tcPr>
            <w:tcW w:w="4502" w:type="dxa"/>
          </w:tcPr>
          <w:p w14:paraId="2B68E005" w14:textId="77777777" w:rsidR="00C71309" w:rsidRDefault="00DB51F5" w:rsidP="00B06E8B">
            <w:r>
              <w:t xml:space="preserve">Geographical </w:t>
            </w:r>
            <w:r w:rsidR="00C32A04">
              <w:t xml:space="preserve">Scope: </w:t>
            </w:r>
          </w:p>
          <w:p w14:paraId="7166DB15" w14:textId="77777777" w:rsidR="00C71309" w:rsidRDefault="00C32A04" w:rsidP="0088602A">
            <w:pPr>
              <w:pStyle w:val="ListParagraph"/>
              <w:numPr>
                <w:ilvl w:val="0"/>
                <w:numId w:val="19"/>
              </w:numPr>
            </w:pPr>
            <w:r>
              <w:t xml:space="preserve">Global </w:t>
            </w:r>
            <w:r w:rsidR="00C71309">
              <w:t>:  Yes</w:t>
            </w:r>
          </w:p>
          <w:p w14:paraId="11EFA879" w14:textId="74CE6A92" w:rsidR="00A335BC" w:rsidRDefault="00C71309" w:rsidP="0088602A">
            <w:pPr>
              <w:pStyle w:val="ListParagraph"/>
              <w:numPr>
                <w:ilvl w:val="0"/>
                <w:numId w:val="19"/>
              </w:numPr>
            </w:pPr>
            <w:r>
              <w:t xml:space="preserve">RBU: </w:t>
            </w:r>
            <w:r w:rsidR="00676C5F">
              <w:t xml:space="preserve"> </w:t>
            </w:r>
            <w:r w:rsidR="00353CA4">
              <w:t>-</w:t>
            </w:r>
          </w:p>
          <w:p w14:paraId="321ED68A" w14:textId="77777777" w:rsidR="00761CB1" w:rsidRDefault="00761CB1" w:rsidP="0088602A">
            <w:pPr>
              <w:pStyle w:val="ListParagraph"/>
              <w:numPr>
                <w:ilvl w:val="0"/>
                <w:numId w:val="19"/>
              </w:numPr>
            </w:pPr>
            <w:r>
              <w:t>Country:</w:t>
            </w:r>
            <w:r w:rsidR="00676C5F">
              <w:t xml:space="preserve"> Global</w:t>
            </w:r>
          </w:p>
          <w:p w14:paraId="641948E4" w14:textId="77777777" w:rsidR="00EB43B7" w:rsidRDefault="001E79EA" w:rsidP="00B06E8B">
            <w:r>
              <w:t>Organizational</w:t>
            </w:r>
            <w:r w:rsidR="00EB43B7">
              <w:t xml:space="preserve"> scope:</w:t>
            </w:r>
          </w:p>
          <w:p w14:paraId="390E4E16" w14:textId="77777777" w:rsidR="00EB43B7" w:rsidRDefault="00EB43B7" w:rsidP="0088602A">
            <w:pPr>
              <w:pStyle w:val="ListParagraph"/>
              <w:numPr>
                <w:ilvl w:val="0"/>
                <w:numId w:val="20"/>
              </w:numPr>
            </w:pPr>
            <w:r>
              <w:t>Division</w:t>
            </w:r>
            <w:r w:rsidR="002927C7">
              <w:t>:</w:t>
            </w:r>
            <w:r w:rsidR="00676C5F">
              <w:t xml:space="preserve"> All</w:t>
            </w:r>
          </w:p>
          <w:p w14:paraId="74D6741C" w14:textId="77777777" w:rsidR="002927C7" w:rsidRDefault="002927C7" w:rsidP="0088602A">
            <w:pPr>
              <w:pStyle w:val="ListParagraph"/>
              <w:numPr>
                <w:ilvl w:val="0"/>
                <w:numId w:val="20"/>
              </w:numPr>
            </w:pPr>
            <w:r>
              <w:t>Industry:</w:t>
            </w:r>
            <w:r w:rsidR="00676C5F">
              <w:t xml:space="preserve"> IT</w:t>
            </w:r>
          </w:p>
          <w:p w14:paraId="6231595F" w14:textId="224F85F2" w:rsidR="002927C7" w:rsidRDefault="002927C7" w:rsidP="0088602A">
            <w:pPr>
              <w:pStyle w:val="ListParagraph"/>
              <w:numPr>
                <w:ilvl w:val="0"/>
                <w:numId w:val="20"/>
              </w:numPr>
            </w:pPr>
            <w:r>
              <w:t>Shared function:</w:t>
            </w:r>
            <w:r w:rsidR="00676C5F">
              <w:t xml:space="preserve"> </w:t>
            </w:r>
            <w:r w:rsidR="00353CA4">
              <w:t>-</w:t>
            </w:r>
          </w:p>
          <w:p w14:paraId="1A3E6D74" w14:textId="77777777" w:rsidR="00473E19" w:rsidRDefault="00473E19" w:rsidP="00473E19">
            <w:r>
              <w:t>Purpose</w:t>
            </w:r>
          </w:p>
          <w:p w14:paraId="67F9A9BE" w14:textId="77777777" w:rsidR="00473E19" w:rsidRDefault="00473E19" w:rsidP="0088602A">
            <w:pPr>
              <w:pStyle w:val="ListParagraph"/>
              <w:numPr>
                <w:ilvl w:val="0"/>
                <w:numId w:val="21"/>
              </w:numPr>
            </w:pPr>
            <w:r>
              <w:t>Internal usage</w:t>
            </w:r>
            <w:r w:rsidR="00521D7A">
              <w:t>:  yes</w:t>
            </w:r>
          </w:p>
          <w:p w14:paraId="6FF1DD79" w14:textId="77777777" w:rsidR="00473E19" w:rsidRDefault="00473E19" w:rsidP="0088602A">
            <w:pPr>
              <w:pStyle w:val="ListParagraph"/>
              <w:numPr>
                <w:ilvl w:val="0"/>
                <w:numId w:val="21"/>
              </w:numPr>
            </w:pPr>
            <w:r>
              <w:t>External customer delivery</w:t>
            </w:r>
            <w:r w:rsidR="00521D7A">
              <w:t xml:space="preserve"> : no</w:t>
            </w:r>
          </w:p>
          <w:p w14:paraId="2CCA6A09" w14:textId="77777777" w:rsidR="004549BC" w:rsidRDefault="004549BC" w:rsidP="004549BC">
            <w:r>
              <w:t>Intention</w:t>
            </w:r>
          </w:p>
          <w:p w14:paraId="6C52B781" w14:textId="71E5BDA6" w:rsidR="007F29A5" w:rsidRDefault="007F29A5" w:rsidP="0088602A">
            <w:pPr>
              <w:pStyle w:val="ListParagraph"/>
              <w:numPr>
                <w:ilvl w:val="0"/>
                <w:numId w:val="22"/>
              </w:numPr>
            </w:pPr>
            <w:r>
              <w:t xml:space="preserve">Production usage: </w:t>
            </w:r>
            <w:r w:rsidR="00353CA4">
              <w:t>no</w:t>
            </w:r>
          </w:p>
          <w:p w14:paraId="3C56C0B5" w14:textId="0C14BE01" w:rsidR="007F29A5" w:rsidRDefault="007F29A5" w:rsidP="0088602A">
            <w:pPr>
              <w:pStyle w:val="ListParagraph"/>
              <w:numPr>
                <w:ilvl w:val="0"/>
                <w:numId w:val="22"/>
              </w:numPr>
            </w:pPr>
            <w:r>
              <w:t>Proof of Concept: yes</w:t>
            </w:r>
            <w:r w:rsidR="00353CA4">
              <w:t xml:space="preserve"> </w:t>
            </w:r>
          </w:p>
          <w:p w14:paraId="672BA882" w14:textId="15A97DE5" w:rsidR="00DB51F5" w:rsidRDefault="007F29A5" w:rsidP="0088602A">
            <w:pPr>
              <w:pStyle w:val="ListParagraph"/>
              <w:numPr>
                <w:ilvl w:val="0"/>
                <w:numId w:val="22"/>
              </w:numPr>
            </w:pPr>
            <w:r>
              <w:t xml:space="preserve">Others: </w:t>
            </w:r>
            <w:r w:rsidR="00353CA4">
              <w:t>-</w:t>
            </w:r>
          </w:p>
        </w:tc>
      </w:tr>
      <w:tr w:rsidR="005B2B27" w:rsidRPr="00714981" w14:paraId="336084E0" w14:textId="77777777" w:rsidTr="00B06E8B">
        <w:tc>
          <w:tcPr>
            <w:tcW w:w="4786" w:type="dxa"/>
          </w:tcPr>
          <w:p w14:paraId="58E02E25" w14:textId="77777777" w:rsidR="005B2B27" w:rsidRDefault="005B2B27" w:rsidP="00B06E8B">
            <w:pPr>
              <w:pStyle w:val="NoSpacing"/>
              <w:rPr>
                <w:b/>
              </w:rPr>
            </w:pPr>
            <w:r>
              <w:rPr>
                <w:b/>
              </w:rPr>
              <w:t>Business criticality:</w:t>
            </w:r>
          </w:p>
          <w:p w14:paraId="2B572D57" w14:textId="77777777" w:rsidR="00175FE0" w:rsidRPr="00175FE0" w:rsidRDefault="00175FE0" w:rsidP="00175FE0">
            <w:pPr>
              <w:pStyle w:val="NoSpacing"/>
              <w:rPr>
                <w:rFonts w:ascii="Calibri" w:hAnsi="Calibri"/>
                <w:color w:val="000000"/>
              </w:rPr>
            </w:pPr>
            <w:r w:rsidRPr="00175FE0">
              <w:lastRenderedPageBreak/>
              <w:t xml:space="preserve">Rating of the business criticality when Not operational: </w:t>
            </w:r>
            <w:r w:rsidRPr="00175FE0">
              <w:br/>
            </w:r>
            <w:r w:rsidRPr="00175FE0">
              <w:rPr>
                <w:u w:val="single"/>
              </w:rPr>
              <w:t>High</w:t>
            </w:r>
            <w:r w:rsidRPr="00175FE0">
              <w:t xml:space="preserve"> = Immediate complaint from business</w:t>
            </w:r>
            <w:r w:rsidRPr="00175FE0">
              <w:br/>
            </w:r>
            <w:r w:rsidRPr="00175FE0">
              <w:rPr>
                <w:u w:val="single"/>
              </w:rPr>
              <w:t>Med</w:t>
            </w:r>
            <w:r w:rsidRPr="00175FE0">
              <w:t xml:space="preserve"> = Several hours before business issues complaint</w:t>
            </w:r>
            <w:r w:rsidRPr="00175FE0">
              <w:br/>
            </w:r>
            <w:r w:rsidRPr="00175FE0">
              <w:rPr>
                <w:u w:val="single"/>
              </w:rPr>
              <w:t>Low</w:t>
            </w:r>
            <w:r w:rsidRPr="00175FE0">
              <w:t xml:space="preserve"> = Several days before business issues complaint</w:t>
            </w:r>
          </w:p>
        </w:tc>
        <w:tc>
          <w:tcPr>
            <w:tcW w:w="4502" w:type="dxa"/>
          </w:tcPr>
          <w:p w14:paraId="4A732BA9" w14:textId="77777777" w:rsidR="005B2B27" w:rsidRDefault="005B2B27" w:rsidP="00B06E8B"/>
          <w:p w14:paraId="3F5ED00E" w14:textId="2C1614C7" w:rsidR="005B2B27" w:rsidRDefault="00175FE0" w:rsidP="00B06E8B">
            <w:r>
              <w:t xml:space="preserve"> </w:t>
            </w:r>
            <w:r w:rsidR="00353CA4">
              <w:t>Med</w:t>
            </w:r>
            <w:r w:rsidR="00BA382D">
              <w:t>ium</w:t>
            </w:r>
          </w:p>
        </w:tc>
      </w:tr>
      <w:tr w:rsidR="00703210" w:rsidRPr="00714981" w14:paraId="5E0944A5" w14:textId="77777777" w:rsidTr="00B06E8B">
        <w:tc>
          <w:tcPr>
            <w:tcW w:w="4786" w:type="dxa"/>
          </w:tcPr>
          <w:p w14:paraId="18D64C69" w14:textId="77777777" w:rsidR="00703210" w:rsidRPr="00714981" w:rsidRDefault="00703210" w:rsidP="00B06E8B">
            <w:pPr>
              <w:pStyle w:val="NoSpacing"/>
              <w:rPr>
                <w:b/>
              </w:rPr>
            </w:pPr>
            <w:r w:rsidRPr="00714981">
              <w:rPr>
                <w:b/>
              </w:rPr>
              <w:t>Lifecycle</w:t>
            </w:r>
            <w:r w:rsidR="009D01F0" w:rsidRPr="00714981">
              <w:rPr>
                <w:b/>
              </w:rPr>
              <w:t xml:space="preserve"> context</w:t>
            </w:r>
            <w:r w:rsidRPr="00714981">
              <w:rPr>
                <w:b/>
              </w:rPr>
              <w:t>:</w:t>
            </w:r>
          </w:p>
          <w:p w14:paraId="703E131C" w14:textId="77777777" w:rsidR="00703210" w:rsidRPr="00714981" w:rsidRDefault="00703210" w:rsidP="00B06E8B">
            <w:pPr>
              <w:pStyle w:val="NoSpacing"/>
              <w:rPr>
                <w:b/>
              </w:rPr>
            </w:pPr>
          </w:p>
          <w:p w14:paraId="18701781" w14:textId="77777777" w:rsidR="00703210" w:rsidRPr="00714981" w:rsidRDefault="00703210" w:rsidP="00B06E8B">
            <w:pPr>
              <w:pStyle w:val="NoSpacing"/>
            </w:pPr>
            <w:r w:rsidRPr="00714981">
              <w:t xml:space="preserve">What is the current and future status </w:t>
            </w:r>
            <w:r w:rsidR="009D01F0" w:rsidRPr="00714981">
              <w:t xml:space="preserve">and planning </w:t>
            </w:r>
            <w:r w:rsidRPr="00714981">
              <w:t>of the application?</w:t>
            </w:r>
          </w:p>
          <w:p w14:paraId="1F426CEF" w14:textId="77777777" w:rsidR="00703210" w:rsidRPr="00714981" w:rsidRDefault="00703210" w:rsidP="00B06E8B">
            <w:pPr>
              <w:pStyle w:val="NoSpacing"/>
              <w:rPr>
                <w:b/>
              </w:rPr>
            </w:pPr>
          </w:p>
          <w:p w14:paraId="5259C1B9" w14:textId="77777777" w:rsidR="00703210" w:rsidRPr="00714981" w:rsidRDefault="00703210" w:rsidP="00B06E8B">
            <w:pPr>
              <w:pStyle w:val="NoSpacing"/>
              <w:rPr>
                <w:i/>
              </w:rPr>
            </w:pPr>
            <w:r w:rsidRPr="00714981">
              <w:rPr>
                <w:i/>
              </w:rPr>
              <w:t>Specify if application is already used in production,</w:t>
            </w:r>
            <w:r w:rsidR="009D01F0" w:rsidRPr="00714981">
              <w:rPr>
                <w:i/>
              </w:rPr>
              <w:t xml:space="preserve"> replacing other applications or versions, or completely new.</w:t>
            </w:r>
            <w:r w:rsidR="009D01F0" w:rsidRPr="00714981">
              <w:rPr>
                <w:i/>
              </w:rPr>
              <w:br/>
              <w:t xml:space="preserve">Specify any </w:t>
            </w:r>
            <w:r w:rsidR="00931858" w:rsidRPr="00714981">
              <w:rPr>
                <w:i/>
              </w:rPr>
              <w:t>high-level</w:t>
            </w:r>
            <w:r w:rsidR="009D01F0" w:rsidRPr="00714981">
              <w:rPr>
                <w:i/>
              </w:rPr>
              <w:t xml:space="preserve"> planning if available.</w:t>
            </w:r>
          </w:p>
          <w:p w14:paraId="5869B930" w14:textId="77777777" w:rsidR="00703210" w:rsidRPr="00714981" w:rsidRDefault="00703210" w:rsidP="00B06E8B">
            <w:pPr>
              <w:pStyle w:val="NoSpacing"/>
              <w:rPr>
                <w:b/>
              </w:rPr>
            </w:pPr>
          </w:p>
        </w:tc>
        <w:tc>
          <w:tcPr>
            <w:tcW w:w="4502" w:type="dxa"/>
          </w:tcPr>
          <w:p w14:paraId="6A4B18F4" w14:textId="16730849" w:rsidR="00703210" w:rsidRPr="00714981" w:rsidRDefault="00353CA4" w:rsidP="00B06E8B">
            <w:r>
              <w:t>This request is to build a proof of concept. Console access is already used in production but there will no impact on production access  as PoC will use a dedicated domain and  workspace one instance.</w:t>
            </w:r>
          </w:p>
        </w:tc>
      </w:tr>
    </w:tbl>
    <w:p w14:paraId="249B5F63" w14:textId="77777777" w:rsidR="00136BEC" w:rsidRPr="00714981" w:rsidRDefault="00136BEC" w:rsidP="002C0428"/>
    <w:p w14:paraId="77A70C96" w14:textId="6FBD7253" w:rsidR="0022148C" w:rsidRPr="00714981" w:rsidRDefault="0022148C">
      <w:pPr>
        <w:rPr>
          <w:b/>
          <w:color w:val="0066A2"/>
          <w:sz w:val="24"/>
          <w:szCs w:val="26"/>
        </w:rPr>
      </w:pPr>
    </w:p>
    <w:p w14:paraId="5E9ADC76" w14:textId="77777777" w:rsidR="00963CDD" w:rsidRPr="00714981" w:rsidRDefault="002C0428" w:rsidP="00963CDD">
      <w:pPr>
        <w:pStyle w:val="Heading2"/>
      </w:pPr>
      <w:bookmarkStart w:id="17" w:name="_Toc534270488"/>
      <w:bookmarkStart w:id="18" w:name="_Toc3533521"/>
      <w:bookmarkStart w:id="19" w:name="_Toc67379392"/>
      <w:r w:rsidRPr="00714981">
        <w:t>Ownership and contacts</w:t>
      </w:r>
      <w:bookmarkEnd w:id="17"/>
      <w:bookmarkEnd w:id="18"/>
      <w:bookmarkEnd w:id="19"/>
    </w:p>
    <w:p w14:paraId="76089260" w14:textId="77777777" w:rsidR="00963CDD" w:rsidRPr="00714981" w:rsidRDefault="00963CDD" w:rsidP="00963CDD"/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4786"/>
        <w:gridCol w:w="4502"/>
      </w:tblGrid>
      <w:tr w:rsidR="003651B9" w:rsidRPr="00714981" w14:paraId="06C5BB2D" w14:textId="77777777" w:rsidTr="00B06E8B">
        <w:tc>
          <w:tcPr>
            <w:tcW w:w="4786" w:type="dxa"/>
            <w:shd w:val="clear" w:color="auto" w:fill="4F81BD" w:themeFill="accent1"/>
          </w:tcPr>
          <w:p w14:paraId="41E46237" w14:textId="77777777" w:rsidR="003651B9" w:rsidRPr="00714981" w:rsidRDefault="003651B9" w:rsidP="00963CDD"/>
        </w:tc>
        <w:tc>
          <w:tcPr>
            <w:tcW w:w="4502" w:type="dxa"/>
            <w:shd w:val="clear" w:color="auto" w:fill="4F81BD" w:themeFill="accent1"/>
          </w:tcPr>
          <w:p w14:paraId="71989CD6" w14:textId="77777777" w:rsidR="003651B9" w:rsidRPr="00714981" w:rsidRDefault="003651B9" w:rsidP="00963CDD"/>
        </w:tc>
      </w:tr>
      <w:tr w:rsidR="003651B9" w:rsidRPr="00714981" w14:paraId="7E668609" w14:textId="77777777" w:rsidTr="00B06E8B">
        <w:tc>
          <w:tcPr>
            <w:tcW w:w="4786" w:type="dxa"/>
          </w:tcPr>
          <w:p w14:paraId="6AAA6385" w14:textId="77777777" w:rsidR="00B06E8B" w:rsidRPr="00714981" w:rsidRDefault="003651B9" w:rsidP="00B06E8B">
            <w:pPr>
              <w:pStyle w:val="NoSpacing"/>
            </w:pPr>
            <w:r w:rsidRPr="00714981">
              <w:rPr>
                <w:b/>
              </w:rPr>
              <w:t>Application business ownership</w:t>
            </w:r>
            <w:r w:rsidRPr="00714981">
              <w:t>:</w:t>
            </w:r>
          </w:p>
          <w:p w14:paraId="25B8CBAC" w14:textId="77777777" w:rsidR="003651B9" w:rsidRPr="00714981" w:rsidRDefault="003651B9" w:rsidP="00B06E8B">
            <w:pPr>
              <w:pStyle w:val="NoSpacing"/>
            </w:pPr>
            <w:r w:rsidRPr="00714981">
              <w:br/>
            </w:r>
            <w:r w:rsidR="0022148C" w:rsidRPr="00714981">
              <w:t>W</w:t>
            </w:r>
            <w:r w:rsidRPr="00714981">
              <w:t xml:space="preserve">hich part of </w:t>
            </w:r>
            <w:r w:rsidR="00B06E8B" w:rsidRPr="00714981">
              <w:t xml:space="preserve">the </w:t>
            </w:r>
            <w:r w:rsidRPr="00714981">
              <w:t>organization is owner of the application?</w:t>
            </w:r>
          </w:p>
          <w:p w14:paraId="3D6A3D9B" w14:textId="77777777" w:rsidR="003651B9" w:rsidRPr="00714981" w:rsidRDefault="003651B9" w:rsidP="00B06E8B">
            <w:pPr>
              <w:pStyle w:val="NoSpacing"/>
            </w:pPr>
            <w:r w:rsidRPr="00714981">
              <w:t xml:space="preserve">Specify relevant level(s) of organizational unit, </w:t>
            </w:r>
            <w:r w:rsidR="005B2B27">
              <w:t>division</w:t>
            </w:r>
            <w:r w:rsidRPr="00714981">
              <w:t xml:space="preserve">, </w:t>
            </w:r>
            <w:r w:rsidR="005B2B27">
              <w:t>BU,</w:t>
            </w:r>
            <w:r w:rsidR="0022148C" w:rsidRPr="00714981">
              <w:t xml:space="preserve"> country,</w:t>
            </w:r>
            <w:r w:rsidRPr="00714981">
              <w:t xml:space="preserve"> company</w:t>
            </w:r>
            <w:r w:rsidR="0022148C" w:rsidRPr="00714981">
              <w:t>/legal entity.</w:t>
            </w:r>
          </w:p>
          <w:p w14:paraId="2FCA3F06" w14:textId="77777777" w:rsidR="0022148C" w:rsidRPr="00714981" w:rsidRDefault="0022148C" w:rsidP="00B06E8B">
            <w:pPr>
              <w:pStyle w:val="NoSpacing"/>
              <w:rPr>
                <w:i/>
              </w:rPr>
            </w:pPr>
          </w:p>
          <w:p w14:paraId="7CE0893D" w14:textId="77777777" w:rsidR="0022148C" w:rsidRPr="00714981" w:rsidRDefault="005B2B27" w:rsidP="00B06E8B">
            <w:pPr>
              <w:pStyle w:val="NoSpacing"/>
              <w:rPr>
                <w:i/>
              </w:rPr>
            </w:pPr>
            <w:r>
              <w:rPr>
                <w:i/>
              </w:rPr>
              <w:t>Entity</w:t>
            </w:r>
            <w:r w:rsidR="0022148C" w:rsidRPr="00714981">
              <w:rPr>
                <w:i/>
              </w:rPr>
              <w:t xml:space="preserve"> name, </w:t>
            </w:r>
            <w:r w:rsidR="00714981">
              <w:rPr>
                <w:i/>
              </w:rPr>
              <w:t>DAS ID</w:t>
            </w:r>
            <w:r w:rsidR="0022148C" w:rsidRPr="00714981">
              <w:rPr>
                <w:i/>
              </w:rPr>
              <w:t xml:space="preserve"> or SAP code</w:t>
            </w:r>
          </w:p>
          <w:p w14:paraId="4CFDF4FA" w14:textId="77777777" w:rsidR="0022148C" w:rsidRPr="00714981" w:rsidRDefault="0022148C" w:rsidP="00B06E8B">
            <w:pPr>
              <w:pStyle w:val="NoSpacing"/>
            </w:pPr>
          </w:p>
        </w:tc>
        <w:tc>
          <w:tcPr>
            <w:tcW w:w="4502" w:type="dxa"/>
          </w:tcPr>
          <w:p w14:paraId="45ABF290" w14:textId="77777777" w:rsidR="003651B9" w:rsidRDefault="003651B9" w:rsidP="00963CDD"/>
          <w:p w14:paraId="70854CAF" w14:textId="77777777" w:rsidR="00E75BC6" w:rsidRDefault="00E75BC6" w:rsidP="00963CDD"/>
          <w:p w14:paraId="409F454C" w14:textId="2DF0FD31" w:rsidR="005B2B27" w:rsidRDefault="005B2B27" w:rsidP="00963CDD">
            <w:r>
              <w:t>Org Unit:</w:t>
            </w:r>
            <w:r w:rsidR="00676C5F">
              <w:t xml:space="preserve"> Atos </w:t>
            </w:r>
            <w:r w:rsidR="001B7D74">
              <w:rPr>
                <w:color w:val="000000"/>
                <w:sz w:val="17"/>
                <w:szCs w:val="17"/>
                <w:bdr w:val="none" w:sz="0" w:space="0" w:color="auto" w:frame="1"/>
              </w:rPr>
              <w:t xml:space="preserve">Cloud Enterprise Solutions </w:t>
            </w:r>
          </w:p>
          <w:p w14:paraId="3ED16B42" w14:textId="77777777" w:rsidR="001B7D74" w:rsidRDefault="001B7D74" w:rsidP="00963CDD"/>
          <w:p w14:paraId="5C2EA9F8" w14:textId="4045D1E0" w:rsidR="00E75BC6" w:rsidRDefault="005B2B27" w:rsidP="00963CDD">
            <w:r>
              <w:t>Company</w:t>
            </w:r>
            <w:r w:rsidR="00E75BC6">
              <w:t>:</w:t>
            </w:r>
            <w:r w:rsidR="001B7D74">
              <w:t xml:space="preserve"> </w:t>
            </w:r>
            <w:r w:rsidR="00676C5F">
              <w:t>Atos</w:t>
            </w:r>
          </w:p>
          <w:p w14:paraId="1FECDEAB" w14:textId="77777777" w:rsidR="001B7D74" w:rsidRDefault="001B7D74" w:rsidP="00963CDD"/>
          <w:p w14:paraId="053B88A2" w14:textId="0B10CA1C" w:rsidR="00E75BC6" w:rsidRDefault="00E75BC6" w:rsidP="00963CDD">
            <w:r>
              <w:t>Division or Shared Function:</w:t>
            </w:r>
            <w:r w:rsidR="00676C5F">
              <w:t xml:space="preserve"> </w:t>
            </w:r>
            <w:r w:rsidR="00B22BDE">
              <w:t>Digital Hybrid Cloud Team</w:t>
            </w:r>
            <w:r w:rsidR="00676C5F">
              <w:t xml:space="preserve"> </w:t>
            </w:r>
          </w:p>
          <w:p w14:paraId="57F553CA" w14:textId="77777777" w:rsidR="00E75BC6" w:rsidRDefault="00E75BC6" w:rsidP="00963CDD"/>
          <w:p w14:paraId="799C5B46" w14:textId="1589F3DE" w:rsidR="00E75BC6" w:rsidRPr="00714981" w:rsidRDefault="00E75BC6" w:rsidP="00963CDD">
            <w:r>
              <w:t xml:space="preserve">BU </w:t>
            </w:r>
            <w:r w:rsidR="00E35EED">
              <w:t>(if not</w:t>
            </w:r>
            <w:r>
              <w:t xml:space="preserve"> </w:t>
            </w:r>
            <w:r w:rsidR="00E35EED">
              <w:t>Corporate)</w:t>
            </w:r>
            <w:r>
              <w:t>:</w:t>
            </w:r>
          </w:p>
        </w:tc>
      </w:tr>
      <w:tr w:rsidR="003651B9" w:rsidRPr="00714981" w14:paraId="131C5954" w14:textId="77777777" w:rsidTr="00B06E8B">
        <w:tc>
          <w:tcPr>
            <w:tcW w:w="4786" w:type="dxa"/>
          </w:tcPr>
          <w:p w14:paraId="3E30FFFB" w14:textId="77777777" w:rsidR="003651B9" w:rsidRPr="00714981" w:rsidRDefault="00E75BC6" w:rsidP="00B06E8B">
            <w:pPr>
              <w:pStyle w:val="NoSpacing"/>
              <w:rPr>
                <w:b/>
              </w:rPr>
            </w:pPr>
            <w:r>
              <w:rPr>
                <w:b/>
              </w:rPr>
              <w:t>Business</w:t>
            </w:r>
            <w:r w:rsidR="0022148C" w:rsidRPr="00714981">
              <w:rPr>
                <w:b/>
              </w:rPr>
              <w:t xml:space="preserve"> contact</w:t>
            </w:r>
            <w:r w:rsidR="003651B9" w:rsidRPr="00714981">
              <w:rPr>
                <w:b/>
              </w:rPr>
              <w:t>:</w:t>
            </w:r>
          </w:p>
          <w:p w14:paraId="78D90BA2" w14:textId="77777777" w:rsidR="00B06E8B" w:rsidRPr="00714981" w:rsidRDefault="00B06E8B" w:rsidP="00B06E8B">
            <w:pPr>
              <w:pStyle w:val="NoSpacing"/>
              <w:rPr>
                <w:b/>
              </w:rPr>
            </w:pPr>
          </w:p>
          <w:p w14:paraId="39A042AF" w14:textId="77777777" w:rsidR="003651B9" w:rsidRPr="00714981" w:rsidRDefault="0022148C" w:rsidP="00B06E8B">
            <w:pPr>
              <w:pStyle w:val="NoSpacing"/>
            </w:pPr>
            <w:r w:rsidRPr="00714981">
              <w:t xml:space="preserve">Who </w:t>
            </w:r>
            <w:r w:rsidR="00B06E8B" w:rsidRPr="00714981">
              <w:t>acts as the contact(s) from business perspective?</w:t>
            </w:r>
          </w:p>
          <w:p w14:paraId="542AFEBA" w14:textId="77777777" w:rsidR="0022148C" w:rsidRPr="00714981" w:rsidRDefault="0022148C" w:rsidP="00B06E8B">
            <w:pPr>
              <w:pStyle w:val="NoSpacing"/>
              <w:rPr>
                <w:i/>
              </w:rPr>
            </w:pPr>
          </w:p>
          <w:p w14:paraId="107B0688" w14:textId="77777777" w:rsidR="0022148C" w:rsidRPr="00714981" w:rsidRDefault="005B2B27" w:rsidP="00B06E8B">
            <w:pPr>
              <w:pStyle w:val="NoSpacing"/>
              <w:rPr>
                <w:i/>
              </w:rPr>
            </w:pPr>
            <w:r>
              <w:rPr>
                <w:i/>
              </w:rPr>
              <w:t>Person</w:t>
            </w:r>
            <w:r w:rsidR="0022148C" w:rsidRPr="00714981">
              <w:rPr>
                <w:i/>
              </w:rPr>
              <w:t xml:space="preserve"> name, </w:t>
            </w:r>
            <w:r w:rsidR="00714981">
              <w:rPr>
                <w:i/>
              </w:rPr>
              <w:t>DAS ID</w:t>
            </w:r>
            <w:r w:rsidR="0022148C" w:rsidRPr="00714981">
              <w:rPr>
                <w:i/>
              </w:rPr>
              <w:t>, mail address and/or telephone number</w:t>
            </w:r>
          </w:p>
          <w:p w14:paraId="5AB64487" w14:textId="77777777" w:rsidR="0022148C" w:rsidRPr="00714981" w:rsidRDefault="0022148C" w:rsidP="00B06E8B">
            <w:pPr>
              <w:pStyle w:val="NoSpacing"/>
            </w:pPr>
          </w:p>
        </w:tc>
        <w:tc>
          <w:tcPr>
            <w:tcW w:w="4502" w:type="dxa"/>
          </w:tcPr>
          <w:p w14:paraId="5D6F9438" w14:textId="77777777" w:rsidR="00B22BDE" w:rsidRPr="00B22BDE" w:rsidRDefault="00B22BDE" w:rsidP="00B22BDE">
            <w:pPr>
              <w:spacing w:line="270" w:lineRule="atLeast"/>
              <w:textAlignment w:val="top"/>
              <w:rPr>
                <w:rFonts w:cs="Arial"/>
                <w:color w:val="333333"/>
                <w:szCs w:val="18"/>
              </w:rPr>
            </w:pPr>
            <w:r w:rsidRPr="00B22BDE">
              <w:rPr>
                <w:rFonts w:cs="Arial"/>
                <w:color w:val="333333"/>
                <w:szCs w:val="18"/>
              </w:rPr>
              <w:t>Oliver Scholle</w:t>
            </w:r>
          </w:p>
          <w:p w14:paraId="25BFEF28" w14:textId="03D3BFFC" w:rsidR="00B22BDE" w:rsidRPr="00B22BDE" w:rsidRDefault="00B22BDE" w:rsidP="00B22BDE">
            <w:pPr>
              <w:rPr>
                <w:szCs w:val="18"/>
              </w:rPr>
            </w:pPr>
            <w:r w:rsidRPr="00B22BDE">
              <w:rPr>
                <w:szCs w:val="18"/>
              </w:rPr>
              <w:t>Das ID: A425297</w:t>
            </w:r>
          </w:p>
          <w:p w14:paraId="2020D47B" w14:textId="77777777" w:rsidR="005A65D1" w:rsidRDefault="00000000" w:rsidP="00963CDD">
            <w:pPr>
              <w:rPr>
                <w:rStyle w:val="Hyperlink"/>
                <w:rFonts w:cs="Arial"/>
                <w:color w:val="000000"/>
                <w:szCs w:val="18"/>
                <w:bdr w:val="dotted" w:sz="6" w:space="0" w:color="FFFFFF" w:frame="1"/>
              </w:rPr>
            </w:pPr>
            <w:hyperlink r:id="rId18" w:history="1">
              <w:r w:rsidR="00B22BDE" w:rsidRPr="00B22BDE">
                <w:rPr>
                  <w:rStyle w:val="Hyperlink"/>
                  <w:rFonts w:cs="Arial"/>
                  <w:color w:val="000000"/>
                  <w:szCs w:val="18"/>
                  <w:bdr w:val="dotted" w:sz="6" w:space="0" w:color="FFFFFF" w:frame="1"/>
                </w:rPr>
                <w:t>OLIVER.SCHOLLE@ATOS.NET</w:t>
              </w:r>
            </w:hyperlink>
          </w:p>
          <w:p w14:paraId="2024DF59" w14:textId="77777777" w:rsidR="00BA382D" w:rsidRDefault="00BA382D" w:rsidP="00963CDD">
            <w:pPr>
              <w:rPr>
                <w:rStyle w:val="Hyperlink"/>
                <w:rFonts w:cs="Arial"/>
                <w:color w:val="000000"/>
                <w:szCs w:val="18"/>
                <w:bdr w:val="dotted" w:sz="6" w:space="0" w:color="FFFFFF" w:frame="1"/>
              </w:rPr>
            </w:pPr>
          </w:p>
          <w:p w14:paraId="00D1FE7B" w14:textId="073115F1" w:rsidR="00BA382D" w:rsidRPr="00B22BDE" w:rsidRDefault="00BA382D" w:rsidP="00963CDD">
            <w:pPr>
              <w:rPr>
                <w:szCs w:val="18"/>
              </w:rPr>
            </w:pPr>
            <w:r>
              <w:rPr>
                <w:rStyle w:val="Hyperlink"/>
                <w:rFonts w:cs="Arial"/>
                <w:color w:val="000000"/>
                <w:szCs w:val="18"/>
                <w:bdr w:val="dotted" w:sz="6" w:space="0" w:color="FFFFFF" w:frame="1"/>
              </w:rPr>
              <w:t>(Please mention Product Owner details)</w:t>
            </w:r>
          </w:p>
        </w:tc>
      </w:tr>
      <w:tr w:rsidR="0022148C" w:rsidRPr="00714981" w14:paraId="5A0425BC" w14:textId="77777777" w:rsidTr="00B06E8B">
        <w:tc>
          <w:tcPr>
            <w:tcW w:w="4786" w:type="dxa"/>
          </w:tcPr>
          <w:p w14:paraId="419B982D" w14:textId="77777777" w:rsidR="0022148C" w:rsidRPr="00714981" w:rsidRDefault="0022148C" w:rsidP="00B06E8B">
            <w:pPr>
              <w:pStyle w:val="NoSpacing"/>
              <w:rPr>
                <w:b/>
              </w:rPr>
            </w:pPr>
            <w:r w:rsidRPr="00714981">
              <w:rPr>
                <w:b/>
              </w:rPr>
              <w:t>Functional contact:</w:t>
            </w:r>
          </w:p>
          <w:p w14:paraId="0929BF38" w14:textId="77777777" w:rsidR="00B06E8B" w:rsidRPr="00714981" w:rsidRDefault="00B06E8B" w:rsidP="00B06E8B">
            <w:pPr>
              <w:pStyle w:val="NoSpacing"/>
              <w:rPr>
                <w:b/>
              </w:rPr>
            </w:pPr>
          </w:p>
          <w:p w14:paraId="21998071" w14:textId="77777777" w:rsidR="0022148C" w:rsidRPr="00714981" w:rsidRDefault="0022148C" w:rsidP="00B06E8B">
            <w:pPr>
              <w:pStyle w:val="NoSpacing"/>
            </w:pPr>
            <w:r w:rsidRPr="00714981">
              <w:t xml:space="preserve">Who </w:t>
            </w:r>
            <w:r w:rsidR="00B06E8B" w:rsidRPr="00714981">
              <w:t>acts as the contact(s) from IT perspective?</w:t>
            </w:r>
          </w:p>
          <w:p w14:paraId="18E13244" w14:textId="77777777" w:rsidR="0022148C" w:rsidRPr="00714981" w:rsidRDefault="0022148C" w:rsidP="00B06E8B">
            <w:pPr>
              <w:pStyle w:val="NoSpacing"/>
              <w:rPr>
                <w:i/>
              </w:rPr>
            </w:pPr>
          </w:p>
          <w:p w14:paraId="12520B8F" w14:textId="77777777" w:rsidR="0022148C" w:rsidRPr="00714981" w:rsidRDefault="0022148C" w:rsidP="00B06E8B">
            <w:pPr>
              <w:pStyle w:val="NoSpacing"/>
              <w:rPr>
                <w:i/>
              </w:rPr>
            </w:pPr>
            <w:r w:rsidRPr="00714981">
              <w:rPr>
                <w:i/>
              </w:rPr>
              <w:t xml:space="preserve">Use name, </w:t>
            </w:r>
            <w:r w:rsidR="00714981">
              <w:rPr>
                <w:i/>
              </w:rPr>
              <w:t>DAS ID</w:t>
            </w:r>
            <w:r w:rsidRPr="00714981">
              <w:rPr>
                <w:i/>
              </w:rPr>
              <w:t>, mail address and/or telephone number</w:t>
            </w:r>
          </w:p>
          <w:p w14:paraId="709230E8" w14:textId="77777777" w:rsidR="0022148C" w:rsidRPr="00714981" w:rsidRDefault="0022148C" w:rsidP="00B06E8B">
            <w:pPr>
              <w:pStyle w:val="NoSpacing"/>
            </w:pPr>
          </w:p>
        </w:tc>
        <w:tc>
          <w:tcPr>
            <w:tcW w:w="4502" w:type="dxa"/>
          </w:tcPr>
          <w:p w14:paraId="5DCEB214" w14:textId="2329FDC6" w:rsidR="005A65D1" w:rsidRPr="005A65D1" w:rsidRDefault="005A65D1" w:rsidP="005A65D1"/>
          <w:p w14:paraId="4564FB2F" w14:textId="77777777" w:rsidR="00E57018" w:rsidRPr="00B22BDE" w:rsidRDefault="00E57018" w:rsidP="00E57018">
            <w:pPr>
              <w:spacing w:line="270" w:lineRule="atLeast"/>
              <w:textAlignment w:val="top"/>
              <w:rPr>
                <w:rFonts w:cs="Arial"/>
                <w:color w:val="333333"/>
                <w:szCs w:val="18"/>
              </w:rPr>
            </w:pPr>
            <w:r w:rsidRPr="00B22BDE">
              <w:rPr>
                <w:rFonts w:cs="Arial"/>
                <w:color w:val="333333"/>
                <w:szCs w:val="18"/>
              </w:rPr>
              <w:t>Oliver Scholle</w:t>
            </w:r>
          </w:p>
          <w:p w14:paraId="4E05194F" w14:textId="77777777" w:rsidR="00E57018" w:rsidRPr="00B22BDE" w:rsidRDefault="00E57018" w:rsidP="00E57018">
            <w:pPr>
              <w:rPr>
                <w:szCs w:val="18"/>
              </w:rPr>
            </w:pPr>
            <w:r w:rsidRPr="00B22BDE">
              <w:rPr>
                <w:szCs w:val="18"/>
              </w:rPr>
              <w:t>Das ID: A425297</w:t>
            </w:r>
          </w:p>
          <w:p w14:paraId="12496D05" w14:textId="77777777" w:rsidR="0022148C" w:rsidRDefault="00000000" w:rsidP="00E57018">
            <w:pPr>
              <w:rPr>
                <w:rStyle w:val="Hyperlink"/>
                <w:rFonts w:cs="Arial"/>
                <w:color w:val="000000"/>
                <w:szCs w:val="18"/>
                <w:bdr w:val="dotted" w:sz="6" w:space="0" w:color="FFFFFF" w:frame="1"/>
              </w:rPr>
            </w:pPr>
            <w:hyperlink r:id="rId19" w:history="1">
              <w:r w:rsidR="00E57018" w:rsidRPr="00B22BDE">
                <w:rPr>
                  <w:rStyle w:val="Hyperlink"/>
                  <w:rFonts w:cs="Arial"/>
                  <w:color w:val="000000"/>
                  <w:szCs w:val="18"/>
                  <w:bdr w:val="dotted" w:sz="6" w:space="0" w:color="FFFFFF" w:frame="1"/>
                </w:rPr>
                <w:t>OLIVER.SCHOLLE@ATOS.NET</w:t>
              </w:r>
            </w:hyperlink>
          </w:p>
          <w:p w14:paraId="533A9EC3" w14:textId="77777777" w:rsidR="00BA382D" w:rsidRDefault="00BA382D" w:rsidP="00E57018"/>
          <w:p w14:paraId="5D928BA5" w14:textId="0AE9747D" w:rsidR="00BA382D" w:rsidRPr="00714981" w:rsidRDefault="00BA382D" w:rsidP="00E57018">
            <w:r>
              <w:rPr>
                <w:rStyle w:val="Hyperlink"/>
                <w:rFonts w:cs="Arial"/>
                <w:color w:val="000000"/>
                <w:szCs w:val="18"/>
                <w:bdr w:val="dotted" w:sz="6" w:space="0" w:color="FFFFFF" w:frame="1"/>
              </w:rPr>
              <w:t>(Please mention Product Owner details)</w:t>
            </w:r>
          </w:p>
        </w:tc>
      </w:tr>
      <w:tr w:rsidR="0022148C" w:rsidRPr="00353CA4" w14:paraId="3986CDD8" w14:textId="77777777" w:rsidTr="00B06E8B">
        <w:tc>
          <w:tcPr>
            <w:tcW w:w="4786" w:type="dxa"/>
          </w:tcPr>
          <w:p w14:paraId="6C28939B" w14:textId="77777777" w:rsidR="00B06E8B" w:rsidRPr="00714981" w:rsidRDefault="00B06E8B" w:rsidP="00B06E8B">
            <w:pPr>
              <w:pStyle w:val="NoSpacing"/>
              <w:rPr>
                <w:b/>
              </w:rPr>
            </w:pPr>
            <w:r w:rsidRPr="00714981">
              <w:rPr>
                <w:b/>
              </w:rPr>
              <w:t>Technical contact:</w:t>
            </w:r>
          </w:p>
          <w:p w14:paraId="6BB39A3E" w14:textId="77777777" w:rsidR="00B06E8B" w:rsidRPr="00714981" w:rsidRDefault="00B06E8B" w:rsidP="00B06E8B">
            <w:pPr>
              <w:pStyle w:val="NoSpacing"/>
              <w:rPr>
                <w:b/>
              </w:rPr>
            </w:pPr>
          </w:p>
          <w:p w14:paraId="64311CF4" w14:textId="77777777" w:rsidR="00B06E8B" w:rsidRPr="00714981" w:rsidRDefault="00B06E8B" w:rsidP="00B06E8B">
            <w:pPr>
              <w:pStyle w:val="NoSpacing"/>
            </w:pPr>
            <w:r w:rsidRPr="00714981">
              <w:t xml:space="preserve">Who acts as the contact(s) from technical operations and support perspective? </w:t>
            </w:r>
            <w:r w:rsidR="00E75BC6">
              <w:br/>
            </w:r>
            <w:r w:rsidR="00E75BC6">
              <w:lastRenderedPageBreak/>
              <w:t xml:space="preserve">One </w:t>
            </w:r>
            <w:r w:rsidRPr="00714981">
              <w:t>can be an external supplier</w:t>
            </w:r>
            <w:r w:rsidR="00E75BC6">
              <w:t>, but one must be an Atos staff member.</w:t>
            </w:r>
          </w:p>
          <w:p w14:paraId="4B30B427" w14:textId="77777777" w:rsidR="00B06E8B" w:rsidRPr="00714981" w:rsidRDefault="00B06E8B" w:rsidP="00B06E8B">
            <w:pPr>
              <w:pStyle w:val="NoSpacing"/>
              <w:rPr>
                <w:i/>
              </w:rPr>
            </w:pPr>
          </w:p>
          <w:p w14:paraId="267C0B25" w14:textId="77777777" w:rsidR="00B06E8B" w:rsidRPr="00714981" w:rsidRDefault="00B06E8B" w:rsidP="00B06E8B">
            <w:pPr>
              <w:pStyle w:val="NoSpacing"/>
              <w:rPr>
                <w:i/>
              </w:rPr>
            </w:pPr>
            <w:r w:rsidRPr="00714981">
              <w:rPr>
                <w:i/>
              </w:rPr>
              <w:t xml:space="preserve">Use name, </w:t>
            </w:r>
            <w:r w:rsidR="00714981">
              <w:rPr>
                <w:i/>
              </w:rPr>
              <w:t>DAS ID</w:t>
            </w:r>
            <w:r w:rsidRPr="00714981">
              <w:rPr>
                <w:i/>
              </w:rPr>
              <w:t>, mail address and/or telephone number</w:t>
            </w:r>
          </w:p>
          <w:p w14:paraId="7FC44F26" w14:textId="77777777" w:rsidR="0022148C" w:rsidRPr="00714981" w:rsidRDefault="0022148C" w:rsidP="00B06E8B">
            <w:pPr>
              <w:pStyle w:val="NoSpacing"/>
            </w:pPr>
          </w:p>
        </w:tc>
        <w:tc>
          <w:tcPr>
            <w:tcW w:w="4502" w:type="dxa"/>
          </w:tcPr>
          <w:p w14:paraId="334E0648" w14:textId="0F4266A9" w:rsidR="00AB6B83" w:rsidRDefault="00122583" w:rsidP="00353CA4">
            <w:r w:rsidRPr="00122583">
              <w:lastRenderedPageBreak/>
              <w:t>Mention the individual who is working with their dasid and email</w:t>
            </w:r>
          </w:p>
          <w:p w14:paraId="3ADED7D1" w14:textId="77777777" w:rsidR="00122583" w:rsidRDefault="00122583" w:rsidP="00353CA4"/>
          <w:p w14:paraId="2AA9A3DA" w14:textId="77777777" w:rsidR="00AB6B83" w:rsidRDefault="00AB6B83" w:rsidP="00353CA4">
            <w:r>
              <w:t>Example:</w:t>
            </w:r>
          </w:p>
          <w:p w14:paraId="72982FC5" w14:textId="77777777" w:rsidR="00AB6B83" w:rsidRDefault="00AB6B83" w:rsidP="00353CA4">
            <w:r>
              <w:t>Divyaprakash J</w:t>
            </w:r>
          </w:p>
          <w:p w14:paraId="3BDD72B8" w14:textId="1155DE81" w:rsidR="00AB6B83" w:rsidRPr="00353CA4" w:rsidRDefault="00AB6B83" w:rsidP="00353CA4">
            <w:r>
              <w:t xml:space="preserve">DAS ID </w:t>
            </w:r>
            <w:r w:rsidR="00E84BC4">
              <w:t>A835340 divyaprakash.j@atos.net</w:t>
            </w:r>
          </w:p>
        </w:tc>
      </w:tr>
      <w:tr w:rsidR="005A65D1" w:rsidRPr="00E57018" w14:paraId="11208C3C" w14:textId="77777777" w:rsidTr="00B06E8B">
        <w:tc>
          <w:tcPr>
            <w:tcW w:w="4786" w:type="dxa"/>
          </w:tcPr>
          <w:p w14:paraId="03939883" w14:textId="77777777" w:rsidR="005A65D1" w:rsidRPr="00714981" w:rsidRDefault="005A65D1" w:rsidP="005A65D1">
            <w:pPr>
              <w:pStyle w:val="NoSpacing"/>
              <w:rPr>
                <w:b/>
              </w:rPr>
            </w:pPr>
            <w:r w:rsidRPr="00714981">
              <w:rPr>
                <w:b/>
              </w:rPr>
              <w:t>Technical emergency contact:</w:t>
            </w:r>
          </w:p>
          <w:p w14:paraId="504E802D" w14:textId="77777777" w:rsidR="005A65D1" w:rsidRPr="00714981" w:rsidRDefault="005A65D1" w:rsidP="005A65D1">
            <w:pPr>
              <w:pStyle w:val="NoSpacing"/>
              <w:rPr>
                <w:b/>
              </w:rPr>
            </w:pPr>
          </w:p>
          <w:p w14:paraId="6E982D17" w14:textId="77777777" w:rsidR="005A65D1" w:rsidRDefault="005A65D1" w:rsidP="005A65D1">
            <w:pPr>
              <w:pStyle w:val="NoSpacing"/>
            </w:pPr>
            <w:r w:rsidRPr="00714981">
              <w:t xml:space="preserve">Who acts as the contact(s) from technical operations and support perspective outside business hours? </w:t>
            </w:r>
          </w:p>
          <w:p w14:paraId="5F06B707" w14:textId="77777777" w:rsidR="005A65D1" w:rsidRPr="00714981" w:rsidRDefault="005A65D1" w:rsidP="005A65D1">
            <w:pPr>
              <w:pStyle w:val="NoSpacing"/>
            </w:pPr>
            <w:r w:rsidRPr="00714981">
              <w:t>This can also be an external supplier</w:t>
            </w:r>
          </w:p>
          <w:p w14:paraId="1FA86222" w14:textId="77777777" w:rsidR="005A65D1" w:rsidRPr="00714981" w:rsidRDefault="005A65D1" w:rsidP="005A65D1">
            <w:pPr>
              <w:pStyle w:val="NoSpacing"/>
              <w:rPr>
                <w:i/>
              </w:rPr>
            </w:pPr>
          </w:p>
          <w:p w14:paraId="19C97CFC" w14:textId="77777777" w:rsidR="005A65D1" w:rsidRPr="00714981" w:rsidRDefault="005A65D1" w:rsidP="005A65D1">
            <w:pPr>
              <w:pStyle w:val="NoSpacing"/>
              <w:rPr>
                <w:i/>
              </w:rPr>
            </w:pPr>
            <w:r w:rsidRPr="00714981">
              <w:rPr>
                <w:i/>
              </w:rPr>
              <w:t xml:space="preserve">Use name, </w:t>
            </w:r>
            <w:r>
              <w:rPr>
                <w:i/>
              </w:rPr>
              <w:t>DAS ID</w:t>
            </w:r>
            <w:r w:rsidRPr="00714981">
              <w:rPr>
                <w:i/>
              </w:rPr>
              <w:t>, mail address and/or telephone number</w:t>
            </w:r>
          </w:p>
          <w:p w14:paraId="61CC7FB9" w14:textId="77777777" w:rsidR="005A65D1" w:rsidRPr="00714981" w:rsidRDefault="005A65D1" w:rsidP="005A65D1">
            <w:pPr>
              <w:pStyle w:val="NoSpacing"/>
            </w:pPr>
          </w:p>
        </w:tc>
        <w:tc>
          <w:tcPr>
            <w:tcW w:w="4502" w:type="dxa"/>
          </w:tcPr>
          <w:p w14:paraId="61467A6B" w14:textId="77777777" w:rsidR="00122583" w:rsidRDefault="00122583" w:rsidP="00122583">
            <w:r w:rsidRPr="00122583">
              <w:t>Mention the individual who is working with their dasid and email</w:t>
            </w:r>
          </w:p>
          <w:p w14:paraId="67D336CE" w14:textId="77777777" w:rsidR="00122583" w:rsidRDefault="00122583" w:rsidP="00122583"/>
          <w:p w14:paraId="2CEA782B" w14:textId="77777777" w:rsidR="00122583" w:rsidRDefault="00122583" w:rsidP="00122583">
            <w:r>
              <w:t>Example:</w:t>
            </w:r>
          </w:p>
          <w:p w14:paraId="3A10E2B6" w14:textId="77777777" w:rsidR="00122583" w:rsidRDefault="00122583" w:rsidP="00122583">
            <w:r>
              <w:t>Divyaprakash J</w:t>
            </w:r>
          </w:p>
          <w:p w14:paraId="3A5CB1DF" w14:textId="34D638D5" w:rsidR="005A65D1" w:rsidRPr="00E57018" w:rsidRDefault="00122583" w:rsidP="00122583">
            <w:pPr>
              <w:rPr>
                <w:lang w:val="pl-PL"/>
              </w:rPr>
            </w:pPr>
            <w:r>
              <w:t>DAS ID A835340 divyaprakash.j@atos.net</w:t>
            </w:r>
          </w:p>
        </w:tc>
      </w:tr>
    </w:tbl>
    <w:p w14:paraId="5DBAFF00" w14:textId="33A5A728" w:rsidR="000A2E8A" w:rsidRPr="00E57018" w:rsidRDefault="000A2E8A" w:rsidP="000A2E8A">
      <w:pPr>
        <w:rPr>
          <w:color w:val="0066A2"/>
          <w:sz w:val="24"/>
          <w:szCs w:val="26"/>
          <w:lang w:val="pl-PL"/>
        </w:rPr>
      </w:pPr>
    </w:p>
    <w:p w14:paraId="69D579D7" w14:textId="77777777" w:rsidR="0064025C" w:rsidRPr="00714981" w:rsidRDefault="000A2E8A" w:rsidP="000A2E8A">
      <w:pPr>
        <w:pStyle w:val="Heading2"/>
      </w:pPr>
      <w:bookmarkStart w:id="20" w:name="_Toc534270489"/>
      <w:bookmarkStart w:id="21" w:name="_Toc3533522"/>
      <w:bookmarkStart w:id="22" w:name="_Toc67379393"/>
      <w:r w:rsidRPr="00714981">
        <w:t>Application information</w:t>
      </w:r>
      <w:bookmarkEnd w:id="20"/>
      <w:bookmarkEnd w:id="21"/>
      <w:bookmarkEnd w:id="22"/>
    </w:p>
    <w:p w14:paraId="3DB01AF3" w14:textId="77777777" w:rsidR="002C0428" w:rsidRPr="00714981" w:rsidRDefault="002C0428" w:rsidP="002C0428"/>
    <w:p w14:paraId="2806C10F" w14:textId="77777777" w:rsidR="002C0428" w:rsidRPr="00714981" w:rsidRDefault="002C0428" w:rsidP="002C0428"/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4786"/>
        <w:gridCol w:w="4502"/>
      </w:tblGrid>
      <w:tr w:rsidR="005C0AC6" w:rsidRPr="00714981" w14:paraId="40D5F7CA" w14:textId="77777777" w:rsidTr="000A2E8A">
        <w:tc>
          <w:tcPr>
            <w:tcW w:w="4786" w:type="dxa"/>
            <w:shd w:val="clear" w:color="auto" w:fill="4F81BD" w:themeFill="accent1"/>
          </w:tcPr>
          <w:p w14:paraId="26291BB1" w14:textId="77777777" w:rsidR="005C0AC6" w:rsidRPr="00714981" w:rsidRDefault="005C0AC6" w:rsidP="000A2E8A"/>
        </w:tc>
        <w:tc>
          <w:tcPr>
            <w:tcW w:w="4502" w:type="dxa"/>
            <w:shd w:val="clear" w:color="auto" w:fill="4F81BD" w:themeFill="accent1"/>
          </w:tcPr>
          <w:p w14:paraId="12181478" w14:textId="77777777" w:rsidR="005C0AC6" w:rsidRPr="00714981" w:rsidRDefault="005C0AC6" w:rsidP="000A2E8A"/>
        </w:tc>
      </w:tr>
      <w:tr w:rsidR="005C0AC6" w:rsidRPr="00714981" w14:paraId="155B3A0A" w14:textId="77777777" w:rsidTr="000A2E8A">
        <w:tc>
          <w:tcPr>
            <w:tcW w:w="4786" w:type="dxa"/>
          </w:tcPr>
          <w:p w14:paraId="6B8FE310" w14:textId="77777777" w:rsidR="005C0AC6" w:rsidRPr="00714981" w:rsidRDefault="005641B7" w:rsidP="000A2E8A">
            <w:pPr>
              <w:pStyle w:val="NoSpacing"/>
            </w:pPr>
            <w:r w:rsidRPr="00714981">
              <w:rPr>
                <w:b/>
              </w:rPr>
              <w:t>Technology stack:</w:t>
            </w:r>
          </w:p>
          <w:p w14:paraId="0A06BF1F" w14:textId="77777777" w:rsidR="005C0AC6" w:rsidRPr="00714981" w:rsidRDefault="005C0AC6" w:rsidP="000A2E8A">
            <w:pPr>
              <w:pStyle w:val="NoSpacing"/>
            </w:pPr>
            <w:r w:rsidRPr="00714981">
              <w:br/>
            </w:r>
            <w:r w:rsidR="005641B7" w:rsidRPr="00714981">
              <w:t>Which products</w:t>
            </w:r>
            <w:r w:rsidR="001F7E0D">
              <w:t xml:space="preserve"> and versions</w:t>
            </w:r>
            <w:r w:rsidR="005641B7" w:rsidRPr="00714981">
              <w:t xml:space="preserve"> are used as application layer, middleware/framework, web server, operating system?</w:t>
            </w:r>
          </w:p>
          <w:p w14:paraId="3FDEC7BA" w14:textId="77777777" w:rsidR="005641B7" w:rsidRPr="00714981" w:rsidRDefault="005641B7" w:rsidP="000A2E8A">
            <w:pPr>
              <w:pStyle w:val="NoSpacing"/>
            </w:pPr>
          </w:p>
          <w:p w14:paraId="60A0FEA3" w14:textId="77777777" w:rsidR="005641B7" w:rsidRPr="00714981" w:rsidRDefault="005641B7" w:rsidP="000A2E8A">
            <w:pPr>
              <w:pStyle w:val="NoSpacing"/>
            </w:pPr>
          </w:p>
          <w:p w14:paraId="1B55ABC7" w14:textId="77777777" w:rsidR="005C0AC6" w:rsidRPr="00714981" w:rsidRDefault="005C0AC6" w:rsidP="000A2E8A">
            <w:pPr>
              <w:pStyle w:val="NoSpacing"/>
            </w:pPr>
          </w:p>
        </w:tc>
        <w:tc>
          <w:tcPr>
            <w:tcW w:w="4502" w:type="dxa"/>
          </w:tcPr>
          <w:p w14:paraId="34B071E6" w14:textId="77777777" w:rsidR="005C0AC6" w:rsidRDefault="005B75BE" w:rsidP="000A2E8A">
            <w:r>
              <w:t>VMware</w:t>
            </w:r>
            <w:r w:rsidR="00E82773">
              <w:t xml:space="preserve"> Identity Manager 3.3.5</w:t>
            </w:r>
            <w:r>
              <w:t xml:space="preserve">. </w:t>
            </w:r>
          </w:p>
          <w:p w14:paraId="711A47F1" w14:textId="77777777" w:rsidR="00253D1D" w:rsidRDefault="00253D1D" w:rsidP="000A2E8A"/>
          <w:p w14:paraId="40ABAEBC" w14:textId="55F52D7C" w:rsidR="00253D1D" w:rsidRPr="00714981" w:rsidRDefault="00253D1D" w:rsidP="000A2E8A">
            <w:r>
              <w:t>VRealize Automation 8.5</w:t>
            </w:r>
          </w:p>
        </w:tc>
      </w:tr>
      <w:tr w:rsidR="005C0AC6" w:rsidRPr="00714981" w14:paraId="031680EF" w14:textId="77777777" w:rsidTr="000A2E8A">
        <w:tc>
          <w:tcPr>
            <w:tcW w:w="4786" w:type="dxa"/>
          </w:tcPr>
          <w:p w14:paraId="67CE6001" w14:textId="77777777" w:rsidR="005C0AC6" w:rsidRPr="00714981" w:rsidRDefault="005641B7" w:rsidP="000A2E8A">
            <w:pPr>
              <w:pStyle w:val="NoSpacing"/>
              <w:rPr>
                <w:b/>
              </w:rPr>
            </w:pPr>
            <w:r w:rsidRPr="00714981">
              <w:rPr>
                <w:b/>
              </w:rPr>
              <w:t>Hosting:</w:t>
            </w:r>
          </w:p>
          <w:p w14:paraId="7346066A" w14:textId="77777777" w:rsidR="007D6675" w:rsidRDefault="00E35EED" w:rsidP="007D6675">
            <w:r w:rsidRPr="007D6675">
              <w:t xml:space="preserve">How </w:t>
            </w:r>
            <w:r w:rsidR="007D6675" w:rsidRPr="007D6675">
              <w:t>is the application</w:t>
            </w:r>
            <w:r w:rsidRPr="007D6675">
              <w:t xml:space="preserve"> hosted?</w:t>
            </w:r>
            <w:r w:rsidR="007D6675" w:rsidRPr="007D6675">
              <w:br/>
            </w:r>
          </w:p>
          <w:p w14:paraId="6070FA9B" w14:textId="77777777" w:rsidR="005C0AC6" w:rsidRPr="00714981" w:rsidRDefault="005641B7" w:rsidP="007D6675">
            <w:r w:rsidRPr="00714981">
              <w:t xml:space="preserve">Where </w:t>
            </w:r>
            <w:r w:rsidR="00931858" w:rsidRPr="00714981">
              <w:t>is t</w:t>
            </w:r>
            <w:r w:rsidRPr="00714981">
              <w:t>he application hosted?</w:t>
            </w:r>
          </w:p>
          <w:p w14:paraId="694AEDF0" w14:textId="77777777" w:rsidR="005641B7" w:rsidRPr="00714981" w:rsidRDefault="005641B7" w:rsidP="007D6675"/>
          <w:p w14:paraId="7A970406" w14:textId="77777777" w:rsidR="005641B7" w:rsidRPr="007D6675" w:rsidRDefault="005641B7" w:rsidP="007D6675">
            <w:r w:rsidRPr="007D6675">
              <w:t>Specify cloud or</w:t>
            </w:r>
            <w:r w:rsidR="00E35EED" w:rsidRPr="007D6675">
              <w:t xml:space="preserve"> on-prem</w:t>
            </w:r>
            <w:r w:rsidRPr="007D6675">
              <w:t xml:space="preserve"> data center location</w:t>
            </w:r>
          </w:p>
          <w:p w14:paraId="0E825358" w14:textId="77777777" w:rsidR="005C0AC6" w:rsidRPr="00714981" w:rsidRDefault="005C0AC6" w:rsidP="000A2E8A">
            <w:pPr>
              <w:pStyle w:val="NoSpacing"/>
            </w:pPr>
          </w:p>
        </w:tc>
        <w:tc>
          <w:tcPr>
            <w:tcW w:w="4502" w:type="dxa"/>
          </w:tcPr>
          <w:p w14:paraId="38C3FF81" w14:textId="77777777" w:rsidR="00E35EED" w:rsidRDefault="00E35EED" w:rsidP="000A2E8A"/>
          <w:p w14:paraId="522DDBF7" w14:textId="49862795" w:rsidR="005C0AC6" w:rsidRDefault="00E35EED" w:rsidP="000A2E8A">
            <w:r>
              <w:t>Hosting kind:</w:t>
            </w:r>
            <w:r w:rsidR="002573DC">
              <w:t xml:space="preserve">  </w:t>
            </w:r>
            <w:r w:rsidR="00253D1D">
              <w:t>On Premises</w:t>
            </w:r>
            <w:r w:rsidR="002573DC">
              <w:t xml:space="preserve"> </w:t>
            </w:r>
          </w:p>
          <w:p w14:paraId="445C8658" w14:textId="77777777" w:rsidR="00E35EED" w:rsidRDefault="00E35EED" w:rsidP="000A2E8A"/>
          <w:p w14:paraId="2C9AC239" w14:textId="18D5B651" w:rsidR="00E35EED" w:rsidRDefault="00E35EED" w:rsidP="000A2E8A">
            <w:r>
              <w:t>Host</w:t>
            </w:r>
            <w:r w:rsidR="007D6675">
              <w:t>ing provider</w:t>
            </w:r>
            <w:r>
              <w:t xml:space="preserve"> (if not Atos):</w:t>
            </w:r>
            <w:r w:rsidR="00E57018">
              <w:t xml:space="preserve"> </w:t>
            </w:r>
            <w:r w:rsidR="004F1615">
              <w:t>Atos</w:t>
            </w:r>
            <w:r w:rsidR="00E57018">
              <w:t xml:space="preserve"> </w:t>
            </w:r>
          </w:p>
          <w:p w14:paraId="4819DFE5" w14:textId="77777777" w:rsidR="00E35EED" w:rsidRDefault="00E35EED" w:rsidP="000A2E8A"/>
          <w:p w14:paraId="23AF3035" w14:textId="78E9F3C0" w:rsidR="00E35EED" w:rsidRDefault="00E35EED" w:rsidP="000A2E8A">
            <w:r>
              <w:t>Production DC Location:</w:t>
            </w:r>
            <w:r w:rsidR="005B75BE">
              <w:t xml:space="preserve"> </w:t>
            </w:r>
            <w:r w:rsidR="004F1615">
              <w:t>Grenoble</w:t>
            </w:r>
          </w:p>
          <w:p w14:paraId="12D916D5" w14:textId="77777777" w:rsidR="00E35EED" w:rsidRDefault="00E35EED" w:rsidP="000A2E8A"/>
          <w:p w14:paraId="2D4D97FC" w14:textId="1EC423F0" w:rsidR="00E35EED" w:rsidRDefault="00E35EED" w:rsidP="000A2E8A">
            <w:r>
              <w:t>Recovery DC Location:</w:t>
            </w:r>
            <w:r w:rsidR="005B75BE">
              <w:t>NA</w:t>
            </w:r>
          </w:p>
          <w:p w14:paraId="14CC77A4" w14:textId="77777777" w:rsidR="00E35EED" w:rsidRPr="00714981" w:rsidRDefault="00E35EED" w:rsidP="000A2E8A"/>
        </w:tc>
      </w:tr>
      <w:tr w:rsidR="005C0AC6" w:rsidRPr="00714981" w14:paraId="0789F853" w14:textId="77777777" w:rsidTr="000A2E8A">
        <w:tc>
          <w:tcPr>
            <w:tcW w:w="4786" w:type="dxa"/>
          </w:tcPr>
          <w:p w14:paraId="115D06B3" w14:textId="77777777" w:rsidR="005C0AC6" w:rsidRPr="00714981" w:rsidRDefault="005641B7" w:rsidP="000A2E8A">
            <w:pPr>
              <w:pStyle w:val="NoSpacing"/>
              <w:rPr>
                <w:b/>
              </w:rPr>
            </w:pPr>
            <w:r w:rsidRPr="00714981">
              <w:rPr>
                <w:b/>
              </w:rPr>
              <w:t>Environments:</w:t>
            </w:r>
          </w:p>
          <w:p w14:paraId="38D6CB82" w14:textId="77777777" w:rsidR="005C0AC6" w:rsidRPr="00714981" w:rsidRDefault="005C0AC6" w:rsidP="000A2E8A">
            <w:pPr>
              <w:pStyle w:val="NoSpacing"/>
              <w:rPr>
                <w:b/>
              </w:rPr>
            </w:pPr>
          </w:p>
          <w:p w14:paraId="234A19D6" w14:textId="77777777" w:rsidR="005C0AC6" w:rsidRPr="00714981" w:rsidRDefault="005641B7" w:rsidP="000A2E8A">
            <w:pPr>
              <w:pStyle w:val="NoSpacing"/>
            </w:pPr>
            <w:r w:rsidRPr="00714981">
              <w:t>Does the application have multiple environments (</w:t>
            </w:r>
            <w:r w:rsidR="00E35EED">
              <w:t>DEV</w:t>
            </w:r>
            <w:r w:rsidRPr="00714981">
              <w:t xml:space="preserve">, </w:t>
            </w:r>
            <w:r w:rsidR="004D777C">
              <w:t xml:space="preserve">PRJ, </w:t>
            </w:r>
            <w:r w:rsidR="00E35EED">
              <w:t>TST</w:t>
            </w:r>
            <w:r w:rsidRPr="00714981">
              <w:t xml:space="preserve">, </w:t>
            </w:r>
            <w:r w:rsidR="00E35EED">
              <w:t>STG</w:t>
            </w:r>
            <w:r w:rsidRPr="00714981">
              <w:t xml:space="preserve">, </w:t>
            </w:r>
            <w:r w:rsidR="00E35EED">
              <w:t>PRD</w:t>
            </w:r>
            <w:r w:rsidRPr="00714981">
              <w:t>)</w:t>
            </w:r>
            <w:r w:rsidR="00931858" w:rsidRPr="00714981">
              <w:t>?</w:t>
            </w:r>
          </w:p>
          <w:p w14:paraId="6CCDF7E3" w14:textId="77777777" w:rsidR="005641B7" w:rsidRPr="00714981" w:rsidRDefault="005641B7" w:rsidP="000A2E8A">
            <w:pPr>
              <w:pStyle w:val="NoSpacing"/>
            </w:pPr>
          </w:p>
          <w:p w14:paraId="34ABB4CE" w14:textId="77777777" w:rsidR="005641B7" w:rsidRPr="00714981" w:rsidRDefault="005641B7" w:rsidP="000A2E8A">
            <w:pPr>
              <w:pStyle w:val="NoSpacing"/>
              <w:rPr>
                <w:i/>
              </w:rPr>
            </w:pPr>
            <w:r w:rsidRPr="00714981">
              <w:rPr>
                <w:i/>
              </w:rPr>
              <w:t xml:space="preserve">Specify </w:t>
            </w:r>
            <w:r w:rsidR="007D6675" w:rsidRPr="00714981">
              <w:rPr>
                <w:i/>
              </w:rPr>
              <w:t>URLs</w:t>
            </w:r>
            <w:r w:rsidRPr="00714981">
              <w:rPr>
                <w:i/>
              </w:rPr>
              <w:t xml:space="preserve"> of environments</w:t>
            </w:r>
            <w:r w:rsidR="00C976D5" w:rsidRPr="00714981">
              <w:rPr>
                <w:i/>
              </w:rPr>
              <w:t xml:space="preserve"> and specify which</w:t>
            </w:r>
            <w:r w:rsidR="00703210" w:rsidRPr="00714981">
              <w:rPr>
                <w:i/>
              </w:rPr>
              <w:t xml:space="preserve"> will use the SSO service.</w:t>
            </w:r>
          </w:p>
          <w:p w14:paraId="3A4407B2" w14:textId="77777777" w:rsidR="005C0AC6" w:rsidRPr="00714981" w:rsidRDefault="005C0AC6" w:rsidP="000A2E8A">
            <w:pPr>
              <w:pStyle w:val="NoSpacing"/>
            </w:pPr>
          </w:p>
        </w:tc>
        <w:tc>
          <w:tcPr>
            <w:tcW w:w="4502" w:type="dxa"/>
          </w:tcPr>
          <w:p w14:paraId="2BBFC20A" w14:textId="49289B74" w:rsidR="005B75BE" w:rsidRPr="00714981" w:rsidRDefault="005B75BE" w:rsidP="005B75BE">
            <w:r>
              <w:t>No there is a single environment.</w:t>
            </w:r>
          </w:p>
          <w:p w14:paraId="5EE80EBB" w14:textId="6475BC76" w:rsidR="005B75BE" w:rsidRPr="00714981" w:rsidRDefault="005B75BE" w:rsidP="000A2E8A"/>
        </w:tc>
      </w:tr>
      <w:tr w:rsidR="005C0AC6" w:rsidRPr="00714981" w14:paraId="14689456" w14:textId="77777777" w:rsidTr="000A2E8A">
        <w:tc>
          <w:tcPr>
            <w:tcW w:w="4786" w:type="dxa"/>
          </w:tcPr>
          <w:p w14:paraId="53083A34" w14:textId="77777777" w:rsidR="005C0AC6" w:rsidRPr="00714981" w:rsidRDefault="005641B7" w:rsidP="000A2E8A">
            <w:pPr>
              <w:pStyle w:val="NoSpacing"/>
              <w:rPr>
                <w:b/>
              </w:rPr>
            </w:pPr>
            <w:r w:rsidRPr="00714981">
              <w:rPr>
                <w:b/>
              </w:rPr>
              <w:t>Instances:</w:t>
            </w:r>
          </w:p>
          <w:p w14:paraId="7DADC39D" w14:textId="77777777" w:rsidR="005C0AC6" w:rsidRPr="00714981" w:rsidRDefault="005C0AC6" w:rsidP="000A2E8A">
            <w:pPr>
              <w:pStyle w:val="NoSpacing"/>
              <w:rPr>
                <w:b/>
              </w:rPr>
            </w:pPr>
          </w:p>
          <w:p w14:paraId="0E365F5D" w14:textId="77777777" w:rsidR="005C0AC6" w:rsidRPr="00714981" w:rsidRDefault="005641B7" w:rsidP="000A2E8A">
            <w:pPr>
              <w:pStyle w:val="NoSpacing"/>
            </w:pPr>
            <w:r w:rsidRPr="00714981">
              <w:t xml:space="preserve">Does the application have multiple instances running on an </w:t>
            </w:r>
            <w:r w:rsidR="00931858" w:rsidRPr="00714981">
              <w:t>environment?</w:t>
            </w:r>
          </w:p>
          <w:p w14:paraId="56F53A0A" w14:textId="77777777" w:rsidR="005C0AC6" w:rsidRPr="00714981" w:rsidRDefault="005C0AC6" w:rsidP="000A2E8A">
            <w:pPr>
              <w:pStyle w:val="NoSpacing"/>
              <w:rPr>
                <w:i/>
              </w:rPr>
            </w:pPr>
          </w:p>
          <w:p w14:paraId="18C087DF" w14:textId="77777777" w:rsidR="005C0AC6" w:rsidRPr="00714981" w:rsidRDefault="005C0AC6" w:rsidP="000A2E8A">
            <w:pPr>
              <w:pStyle w:val="NoSpacing"/>
              <w:rPr>
                <w:i/>
              </w:rPr>
            </w:pPr>
          </w:p>
          <w:p w14:paraId="2D29419E" w14:textId="77777777" w:rsidR="005C0AC6" w:rsidRPr="00714981" w:rsidRDefault="005C0AC6" w:rsidP="000A2E8A">
            <w:pPr>
              <w:pStyle w:val="NoSpacing"/>
              <w:rPr>
                <w:i/>
              </w:rPr>
            </w:pPr>
            <w:r w:rsidRPr="00714981">
              <w:rPr>
                <w:i/>
              </w:rPr>
              <w:t>Short description</w:t>
            </w:r>
            <w:r w:rsidR="00703210" w:rsidRPr="00714981">
              <w:rPr>
                <w:i/>
              </w:rPr>
              <w:t xml:space="preserve"> of the instances</w:t>
            </w:r>
          </w:p>
          <w:p w14:paraId="22C70871" w14:textId="77777777" w:rsidR="005C0AC6" w:rsidRPr="00714981" w:rsidRDefault="005C0AC6" w:rsidP="000A2E8A">
            <w:pPr>
              <w:pStyle w:val="NoSpacing"/>
            </w:pPr>
          </w:p>
        </w:tc>
        <w:tc>
          <w:tcPr>
            <w:tcW w:w="4502" w:type="dxa"/>
          </w:tcPr>
          <w:p w14:paraId="0C0E5820" w14:textId="04F551B1" w:rsidR="005B75BE" w:rsidRDefault="005B75BE" w:rsidP="005B75BE">
            <w:r>
              <w:lastRenderedPageBreak/>
              <w:t>No there is a single instance:</w:t>
            </w:r>
          </w:p>
          <w:p w14:paraId="1D5779BA" w14:textId="77777777" w:rsidR="005B75BE" w:rsidRDefault="005B75BE" w:rsidP="005B75BE"/>
          <w:p w14:paraId="489B99D0" w14:textId="1F87F76D" w:rsidR="005C0AC6" w:rsidRPr="00714981" w:rsidRDefault="005C0AC6" w:rsidP="005B75BE"/>
        </w:tc>
      </w:tr>
      <w:tr w:rsidR="00C36BF5" w:rsidRPr="00714981" w14:paraId="3C272EA2" w14:textId="77777777" w:rsidTr="000A2E8A">
        <w:tc>
          <w:tcPr>
            <w:tcW w:w="4786" w:type="dxa"/>
          </w:tcPr>
          <w:p w14:paraId="0B0F5D92" w14:textId="77777777" w:rsidR="00C36BF5" w:rsidRPr="00714981" w:rsidRDefault="00C36BF5" w:rsidP="00C36BF5">
            <w:pPr>
              <w:pStyle w:val="NoSpacing"/>
              <w:rPr>
                <w:b/>
              </w:rPr>
            </w:pPr>
            <w:r w:rsidRPr="00714981">
              <w:rPr>
                <w:b/>
              </w:rPr>
              <w:t>Expected usage:</w:t>
            </w:r>
          </w:p>
          <w:p w14:paraId="67855199" w14:textId="77777777" w:rsidR="00C36BF5" w:rsidRPr="00714981" w:rsidRDefault="00C36BF5" w:rsidP="00C36BF5">
            <w:pPr>
              <w:pStyle w:val="NoSpacing"/>
              <w:rPr>
                <w:b/>
              </w:rPr>
            </w:pPr>
          </w:p>
          <w:p w14:paraId="00985731" w14:textId="77777777" w:rsidR="00C36BF5" w:rsidRPr="00714981" w:rsidRDefault="00C36BF5" w:rsidP="00C36BF5">
            <w:pPr>
              <w:pStyle w:val="NoSpacing"/>
            </w:pPr>
            <w:r w:rsidRPr="00714981">
              <w:t>What is the expected usage</w:t>
            </w:r>
            <w:r w:rsidR="00703210" w:rsidRPr="00714981">
              <w:t>?</w:t>
            </w:r>
          </w:p>
          <w:p w14:paraId="6F55A8E5" w14:textId="77777777" w:rsidR="00C36BF5" w:rsidRPr="00714981" w:rsidRDefault="00C36BF5" w:rsidP="00C36BF5">
            <w:pPr>
              <w:pStyle w:val="NoSpacing"/>
              <w:rPr>
                <w:i/>
              </w:rPr>
            </w:pPr>
          </w:p>
          <w:p w14:paraId="443D5EF1" w14:textId="77777777" w:rsidR="00C36BF5" w:rsidRPr="00714981" w:rsidRDefault="00703210" w:rsidP="00C36BF5">
            <w:pPr>
              <w:pStyle w:val="NoSpacing"/>
              <w:rPr>
                <w:i/>
              </w:rPr>
            </w:pPr>
            <w:r w:rsidRPr="00714981">
              <w:rPr>
                <w:i/>
              </w:rPr>
              <w:t>Estimate how many people will logon per day/week/month</w:t>
            </w:r>
          </w:p>
          <w:p w14:paraId="01700B69" w14:textId="77777777" w:rsidR="00C36BF5" w:rsidRPr="00714981" w:rsidRDefault="00C36BF5" w:rsidP="000A2E8A">
            <w:pPr>
              <w:pStyle w:val="NoSpacing"/>
              <w:rPr>
                <w:b/>
              </w:rPr>
            </w:pPr>
          </w:p>
        </w:tc>
        <w:tc>
          <w:tcPr>
            <w:tcW w:w="4502" w:type="dxa"/>
          </w:tcPr>
          <w:p w14:paraId="4272760A" w14:textId="48F00039" w:rsidR="00C36BF5" w:rsidRPr="00714981" w:rsidRDefault="00B7352E" w:rsidP="000A2E8A">
            <w:r>
              <w:t>Around</w:t>
            </w:r>
            <w:r w:rsidR="00E57018">
              <w:t xml:space="preserve"> 100 Atos Admins will be using this console.</w:t>
            </w:r>
          </w:p>
        </w:tc>
      </w:tr>
    </w:tbl>
    <w:p w14:paraId="4634C95A" w14:textId="77777777" w:rsidR="00853F90" w:rsidRPr="00714981" w:rsidRDefault="00853F90" w:rsidP="00703210">
      <w:pPr>
        <w:pStyle w:val="Heading2"/>
        <w:numPr>
          <w:ilvl w:val="0"/>
          <w:numId w:val="0"/>
        </w:numPr>
      </w:pPr>
    </w:p>
    <w:p w14:paraId="721D6CFD" w14:textId="750A77AE" w:rsidR="00853F90" w:rsidRPr="00714981" w:rsidRDefault="00853F90">
      <w:pPr>
        <w:rPr>
          <w:b/>
          <w:color w:val="0066A2"/>
          <w:sz w:val="24"/>
          <w:szCs w:val="26"/>
        </w:rPr>
      </w:pPr>
    </w:p>
    <w:p w14:paraId="6DEB2A4E" w14:textId="77777777" w:rsidR="000A2E8A" w:rsidRPr="00714981" w:rsidRDefault="000A2E8A" w:rsidP="00703210">
      <w:pPr>
        <w:pStyle w:val="Heading2"/>
        <w:numPr>
          <w:ilvl w:val="0"/>
          <w:numId w:val="0"/>
        </w:numPr>
      </w:pPr>
    </w:p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4786"/>
        <w:gridCol w:w="4502"/>
      </w:tblGrid>
      <w:tr w:rsidR="000A2E8A" w:rsidRPr="00714981" w14:paraId="1E6D775C" w14:textId="77777777" w:rsidTr="000A2E8A">
        <w:tc>
          <w:tcPr>
            <w:tcW w:w="4786" w:type="dxa"/>
            <w:shd w:val="clear" w:color="auto" w:fill="4F81BD" w:themeFill="accent1"/>
          </w:tcPr>
          <w:p w14:paraId="71C2F109" w14:textId="77777777" w:rsidR="000A2E8A" w:rsidRPr="00714981" w:rsidRDefault="000A2E8A" w:rsidP="000A2E8A">
            <w:r w:rsidRPr="00714981">
              <w:br w:type="page"/>
            </w:r>
          </w:p>
        </w:tc>
        <w:tc>
          <w:tcPr>
            <w:tcW w:w="4502" w:type="dxa"/>
            <w:shd w:val="clear" w:color="auto" w:fill="4F81BD" w:themeFill="accent1"/>
          </w:tcPr>
          <w:p w14:paraId="5EA5EC77" w14:textId="77777777" w:rsidR="000A2E8A" w:rsidRPr="00714981" w:rsidRDefault="000A2E8A" w:rsidP="000A2E8A"/>
        </w:tc>
      </w:tr>
      <w:tr w:rsidR="000A2E8A" w:rsidRPr="00714981" w14:paraId="6DE2587B" w14:textId="77777777" w:rsidTr="000A2E8A">
        <w:tc>
          <w:tcPr>
            <w:tcW w:w="4786" w:type="dxa"/>
          </w:tcPr>
          <w:p w14:paraId="6888CE00" w14:textId="77777777" w:rsidR="000A2E8A" w:rsidRPr="00714981" w:rsidRDefault="000A2E8A" w:rsidP="000A2E8A">
            <w:pPr>
              <w:pStyle w:val="NoSpacing"/>
            </w:pPr>
            <w:r w:rsidRPr="00714981">
              <w:rPr>
                <w:b/>
              </w:rPr>
              <w:t>Personal data:</w:t>
            </w:r>
          </w:p>
          <w:p w14:paraId="6353BE13" w14:textId="77777777" w:rsidR="000A2E8A" w:rsidRPr="00714981" w:rsidRDefault="000A2E8A" w:rsidP="000A2E8A">
            <w:pPr>
              <w:pStyle w:val="NoSpacing"/>
            </w:pPr>
            <w:r w:rsidRPr="00714981">
              <w:br/>
              <w:t xml:space="preserve">Is personal data </w:t>
            </w:r>
            <w:r w:rsidR="00972433">
              <w:t xml:space="preserve">displayed, </w:t>
            </w:r>
            <w:r w:rsidRPr="00714981">
              <w:t xml:space="preserve">stored </w:t>
            </w:r>
            <w:r w:rsidR="00972433">
              <w:t xml:space="preserve">or processed </w:t>
            </w:r>
            <w:r w:rsidRPr="00714981">
              <w:t>within the application?</w:t>
            </w:r>
          </w:p>
          <w:p w14:paraId="1EAFC435" w14:textId="77777777" w:rsidR="00972433" w:rsidRPr="00714981" w:rsidRDefault="00972433" w:rsidP="000A2E8A">
            <w:pPr>
              <w:pStyle w:val="NoSpacing"/>
            </w:pPr>
            <w:r>
              <w:t>Is processed personal data of sensitive nature?</w:t>
            </w:r>
          </w:p>
          <w:p w14:paraId="5806EEE8" w14:textId="77777777" w:rsidR="00C36BF5" w:rsidRDefault="00C36BF5" w:rsidP="000A2E8A">
            <w:pPr>
              <w:pStyle w:val="NoSpacing"/>
            </w:pPr>
          </w:p>
          <w:p w14:paraId="1D082954" w14:textId="77777777" w:rsidR="00972433" w:rsidRPr="00714981" w:rsidRDefault="00972433" w:rsidP="000A2E8A">
            <w:pPr>
              <w:pStyle w:val="NoSpacing"/>
            </w:pPr>
            <w:r>
              <w:t>Has the corresponding CADP-C been validated?</w:t>
            </w:r>
          </w:p>
          <w:p w14:paraId="5D263655" w14:textId="77777777" w:rsidR="00C36BF5" w:rsidRPr="00714981" w:rsidRDefault="00C36BF5" w:rsidP="000A2E8A">
            <w:pPr>
              <w:pStyle w:val="NoSpacing"/>
            </w:pPr>
          </w:p>
          <w:p w14:paraId="1DFF4B46" w14:textId="77777777" w:rsidR="000A2E8A" w:rsidRDefault="000A2E8A" w:rsidP="000A2E8A">
            <w:pPr>
              <w:pStyle w:val="NoSpacing"/>
              <w:rPr>
                <w:i/>
              </w:rPr>
            </w:pPr>
            <w:r w:rsidRPr="00714981">
              <w:rPr>
                <w:i/>
              </w:rPr>
              <w:t>Specify if there is a user table, which information is stored and how it is updated</w:t>
            </w:r>
          </w:p>
          <w:p w14:paraId="65F78196" w14:textId="77777777" w:rsidR="00C83224" w:rsidRDefault="00C83224" w:rsidP="000A2E8A">
            <w:pPr>
              <w:pStyle w:val="NoSpacing"/>
              <w:rPr>
                <w:i/>
              </w:rPr>
            </w:pPr>
          </w:p>
          <w:p w14:paraId="63334A6E" w14:textId="77777777" w:rsidR="00C83224" w:rsidRDefault="00C83224" w:rsidP="000A2E8A">
            <w:pPr>
              <w:pStyle w:val="NoSpacing"/>
              <w:rPr>
                <w:i/>
              </w:rPr>
            </w:pPr>
          </w:p>
          <w:p w14:paraId="41BB503A" w14:textId="77777777" w:rsidR="00C83224" w:rsidRPr="00714981" w:rsidRDefault="00C83224" w:rsidP="000A2E8A">
            <w:pPr>
              <w:pStyle w:val="NoSpacing"/>
              <w:rPr>
                <w:i/>
              </w:rPr>
            </w:pPr>
          </w:p>
          <w:p w14:paraId="4A019AFC" w14:textId="77777777" w:rsidR="000A2E8A" w:rsidRPr="00714981" w:rsidRDefault="000A2E8A" w:rsidP="000A2E8A">
            <w:pPr>
              <w:pStyle w:val="NoSpacing"/>
            </w:pPr>
          </w:p>
        </w:tc>
        <w:tc>
          <w:tcPr>
            <w:tcW w:w="4502" w:type="dxa"/>
          </w:tcPr>
          <w:p w14:paraId="3AA38E30" w14:textId="77777777" w:rsidR="000A2E8A" w:rsidRDefault="000A2E8A" w:rsidP="000A2E8A"/>
          <w:p w14:paraId="2F929CB5" w14:textId="77777777" w:rsidR="00972433" w:rsidRDefault="00972433" w:rsidP="000A2E8A">
            <w:r>
              <w:t>Choice from:</w:t>
            </w:r>
          </w:p>
          <w:p w14:paraId="26929A5B" w14:textId="77777777" w:rsidR="00972433" w:rsidRDefault="00972433" w:rsidP="0088602A">
            <w:pPr>
              <w:pStyle w:val="ListParagraph"/>
              <w:numPr>
                <w:ilvl w:val="0"/>
                <w:numId w:val="18"/>
              </w:numPr>
            </w:pPr>
            <w:r>
              <w:t>No personal data</w:t>
            </w:r>
          </w:p>
          <w:p w14:paraId="61385D4A" w14:textId="77777777" w:rsidR="00972433" w:rsidRDefault="00972433" w:rsidP="0088602A">
            <w:pPr>
              <w:pStyle w:val="ListParagraph"/>
              <w:numPr>
                <w:ilvl w:val="0"/>
                <w:numId w:val="18"/>
              </w:numPr>
            </w:pPr>
            <w:r>
              <w:t>Personal data but not sensitive</w:t>
            </w:r>
          </w:p>
          <w:p w14:paraId="4A5FBD9E" w14:textId="77777777" w:rsidR="00972433" w:rsidRDefault="00972433" w:rsidP="0088602A">
            <w:pPr>
              <w:pStyle w:val="ListParagraph"/>
              <w:numPr>
                <w:ilvl w:val="0"/>
                <w:numId w:val="18"/>
              </w:numPr>
            </w:pPr>
            <w:r>
              <w:t>Personal sensitive data</w:t>
            </w:r>
          </w:p>
          <w:p w14:paraId="55FA3927" w14:textId="77777777" w:rsidR="00972433" w:rsidRDefault="00972433" w:rsidP="00972433">
            <w:r>
              <w:t>CADP-C validated: yes/no</w:t>
            </w:r>
          </w:p>
          <w:p w14:paraId="7B6F7670" w14:textId="77777777" w:rsidR="00C83224" w:rsidRDefault="00C83224" w:rsidP="00972433">
            <w:r>
              <w:t>Validating DPO:</w:t>
            </w:r>
          </w:p>
          <w:p w14:paraId="7E1FAEC1" w14:textId="77777777" w:rsidR="00972433" w:rsidRDefault="00972433" w:rsidP="00972433"/>
          <w:p w14:paraId="3BDC8B5F" w14:textId="7ED64C7A" w:rsidR="00972433" w:rsidRDefault="00972433" w:rsidP="00972433">
            <w:r>
              <w:t>Kinds of processed personal data:</w:t>
            </w:r>
          </w:p>
          <w:p w14:paraId="7E40D6E2" w14:textId="77777777" w:rsidR="005B75BE" w:rsidRDefault="005B75BE" w:rsidP="00972433"/>
          <w:p w14:paraId="20801CEC" w14:textId="4EF096CE" w:rsidR="005B75BE" w:rsidRPr="00714981" w:rsidRDefault="005B75BE" w:rsidP="00972433">
            <w:r>
              <w:t>Data form configured claims.</w:t>
            </w:r>
          </w:p>
        </w:tc>
      </w:tr>
      <w:tr w:rsidR="000A2E8A" w:rsidRPr="00714981" w14:paraId="49F1D16B" w14:textId="77777777" w:rsidTr="000A2E8A">
        <w:tc>
          <w:tcPr>
            <w:tcW w:w="4786" w:type="dxa"/>
          </w:tcPr>
          <w:p w14:paraId="1F696337" w14:textId="77777777" w:rsidR="000A2E8A" w:rsidRPr="00714981" w:rsidRDefault="00972433" w:rsidP="000A2E8A">
            <w:pPr>
              <w:pStyle w:val="NoSpacing"/>
              <w:rPr>
                <w:b/>
              </w:rPr>
            </w:pPr>
            <w:r>
              <w:rPr>
                <w:b/>
              </w:rPr>
              <w:t>Security classification of processed</w:t>
            </w:r>
            <w:r w:rsidR="000A2E8A" w:rsidRPr="00714981">
              <w:rPr>
                <w:b/>
              </w:rPr>
              <w:t xml:space="preserve"> data:</w:t>
            </w:r>
          </w:p>
          <w:p w14:paraId="29100AA0" w14:textId="77777777" w:rsidR="000A2E8A" w:rsidRPr="00714981" w:rsidRDefault="000A2E8A" w:rsidP="000A2E8A">
            <w:pPr>
              <w:pStyle w:val="NoSpacing"/>
              <w:rPr>
                <w:b/>
              </w:rPr>
            </w:pPr>
          </w:p>
          <w:p w14:paraId="67746733" w14:textId="77777777" w:rsidR="00972433" w:rsidRDefault="00972433" w:rsidP="000A2E8A">
            <w:pPr>
              <w:pStyle w:val="NoSpacing"/>
            </w:pPr>
            <w:r>
              <w:t xml:space="preserve">By default, stored or processed data are considered </w:t>
            </w:r>
            <w:r>
              <w:t>“</w:t>
            </w:r>
            <w:r>
              <w:t>Atos for Internal Use</w:t>
            </w:r>
            <w:r>
              <w:t>”</w:t>
            </w:r>
            <w:r>
              <w:t>.</w:t>
            </w:r>
          </w:p>
          <w:p w14:paraId="77A80FE0" w14:textId="77777777" w:rsidR="00972433" w:rsidRDefault="00972433" w:rsidP="000A2E8A">
            <w:pPr>
              <w:pStyle w:val="NoSpacing"/>
            </w:pPr>
          </w:p>
          <w:p w14:paraId="05760A5A" w14:textId="77777777" w:rsidR="000A2E8A" w:rsidRPr="00714981" w:rsidRDefault="00C36BF5" w:rsidP="000A2E8A">
            <w:pPr>
              <w:pStyle w:val="NoSpacing"/>
            </w:pPr>
            <w:r w:rsidRPr="00714981">
              <w:t>Is Atos Confidential or Atos Secret data stored or processed by the application?</w:t>
            </w:r>
          </w:p>
          <w:p w14:paraId="1C77C97B" w14:textId="77777777" w:rsidR="00C36BF5" w:rsidRPr="00714981" w:rsidRDefault="00C36BF5" w:rsidP="000A2E8A">
            <w:pPr>
              <w:pStyle w:val="NoSpacing"/>
            </w:pPr>
          </w:p>
          <w:p w14:paraId="3A7942A9" w14:textId="77777777" w:rsidR="000A2E8A" w:rsidRPr="00714981" w:rsidRDefault="000A2E8A" w:rsidP="000A2E8A">
            <w:pPr>
              <w:pStyle w:val="NoSpacing"/>
              <w:rPr>
                <w:i/>
              </w:rPr>
            </w:pPr>
            <w:r w:rsidRPr="00714981">
              <w:rPr>
                <w:i/>
              </w:rPr>
              <w:t>Specify cloud or data center name or location</w:t>
            </w:r>
          </w:p>
          <w:p w14:paraId="58FF121A" w14:textId="77777777" w:rsidR="000A2E8A" w:rsidRPr="00714981" w:rsidRDefault="000A2E8A" w:rsidP="000A2E8A">
            <w:pPr>
              <w:pStyle w:val="NoSpacing"/>
            </w:pPr>
          </w:p>
        </w:tc>
        <w:tc>
          <w:tcPr>
            <w:tcW w:w="4502" w:type="dxa"/>
          </w:tcPr>
          <w:p w14:paraId="4C665EF0" w14:textId="77777777" w:rsidR="000A2E8A" w:rsidRDefault="000A2E8A" w:rsidP="000A2E8A"/>
          <w:p w14:paraId="0E5501D2" w14:textId="77777777" w:rsidR="00972433" w:rsidRDefault="00972433" w:rsidP="000A2E8A"/>
          <w:p w14:paraId="6E338697" w14:textId="3874A713" w:rsidR="00972433" w:rsidRDefault="00972433" w:rsidP="000A2E8A">
            <w:r>
              <w:t xml:space="preserve">Atos Secret:  </w:t>
            </w:r>
            <w:r w:rsidR="005B75BE">
              <w:t>no</w:t>
            </w:r>
          </w:p>
          <w:p w14:paraId="49BF3CA0" w14:textId="77777777" w:rsidR="00972433" w:rsidRDefault="00972433" w:rsidP="000A2E8A"/>
          <w:p w14:paraId="4885A403" w14:textId="09BAB7A6" w:rsidR="00972433" w:rsidRPr="00714981" w:rsidRDefault="00972433" w:rsidP="000A2E8A">
            <w:r>
              <w:t xml:space="preserve">Atos Confidential:  </w:t>
            </w:r>
            <w:r w:rsidR="005B75BE">
              <w:t>no</w:t>
            </w:r>
          </w:p>
        </w:tc>
      </w:tr>
      <w:tr w:rsidR="000A2E8A" w:rsidRPr="00714981" w14:paraId="46257E2F" w14:textId="77777777" w:rsidTr="000A2E8A">
        <w:tc>
          <w:tcPr>
            <w:tcW w:w="4786" w:type="dxa"/>
          </w:tcPr>
          <w:p w14:paraId="5CFBD6E7" w14:textId="77777777" w:rsidR="000A2E8A" w:rsidRPr="00714981" w:rsidRDefault="00C36BF5" w:rsidP="000A2E8A">
            <w:pPr>
              <w:pStyle w:val="NoSpacing"/>
              <w:rPr>
                <w:b/>
              </w:rPr>
            </w:pPr>
            <w:r w:rsidRPr="00714981">
              <w:rPr>
                <w:b/>
              </w:rPr>
              <w:t>Authentication strength:</w:t>
            </w:r>
          </w:p>
          <w:p w14:paraId="44703E60" w14:textId="77777777" w:rsidR="000A2E8A" w:rsidRPr="00714981" w:rsidRDefault="000A2E8A" w:rsidP="000A2E8A">
            <w:pPr>
              <w:pStyle w:val="NoSpacing"/>
              <w:rPr>
                <w:b/>
              </w:rPr>
            </w:pPr>
          </w:p>
          <w:p w14:paraId="2115B647" w14:textId="77777777" w:rsidR="000A2E8A" w:rsidRPr="00714981" w:rsidRDefault="00C36BF5" w:rsidP="000A2E8A">
            <w:pPr>
              <w:pStyle w:val="NoSpacing"/>
            </w:pPr>
            <w:r w:rsidRPr="00714981">
              <w:t>Select the required multi-factor policy.</w:t>
            </w:r>
          </w:p>
          <w:p w14:paraId="58FE8D9F" w14:textId="77777777" w:rsidR="000A2E8A" w:rsidRPr="00714981" w:rsidRDefault="000A2E8A" w:rsidP="000A2E8A">
            <w:pPr>
              <w:pStyle w:val="NoSpacing"/>
            </w:pPr>
          </w:p>
          <w:p w14:paraId="388BDFB5" w14:textId="77777777" w:rsidR="00C36BF5" w:rsidRPr="00714981" w:rsidRDefault="00C36BF5" w:rsidP="000A2E8A">
            <w:pPr>
              <w:pStyle w:val="NoSpacing"/>
              <w:rPr>
                <w:i/>
              </w:rPr>
            </w:pPr>
            <w:r w:rsidRPr="00714981">
              <w:rPr>
                <w:b/>
                <w:i/>
              </w:rPr>
              <w:t>[default] Conditional MFA</w:t>
            </w:r>
            <w:r w:rsidRPr="00714981">
              <w:rPr>
                <w:i/>
              </w:rPr>
              <w:t xml:space="preserve"> </w:t>
            </w:r>
            <w:r w:rsidRPr="00714981">
              <w:rPr>
                <w:i/>
              </w:rPr>
              <w:t>–</w:t>
            </w:r>
            <w:r w:rsidRPr="00714981">
              <w:rPr>
                <w:i/>
              </w:rPr>
              <w:t xml:space="preserve"> use MFA when employee is enabled for MFA</w:t>
            </w:r>
          </w:p>
          <w:p w14:paraId="6911FF83" w14:textId="77777777" w:rsidR="00C36BF5" w:rsidRPr="00714981" w:rsidRDefault="00C36BF5" w:rsidP="000A2E8A">
            <w:pPr>
              <w:pStyle w:val="NoSpacing"/>
              <w:rPr>
                <w:i/>
              </w:rPr>
            </w:pPr>
            <w:r w:rsidRPr="00714981">
              <w:rPr>
                <w:b/>
                <w:i/>
              </w:rPr>
              <w:t>Mandatory MFA</w:t>
            </w:r>
            <w:r w:rsidRPr="00714981">
              <w:rPr>
                <w:i/>
              </w:rPr>
              <w:t xml:space="preserve"> </w:t>
            </w:r>
            <w:r w:rsidRPr="00714981">
              <w:rPr>
                <w:i/>
              </w:rPr>
              <w:t>–</w:t>
            </w:r>
            <w:r w:rsidRPr="00714981">
              <w:rPr>
                <w:i/>
              </w:rPr>
              <w:t xml:space="preserve"> any user requires MFA, password is not allowed</w:t>
            </w:r>
          </w:p>
          <w:p w14:paraId="72843FD8" w14:textId="77777777" w:rsidR="001640BD" w:rsidRPr="00714981" w:rsidRDefault="001640BD" w:rsidP="001640BD">
            <w:pPr>
              <w:pStyle w:val="NoSpacing"/>
              <w:rPr>
                <w:rFonts w:ascii="Calibri" w:hAnsi="Calibri"/>
                <w:i/>
                <w:iCs/>
                <w:color w:val="FF0000"/>
              </w:rPr>
            </w:pPr>
            <w:r w:rsidRPr="00714981">
              <w:rPr>
                <w:b/>
                <w:bCs/>
                <w:i/>
                <w:iCs/>
              </w:rPr>
              <w:t>Strong MFA session</w:t>
            </w:r>
            <w:r w:rsidRPr="00714981">
              <w:rPr>
                <w:i/>
                <w:iCs/>
              </w:rPr>
              <w:t xml:space="preserve"> </w:t>
            </w:r>
            <w:r w:rsidRPr="00714981">
              <w:rPr>
                <w:rFonts w:ascii="Times New Roman"/>
                <w:i/>
                <w:iCs/>
              </w:rPr>
              <w:t>–</w:t>
            </w:r>
            <w:r w:rsidRPr="00714981">
              <w:rPr>
                <w:i/>
                <w:iCs/>
              </w:rPr>
              <w:t xml:space="preserve"> forced prompting for Mandatory MFA (no password allowed); forced re-authentication (required setting of the "ForceAuthn" parameter with the value "true" in the Service Provider's SAML request message)</w:t>
            </w:r>
          </w:p>
          <w:p w14:paraId="569239F4" w14:textId="77777777" w:rsidR="00C36BF5" w:rsidRPr="00714981" w:rsidRDefault="00C36BF5" w:rsidP="001640BD">
            <w:pPr>
              <w:pStyle w:val="NoSpacing"/>
            </w:pPr>
          </w:p>
        </w:tc>
        <w:tc>
          <w:tcPr>
            <w:tcW w:w="4502" w:type="dxa"/>
          </w:tcPr>
          <w:p w14:paraId="42C6227A" w14:textId="210BC846" w:rsidR="000A2E8A" w:rsidRPr="00AD65F5" w:rsidRDefault="005B75BE" w:rsidP="000A2E8A">
            <w:pPr>
              <w:rPr>
                <w:bCs/>
              </w:rPr>
            </w:pPr>
            <w:r w:rsidRPr="00AD65F5">
              <w:rPr>
                <w:bCs/>
                <w:i/>
              </w:rPr>
              <w:t>Conditional MFA</w:t>
            </w:r>
          </w:p>
        </w:tc>
      </w:tr>
    </w:tbl>
    <w:p w14:paraId="18C025E1" w14:textId="2D9E395C" w:rsidR="000A2E8A" w:rsidRPr="00714981" w:rsidRDefault="000A2E8A">
      <w:pPr>
        <w:rPr>
          <w:b/>
          <w:color w:val="0066A2"/>
          <w:sz w:val="24"/>
          <w:szCs w:val="26"/>
        </w:rPr>
      </w:pPr>
    </w:p>
    <w:p w14:paraId="1E79E223" w14:textId="77777777" w:rsidR="00963CDD" w:rsidRPr="00714981" w:rsidRDefault="005641B7" w:rsidP="000A2E8A">
      <w:pPr>
        <w:pStyle w:val="Heading2"/>
      </w:pPr>
      <w:bookmarkStart w:id="23" w:name="_Toc534270490"/>
      <w:bookmarkStart w:id="24" w:name="_Toc3533523"/>
      <w:bookmarkStart w:id="25" w:name="_Toc67379394"/>
      <w:r w:rsidRPr="00714981">
        <w:t xml:space="preserve">Federated </w:t>
      </w:r>
      <w:r w:rsidR="00E01480" w:rsidRPr="00714981">
        <w:t xml:space="preserve">(token based) </w:t>
      </w:r>
      <w:r w:rsidRPr="00714981">
        <w:t>authentication</w:t>
      </w:r>
      <w:bookmarkEnd w:id="23"/>
      <w:bookmarkEnd w:id="24"/>
      <w:bookmarkEnd w:id="25"/>
    </w:p>
    <w:p w14:paraId="44E51170" w14:textId="77777777" w:rsidR="00963CDD" w:rsidRPr="00714981" w:rsidRDefault="00963CDD" w:rsidP="00963CDD"/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4786"/>
        <w:gridCol w:w="4502"/>
      </w:tblGrid>
      <w:tr w:rsidR="009D01F0" w:rsidRPr="00714981" w14:paraId="5F6DAEC0" w14:textId="77777777" w:rsidTr="009D01F0">
        <w:tc>
          <w:tcPr>
            <w:tcW w:w="4786" w:type="dxa"/>
            <w:shd w:val="clear" w:color="auto" w:fill="4F81BD" w:themeFill="accent1"/>
          </w:tcPr>
          <w:p w14:paraId="22DABC6C" w14:textId="77777777" w:rsidR="009D01F0" w:rsidRPr="00714981" w:rsidRDefault="009D01F0" w:rsidP="009D01F0">
            <w:r w:rsidRPr="00714981">
              <w:br w:type="page"/>
            </w:r>
          </w:p>
        </w:tc>
        <w:tc>
          <w:tcPr>
            <w:tcW w:w="4502" w:type="dxa"/>
            <w:shd w:val="clear" w:color="auto" w:fill="4F81BD" w:themeFill="accent1"/>
          </w:tcPr>
          <w:p w14:paraId="3C7B40B2" w14:textId="77777777" w:rsidR="009D01F0" w:rsidRPr="00714981" w:rsidRDefault="009D01F0" w:rsidP="009D01F0"/>
        </w:tc>
      </w:tr>
      <w:tr w:rsidR="009D01F0" w:rsidRPr="00714981" w14:paraId="054A245E" w14:textId="77777777" w:rsidTr="009D01F0">
        <w:tc>
          <w:tcPr>
            <w:tcW w:w="4786" w:type="dxa"/>
          </w:tcPr>
          <w:p w14:paraId="0DD5DD89" w14:textId="77777777" w:rsidR="009D01F0" w:rsidRPr="00714981" w:rsidRDefault="009D01F0" w:rsidP="009D01F0">
            <w:pPr>
              <w:pStyle w:val="NoSpacing"/>
            </w:pPr>
            <w:r w:rsidRPr="00714981">
              <w:rPr>
                <w:b/>
              </w:rPr>
              <w:t>Authentication protocol:</w:t>
            </w:r>
          </w:p>
          <w:p w14:paraId="60A085D1" w14:textId="77777777" w:rsidR="009D01F0" w:rsidRPr="00714981" w:rsidRDefault="009D01F0" w:rsidP="009D01F0">
            <w:pPr>
              <w:pStyle w:val="NoSpacing"/>
            </w:pPr>
            <w:r w:rsidRPr="00714981">
              <w:br/>
              <w:t xml:space="preserve">Which protocol </w:t>
            </w:r>
            <w:r w:rsidR="00C72F70" w:rsidRPr="00714981">
              <w:t xml:space="preserve">endpoint </w:t>
            </w:r>
            <w:r w:rsidRPr="00714981">
              <w:t>will be used</w:t>
            </w:r>
            <w:r w:rsidR="00C72F70" w:rsidRPr="00714981">
              <w:t xml:space="preserve"> by the application to authenticate?</w:t>
            </w:r>
          </w:p>
          <w:p w14:paraId="093A93D9" w14:textId="77777777" w:rsidR="009D01F0" w:rsidRPr="00714981" w:rsidRDefault="009D01F0" w:rsidP="009D01F0">
            <w:pPr>
              <w:pStyle w:val="NoSpacing"/>
            </w:pPr>
          </w:p>
          <w:p w14:paraId="2746950B" w14:textId="77777777" w:rsidR="00F62EDE" w:rsidRPr="00714981" w:rsidRDefault="009D01F0" w:rsidP="00C72F70">
            <w:pPr>
              <w:pStyle w:val="NoSpacing"/>
              <w:rPr>
                <w:i/>
              </w:rPr>
            </w:pPr>
            <w:r w:rsidRPr="00714981">
              <w:rPr>
                <w:i/>
              </w:rPr>
              <w:t xml:space="preserve">Specify </w:t>
            </w:r>
            <w:r w:rsidR="00C72F70" w:rsidRPr="00714981">
              <w:rPr>
                <w:i/>
              </w:rPr>
              <w:t>SAML 2.0 or WS-Fed as protocol</w:t>
            </w:r>
            <w:r w:rsidR="0098300E" w:rsidRPr="00714981">
              <w:rPr>
                <w:i/>
              </w:rPr>
              <w:t>.</w:t>
            </w:r>
            <w:r w:rsidR="0098300E" w:rsidRPr="00714981">
              <w:rPr>
                <w:i/>
              </w:rPr>
              <w:br/>
              <w:t>(OpenID Connect / OAuth is not supported)</w:t>
            </w:r>
          </w:p>
          <w:p w14:paraId="59D09D16" w14:textId="77777777" w:rsidR="00C72F70" w:rsidRPr="00714981" w:rsidRDefault="00C72F70" w:rsidP="00F62EDE">
            <w:pPr>
              <w:pStyle w:val="NoSpacing"/>
            </w:pPr>
          </w:p>
        </w:tc>
        <w:tc>
          <w:tcPr>
            <w:tcW w:w="4502" w:type="dxa"/>
          </w:tcPr>
          <w:p w14:paraId="332749E2" w14:textId="6C382BED" w:rsidR="009D01F0" w:rsidRPr="00714981" w:rsidRDefault="00B7352E" w:rsidP="009D01F0">
            <w:r>
              <w:t>Console supports SAML 2.0 Identity Provider as authentication method</w:t>
            </w:r>
            <w:r w:rsidR="005B75BE">
              <w:t>.</w:t>
            </w:r>
          </w:p>
        </w:tc>
      </w:tr>
      <w:tr w:rsidR="009D01F0" w:rsidRPr="00714981" w14:paraId="4C0A03B6" w14:textId="77777777" w:rsidTr="009D01F0">
        <w:tc>
          <w:tcPr>
            <w:tcW w:w="4786" w:type="dxa"/>
          </w:tcPr>
          <w:p w14:paraId="0861E5A5" w14:textId="77777777" w:rsidR="009D01F0" w:rsidRPr="00714981" w:rsidRDefault="00F62EDE" w:rsidP="009D01F0">
            <w:pPr>
              <w:pStyle w:val="NoSpacing"/>
              <w:rPr>
                <w:b/>
              </w:rPr>
            </w:pPr>
            <w:r w:rsidRPr="00714981">
              <w:rPr>
                <w:b/>
              </w:rPr>
              <w:t>Implementation</w:t>
            </w:r>
            <w:r w:rsidR="0098300E" w:rsidRPr="00714981">
              <w:rPr>
                <w:b/>
              </w:rPr>
              <w:t xml:space="preserve"> details:</w:t>
            </w:r>
          </w:p>
          <w:p w14:paraId="2EB3A6F6" w14:textId="77777777" w:rsidR="009D01F0" w:rsidRPr="00714981" w:rsidRDefault="009D01F0" w:rsidP="009D01F0">
            <w:pPr>
              <w:pStyle w:val="NoSpacing"/>
              <w:rPr>
                <w:b/>
              </w:rPr>
            </w:pPr>
          </w:p>
          <w:p w14:paraId="3D18F1CD" w14:textId="77777777" w:rsidR="009D01F0" w:rsidRPr="00714981" w:rsidRDefault="00F62EDE" w:rsidP="009D01F0">
            <w:pPr>
              <w:pStyle w:val="NoSpacing"/>
            </w:pPr>
            <w:r w:rsidRPr="00714981">
              <w:t>Will the application be linked directly or via an intermediate STS (Security Token Service)?</w:t>
            </w:r>
          </w:p>
          <w:p w14:paraId="0101156D" w14:textId="77777777" w:rsidR="009D01F0" w:rsidRPr="00714981" w:rsidRDefault="009D01F0" w:rsidP="009D01F0">
            <w:pPr>
              <w:pStyle w:val="NoSpacing"/>
            </w:pPr>
          </w:p>
          <w:p w14:paraId="219FA2CF" w14:textId="77777777" w:rsidR="0098300E" w:rsidRPr="00714981" w:rsidRDefault="0098300E" w:rsidP="009D01F0">
            <w:pPr>
              <w:pStyle w:val="NoSpacing"/>
            </w:pPr>
          </w:p>
          <w:p w14:paraId="04359920" w14:textId="77777777" w:rsidR="0098300E" w:rsidRPr="00714981" w:rsidRDefault="0098300E" w:rsidP="009D01F0">
            <w:pPr>
              <w:pStyle w:val="NoSpacing"/>
            </w:pPr>
          </w:p>
          <w:p w14:paraId="174008E7" w14:textId="77777777" w:rsidR="0098300E" w:rsidRPr="00714981" w:rsidRDefault="0098300E" w:rsidP="009D01F0">
            <w:pPr>
              <w:pStyle w:val="NoSpacing"/>
            </w:pPr>
          </w:p>
          <w:p w14:paraId="0EA23E74" w14:textId="77777777" w:rsidR="0098300E" w:rsidRPr="00714981" w:rsidRDefault="0098300E" w:rsidP="009D01F0">
            <w:pPr>
              <w:pStyle w:val="NoSpacing"/>
            </w:pPr>
          </w:p>
          <w:p w14:paraId="0142B0A3" w14:textId="77777777" w:rsidR="0098300E" w:rsidRPr="00714981" w:rsidRDefault="0098300E" w:rsidP="009D01F0">
            <w:pPr>
              <w:pStyle w:val="NoSpacing"/>
            </w:pPr>
          </w:p>
          <w:p w14:paraId="767F19CB" w14:textId="77777777" w:rsidR="00F62EDE" w:rsidRPr="00714981" w:rsidRDefault="00F62EDE" w:rsidP="00F62EDE">
            <w:pPr>
              <w:pStyle w:val="NoSpacing"/>
              <w:rPr>
                <w:i/>
              </w:rPr>
            </w:pPr>
            <w:r w:rsidRPr="00714981">
              <w:rPr>
                <w:i/>
              </w:rPr>
              <w:t xml:space="preserve">Specify </w:t>
            </w:r>
            <w:r w:rsidR="0098300E" w:rsidRPr="00714981">
              <w:rPr>
                <w:i/>
              </w:rPr>
              <w:t xml:space="preserve">the </w:t>
            </w:r>
            <w:r w:rsidRPr="00714981">
              <w:rPr>
                <w:i/>
              </w:rPr>
              <w:t xml:space="preserve">endpoints or metadata configuration for the application </w:t>
            </w:r>
            <w:r w:rsidR="0098300E" w:rsidRPr="00714981">
              <w:rPr>
                <w:i/>
              </w:rPr>
              <w:t>(direct) or STS (</w:t>
            </w:r>
            <w:r w:rsidRPr="00714981">
              <w:rPr>
                <w:i/>
              </w:rPr>
              <w:t>if known</w:t>
            </w:r>
            <w:r w:rsidR="0098300E" w:rsidRPr="00714981">
              <w:rPr>
                <w:i/>
              </w:rPr>
              <w:t>).</w:t>
            </w:r>
          </w:p>
          <w:p w14:paraId="050D6844" w14:textId="77777777" w:rsidR="009D01F0" w:rsidRPr="00714981" w:rsidRDefault="00F62EDE" w:rsidP="00F62EDE">
            <w:pPr>
              <w:pStyle w:val="NoSpacing"/>
            </w:pPr>
            <w:r w:rsidRPr="00714981">
              <w:t xml:space="preserve"> </w:t>
            </w:r>
          </w:p>
        </w:tc>
        <w:tc>
          <w:tcPr>
            <w:tcW w:w="4502" w:type="dxa"/>
          </w:tcPr>
          <w:p w14:paraId="7D7CEA80" w14:textId="442809E9" w:rsidR="0049714B" w:rsidRDefault="0049714B" w:rsidP="009D01F0">
            <w:r>
              <w:t xml:space="preserve">Mention VRA link to which it will redirect </w:t>
            </w:r>
          </w:p>
          <w:p w14:paraId="5C076752" w14:textId="77777777" w:rsidR="0049714B" w:rsidRDefault="0049714B" w:rsidP="009D01F0"/>
          <w:p w14:paraId="54596FA5" w14:textId="2751858B" w:rsidR="009D01F0" w:rsidRDefault="00AD65F5" w:rsidP="009D01F0">
            <w:r>
              <w:t xml:space="preserve">Directly </w:t>
            </w:r>
          </w:p>
          <w:p w14:paraId="21A28C3B" w14:textId="77777777" w:rsidR="00AD65F5" w:rsidRDefault="00AD65F5" w:rsidP="009D01F0"/>
          <w:p w14:paraId="6E65A223" w14:textId="525F3A9B" w:rsidR="00DC024B" w:rsidRPr="00714981" w:rsidRDefault="00000000" w:rsidP="0049714B">
            <w:hyperlink r:id="rId20" w:history="1">
              <w:r w:rsidR="00F161AE" w:rsidRPr="00E94D1A">
                <w:rPr>
                  <w:rStyle w:val="Hyperlink"/>
                </w:rPr>
                <w:t>https://gre82vra001.nx8dhc01.next</w:t>
              </w:r>
            </w:hyperlink>
          </w:p>
        </w:tc>
      </w:tr>
      <w:tr w:rsidR="009D01F0" w:rsidRPr="00714981" w14:paraId="07B6B1BF" w14:textId="77777777" w:rsidTr="009D01F0">
        <w:tc>
          <w:tcPr>
            <w:tcW w:w="4786" w:type="dxa"/>
          </w:tcPr>
          <w:p w14:paraId="373D45A5" w14:textId="77777777" w:rsidR="009D01F0" w:rsidRPr="00714981" w:rsidRDefault="009D01F0" w:rsidP="009D01F0">
            <w:pPr>
              <w:pStyle w:val="NoSpacing"/>
              <w:rPr>
                <w:b/>
              </w:rPr>
            </w:pPr>
            <w:r w:rsidRPr="00714981">
              <w:rPr>
                <w:b/>
              </w:rPr>
              <w:t>Claims</w:t>
            </w:r>
            <w:r w:rsidR="00C72F70" w:rsidRPr="00714981">
              <w:rPr>
                <w:b/>
              </w:rPr>
              <w:t xml:space="preserve"> configuration:</w:t>
            </w:r>
          </w:p>
          <w:p w14:paraId="44A58D54" w14:textId="77777777" w:rsidR="009D01F0" w:rsidRPr="00714981" w:rsidRDefault="009D01F0" w:rsidP="009D01F0">
            <w:pPr>
              <w:pStyle w:val="NoSpacing"/>
              <w:rPr>
                <w:b/>
              </w:rPr>
            </w:pPr>
          </w:p>
          <w:p w14:paraId="1E2BA6CF" w14:textId="77777777" w:rsidR="009D01F0" w:rsidRPr="00714981" w:rsidRDefault="00C72F70" w:rsidP="009D01F0">
            <w:pPr>
              <w:pStyle w:val="NoSpacing"/>
            </w:pPr>
            <w:r w:rsidRPr="00714981">
              <w:t>Which information is required in the claim (token)?</w:t>
            </w:r>
          </w:p>
          <w:p w14:paraId="0BAB1E22" w14:textId="77777777" w:rsidR="00C72F70" w:rsidRPr="00714981" w:rsidRDefault="00C72F70" w:rsidP="009D01F0">
            <w:pPr>
              <w:pStyle w:val="NoSpacing"/>
            </w:pPr>
          </w:p>
          <w:p w14:paraId="3EAFA40A" w14:textId="77777777" w:rsidR="009D01F0" w:rsidRPr="00714981" w:rsidRDefault="00C72F70" w:rsidP="009D01F0">
            <w:pPr>
              <w:pStyle w:val="NoSpacing"/>
              <w:rPr>
                <w:i/>
              </w:rPr>
            </w:pPr>
            <w:r w:rsidRPr="00714981">
              <w:rPr>
                <w:i/>
              </w:rPr>
              <w:t xml:space="preserve">Default information </w:t>
            </w:r>
            <w:r w:rsidR="00B52E01" w:rsidRPr="00714981">
              <w:rPr>
                <w:i/>
              </w:rPr>
              <w:t xml:space="preserve">provided to application </w:t>
            </w:r>
            <w:r w:rsidRPr="00714981">
              <w:rPr>
                <w:i/>
              </w:rPr>
              <w:t>in the claim is:</w:t>
            </w:r>
          </w:p>
          <w:p w14:paraId="7334FB7B" w14:textId="77777777" w:rsidR="00C72F70" w:rsidRPr="00714981" w:rsidRDefault="00E01480" w:rsidP="0088602A">
            <w:pPr>
              <w:pStyle w:val="NoSpacing"/>
              <w:numPr>
                <w:ilvl w:val="0"/>
                <w:numId w:val="11"/>
              </w:numPr>
              <w:rPr>
                <w:i/>
              </w:rPr>
            </w:pPr>
            <w:r w:rsidRPr="00714981">
              <w:rPr>
                <w:i/>
              </w:rPr>
              <w:t>Subject (</w:t>
            </w:r>
            <w:r w:rsidR="00C72F70" w:rsidRPr="00714981">
              <w:rPr>
                <w:i/>
              </w:rPr>
              <w:t>NameID</w:t>
            </w:r>
            <w:r w:rsidRPr="00714981">
              <w:rPr>
                <w:i/>
              </w:rPr>
              <w:t>)</w:t>
            </w:r>
            <w:r w:rsidR="00B52E01" w:rsidRPr="00714981">
              <w:rPr>
                <w:i/>
              </w:rPr>
              <w:t xml:space="preserve"> [contains DAS ID]</w:t>
            </w:r>
          </w:p>
          <w:p w14:paraId="52A09472" w14:textId="77777777" w:rsidR="00C72F70" w:rsidRPr="00714981" w:rsidRDefault="00B52E01" w:rsidP="0088602A">
            <w:pPr>
              <w:pStyle w:val="NoSpacing"/>
              <w:numPr>
                <w:ilvl w:val="0"/>
                <w:numId w:val="11"/>
              </w:numPr>
              <w:rPr>
                <w:i/>
              </w:rPr>
            </w:pPr>
            <w:r w:rsidRPr="00714981">
              <w:rPr>
                <w:i/>
              </w:rPr>
              <w:t>Uid [DAS-ID]</w:t>
            </w:r>
          </w:p>
          <w:p w14:paraId="756BAF81" w14:textId="77777777" w:rsidR="00B52E01" w:rsidRPr="00714981" w:rsidRDefault="00E01480" w:rsidP="0088602A">
            <w:pPr>
              <w:pStyle w:val="NoSpacing"/>
              <w:numPr>
                <w:ilvl w:val="0"/>
                <w:numId w:val="11"/>
              </w:numPr>
              <w:rPr>
                <w:i/>
              </w:rPr>
            </w:pPr>
            <w:r w:rsidRPr="00714981">
              <w:rPr>
                <w:i/>
              </w:rPr>
              <w:t>Email address</w:t>
            </w:r>
          </w:p>
          <w:p w14:paraId="3F38DCC0" w14:textId="77777777" w:rsidR="00E01480" w:rsidRPr="00714981" w:rsidRDefault="00E01480" w:rsidP="0088602A">
            <w:pPr>
              <w:pStyle w:val="NoSpacing"/>
              <w:numPr>
                <w:ilvl w:val="0"/>
                <w:numId w:val="11"/>
              </w:numPr>
              <w:rPr>
                <w:i/>
              </w:rPr>
            </w:pPr>
            <w:r w:rsidRPr="00714981">
              <w:rPr>
                <w:i/>
              </w:rPr>
              <w:t>First name</w:t>
            </w:r>
          </w:p>
          <w:p w14:paraId="03799961" w14:textId="77777777" w:rsidR="00E01480" w:rsidRPr="00714981" w:rsidRDefault="00E01480" w:rsidP="0088602A">
            <w:pPr>
              <w:pStyle w:val="NoSpacing"/>
              <w:numPr>
                <w:ilvl w:val="0"/>
                <w:numId w:val="11"/>
              </w:numPr>
              <w:rPr>
                <w:i/>
              </w:rPr>
            </w:pPr>
            <w:r w:rsidRPr="00714981">
              <w:rPr>
                <w:i/>
              </w:rPr>
              <w:t>Last name</w:t>
            </w:r>
          </w:p>
          <w:p w14:paraId="6AFDD9BB" w14:textId="77777777" w:rsidR="00E01480" w:rsidRPr="00714981" w:rsidRDefault="00E01480" w:rsidP="00E01480">
            <w:pPr>
              <w:pStyle w:val="NoSpacing"/>
              <w:rPr>
                <w:i/>
              </w:rPr>
            </w:pPr>
            <w:r w:rsidRPr="00714981">
              <w:rPr>
                <w:i/>
              </w:rPr>
              <w:t>Specify if less or more information is required in the claim</w:t>
            </w:r>
          </w:p>
          <w:p w14:paraId="2796BD51" w14:textId="77777777" w:rsidR="009D01F0" w:rsidRPr="00714981" w:rsidRDefault="009D01F0" w:rsidP="009D01F0">
            <w:pPr>
              <w:pStyle w:val="NoSpacing"/>
            </w:pPr>
          </w:p>
        </w:tc>
        <w:tc>
          <w:tcPr>
            <w:tcW w:w="4502" w:type="dxa"/>
          </w:tcPr>
          <w:p w14:paraId="5F60AE72" w14:textId="77777777" w:rsidR="009D01F0" w:rsidRDefault="00AD65F5" w:rsidP="009D01F0">
            <w:r>
              <w:t>Default</w:t>
            </w:r>
          </w:p>
          <w:p w14:paraId="7B61C532" w14:textId="77777777" w:rsidR="00AD65F5" w:rsidRDefault="00AD65F5" w:rsidP="009D01F0"/>
          <w:p w14:paraId="70D71210" w14:textId="77777777" w:rsidR="00AD65F5" w:rsidRPr="00714981" w:rsidRDefault="00AD65F5" w:rsidP="00AD65F5">
            <w:pPr>
              <w:pStyle w:val="NoSpacing"/>
              <w:numPr>
                <w:ilvl w:val="0"/>
                <w:numId w:val="11"/>
              </w:numPr>
              <w:rPr>
                <w:i/>
              </w:rPr>
            </w:pPr>
            <w:r w:rsidRPr="00714981">
              <w:rPr>
                <w:i/>
              </w:rPr>
              <w:t>Subject (NameID) [contains DAS ID]</w:t>
            </w:r>
          </w:p>
          <w:p w14:paraId="05DCD63E" w14:textId="77777777" w:rsidR="00AD65F5" w:rsidRPr="00714981" w:rsidRDefault="00AD65F5" w:rsidP="00AD65F5">
            <w:pPr>
              <w:pStyle w:val="NoSpacing"/>
              <w:numPr>
                <w:ilvl w:val="0"/>
                <w:numId w:val="11"/>
              </w:numPr>
              <w:rPr>
                <w:i/>
              </w:rPr>
            </w:pPr>
            <w:r w:rsidRPr="00714981">
              <w:rPr>
                <w:i/>
              </w:rPr>
              <w:t>Uid [DAS-ID]</w:t>
            </w:r>
          </w:p>
          <w:p w14:paraId="0413C7B1" w14:textId="77777777" w:rsidR="00AD65F5" w:rsidRPr="00714981" w:rsidRDefault="00AD65F5" w:rsidP="00AD65F5">
            <w:pPr>
              <w:pStyle w:val="NoSpacing"/>
              <w:numPr>
                <w:ilvl w:val="0"/>
                <w:numId w:val="11"/>
              </w:numPr>
              <w:rPr>
                <w:i/>
              </w:rPr>
            </w:pPr>
            <w:r w:rsidRPr="00714981">
              <w:rPr>
                <w:i/>
              </w:rPr>
              <w:t>Email address</w:t>
            </w:r>
          </w:p>
          <w:p w14:paraId="05E08980" w14:textId="77777777" w:rsidR="00AD65F5" w:rsidRPr="00714981" w:rsidRDefault="00AD65F5" w:rsidP="00AD65F5">
            <w:pPr>
              <w:pStyle w:val="NoSpacing"/>
              <w:numPr>
                <w:ilvl w:val="0"/>
                <w:numId w:val="11"/>
              </w:numPr>
              <w:rPr>
                <w:i/>
              </w:rPr>
            </w:pPr>
            <w:r w:rsidRPr="00714981">
              <w:rPr>
                <w:i/>
              </w:rPr>
              <w:t>First name</w:t>
            </w:r>
          </w:p>
          <w:p w14:paraId="1207AFD2" w14:textId="77777777" w:rsidR="00AD65F5" w:rsidRPr="00714981" w:rsidRDefault="00AD65F5" w:rsidP="00AD65F5">
            <w:pPr>
              <w:pStyle w:val="NoSpacing"/>
              <w:numPr>
                <w:ilvl w:val="0"/>
                <w:numId w:val="11"/>
              </w:numPr>
              <w:rPr>
                <w:i/>
              </w:rPr>
            </w:pPr>
            <w:r w:rsidRPr="00714981">
              <w:rPr>
                <w:i/>
              </w:rPr>
              <w:t>Last name</w:t>
            </w:r>
          </w:p>
          <w:p w14:paraId="6F180842" w14:textId="77777777" w:rsidR="00AD65F5" w:rsidRDefault="00AD65F5" w:rsidP="009D01F0"/>
          <w:p w14:paraId="5CE992EF" w14:textId="4BF0C73B" w:rsidR="00AD65F5" w:rsidRPr="00714981" w:rsidRDefault="00AD65F5" w:rsidP="009D01F0"/>
        </w:tc>
      </w:tr>
    </w:tbl>
    <w:p w14:paraId="06CD947A" w14:textId="77777777" w:rsidR="009D01F0" w:rsidRPr="00714981" w:rsidRDefault="009D01F0" w:rsidP="00963CDD"/>
    <w:sectPr w:rsidR="009D01F0" w:rsidRPr="00714981" w:rsidSect="0063689E">
      <w:headerReference w:type="default" r:id="rId21"/>
      <w:footerReference w:type="default" r:id="rId22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AB7912" w14:textId="77777777" w:rsidR="00806132" w:rsidRDefault="00806132">
      <w:r>
        <w:separator/>
      </w:r>
    </w:p>
  </w:endnote>
  <w:endnote w:type="continuationSeparator" w:id="0">
    <w:p w14:paraId="301EFED7" w14:textId="77777777" w:rsidR="00806132" w:rsidRDefault="008061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EDD4D" w14:textId="77777777" w:rsidR="005A65D1" w:rsidRDefault="005A65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ACC808" w14:textId="77777777" w:rsidR="005A65D1" w:rsidRDefault="005A65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E535E" w14:textId="77777777" w:rsidR="005A65D1" w:rsidRDefault="005A65D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47286380"/>
      <w:docPartObj>
        <w:docPartGallery w:val="Page Numbers (Bottom of Page)"/>
        <w:docPartUnique/>
      </w:docPartObj>
    </w:sdtPr>
    <w:sdtContent>
      <w:p w14:paraId="369CD36C" w14:textId="77777777" w:rsidR="00971B4E" w:rsidRDefault="00971B4E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>
          <w:t>10</w:t>
        </w:r>
        <w:r>
          <w:fldChar w:fldCharType="end"/>
        </w:r>
      </w:p>
    </w:sdtContent>
  </w:sdt>
  <w:p w14:paraId="3967ADE7" w14:textId="77777777" w:rsidR="00971B4E" w:rsidRDefault="00971B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CF79DA" w14:textId="77777777" w:rsidR="00806132" w:rsidRDefault="00806132">
      <w:r>
        <w:separator/>
      </w:r>
    </w:p>
  </w:footnote>
  <w:footnote w:type="continuationSeparator" w:id="0">
    <w:p w14:paraId="32A10E34" w14:textId="77777777" w:rsidR="00806132" w:rsidRDefault="008061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E314E8" w14:textId="77777777" w:rsidR="005A65D1" w:rsidRDefault="005A65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5A489" w14:textId="77777777" w:rsidR="005A65D1" w:rsidRDefault="005A65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4C6C8" w14:textId="77777777" w:rsidR="005A65D1" w:rsidRDefault="005A65D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EA085D" w14:textId="77777777" w:rsidR="00971B4E" w:rsidRPr="00D57A38" w:rsidRDefault="00971B4E">
    <w:pPr>
      <w:pStyle w:val="Header"/>
    </w:pPr>
    <w:r w:rsidRPr="00B94400">
      <w:rPr>
        <w:b/>
        <w:color w:val="1F497D" w:themeColor="text2"/>
      </w:rPr>
      <w:drawing>
        <wp:anchor distT="0" distB="0" distL="114300" distR="114300" simplePos="0" relativeHeight="251659264" behindDoc="0" locked="0" layoutInCell="1" allowOverlap="1" wp14:anchorId="7CA408E5" wp14:editId="3BF62158">
          <wp:simplePos x="0" y="0"/>
          <wp:positionH relativeFrom="margin">
            <wp:posOffset>5179695</wp:posOffset>
          </wp:positionH>
          <wp:positionV relativeFrom="margin">
            <wp:posOffset>-495300</wp:posOffset>
          </wp:positionV>
          <wp:extent cx="762000" cy="249555"/>
          <wp:effectExtent l="0" t="0" r="0" b="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tos250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000" cy="2495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AD52CB12"/>
    <w:lvl w:ilvl="0">
      <w:start w:val="1"/>
      <w:numFmt w:val="decimal"/>
      <w:pStyle w:val="Heading1"/>
      <w:lvlText w:val="%1"/>
      <w:lvlJc w:val="righ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lvlText w:val="%1.%2"/>
      <w:lvlJc w:val="right"/>
      <w:pPr>
        <w:tabs>
          <w:tab w:val="num" w:pos="360"/>
        </w:tabs>
        <w:ind w:left="0" w:firstLine="0"/>
      </w:pPr>
    </w:lvl>
    <w:lvl w:ilvl="2">
      <w:start w:val="1"/>
      <w:numFmt w:val="decimal"/>
      <w:pStyle w:val="Heading3"/>
      <w:lvlText w:val="%1.%2.%3"/>
      <w:lvlJc w:val="right"/>
      <w:pPr>
        <w:tabs>
          <w:tab w:val="num" w:pos="360"/>
        </w:tabs>
        <w:ind w:left="0" w:firstLine="0"/>
      </w:pPr>
    </w:lvl>
    <w:lvl w:ilvl="3">
      <w:start w:val="1"/>
      <w:numFmt w:val="decimal"/>
      <w:pStyle w:val="Heading4"/>
      <w:lvlText w:val="%1.%2.%3.%4"/>
      <w:lvlJc w:val="right"/>
      <w:pPr>
        <w:tabs>
          <w:tab w:val="num" w:pos="360"/>
        </w:tabs>
        <w:ind w:left="0" w:firstLine="0"/>
      </w:pPr>
    </w:lvl>
    <w:lvl w:ilvl="4">
      <w:start w:val="1"/>
      <w:numFmt w:val="decimal"/>
      <w:lvlText w:val="%1.%2.%3.%4.%5"/>
      <w:lvlJc w:val="right"/>
      <w:pPr>
        <w:tabs>
          <w:tab w:val="num" w:pos="0"/>
        </w:tabs>
        <w:ind w:left="0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691272D"/>
    <w:multiLevelType w:val="multilevel"/>
    <w:tmpl w:val="139496D4"/>
    <w:lvl w:ilvl="0">
      <w:start w:val="1"/>
      <w:numFmt w:val="bullet"/>
      <w:pStyle w:val="ListBullet2"/>
      <w:lvlText w:val="»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CC000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9583C"/>
    <w:multiLevelType w:val="hybridMultilevel"/>
    <w:tmpl w:val="615C8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60146"/>
    <w:multiLevelType w:val="multilevel"/>
    <w:tmpl w:val="EA707EE0"/>
    <w:lvl w:ilvl="0">
      <w:start w:val="1"/>
      <w:numFmt w:val="bullet"/>
      <w:lvlRestart w:val="0"/>
      <w:pStyle w:val="TableListbullet3"/>
      <w:lvlText w:val="»"/>
      <w:lvlJc w:val="left"/>
      <w:pPr>
        <w:tabs>
          <w:tab w:val="num" w:pos="142"/>
        </w:tabs>
        <w:ind w:left="142" w:hanging="142"/>
      </w:pPr>
      <w:rPr>
        <w:rFonts w:ascii="Times New Roman" w:hAnsi="Times New Roman" w:cs="Times New Roman" w:hint="default"/>
        <w:color w:val="C0143C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A270ED"/>
    <w:multiLevelType w:val="hybridMultilevel"/>
    <w:tmpl w:val="1B725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A1FED"/>
    <w:multiLevelType w:val="hybridMultilevel"/>
    <w:tmpl w:val="09A8CA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9017E"/>
    <w:multiLevelType w:val="hybridMultilevel"/>
    <w:tmpl w:val="4C8648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273D9"/>
    <w:multiLevelType w:val="hybridMultilevel"/>
    <w:tmpl w:val="9BDA9B2E"/>
    <w:lvl w:ilvl="0" w:tplc="ECFC1F6A">
      <w:start w:val="1"/>
      <w:numFmt w:val="bullet"/>
      <w:lvlRestart w:val="0"/>
      <w:pStyle w:val="TableListbullet"/>
      <w:lvlText w:val="►"/>
      <w:lvlJc w:val="left"/>
      <w:pPr>
        <w:tabs>
          <w:tab w:val="num" w:pos="170"/>
        </w:tabs>
        <w:ind w:left="170" w:hanging="170"/>
      </w:pPr>
      <w:rPr>
        <w:rFonts w:ascii="Arial Unicode MS" w:eastAsia="Arial Unicode MS" w:hAnsi="Arial Unicode MS" w:hint="eastAsia"/>
        <w:color w:val="0066A2"/>
        <w:sz w:val="16"/>
        <w:szCs w:val="16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6D3FAA"/>
    <w:multiLevelType w:val="hybridMultilevel"/>
    <w:tmpl w:val="60261A9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A50CF3"/>
    <w:multiLevelType w:val="hybridMultilevel"/>
    <w:tmpl w:val="D4AA258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2F3A4F"/>
    <w:multiLevelType w:val="hybridMultilevel"/>
    <w:tmpl w:val="22DA8778"/>
    <w:lvl w:ilvl="0" w:tplc="9FD06304">
      <w:start w:val="1"/>
      <w:numFmt w:val="bullet"/>
      <w:lvlRestart w:val="0"/>
      <w:pStyle w:val="ListBullet3"/>
      <w:lvlText w:val="•"/>
      <w:lvlJc w:val="left"/>
      <w:pPr>
        <w:tabs>
          <w:tab w:val="num" w:pos="568"/>
        </w:tabs>
        <w:ind w:left="568" w:hanging="284"/>
      </w:pPr>
      <w:rPr>
        <w:rFonts w:ascii="Times New Roman" w:hAnsi="Times New Roman" w:cs="Times New Roman" w:hint="default"/>
        <w:color w:val="0066A2"/>
        <w:sz w:val="20"/>
        <w:szCs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3448"/>
        </w:tabs>
        <w:ind w:left="344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4168"/>
        </w:tabs>
        <w:ind w:left="416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608"/>
        </w:tabs>
        <w:ind w:left="560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6328"/>
        </w:tabs>
        <w:ind w:left="632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</w:rPr>
    </w:lvl>
  </w:abstractNum>
  <w:abstractNum w:abstractNumId="11" w15:restartNumberingAfterBreak="0">
    <w:nsid w:val="55683688"/>
    <w:multiLevelType w:val="hybridMultilevel"/>
    <w:tmpl w:val="94FC1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E4265"/>
    <w:multiLevelType w:val="multilevel"/>
    <w:tmpl w:val="5C92E870"/>
    <w:lvl w:ilvl="0">
      <w:start w:val="1"/>
      <w:numFmt w:val="bullet"/>
      <w:lvlRestart w:val="0"/>
      <w:pStyle w:val="TableListbullet2"/>
      <w:lvlText w:val="•"/>
      <w:lvlJc w:val="left"/>
      <w:pPr>
        <w:tabs>
          <w:tab w:val="num" w:pos="568"/>
        </w:tabs>
        <w:ind w:left="568" w:hanging="284"/>
      </w:pPr>
      <w:rPr>
        <w:rFonts w:ascii="Times New Roman" w:hAnsi="Times New Roman" w:cs="Times New Roman" w:hint="default"/>
        <w:color w:val="C0143C"/>
        <w:sz w:val="20"/>
      </w:rPr>
    </w:lvl>
    <w:lvl w:ilvl="1">
      <w:start w:val="1"/>
      <w:numFmt w:val="bullet"/>
      <w:lvlText w:val="o"/>
      <w:lvlJc w:val="left"/>
      <w:pPr>
        <w:tabs>
          <w:tab w:val="num" w:pos="2008"/>
        </w:tabs>
        <w:ind w:left="200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728"/>
        </w:tabs>
        <w:ind w:left="272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48"/>
        </w:tabs>
        <w:ind w:left="344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168"/>
        </w:tabs>
        <w:ind w:left="416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888"/>
        </w:tabs>
        <w:ind w:left="488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08"/>
        </w:tabs>
        <w:ind w:left="560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328"/>
        </w:tabs>
        <w:ind w:left="632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048"/>
        </w:tabs>
        <w:ind w:left="7048" w:hanging="360"/>
      </w:pPr>
      <w:rPr>
        <w:rFonts w:ascii="Wingdings" w:hAnsi="Wingdings" w:hint="default"/>
      </w:rPr>
    </w:lvl>
  </w:abstractNum>
  <w:abstractNum w:abstractNumId="13" w15:restartNumberingAfterBreak="0">
    <w:nsid w:val="61942673"/>
    <w:multiLevelType w:val="hybridMultilevel"/>
    <w:tmpl w:val="6B1EE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976773"/>
    <w:multiLevelType w:val="hybridMultilevel"/>
    <w:tmpl w:val="CB5E80C8"/>
    <w:lvl w:ilvl="0" w:tplc="6BE47FE4">
      <w:start w:val="1"/>
      <w:numFmt w:val="bullet"/>
      <w:lvlRestart w:val="0"/>
      <w:pStyle w:val="ListBullet"/>
      <w:lvlText w:val="►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color w:val="0066A2"/>
        <w:sz w:val="20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E661E7"/>
    <w:multiLevelType w:val="hybridMultilevel"/>
    <w:tmpl w:val="2AF43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537286"/>
    <w:multiLevelType w:val="hybridMultilevel"/>
    <w:tmpl w:val="92569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AF3EFF"/>
    <w:multiLevelType w:val="hybridMultilevel"/>
    <w:tmpl w:val="11180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EC70A0"/>
    <w:multiLevelType w:val="hybridMultilevel"/>
    <w:tmpl w:val="FD5C6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512279">
    <w:abstractNumId w:val="0"/>
  </w:num>
  <w:num w:numId="2" w16cid:durableId="1942563079">
    <w:abstractNumId w:val="0"/>
  </w:num>
  <w:num w:numId="3" w16cid:durableId="1534462342">
    <w:abstractNumId w:val="0"/>
  </w:num>
  <w:num w:numId="4" w16cid:durableId="860825808">
    <w:abstractNumId w:val="0"/>
  </w:num>
  <w:num w:numId="5" w16cid:durableId="168520718">
    <w:abstractNumId w:val="14"/>
  </w:num>
  <w:num w:numId="6" w16cid:durableId="1559827389">
    <w:abstractNumId w:val="10"/>
  </w:num>
  <w:num w:numId="7" w16cid:durableId="1498224714">
    <w:abstractNumId w:val="7"/>
  </w:num>
  <w:num w:numId="8" w16cid:durableId="1548447581">
    <w:abstractNumId w:val="1"/>
  </w:num>
  <w:num w:numId="9" w16cid:durableId="1945188701">
    <w:abstractNumId w:val="12"/>
  </w:num>
  <w:num w:numId="10" w16cid:durableId="2005470544">
    <w:abstractNumId w:val="3"/>
  </w:num>
  <w:num w:numId="11" w16cid:durableId="1438982372">
    <w:abstractNumId w:val="2"/>
  </w:num>
  <w:num w:numId="12" w16cid:durableId="906183956">
    <w:abstractNumId w:val="16"/>
  </w:num>
  <w:num w:numId="13" w16cid:durableId="1052118248">
    <w:abstractNumId w:val="11"/>
  </w:num>
  <w:num w:numId="14" w16cid:durableId="342754372">
    <w:abstractNumId w:val="17"/>
  </w:num>
  <w:num w:numId="15" w16cid:durableId="302780608">
    <w:abstractNumId w:val="6"/>
  </w:num>
  <w:num w:numId="16" w16cid:durableId="446508285">
    <w:abstractNumId w:val="5"/>
  </w:num>
  <w:num w:numId="17" w16cid:durableId="374308592">
    <w:abstractNumId w:val="9"/>
  </w:num>
  <w:num w:numId="18" w16cid:durableId="1017004559">
    <w:abstractNumId w:val="8"/>
  </w:num>
  <w:num w:numId="19" w16cid:durableId="1449550029">
    <w:abstractNumId w:val="15"/>
  </w:num>
  <w:num w:numId="20" w16cid:durableId="1894080786">
    <w:abstractNumId w:val="18"/>
  </w:num>
  <w:num w:numId="21" w16cid:durableId="736973528">
    <w:abstractNumId w:val="4"/>
  </w:num>
  <w:num w:numId="22" w16cid:durableId="726532705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activeWritingStyle w:appName="MSWord" w:lang="en-US" w:vendorID="64" w:dllVersion="0" w:nlCheck="1" w:checkStyle="1"/>
  <w:activeWritingStyle w:appName="MSWord" w:lang="fr-FR" w:vendorID="64" w:dllVersion="0" w:nlCheck="1" w:checkStyle="0"/>
  <w:activeWritingStyle w:appName="MSWord" w:lang="en-GB" w:vendorID="64" w:dllVersion="0" w:nlCheck="1" w:checkStyle="1"/>
  <w:activeWritingStyle w:appName="MSWord" w:lang="nl-BE" w:vendorID="64" w:dllVersion="0" w:nlCheck="1" w:checkStyle="0"/>
  <w:activeWritingStyle w:appName="MSWord" w:lang="de-DE" w:vendorID="64" w:dllVersion="0" w:nlCheck="1" w:checkStyle="0"/>
  <w:activeWritingStyle w:appName="MSWord" w:lang="en-IN" w:vendorID="64" w:dllVersion="0" w:nlCheck="1" w:checkStyle="0"/>
  <w:activeWritingStyle w:appName="MSWord" w:lang="pl-PL" w:vendorID="64" w:dllVersion="0" w:nlCheck="1" w:checkStyle="0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hyphenationZone w:val="425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type" w:val="Report_AT.dot"/>
    <w:docVar w:name="Restart" w:val="0"/>
  </w:docVars>
  <w:rsids>
    <w:rsidRoot w:val="00896DBF"/>
    <w:rsid w:val="00013E8B"/>
    <w:rsid w:val="00014750"/>
    <w:rsid w:val="00017017"/>
    <w:rsid w:val="00021FD2"/>
    <w:rsid w:val="00030FD6"/>
    <w:rsid w:val="00031393"/>
    <w:rsid w:val="00034254"/>
    <w:rsid w:val="00045E93"/>
    <w:rsid w:val="00046AB5"/>
    <w:rsid w:val="00054505"/>
    <w:rsid w:val="00062E8B"/>
    <w:rsid w:val="000826A0"/>
    <w:rsid w:val="000872B9"/>
    <w:rsid w:val="00091EB8"/>
    <w:rsid w:val="0009208D"/>
    <w:rsid w:val="000938D1"/>
    <w:rsid w:val="000A1A7E"/>
    <w:rsid w:val="000A2D48"/>
    <w:rsid w:val="000A2E8A"/>
    <w:rsid w:val="000A54AE"/>
    <w:rsid w:val="000B51D4"/>
    <w:rsid w:val="000B60AB"/>
    <w:rsid w:val="000B7AB6"/>
    <w:rsid w:val="000C3E22"/>
    <w:rsid w:val="000C5009"/>
    <w:rsid w:val="000C6258"/>
    <w:rsid w:val="000D0045"/>
    <w:rsid w:val="000D01DD"/>
    <w:rsid w:val="000D5888"/>
    <w:rsid w:val="000D7631"/>
    <w:rsid w:val="000E66D9"/>
    <w:rsid w:val="000F1C08"/>
    <w:rsid w:val="000F7A71"/>
    <w:rsid w:val="000F7B15"/>
    <w:rsid w:val="001170E3"/>
    <w:rsid w:val="0011799A"/>
    <w:rsid w:val="00122583"/>
    <w:rsid w:val="00130044"/>
    <w:rsid w:val="001321C4"/>
    <w:rsid w:val="00136BEC"/>
    <w:rsid w:val="00136D4C"/>
    <w:rsid w:val="00136E2A"/>
    <w:rsid w:val="0014244D"/>
    <w:rsid w:val="0014353A"/>
    <w:rsid w:val="00143947"/>
    <w:rsid w:val="001503F8"/>
    <w:rsid w:val="001506D7"/>
    <w:rsid w:val="0015766A"/>
    <w:rsid w:val="001640BD"/>
    <w:rsid w:val="001658EA"/>
    <w:rsid w:val="001736BB"/>
    <w:rsid w:val="001754DB"/>
    <w:rsid w:val="00175FE0"/>
    <w:rsid w:val="00183356"/>
    <w:rsid w:val="001903FC"/>
    <w:rsid w:val="001979C2"/>
    <w:rsid w:val="001B7D74"/>
    <w:rsid w:val="001C2DD7"/>
    <w:rsid w:val="001C319E"/>
    <w:rsid w:val="001C721A"/>
    <w:rsid w:val="001D21B3"/>
    <w:rsid w:val="001D458D"/>
    <w:rsid w:val="001E003F"/>
    <w:rsid w:val="001E008A"/>
    <w:rsid w:val="001E02AE"/>
    <w:rsid w:val="001E1DAF"/>
    <w:rsid w:val="001E79EA"/>
    <w:rsid w:val="001F1A41"/>
    <w:rsid w:val="001F7E0D"/>
    <w:rsid w:val="0021578F"/>
    <w:rsid w:val="00220849"/>
    <w:rsid w:val="002213F9"/>
    <w:rsid w:val="0022148C"/>
    <w:rsid w:val="002218A9"/>
    <w:rsid w:val="0022421F"/>
    <w:rsid w:val="002338C7"/>
    <w:rsid w:val="00233A59"/>
    <w:rsid w:val="00240C65"/>
    <w:rsid w:val="0024195E"/>
    <w:rsid w:val="002426C0"/>
    <w:rsid w:val="00253D1D"/>
    <w:rsid w:val="00256124"/>
    <w:rsid w:val="002573DC"/>
    <w:rsid w:val="002577C7"/>
    <w:rsid w:val="00274971"/>
    <w:rsid w:val="00284B3C"/>
    <w:rsid w:val="0028748B"/>
    <w:rsid w:val="00291291"/>
    <w:rsid w:val="002927C7"/>
    <w:rsid w:val="00293A26"/>
    <w:rsid w:val="00295BFC"/>
    <w:rsid w:val="00296BE1"/>
    <w:rsid w:val="002A709E"/>
    <w:rsid w:val="002C0428"/>
    <w:rsid w:val="002C2779"/>
    <w:rsid w:val="002C4764"/>
    <w:rsid w:val="002D1C29"/>
    <w:rsid w:val="002D32F5"/>
    <w:rsid w:val="002D65BF"/>
    <w:rsid w:val="002E1D7C"/>
    <w:rsid w:val="002F6E80"/>
    <w:rsid w:val="00306F69"/>
    <w:rsid w:val="003138DD"/>
    <w:rsid w:val="0031479C"/>
    <w:rsid w:val="00327698"/>
    <w:rsid w:val="00340395"/>
    <w:rsid w:val="00340CDB"/>
    <w:rsid w:val="00350B38"/>
    <w:rsid w:val="00353CA4"/>
    <w:rsid w:val="00354927"/>
    <w:rsid w:val="003567B1"/>
    <w:rsid w:val="00360308"/>
    <w:rsid w:val="00363389"/>
    <w:rsid w:val="003651B9"/>
    <w:rsid w:val="0036677A"/>
    <w:rsid w:val="00376CE2"/>
    <w:rsid w:val="003771AD"/>
    <w:rsid w:val="00377C78"/>
    <w:rsid w:val="00382839"/>
    <w:rsid w:val="00382D4E"/>
    <w:rsid w:val="00391991"/>
    <w:rsid w:val="003979CB"/>
    <w:rsid w:val="003A19C9"/>
    <w:rsid w:val="003A35FF"/>
    <w:rsid w:val="003A3A2D"/>
    <w:rsid w:val="003A3DA2"/>
    <w:rsid w:val="003A42BE"/>
    <w:rsid w:val="003A52B0"/>
    <w:rsid w:val="003A54AB"/>
    <w:rsid w:val="003A6474"/>
    <w:rsid w:val="003A7647"/>
    <w:rsid w:val="003B2D29"/>
    <w:rsid w:val="003C2A32"/>
    <w:rsid w:val="003C2F87"/>
    <w:rsid w:val="003C437E"/>
    <w:rsid w:val="003C6380"/>
    <w:rsid w:val="003D0022"/>
    <w:rsid w:val="003D013D"/>
    <w:rsid w:val="003E238E"/>
    <w:rsid w:val="003E3622"/>
    <w:rsid w:val="003E52F4"/>
    <w:rsid w:val="003E7081"/>
    <w:rsid w:val="00403B7F"/>
    <w:rsid w:val="00403FE1"/>
    <w:rsid w:val="00407028"/>
    <w:rsid w:val="004076E8"/>
    <w:rsid w:val="0041155F"/>
    <w:rsid w:val="0042149E"/>
    <w:rsid w:val="004424CF"/>
    <w:rsid w:val="0044478A"/>
    <w:rsid w:val="004549BC"/>
    <w:rsid w:val="00457EEA"/>
    <w:rsid w:val="00467481"/>
    <w:rsid w:val="00473E19"/>
    <w:rsid w:val="00483465"/>
    <w:rsid w:val="0049714B"/>
    <w:rsid w:val="004A5CFF"/>
    <w:rsid w:val="004A64C9"/>
    <w:rsid w:val="004C095E"/>
    <w:rsid w:val="004D073A"/>
    <w:rsid w:val="004D31A2"/>
    <w:rsid w:val="004D3AAC"/>
    <w:rsid w:val="004D51A9"/>
    <w:rsid w:val="004D777C"/>
    <w:rsid w:val="004E0833"/>
    <w:rsid w:val="004E1095"/>
    <w:rsid w:val="004E1265"/>
    <w:rsid w:val="004E37BA"/>
    <w:rsid w:val="004E7373"/>
    <w:rsid w:val="004F1615"/>
    <w:rsid w:val="004F75EF"/>
    <w:rsid w:val="00504A7B"/>
    <w:rsid w:val="00506EA0"/>
    <w:rsid w:val="005171CC"/>
    <w:rsid w:val="00521D7A"/>
    <w:rsid w:val="00524AAA"/>
    <w:rsid w:val="00526681"/>
    <w:rsid w:val="005320F1"/>
    <w:rsid w:val="005357FF"/>
    <w:rsid w:val="00536FE8"/>
    <w:rsid w:val="0053716E"/>
    <w:rsid w:val="00542B14"/>
    <w:rsid w:val="0055442B"/>
    <w:rsid w:val="005600A0"/>
    <w:rsid w:val="005604EE"/>
    <w:rsid w:val="005641B7"/>
    <w:rsid w:val="00564DC3"/>
    <w:rsid w:val="00566758"/>
    <w:rsid w:val="0057027C"/>
    <w:rsid w:val="00572CD9"/>
    <w:rsid w:val="005759C1"/>
    <w:rsid w:val="00585C04"/>
    <w:rsid w:val="0058662D"/>
    <w:rsid w:val="005A05A4"/>
    <w:rsid w:val="005A65D1"/>
    <w:rsid w:val="005A7565"/>
    <w:rsid w:val="005B0C26"/>
    <w:rsid w:val="005B2667"/>
    <w:rsid w:val="005B2B27"/>
    <w:rsid w:val="005B75BE"/>
    <w:rsid w:val="005C0AC6"/>
    <w:rsid w:val="005C1C5A"/>
    <w:rsid w:val="005D408A"/>
    <w:rsid w:val="005D764B"/>
    <w:rsid w:val="005D79A6"/>
    <w:rsid w:val="005E02B9"/>
    <w:rsid w:val="005E087B"/>
    <w:rsid w:val="005E13CF"/>
    <w:rsid w:val="005E56DB"/>
    <w:rsid w:val="005E7C63"/>
    <w:rsid w:val="005F5B80"/>
    <w:rsid w:val="005F7AD9"/>
    <w:rsid w:val="006026F0"/>
    <w:rsid w:val="00605B9B"/>
    <w:rsid w:val="00605BF0"/>
    <w:rsid w:val="006069A6"/>
    <w:rsid w:val="00606BAA"/>
    <w:rsid w:val="0062021A"/>
    <w:rsid w:val="00630428"/>
    <w:rsid w:val="0063689E"/>
    <w:rsid w:val="0064025C"/>
    <w:rsid w:val="00642D99"/>
    <w:rsid w:val="006443F2"/>
    <w:rsid w:val="00644A12"/>
    <w:rsid w:val="00647048"/>
    <w:rsid w:val="00667717"/>
    <w:rsid w:val="00670D97"/>
    <w:rsid w:val="006722C6"/>
    <w:rsid w:val="00676C5F"/>
    <w:rsid w:val="00686D10"/>
    <w:rsid w:val="00693BAA"/>
    <w:rsid w:val="006A0D5C"/>
    <w:rsid w:val="006A5E6A"/>
    <w:rsid w:val="006A614E"/>
    <w:rsid w:val="006A74AA"/>
    <w:rsid w:val="006C0228"/>
    <w:rsid w:val="006C74FC"/>
    <w:rsid w:val="006D1D9C"/>
    <w:rsid w:val="006D25B9"/>
    <w:rsid w:val="006F5C43"/>
    <w:rsid w:val="006F63E5"/>
    <w:rsid w:val="00703210"/>
    <w:rsid w:val="007040A5"/>
    <w:rsid w:val="00710191"/>
    <w:rsid w:val="007105FC"/>
    <w:rsid w:val="00714981"/>
    <w:rsid w:val="007316D6"/>
    <w:rsid w:val="0073350F"/>
    <w:rsid w:val="00734E8C"/>
    <w:rsid w:val="0073704C"/>
    <w:rsid w:val="0074114D"/>
    <w:rsid w:val="00760CE1"/>
    <w:rsid w:val="00761CB1"/>
    <w:rsid w:val="00766FAC"/>
    <w:rsid w:val="007750BC"/>
    <w:rsid w:val="00776B14"/>
    <w:rsid w:val="00787397"/>
    <w:rsid w:val="007A7B1B"/>
    <w:rsid w:val="007B038C"/>
    <w:rsid w:val="007C2589"/>
    <w:rsid w:val="007D072C"/>
    <w:rsid w:val="007D187C"/>
    <w:rsid w:val="007D2684"/>
    <w:rsid w:val="007D6675"/>
    <w:rsid w:val="007F01EE"/>
    <w:rsid w:val="007F2296"/>
    <w:rsid w:val="007F29A5"/>
    <w:rsid w:val="007F470F"/>
    <w:rsid w:val="0080190D"/>
    <w:rsid w:val="00804B30"/>
    <w:rsid w:val="00806132"/>
    <w:rsid w:val="00811EE8"/>
    <w:rsid w:val="008145D2"/>
    <w:rsid w:val="00814851"/>
    <w:rsid w:val="0082011A"/>
    <w:rsid w:val="00822AB0"/>
    <w:rsid w:val="00822AC8"/>
    <w:rsid w:val="00822B97"/>
    <w:rsid w:val="00824AF9"/>
    <w:rsid w:val="00824F60"/>
    <w:rsid w:val="00825E8B"/>
    <w:rsid w:val="0083028B"/>
    <w:rsid w:val="00834D0D"/>
    <w:rsid w:val="00845368"/>
    <w:rsid w:val="00847C6E"/>
    <w:rsid w:val="00853F90"/>
    <w:rsid w:val="00854A24"/>
    <w:rsid w:val="00874AC7"/>
    <w:rsid w:val="00880BE8"/>
    <w:rsid w:val="0088550B"/>
    <w:rsid w:val="0088602A"/>
    <w:rsid w:val="008870A6"/>
    <w:rsid w:val="00887DCE"/>
    <w:rsid w:val="00896DBF"/>
    <w:rsid w:val="008976B0"/>
    <w:rsid w:val="008B174D"/>
    <w:rsid w:val="008B40CC"/>
    <w:rsid w:val="008C6F6B"/>
    <w:rsid w:val="008D11C0"/>
    <w:rsid w:val="008D2699"/>
    <w:rsid w:val="008D5EC4"/>
    <w:rsid w:val="008E3400"/>
    <w:rsid w:val="008E501A"/>
    <w:rsid w:val="008F2EF7"/>
    <w:rsid w:val="008F6D7F"/>
    <w:rsid w:val="008F77C2"/>
    <w:rsid w:val="009024EF"/>
    <w:rsid w:val="009103C4"/>
    <w:rsid w:val="009158E8"/>
    <w:rsid w:val="00915C0E"/>
    <w:rsid w:val="0091630D"/>
    <w:rsid w:val="0092197D"/>
    <w:rsid w:val="00922A38"/>
    <w:rsid w:val="0092524E"/>
    <w:rsid w:val="00926E81"/>
    <w:rsid w:val="00927A7E"/>
    <w:rsid w:val="00931858"/>
    <w:rsid w:val="0093764A"/>
    <w:rsid w:val="00937EA9"/>
    <w:rsid w:val="009518CF"/>
    <w:rsid w:val="0095673B"/>
    <w:rsid w:val="00960E3D"/>
    <w:rsid w:val="0096359E"/>
    <w:rsid w:val="00963CDD"/>
    <w:rsid w:val="009653F3"/>
    <w:rsid w:val="00971B4E"/>
    <w:rsid w:val="00972433"/>
    <w:rsid w:val="0098056D"/>
    <w:rsid w:val="00980817"/>
    <w:rsid w:val="0098300E"/>
    <w:rsid w:val="00993BE8"/>
    <w:rsid w:val="00995E33"/>
    <w:rsid w:val="00996043"/>
    <w:rsid w:val="009963B6"/>
    <w:rsid w:val="009972D2"/>
    <w:rsid w:val="009A5305"/>
    <w:rsid w:val="009A6CE2"/>
    <w:rsid w:val="009A7C0D"/>
    <w:rsid w:val="009B7FF4"/>
    <w:rsid w:val="009C3093"/>
    <w:rsid w:val="009D01F0"/>
    <w:rsid w:val="009D4D61"/>
    <w:rsid w:val="009E2ADC"/>
    <w:rsid w:val="009E4CF3"/>
    <w:rsid w:val="009E6E44"/>
    <w:rsid w:val="009E7095"/>
    <w:rsid w:val="009F2A6B"/>
    <w:rsid w:val="009F333E"/>
    <w:rsid w:val="009F3CCE"/>
    <w:rsid w:val="009F5F94"/>
    <w:rsid w:val="00A07E85"/>
    <w:rsid w:val="00A14298"/>
    <w:rsid w:val="00A165CF"/>
    <w:rsid w:val="00A1666F"/>
    <w:rsid w:val="00A26524"/>
    <w:rsid w:val="00A309C3"/>
    <w:rsid w:val="00A335BC"/>
    <w:rsid w:val="00A51611"/>
    <w:rsid w:val="00A75662"/>
    <w:rsid w:val="00A918BA"/>
    <w:rsid w:val="00AA05C8"/>
    <w:rsid w:val="00AA1488"/>
    <w:rsid w:val="00AA4C71"/>
    <w:rsid w:val="00AA4FEE"/>
    <w:rsid w:val="00AB6B83"/>
    <w:rsid w:val="00AC2127"/>
    <w:rsid w:val="00AC21A2"/>
    <w:rsid w:val="00AD65F5"/>
    <w:rsid w:val="00AD7F53"/>
    <w:rsid w:val="00AE0117"/>
    <w:rsid w:val="00AE2277"/>
    <w:rsid w:val="00AF0137"/>
    <w:rsid w:val="00AF3B11"/>
    <w:rsid w:val="00AF41A2"/>
    <w:rsid w:val="00B03656"/>
    <w:rsid w:val="00B06E8B"/>
    <w:rsid w:val="00B12997"/>
    <w:rsid w:val="00B14A33"/>
    <w:rsid w:val="00B14DC5"/>
    <w:rsid w:val="00B17775"/>
    <w:rsid w:val="00B22BDE"/>
    <w:rsid w:val="00B25A91"/>
    <w:rsid w:val="00B26C9A"/>
    <w:rsid w:val="00B2762D"/>
    <w:rsid w:val="00B35817"/>
    <w:rsid w:val="00B4060E"/>
    <w:rsid w:val="00B52E01"/>
    <w:rsid w:val="00B55A87"/>
    <w:rsid w:val="00B57111"/>
    <w:rsid w:val="00B63794"/>
    <w:rsid w:val="00B7352E"/>
    <w:rsid w:val="00B7598C"/>
    <w:rsid w:val="00B762E0"/>
    <w:rsid w:val="00B81B98"/>
    <w:rsid w:val="00B93B5A"/>
    <w:rsid w:val="00BA0B25"/>
    <w:rsid w:val="00BA1199"/>
    <w:rsid w:val="00BA382D"/>
    <w:rsid w:val="00BA601B"/>
    <w:rsid w:val="00BA6C59"/>
    <w:rsid w:val="00BB5116"/>
    <w:rsid w:val="00BB56C8"/>
    <w:rsid w:val="00BB598F"/>
    <w:rsid w:val="00BB5BA0"/>
    <w:rsid w:val="00BC093F"/>
    <w:rsid w:val="00BC1538"/>
    <w:rsid w:val="00BC63B4"/>
    <w:rsid w:val="00BC74D0"/>
    <w:rsid w:val="00BD0B9B"/>
    <w:rsid w:val="00BE0867"/>
    <w:rsid w:val="00BE19CD"/>
    <w:rsid w:val="00BF37FD"/>
    <w:rsid w:val="00C01FF9"/>
    <w:rsid w:val="00C02618"/>
    <w:rsid w:val="00C04BAA"/>
    <w:rsid w:val="00C137A3"/>
    <w:rsid w:val="00C143AB"/>
    <w:rsid w:val="00C23828"/>
    <w:rsid w:val="00C2426E"/>
    <w:rsid w:val="00C247B5"/>
    <w:rsid w:val="00C32A04"/>
    <w:rsid w:val="00C36BF5"/>
    <w:rsid w:val="00C43A2F"/>
    <w:rsid w:val="00C45FA3"/>
    <w:rsid w:val="00C46923"/>
    <w:rsid w:val="00C55CDE"/>
    <w:rsid w:val="00C57C03"/>
    <w:rsid w:val="00C60271"/>
    <w:rsid w:val="00C6281C"/>
    <w:rsid w:val="00C6352C"/>
    <w:rsid w:val="00C63713"/>
    <w:rsid w:val="00C66E40"/>
    <w:rsid w:val="00C71309"/>
    <w:rsid w:val="00C72F70"/>
    <w:rsid w:val="00C755FB"/>
    <w:rsid w:val="00C83224"/>
    <w:rsid w:val="00C84BA3"/>
    <w:rsid w:val="00C939DD"/>
    <w:rsid w:val="00C94EC9"/>
    <w:rsid w:val="00C976D5"/>
    <w:rsid w:val="00CA4AF6"/>
    <w:rsid w:val="00CB2978"/>
    <w:rsid w:val="00CB7A51"/>
    <w:rsid w:val="00CC0349"/>
    <w:rsid w:val="00CD31B2"/>
    <w:rsid w:val="00CD41A1"/>
    <w:rsid w:val="00CD50DA"/>
    <w:rsid w:val="00CE67BC"/>
    <w:rsid w:val="00CE7F99"/>
    <w:rsid w:val="00CF0B8A"/>
    <w:rsid w:val="00CF5CF3"/>
    <w:rsid w:val="00D10098"/>
    <w:rsid w:val="00D15BE8"/>
    <w:rsid w:val="00D167A3"/>
    <w:rsid w:val="00D22608"/>
    <w:rsid w:val="00D22B05"/>
    <w:rsid w:val="00D33AD3"/>
    <w:rsid w:val="00D34A99"/>
    <w:rsid w:val="00D45987"/>
    <w:rsid w:val="00D537A2"/>
    <w:rsid w:val="00D56067"/>
    <w:rsid w:val="00D57863"/>
    <w:rsid w:val="00D65DC2"/>
    <w:rsid w:val="00D67159"/>
    <w:rsid w:val="00D6788F"/>
    <w:rsid w:val="00D7461F"/>
    <w:rsid w:val="00D74831"/>
    <w:rsid w:val="00D754B7"/>
    <w:rsid w:val="00D92ABF"/>
    <w:rsid w:val="00D92EF3"/>
    <w:rsid w:val="00D93404"/>
    <w:rsid w:val="00DA5336"/>
    <w:rsid w:val="00DB02A5"/>
    <w:rsid w:val="00DB0CCA"/>
    <w:rsid w:val="00DB2E30"/>
    <w:rsid w:val="00DB51F5"/>
    <w:rsid w:val="00DC024B"/>
    <w:rsid w:val="00DC5687"/>
    <w:rsid w:val="00DC6FC5"/>
    <w:rsid w:val="00DD24FF"/>
    <w:rsid w:val="00DD5850"/>
    <w:rsid w:val="00DD7495"/>
    <w:rsid w:val="00DD7A6C"/>
    <w:rsid w:val="00DD7EB9"/>
    <w:rsid w:val="00DE0E03"/>
    <w:rsid w:val="00DF6C7F"/>
    <w:rsid w:val="00E00071"/>
    <w:rsid w:val="00E01480"/>
    <w:rsid w:val="00E01B42"/>
    <w:rsid w:val="00E01B68"/>
    <w:rsid w:val="00E0361A"/>
    <w:rsid w:val="00E06FE6"/>
    <w:rsid w:val="00E144B0"/>
    <w:rsid w:val="00E14E4C"/>
    <w:rsid w:val="00E15584"/>
    <w:rsid w:val="00E16346"/>
    <w:rsid w:val="00E23271"/>
    <w:rsid w:val="00E248B6"/>
    <w:rsid w:val="00E32BB5"/>
    <w:rsid w:val="00E35EED"/>
    <w:rsid w:val="00E51557"/>
    <w:rsid w:val="00E57018"/>
    <w:rsid w:val="00E6013A"/>
    <w:rsid w:val="00E70022"/>
    <w:rsid w:val="00E7217C"/>
    <w:rsid w:val="00E7493D"/>
    <w:rsid w:val="00E75BC6"/>
    <w:rsid w:val="00E81130"/>
    <w:rsid w:val="00E82773"/>
    <w:rsid w:val="00E844E2"/>
    <w:rsid w:val="00E84BC4"/>
    <w:rsid w:val="00E861F8"/>
    <w:rsid w:val="00E86BC6"/>
    <w:rsid w:val="00E90B8D"/>
    <w:rsid w:val="00E93401"/>
    <w:rsid w:val="00E97769"/>
    <w:rsid w:val="00EB0AAD"/>
    <w:rsid w:val="00EB2826"/>
    <w:rsid w:val="00EB43B7"/>
    <w:rsid w:val="00EB44C9"/>
    <w:rsid w:val="00EB4AF1"/>
    <w:rsid w:val="00EB4CDB"/>
    <w:rsid w:val="00EB60B7"/>
    <w:rsid w:val="00ED1167"/>
    <w:rsid w:val="00ED432C"/>
    <w:rsid w:val="00EE001B"/>
    <w:rsid w:val="00EE1B5E"/>
    <w:rsid w:val="00EE5E7F"/>
    <w:rsid w:val="00EF252E"/>
    <w:rsid w:val="00F1198D"/>
    <w:rsid w:val="00F161AE"/>
    <w:rsid w:val="00F21AE4"/>
    <w:rsid w:val="00F311DF"/>
    <w:rsid w:val="00F32603"/>
    <w:rsid w:val="00F42284"/>
    <w:rsid w:val="00F47643"/>
    <w:rsid w:val="00F5404D"/>
    <w:rsid w:val="00F57B71"/>
    <w:rsid w:val="00F62EDE"/>
    <w:rsid w:val="00F67783"/>
    <w:rsid w:val="00F67EB3"/>
    <w:rsid w:val="00F70454"/>
    <w:rsid w:val="00F73F84"/>
    <w:rsid w:val="00F74284"/>
    <w:rsid w:val="00F75530"/>
    <w:rsid w:val="00F75894"/>
    <w:rsid w:val="00F75E26"/>
    <w:rsid w:val="00F762CF"/>
    <w:rsid w:val="00F80CA2"/>
    <w:rsid w:val="00F859C0"/>
    <w:rsid w:val="00FA2CAD"/>
    <w:rsid w:val="00FA5200"/>
    <w:rsid w:val="00FB131A"/>
    <w:rsid w:val="00FB1642"/>
    <w:rsid w:val="00FB35F8"/>
    <w:rsid w:val="00FB7E50"/>
    <w:rsid w:val="00FC3B61"/>
    <w:rsid w:val="00FC6C9A"/>
    <w:rsid w:val="00FC77F6"/>
    <w:rsid w:val="00FD113E"/>
    <w:rsid w:val="00FD7352"/>
    <w:rsid w:val="00FE0241"/>
    <w:rsid w:val="00FE1CAA"/>
    <w:rsid w:val="00FF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9D2704"/>
  <w15:docId w15:val="{ABF07C26-3DD2-429E-9E8D-4B4FDF77B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2583"/>
    <w:rPr>
      <w:rFonts w:ascii="Verdana" w:hAnsi="Verdana"/>
      <w:sz w:val="18"/>
    </w:rPr>
  </w:style>
  <w:style w:type="paragraph" w:styleId="Heading1">
    <w:name w:val="heading 1"/>
    <w:basedOn w:val="Normal"/>
    <w:next w:val="Normal"/>
    <w:link w:val="Heading1Char"/>
    <w:qFormat/>
    <w:rsid w:val="00853F90"/>
    <w:pPr>
      <w:keepNext/>
      <w:pageBreakBefore/>
      <w:numPr>
        <w:numId w:val="1"/>
      </w:numPr>
      <w:tabs>
        <w:tab w:val="left" w:pos="0"/>
      </w:tabs>
      <w:spacing w:after="160"/>
      <w:ind w:hanging="357"/>
      <w:outlineLvl w:val="0"/>
    </w:pPr>
    <w:rPr>
      <w:b/>
      <w:color w:val="0066A2"/>
      <w:sz w:val="26"/>
      <w:szCs w:val="26"/>
    </w:rPr>
  </w:style>
  <w:style w:type="paragraph" w:styleId="Heading2">
    <w:name w:val="heading 2"/>
    <w:basedOn w:val="Heading1"/>
    <w:next w:val="Normal"/>
    <w:link w:val="Heading2Char"/>
    <w:qFormat/>
    <w:rsid w:val="00853F90"/>
    <w:pPr>
      <w:pageBreakBefore w:val="0"/>
      <w:numPr>
        <w:ilvl w:val="1"/>
        <w:numId w:val="2"/>
      </w:numPr>
      <w:tabs>
        <w:tab w:val="clear" w:pos="360"/>
      </w:tabs>
      <w:spacing w:before="120" w:after="0"/>
      <w:ind w:hanging="357"/>
      <w:outlineLvl w:val="1"/>
    </w:pPr>
    <w:rPr>
      <w:sz w:val="24"/>
    </w:rPr>
  </w:style>
  <w:style w:type="paragraph" w:styleId="Heading3">
    <w:name w:val="heading 3"/>
    <w:basedOn w:val="Heading2"/>
    <w:next w:val="Normal"/>
    <w:qFormat/>
    <w:rsid w:val="00853F90"/>
    <w:pPr>
      <w:numPr>
        <w:ilvl w:val="2"/>
        <w:numId w:val="3"/>
      </w:numPr>
      <w:tabs>
        <w:tab w:val="clear" w:pos="360"/>
      </w:tabs>
      <w:ind w:hanging="357"/>
      <w:outlineLvl w:val="2"/>
    </w:pPr>
    <w:rPr>
      <w:sz w:val="22"/>
    </w:rPr>
  </w:style>
  <w:style w:type="paragraph" w:styleId="Heading4">
    <w:name w:val="heading 4"/>
    <w:basedOn w:val="Heading3"/>
    <w:next w:val="Normal"/>
    <w:link w:val="Heading4Char"/>
    <w:qFormat/>
    <w:rsid w:val="00853F90"/>
    <w:pPr>
      <w:numPr>
        <w:ilvl w:val="3"/>
        <w:numId w:val="4"/>
      </w:numPr>
      <w:tabs>
        <w:tab w:val="clear" w:pos="360"/>
      </w:tabs>
      <w:ind w:hanging="357"/>
      <w:outlineLvl w:val="3"/>
    </w:pPr>
    <w:rPr>
      <w:sz w:val="20"/>
    </w:rPr>
  </w:style>
  <w:style w:type="paragraph" w:styleId="Heading5">
    <w:name w:val="heading 5"/>
    <w:basedOn w:val="Heading4"/>
    <w:next w:val="Normal"/>
    <w:qFormat/>
    <w:rsid w:val="00853F90"/>
    <w:pPr>
      <w:numPr>
        <w:ilvl w:val="0"/>
        <w:numId w:val="0"/>
      </w:numPr>
      <w:tabs>
        <w:tab w:val="left" w:pos="0"/>
      </w:tabs>
      <w:ind w:hanging="357"/>
      <w:outlineLvl w:val="4"/>
    </w:pPr>
    <w:rPr>
      <w:sz w:val="18"/>
    </w:rPr>
  </w:style>
  <w:style w:type="paragraph" w:styleId="Heading6">
    <w:name w:val="heading 6"/>
    <w:basedOn w:val="Heading4"/>
    <w:next w:val="Normal"/>
    <w:qFormat/>
    <w:rsid w:val="00853F90"/>
    <w:pPr>
      <w:numPr>
        <w:ilvl w:val="0"/>
        <w:numId w:val="0"/>
      </w:numPr>
      <w:ind w:hanging="360"/>
      <w:outlineLvl w:val="5"/>
    </w:pPr>
  </w:style>
  <w:style w:type="paragraph" w:styleId="Heading7">
    <w:name w:val="heading 7"/>
    <w:basedOn w:val="Heading4"/>
    <w:next w:val="Normal"/>
    <w:qFormat/>
    <w:rsid w:val="00853F90"/>
    <w:pPr>
      <w:numPr>
        <w:ilvl w:val="0"/>
        <w:numId w:val="0"/>
      </w:numPr>
      <w:ind w:hanging="360"/>
      <w:outlineLvl w:val="6"/>
    </w:pPr>
  </w:style>
  <w:style w:type="paragraph" w:styleId="Heading8">
    <w:name w:val="heading 8"/>
    <w:basedOn w:val="Heading4"/>
    <w:next w:val="Normal"/>
    <w:qFormat/>
    <w:rsid w:val="00853F90"/>
    <w:pPr>
      <w:numPr>
        <w:ilvl w:val="0"/>
        <w:numId w:val="0"/>
      </w:numPr>
      <w:ind w:hanging="360"/>
      <w:outlineLvl w:val="7"/>
    </w:pPr>
  </w:style>
  <w:style w:type="paragraph" w:styleId="Heading9">
    <w:name w:val="heading 9"/>
    <w:basedOn w:val="Heading4"/>
    <w:next w:val="Normal"/>
    <w:qFormat/>
    <w:rsid w:val="00853F90"/>
    <w:pPr>
      <w:numPr>
        <w:ilvl w:val="0"/>
        <w:numId w:val="0"/>
      </w:numPr>
      <w:ind w:hanging="36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next w:val="BodyText"/>
    <w:semiHidden/>
    <w:rsid w:val="00853F90"/>
    <w:pPr>
      <w:keepNext/>
      <w:pageBreakBefore/>
      <w:tabs>
        <w:tab w:val="left" w:pos="1559"/>
      </w:tabs>
      <w:spacing w:after="240"/>
      <w:ind w:left="1559" w:hanging="1559"/>
    </w:pPr>
    <w:rPr>
      <w:color w:val="0066A2"/>
      <w:sz w:val="22"/>
      <w:szCs w:val="22"/>
    </w:rPr>
  </w:style>
  <w:style w:type="paragraph" w:styleId="BodyText">
    <w:name w:val="Body Text"/>
    <w:aliases w:val="Tempo Body Text"/>
    <w:basedOn w:val="Normal"/>
    <w:semiHidden/>
    <w:rsid w:val="00853F90"/>
  </w:style>
  <w:style w:type="paragraph" w:customStyle="1" w:styleId="sysCopyright">
    <w:name w:val="sys Copyright"/>
    <w:basedOn w:val="Normal"/>
    <w:semiHidden/>
    <w:rsid w:val="00853F90"/>
    <w:pPr>
      <w:framePr w:hSpace="142" w:vSpace="142" w:wrap="around" w:vAnchor="page" w:hAnchor="text" w:yAlign="bottom"/>
      <w:spacing w:after="840"/>
    </w:pPr>
    <w:rPr>
      <w:noProof/>
      <w:sz w:val="14"/>
    </w:rPr>
  </w:style>
  <w:style w:type="paragraph" w:customStyle="1" w:styleId="sysDocStatistics">
    <w:name w:val="sys Doc Statistics"/>
    <w:basedOn w:val="Normal"/>
    <w:semiHidden/>
    <w:rsid w:val="00853F90"/>
    <w:pPr>
      <w:tabs>
        <w:tab w:val="right" w:pos="3119"/>
      </w:tabs>
      <w:ind w:left="3260" w:hanging="3260"/>
    </w:pPr>
    <w:rPr>
      <w:noProof/>
    </w:rPr>
  </w:style>
  <w:style w:type="paragraph" w:customStyle="1" w:styleId="sysDocStatisticsOwner">
    <w:name w:val="sys Doc Statistics Owner"/>
    <w:basedOn w:val="sysDocStatistics"/>
    <w:semiHidden/>
    <w:rsid w:val="00853F90"/>
    <w:pPr>
      <w:tabs>
        <w:tab w:val="left" w:pos="5670"/>
      </w:tabs>
      <w:spacing w:before="480"/>
    </w:pPr>
  </w:style>
  <w:style w:type="character" w:customStyle="1" w:styleId="sysDocStatisticslbl">
    <w:name w:val="sys Doc Statistics lbl"/>
    <w:basedOn w:val="DefaultParagraphFont"/>
    <w:semiHidden/>
    <w:rsid w:val="00853F90"/>
    <w:rPr>
      <w:rFonts w:ascii="Verdana" w:hAnsi="Verdana"/>
      <w:b/>
      <w:smallCaps/>
      <w:spacing w:val="0"/>
    </w:rPr>
  </w:style>
  <w:style w:type="paragraph" w:styleId="Footer">
    <w:name w:val="footer"/>
    <w:basedOn w:val="Normal"/>
    <w:link w:val="FooterChar"/>
    <w:rsid w:val="00853F90"/>
    <w:rPr>
      <w:b/>
      <w:noProof/>
      <w:sz w:val="12"/>
      <w:szCs w:val="12"/>
    </w:rPr>
  </w:style>
  <w:style w:type="paragraph" w:customStyle="1" w:styleId="sysFooter2L">
    <w:name w:val="sys Footer 2 L"/>
    <w:basedOn w:val="Footer"/>
    <w:semiHidden/>
    <w:rsid w:val="00853F90"/>
    <w:pPr>
      <w:framePr w:hSpace="142" w:vSpace="142" w:wrap="notBeside" w:vAnchor="text" w:hAnchor="text" w:y="1"/>
    </w:pPr>
    <w:rPr>
      <w:szCs w:val="16"/>
    </w:rPr>
  </w:style>
  <w:style w:type="paragraph" w:styleId="Header">
    <w:name w:val="header"/>
    <w:basedOn w:val="Normal"/>
    <w:link w:val="HeaderChar"/>
    <w:rsid w:val="00853F90"/>
    <w:rPr>
      <w:noProof/>
      <w:sz w:val="14"/>
    </w:rPr>
  </w:style>
  <w:style w:type="paragraph" w:customStyle="1" w:styleId="sysHeaders2L">
    <w:name w:val="sys Header s2 L"/>
    <w:basedOn w:val="Header"/>
    <w:semiHidden/>
    <w:rsid w:val="00853F90"/>
    <w:pPr>
      <w:framePr w:wrap="around" w:vAnchor="text" w:hAnchor="text" w:y="1"/>
      <w:spacing w:before="120"/>
    </w:pPr>
  </w:style>
  <w:style w:type="paragraph" w:customStyle="1" w:styleId="sysHeaders2C">
    <w:name w:val="sys Header s2 C"/>
    <w:basedOn w:val="sysHeaders2L"/>
    <w:semiHidden/>
    <w:rsid w:val="00853F90"/>
    <w:pPr>
      <w:framePr w:wrap="around" w:xAlign="center"/>
      <w:jc w:val="center"/>
    </w:pPr>
  </w:style>
  <w:style w:type="paragraph" w:customStyle="1" w:styleId="sysHeaders2R">
    <w:name w:val="sys Header s2 R"/>
    <w:basedOn w:val="sysHeaders2L"/>
    <w:semiHidden/>
    <w:rsid w:val="00853F90"/>
    <w:pPr>
      <w:framePr w:wrap="around" w:xAlign="right"/>
      <w:ind w:right="28"/>
      <w:jc w:val="right"/>
    </w:pPr>
  </w:style>
  <w:style w:type="paragraph" w:customStyle="1" w:styleId="Heading0">
    <w:name w:val="Heading 0"/>
    <w:basedOn w:val="Heading1"/>
    <w:next w:val="BodyText"/>
    <w:semiHidden/>
    <w:rsid w:val="00853F90"/>
    <w:pPr>
      <w:outlineLvl w:val="9"/>
    </w:pPr>
  </w:style>
  <w:style w:type="paragraph" w:customStyle="1" w:styleId="Heading0Custno">
    <w:name w:val="Heading 0 Cust no."/>
    <w:basedOn w:val="Heading1"/>
    <w:next w:val="BodyText"/>
    <w:semiHidden/>
    <w:rsid w:val="00853F90"/>
    <w:pPr>
      <w:numPr>
        <w:numId w:val="0"/>
      </w:numPr>
      <w:tabs>
        <w:tab w:val="left" w:pos="0"/>
      </w:tabs>
      <w:ind w:hanging="403"/>
    </w:pPr>
  </w:style>
  <w:style w:type="paragraph" w:customStyle="1" w:styleId="Heading1Custno">
    <w:name w:val="Heading 1 Cust no."/>
    <w:basedOn w:val="Normal"/>
    <w:next w:val="BodyText"/>
    <w:semiHidden/>
    <w:rsid w:val="00853F90"/>
    <w:pPr>
      <w:keepNext/>
      <w:pageBreakBefore/>
      <w:tabs>
        <w:tab w:val="right" w:pos="-357"/>
        <w:tab w:val="left" w:pos="0"/>
      </w:tabs>
      <w:ind w:hanging="1168"/>
    </w:pPr>
    <w:rPr>
      <w:b/>
      <w:color w:val="0066A2"/>
      <w:sz w:val="26"/>
      <w:szCs w:val="26"/>
    </w:rPr>
  </w:style>
  <w:style w:type="paragraph" w:customStyle="1" w:styleId="Heading2Custno">
    <w:name w:val="Heading 2 Cust no."/>
    <w:basedOn w:val="Heading1Custno"/>
    <w:next w:val="BodyText"/>
    <w:semiHidden/>
    <w:rsid w:val="00853F90"/>
    <w:pPr>
      <w:spacing w:before="120"/>
    </w:pPr>
    <w:rPr>
      <w:sz w:val="24"/>
    </w:rPr>
  </w:style>
  <w:style w:type="paragraph" w:customStyle="1" w:styleId="Heading3Custno">
    <w:name w:val="Heading 3 Cust no."/>
    <w:basedOn w:val="Heading2Custno"/>
    <w:next w:val="BodyText"/>
    <w:semiHidden/>
    <w:rsid w:val="00853F90"/>
    <w:rPr>
      <w:sz w:val="22"/>
    </w:rPr>
  </w:style>
  <w:style w:type="paragraph" w:customStyle="1" w:styleId="Heading4Custno">
    <w:name w:val="Heading 4 Cust no."/>
    <w:basedOn w:val="Heading3Custno"/>
    <w:next w:val="BodyText"/>
    <w:semiHidden/>
    <w:rsid w:val="00853F90"/>
    <w:rPr>
      <w:sz w:val="20"/>
    </w:rPr>
  </w:style>
  <w:style w:type="character" w:customStyle="1" w:styleId="sysHeaderLable">
    <w:name w:val="sys Header Lable"/>
    <w:basedOn w:val="DefaultParagraphFont"/>
    <w:semiHidden/>
    <w:rsid w:val="00853F90"/>
    <w:rPr>
      <w:rFonts w:ascii="Verdana" w:hAnsi="Verdana"/>
      <w:b/>
      <w:spacing w:val="0"/>
      <w:sz w:val="14"/>
      <w:szCs w:val="16"/>
    </w:rPr>
  </w:style>
  <w:style w:type="paragraph" w:styleId="ListBullet3">
    <w:name w:val="List Bullet 3"/>
    <w:basedOn w:val="Normal"/>
    <w:semiHidden/>
    <w:rsid w:val="00853F90"/>
    <w:pPr>
      <w:numPr>
        <w:numId w:val="6"/>
      </w:numPr>
    </w:pPr>
  </w:style>
  <w:style w:type="paragraph" w:styleId="TOC1">
    <w:name w:val="toc 1"/>
    <w:basedOn w:val="Normal"/>
    <w:next w:val="Normal"/>
    <w:uiPriority w:val="39"/>
    <w:rsid w:val="00853F90"/>
    <w:pPr>
      <w:tabs>
        <w:tab w:val="left" w:pos="709"/>
        <w:tab w:val="right" w:leader="dot" w:pos="9000"/>
      </w:tabs>
      <w:spacing w:before="120" w:after="120"/>
      <w:ind w:left="709" w:right="709" w:hanging="709"/>
    </w:pPr>
    <w:rPr>
      <w:noProof/>
      <w:sz w:val="20"/>
      <w:szCs w:val="24"/>
    </w:rPr>
  </w:style>
  <w:style w:type="paragraph" w:styleId="TOC2">
    <w:name w:val="toc 2"/>
    <w:basedOn w:val="TOC1"/>
    <w:next w:val="Normal"/>
    <w:uiPriority w:val="39"/>
    <w:rsid w:val="00853F90"/>
    <w:pPr>
      <w:tabs>
        <w:tab w:val="clear" w:pos="709"/>
        <w:tab w:val="left" w:pos="706"/>
      </w:tabs>
      <w:spacing w:before="0" w:after="0"/>
    </w:pPr>
  </w:style>
  <w:style w:type="paragraph" w:styleId="TOC3">
    <w:name w:val="toc 3"/>
    <w:basedOn w:val="TOC2"/>
    <w:next w:val="Normal"/>
    <w:semiHidden/>
    <w:rsid w:val="00853F90"/>
    <w:pPr>
      <w:tabs>
        <w:tab w:val="clear" w:pos="706"/>
        <w:tab w:val="left" w:pos="720"/>
      </w:tabs>
    </w:pPr>
  </w:style>
  <w:style w:type="paragraph" w:styleId="TOC4">
    <w:name w:val="toc 4"/>
    <w:basedOn w:val="TOC3"/>
    <w:next w:val="Normal"/>
    <w:semiHidden/>
    <w:rsid w:val="00853F90"/>
  </w:style>
  <w:style w:type="paragraph" w:styleId="TOC5">
    <w:name w:val="toc 5"/>
    <w:basedOn w:val="TOC3"/>
    <w:next w:val="Normal"/>
    <w:semiHidden/>
    <w:rsid w:val="00853F90"/>
    <w:pPr>
      <w:tabs>
        <w:tab w:val="clear" w:pos="9000"/>
        <w:tab w:val="right" w:leader="dot" w:pos="8998"/>
      </w:tabs>
    </w:pPr>
    <w:rPr>
      <w:lang w:eastAsia="nl-NL"/>
    </w:rPr>
  </w:style>
  <w:style w:type="paragraph" w:styleId="TOC6">
    <w:name w:val="toc 6"/>
    <w:basedOn w:val="TOC3"/>
    <w:next w:val="Normal"/>
    <w:semiHidden/>
    <w:rsid w:val="00853F90"/>
  </w:style>
  <w:style w:type="paragraph" w:styleId="TOC7">
    <w:name w:val="toc 7"/>
    <w:basedOn w:val="TOC3"/>
    <w:next w:val="Normal"/>
    <w:semiHidden/>
    <w:rsid w:val="00853F90"/>
  </w:style>
  <w:style w:type="paragraph" w:styleId="TOC8">
    <w:name w:val="toc 8"/>
    <w:basedOn w:val="TOC3"/>
    <w:next w:val="Normal"/>
    <w:semiHidden/>
    <w:rsid w:val="00853F90"/>
  </w:style>
  <w:style w:type="paragraph" w:styleId="TOC9">
    <w:name w:val="toc 9"/>
    <w:basedOn w:val="TOC3"/>
    <w:next w:val="Normal"/>
    <w:semiHidden/>
    <w:rsid w:val="00853F90"/>
  </w:style>
  <w:style w:type="paragraph" w:styleId="ListBullet">
    <w:name w:val="List Bullet"/>
    <w:basedOn w:val="Normal"/>
    <w:semiHidden/>
    <w:rsid w:val="00853F90"/>
    <w:pPr>
      <w:numPr>
        <w:numId w:val="5"/>
      </w:numPr>
    </w:pPr>
  </w:style>
  <w:style w:type="paragraph" w:styleId="ListBullet2">
    <w:name w:val="List Bullet 2"/>
    <w:basedOn w:val="Normal"/>
    <w:semiHidden/>
    <w:rsid w:val="00853F90"/>
    <w:pPr>
      <w:numPr>
        <w:numId w:val="8"/>
      </w:numPr>
    </w:pPr>
  </w:style>
  <w:style w:type="character" w:styleId="PageNumber">
    <w:name w:val="page number"/>
    <w:basedOn w:val="DefaultParagraphFont"/>
    <w:semiHidden/>
    <w:rsid w:val="00853F90"/>
    <w:rPr>
      <w:rFonts w:ascii="Times New Roman" w:hAnsi="Times New Roman"/>
      <w:b/>
      <w:spacing w:val="0"/>
      <w:sz w:val="14"/>
      <w:szCs w:val="14"/>
      <w:vertAlign w:val="baseline"/>
    </w:rPr>
  </w:style>
  <w:style w:type="paragraph" w:customStyle="1" w:styleId="Part">
    <w:name w:val="Part"/>
    <w:basedOn w:val="Heading1"/>
    <w:next w:val="BodyText"/>
    <w:semiHidden/>
    <w:rsid w:val="00853F90"/>
    <w:pPr>
      <w:pageBreakBefore w:val="0"/>
      <w:numPr>
        <w:numId w:val="0"/>
      </w:numPr>
      <w:tabs>
        <w:tab w:val="num" w:pos="0"/>
      </w:tabs>
      <w:spacing w:after="240"/>
    </w:pPr>
  </w:style>
  <w:style w:type="paragraph" w:customStyle="1" w:styleId="sysHidden">
    <w:name w:val="sys Hidden"/>
    <w:basedOn w:val="Normal"/>
    <w:semiHidden/>
    <w:rsid w:val="00853F90"/>
    <w:rPr>
      <w:vanish/>
    </w:rPr>
  </w:style>
  <w:style w:type="paragraph" w:customStyle="1" w:styleId="sysHeaderField">
    <w:name w:val="sys HeaderField"/>
    <w:basedOn w:val="sysHidden"/>
    <w:semiHidden/>
    <w:rsid w:val="00853F90"/>
  </w:style>
  <w:style w:type="paragraph" w:customStyle="1" w:styleId="sysPageOfPages">
    <w:name w:val="sys PageOfPages"/>
    <w:basedOn w:val="sysHidden"/>
    <w:semiHidden/>
    <w:rsid w:val="00853F90"/>
  </w:style>
  <w:style w:type="paragraph" w:customStyle="1" w:styleId="sysClass">
    <w:name w:val="sys Class"/>
    <w:basedOn w:val="Normal"/>
    <w:semiHidden/>
    <w:rsid w:val="00853F90"/>
    <w:pPr>
      <w:framePr w:w="3969" w:hSpace="181" w:wrap="notBeside" w:vAnchor="page" w:hAnchor="text" w:y="1231"/>
    </w:pPr>
    <w:rPr>
      <w:b/>
      <w:caps/>
      <w:sz w:val="16"/>
      <w:szCs w:val="18"/>
    </w:rPr>
  </w:style>
  <w:style w:type="paragraph" w:customStyle="1" w:styleId="sysWordMark">
    <w:name w:val="sys WordMark"/>
    <w:basedOn w:val="Normal"/>
    <w:semiHidden/>
    <w:rsid w:val="00853F90"/>
    <w:pPr>
      <w:framePr w:w="1304" w:hSpace="142" w:vSpace="142" w:wrap="around" w:vAnchor="page" w:hAnchor="text" w:xAlign="right" w:y="738"/>
      <w:spacing w:line="284" w:lineRule="atLeast"/>
      <w:jc w:val="right"/>
    </w:pPr>
  </w:style>
  <w:style w:type="paragraph" w:styleId="Title">
    <w:name w:val="Title"/>
    <w:basedOn w:val="Normal"/>
    <w:next w:val="BodyText"/>
    <w:qFormat/>
    <w:rsid w:val="00853F90"/>
    <w:pPr>
      <w:framePr w:w="4649" w:h="1247" w:hRule="exact" w:hSpace="142" w:vSpace="142" w:wrap="notBeside" w:vAnchor="page" w:hAnchor="margin" w:y="3800"/>
      <w:spacing w:line="360" w:lineRule="auto"/>
    </w:pPr>
    <w:rPr>
      <w:caps/>
    </w:rPr>
  </w:style>
  <w:style w:type="paragraph" w:customStyle="1" w:styleId="Titlecd">
    <w:name w:val="Title cd"/>
    <w:basedOn w:val="Title"/>
    <w:semiHidden/>
    <w:rsid w:val="00853F90"/>
    <w:pPr>
      <w:framePr w:w="0" w:hRule="auto" w:wrap="notBeside" w:y="2813"/>
    </w:pPr>
  </w:style>
  <w:style w:type="paragraph" w:customStyle="1" w:styleId="sysFooter2">
    <w:name w:val="sys Footer 2"/>
    <w:basedOn w:val="Footer"/>
    <w:semiHidden/>
    <w:rsid w:val="00853F90"/>
  </w:style>
  <w:style w:type="paragraph" w:customStyle="1" w:styleId="sysFooter2C">
    <w:name w:val="sys Footer 2 C"/>
    <w:basedOn w:val="sysFooter2L"/>
    <w:semiHidden/>
    <w:rsid w:val="00853F90"/>
    <w:pPr>
      <w:framePr w:wrap="notBeside" w:xAlign="center"/>
    </w:pPr>
  </w:style>
  <w:style w:type="paragraph" w:customStyle="1" w:styleId="sysFooter2R">
    <w:name w:val="sys Footer 2 R"/>
    <w:basedOn w:val="sysFooter2L"/>
    <w:semiHidden/>
    <w:rsid w:val="00853F90"/>
    <w:pPr>
      <w:framePr w:wrap="notBeside" w:xAlign="right"/>
      <w:ind w:right="28"/>
    </w:pPr>
  </w:style>
  <w:style w:type="paragraph" w:customStyle="1" w:styleId="sysFooter2Line">
    <w:name w:val="sys Footer 2 Line"/>
    <w:basedOn w:val="sysFooter2"/>
    <w:semiHidden/>
    <w:rsid w:val="00853F90"/>
    <w:pPr>
      <w:pBdr>
        <w:bottom w:val="single" w:sz="6" w:space="1" w:color="000000"/>
      </w:pBdr>
      <w:spacing w:after="60"/>
    </w:pPr>
  </w:style>
  <w:style w:type="paragraph" w:customStyle="1" w:styleId="sysMAT">
    <w:name w:val="sys MAT"/>
    <w:basedOn w:val="sysCopyright"/>
    <w:semiHidden/>
    <w:rsid w:val="00853F90"/>
    <w:pPr>
      <w:framePr w:wrap="around"/>
      <w:spacing w:after="600"/>
    </w:pPr>
  </w:style>
  <w:style w:type="paragraph" w:customStyle="1" w:styleId="sysLbl">
    <w:name w:val="sys Lbl"/>
    <w:basedOn w:val="Normal"/>
    <w:semiHidden/>
    <w:rsid w:val="00853F90"/>
    <w:rPr>
      <w:b/>
      <w:smallCaps/>
      <w:color w:val="FFFFFF"/>
      <w:sz w:val="16"/>
      <w:szCs w:val="18"/>
    </w:rPr>
  </w:style>
  <w:style w:type="paragraph" w:customStyle="1" w:styleId="sysHeaderLinebelow">
    <w:name w:val="sys Header Line below"/>
    <w:basedOn w:val="Header"/>
    <w:semiHidden/>
    <w:rsid w:val="00853F90"/>
    <w:pPr>
      <w:pBdr>
        <w:bottom w:val="single" w:sz="4" w:space="1" w:color="000000"/>
      </w:pBdr>
    </w:pPr>
  </w:style>
  <w:style w:type="paragraph" w:customStyle="1" w:styleId="sysMATHeader">
    <w:name w:val="sys MAT Header"/>
    <w:basedOn w:val="Normal"/>
    <w:semiHidden/>
    <w:rsid w:val="00853F90"/>
    <w:rPr>
      <w:color w:val="FFFFFF"/>
    </w:rPr>
  </w:style>
  <w:style w:type="character" w:customStyle="1" w:styleId="smallcaps">
    <w:name w:val="small caps"/>
    <w:basedOn w:val="DefaultParagraphFont"/>
    <w:semiHidden/>
    <w:rsid w:val="00853F90"/>
    <w:rPr>
      <w:smallCaps/>
    </w:rPr>
  </w:style>
  <w:style w:type="paragraph" w:customStyle="1" w:styleId="sysMATText">
    <w:name w:val="sys MAT Text"/>
    <w:basedOn w:val="Normal"/>
    <w:semiHidden/>
    <w:rsid w:val="00853F90"/>
    <w:rPr>
      <w:sz w:val="16"/>
    </w:rPr>
  </w:style>
  <w:style w:type="table" w:styleId="TableGrid">
    <w:name w:val="Table Grid"/>
    <w:basedOn w:val="TableNormal"/>
    <w:semiHidden/>
    <w:rsid w:val="00853F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icture">
    <w:name w:val="Picture"/>
    <w:basedOn w:val="Normal"/>
    <w:next w:val="Normal"/>
    <w:semiHidden/>
    <w:rsid w:val="00853F90"/>
    <w:pPr>
      <w:jc w:val="center"/>
    </w:pPr>
    <w:rPr>
      <w:lang w:eastAsia="nl-NL"/>
    </w:rPr>
  </w:style>
  <w:style w:type="character" w:styleId="FootnoteReference">
    <w:name w:val="footnote reference"/>
    <w:basedOn w:val="DefaultParagraphFont"/>
    <w:semiHidden/>
    <w:rsid w:val="00853F90"/>
    <w:rPr>
      <w:rFonts w:ascii="Verdana" w:hAnsi="Verdana"/>
      <w:sz w:val="18"/>
      <w:vertAlign w:val="superscript"/>
    </w:rPr>
  </w:style>
  <w:style w:type="paragraph" w:styleId="FootnoteText">
    <w:name w:val="footnote text"/>
    <w:basedOn w:val="Normal"/>
    <w:semiHidden/>
    <w:rsid w:val="00853F90"/>
    <w:pPr>
      <w:ind w:left="142" w:hanging="142"/>
    </w:pPr>
    <w:rPr>
      <w:sz w:val="14"/>
      <w:lang w:eastAsia="nl-NL"/>
    </w:rPr>
  </w:style>
  <w:style w:type="paragraph" w:customStyle="1" w:styleId="Table">
    <w:name w:val="Table"/>
    <w:basedOn w:val="Normal"/>
    <w:semiHidden/>
    <w:rsid w:val="00853F90"/>
    <w:pPr>
      <w:spacing w:before="20" w:after="20"/>
    </w:pPr>
    <w:rPr>
      <w:sz w:val="16"/>
    </w:rPr>
  </w:style>
  <w:style w:type="paragraph" w:customStyle="1" w:styleId="TableHeader">
    <w:name w:val="Table Header"/>
    <w:basedOn w:val="Normal"/>
    <w:semiHidden/>
    <w:rsid w:val="00853F90"/>
    <w:pPr>
      <w:spacing w:after="43"/>
    </w:pPr>
    <w:rPr>
      <w:b/>
      <w:color w:val="FFFFFF"/>
      <w:szCs w:val="18"/>
    </w:rPr>
  </w:style>
  <w:style w:type="paragraph" w:customStyle="1" w:styleId="TableListbullet">
    <w:name w:val="Table List bullet"/>
    <w:basedOn w:val="Normal"/>
    <w:semiHidden/>
    <w:rsid w:val="00853F90"/>
    <w:pPr>
      <w:numPr>
        <w:numId w:val="7"/>
      </w:numPr>
      <w:spacing w:before="20" w:after="20"/>
    </w:pPr>
    <w:rPr>
      <w:sz w:val="16"/>
      <w:lang w:eastAsia="nl-NL"/>
    </w:rPr>
  </w:style>
  <w:style w:type="paragraph" w:customStyle="1" w:styleId="TableListbullet2">
    <w:name w:val="Table List bullet 2"/>
    <w:basedOn w:val="Normal"/>
    <w:semiHidden/>
    <w:rsid w:val="00853F90"/>
    <w:pPr>
      <w:numPr>
        <w:numId w:val="9"/>
      </w:numPr>
      <w:tabs>
        <w:tab w:val="left" w:pos="283"/>
      </w:tabs>
      <w:spacing w:before="20" w:after="20"/>
    </w:pPr>
    <w:rPr>
      <w:sz w:val="16"/>
      <w:lang w:eastAsia="nl-NL"/>
    </w:rPr>
  </w:style>
  <w:style w:type="paragraph" w:customStyle="1" w:styleId="TableListbullet3">
    <w:name w:val="Table List bullet 3"/>
    <w:basedOn w:val="Normal"/>
    <w:semiHidden/>
    <w:rsid w:val="00853F90"/>
    <w:pPr>
      <w:numPr>
        <w:numId w:val="10"/>
      </w:numPr>
      <w:spacing w:before="20" w:after="20"/>
    </w:pPr>
    <w:rPr>
      <w:sz w:val="16"/>
      <w:lang w:eastAsia="nl-NL"/>
    </w:rPr>
  </w:style>
  <w:style w:type="paragraph" w:customStyle="1" w:styleId="sysWordMarkAC">
    <w:name w:val="sys WordMark AC"/>
    <w:basedOn w:val="sysWordMark"/>
    <w:semiHidden/>
    <w:rsid w:val="00853F90"/>
    <w:pPr>
      <w:framePr w:w="1588" w:wrap="around"/>
    </w:pPr>
  </w:style>
  <w:style w:type="paragraph" w:customStyle="1" w:styleId="sysWordMarkAW">
    <w:name w:val="sys WordMark AW"/>
    <w:basedOn w:val="sysWordMark"/>
    <w:semiHidden/>
    <w:rsid w:val="00853F90"/>
    <w:pPr>
      <w:framePr w:w="1588" w:wrap="around"/>
    </w:pPr>
  </w:style>
  <w:style w:type="paragraph" w:styleId="BalloonText">
    <w:name w:val="Balloon Text"/>
    <w:basedOn w:val="Normal"/>
    <w:link w:val="BalloonTextChar"/>
    <w:rsid w:val="008201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2011A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3CD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963CDD"/>
    <w:rPr>
      <w:rFonts w:ascii="Verdana" w:hAnsi="Verdana"/>
      <w:b/>
      <w:color w:val="0066A2"/>
      <w:sz w:val="24"/>
      <w:szCs w:val="26"/>
    </w:rPr>
  </w:style>
  <w:style w:type="character" w:customStyle="1" w:styleId="Heading1Char">
    <w:name w:val="Heading 1 Char"/>
    <w:basedOn w:val="DefaultParagraphFont"/>
    <w:link w:val="Heading1"/>
    <w:rsid w:val="00963CDD"/>
    <w:rPr>
      <w:rFonts w:ascii="Verdana" w:hAnsi="Verdana"/>
      <w:b/>
      <w:color w:val="0066A2"/>
      <w:sz w:val="26"/>
      <w:szCs w:val="26"/>
    </w:rPr>
  </w:style>
  <w:style w:type="character" w:customStyle="1" w:styleId="HeaderChar">
    <w:name w:val="Header Char"/>
    <w:basedOn w:val="DefaultParagraphFont"/>
    <w:link w:val="Header"/>
    <w:rsid w:val="00963CDD"/>
    <w:rPr>
      <w:rFonts w:ascii="Verdana" w:hAnsi="Verdana"/>
      <w:noProof/>
      <w:sz w:val="14"/>
    </w:rPr>
  </w:style>
  <w:style w:type="character" w:customStyle="1" w:styleId="FooterChar">
    <w:name w:val="Footer Char"/>
    <w:basedOn w:val="DefaultParagraphFont"/>
    <w:link w:val="Footer"/>
    <w:rsid w:val="00963CDD"/>
    <w:rPr>
      <w:rFonts w:ascii="Verdana" w:hAnsi="Verdana"/>
      <w:b/>
      <w:noProof/>
      <w:sz w:val="12"/>
      <w:szCs w:val="12"/>
    </w:rPr>
  </w:style>
  <w:style w:type="paragraph" w:styleId="ListParagraph">
    <w:name w:val="List Paragraph"/>
    <w:basedOn w:val="Normal"/>
    <w:uiPriority w:val="34"/>
    <w:qFormat/>
    <w:rsid w:val="00963CDD"/>
    <w:pPr>
      <w:spacing w:after="200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nl-BE"/>
    </w:rPr>
  </w:style>
  <w:style w:type="character" w:customStyle="1" w:styleId="Heading4Char">
    <w:name w:val="Heading 4 Char"/>
    <w:basedOn w:val="DefaultParagraphFont"/>
    <w:link w:val="Heading4"/>
    <w:rsid w:val="00963CDD"/>
    <w:rPr>
      <w:rFonts w:ascii="Verdana" w:hAnsi="Verdana"/>
      <w:b/>
      <w:color w:val="0066A2"/>
      <w:szCs w:val="26"/>
    </w:rPr>
  </w:style>
  <w:style w:type="character" w:styleId="Hyperlink">
    <w:name w:val="Hyperlink"/>
    <w:basedOn w:val="DefaultParagraphFont"/>
    <w:uiPriority w:val="99"/>
    <w:unhideWhenUsed/>
    <w:rsid w:val="00963CDD"/>
    <w:rPr>
      <w:color w:val="0000FF" w:themeColor="hyperlink"/>
      <w:u w:val="single"/>
    </w:rPr>
  </w:style>
  <w:style w:type="character" w:styleId="Strong">
    <w:name w:val="Strong"/>
    <w:basedOn w:val="DefaultParagraphFont"/>
    <w:qFormat/>
    <w:rsid w:val="00AA4C71"/>
    <w:rPr>
      <w:b/>
      <w:bCs/>
    </w:rPr>
  </w:style>
  <w:style w:type="character" w:styleId="IntenseReference">
    <w:name w:val="Intense Reference"/>
    <w:basedOn w:val="DefaultParagraphFont"/>
    <w:uiPriority w:val="32"/>
    <w:qFormat/>
    <w:rsid w:val="00C143AB"/>
    <w:rPr>
      <w:b/>
      <w:bCs/>
      <w:smallCaps/>
      <w:color w:val="4F81BD" w:themeColor="accent1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3AB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3AB"/>
    <w:rPr>
      <w:rFonts w:ascii="Verdana" w:hAnsi="Verdana"/>
      <w:i/>
      <w:iCs/>
      <w:color w:val="4F81BD" w:themeColor="accent1"/>
      <w:sz w:val="18"/>
    </w:rPr>
  </w:style>
  <w:style w:type="character" w:styleId="IntenseEmphasis">
    <w:name w:val="Intense Emphasis"/>
    <w:basedOn w:val="DefaultParagraphFont"/>
    <w:uiPriority w:val="21"/>
    <w:qFormat/>
    <w:rsid w:val="00C143AB"/>
    <w:rPr>
      <w:i/>
      <w:iCs/>
      <w:color w:val="4F81BD" w:themeColor="accent1"/>
    </w:rPr>
  </w:style>
  <w:style w:type="character" w:styleId="FollowedHyperlink">
    <w:name w:val="FollowedHyperlink"/>
    <w:basedOn w:val="DefaultParagraphFont"/>
    <w:semiHidden/>
    <w:unhideWhenUsed/>
    <w:rsid w:val="003E7081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C0428"/>
    <w:rPr>
      <w:color w:val="808080"/>
      <w:shd w:val="clear" w:color="auto" w:fill="E6E6E6"/>
    </w:rPr>
  </w:style>
  <w:style w:type="paragraph" w:styleId="NoSpacing">
    <w:name w:val="No Spacing"/>
    <w:uiPriority w:val="1"/>
    <w:qFormat/>
    <w:rsid w:val="009653F3"/>
    <w:rPr>
      <w:rFonts w:asciiTheme="minorHAnsi"/>
      <w:sz w:val="22"/>
      <w:szCs w:val="22"/>
    </w:rPr>
  </w:style>
  <w:style w:type="character" w:styleId="CommentReference">
    <w:name w:val="annotation reference"/>
    <w:basedOn w:val="DefaultParagraphFont"/>
    <w:semiHidden/>
    <w:unhideWhenUsed/>
    <w:rsid w:val="00D34A99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34A99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D34A99"/>
    <w:rPr>
      <w:rFonts w:ascii="Verdana" w:hAnsi="Verdan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34A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34A99"/>
    <w:rPr>
      <w:rFonts w:ascii="Verdana" w:hAnsi="Verdana"/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676C5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A65D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usernameparens">
    <w:name w:val="usernameparens"/>
    <w:basedOn w:val="DefaultParagraphFont"/>
    <w:rsid w:val="00B22B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6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95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73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35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723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8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yperlink" Target="mailto:OLIVER.SCHOLLE@ATOS.NET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4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yperlink" Target="https://gre82vra001.nx8dhc01.next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yperlink" Target="mailto:OLIVER.SCHOLLE@ATOS.NET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footer" Target="footer4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202366\Downloads\SSO-registration-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6BEC8D12B1DC4AA6A5F10FD851958A" ma:contentTypeVersion="18" ma:contentTypeDescription="Create a new document." ma:contentTypeScope="" ma:versionID="8ce3e435a082b0e521c8395f54277c4b">
  <xsd:schema xmlns:xsd="http://www.w3.org/2001/XMLSchema" xmlns:xs="http://www.w3.org/2001/XMLSchema" xmlns:p="http://schemas.microsoft.com/office/2006/metadata/properties" xmlns:ns1="http://schemas.microsoft.com/sharepoint/v3" xmlns:ns2="2c28215e-6484-4933-b14b-1be5ab138803" xmlns:ns3="6c620df0-566b-40b2-80fd-a1e66b81376c" xmlns:ns4="fbbafaa1-80a8-4fe0-bf5b-27df3b13c1e7" targetNamespace="http://schemas.microsoft.com/office/2006/metadata/properties" ma:root="true" ma:fieldsID="22ba037b822cd883874b6e9348e3eef4" ns1:_="" ns2:_="" ns3:_="" ns4:_="">
    <xsd:import namespace="http://schemas.microsoft.com/sharepoint/v3"/>
    <xsd:import namespace="2c28215e-6484-4933-b14b-1be5ab138803"/>
    <xsd:import namespace="6c620df0-566b-40b2-80fd-a1e66b81376c"/>
    <xsd:import namespace="fbbafaa1-80a8-4fe0-bf5b-27df3b13c1e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KpiDescription" minOccurs="0"/>
                <xsd:element ref="ns1:PublishingStartDate" minOccurs="0"/>
                <xsd:element ref="ns1:PublishingExpirationDate" minOccurs="0"/>
                <xsd:element ref="ns3:LockedVersions" minOccurs="0"/>
                <xsd:element ref="ns3:AdvancedVersioningLimit" minOccurs="0"/>
                <xsd:element ref="ns4:k3gi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KpiDescription" ma:index="11" nillable="true" ma:displayName="Description" ma:description="The description provides information about the purpose of the goal." ma:internalName="KpiDescription">
      <xsd:simpleType>
        <xsd:restriction base="dms:Note">
          <xsd:maxLength value="255"/>
        </xsd:restriction>
      </xsd:simpleType>
    </xsd:element>
    <xsd:element name="PublishingStartDate" ma:index="12" nillable="true" ma:displayName="Scheduling Start Date" ma:description="" ma:hidden="true" ma:internalName="PublishingStartDate">
      <xsd:simpleType>
        <xsd:restriction base="dms:Unknown"/>
      </xsd:simpleType>
    </xsd:element>
    <xsd:element name="PublishingExpirationDate" ma:index="13" nillable="true" ma:displayName="Scheduling End Date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28215e-6484-4933-b14b-1be5ab13880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620df0-566b-40b2-80fd-a1e66b81376c" elementFormDefault="qualified">
    <xsd:import namespace="http://schemas.microsoft.com/office/2006/documentManagement/types"/>
    <xsd:import namespace="http://schemas.microsoft.com/office/infopath/2007/PartnerControls"/>
    <xsd:element name="LockedVersions" ma:index="14" nillable="true" ma:displayName="LockedVersions" ma:hidden="true" ma:internalName="LockedVersions0">
      <xsd:simpleType>
        <xsd:restriction base="dms:Text"/>
      </xsd:simpleType>
    </xsd:element>
    <xsd:element name="AdvancedVersioningLimit" ma:index="15" nillable="true" ma:displayName="AdvancedVersioningLimit" ma:hidden="true" ma:internalName="AdvancedVersioningLimit0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bafaa1-80a8-4fe0-bf5b-27df3b13c1e7" elementFormDefault="qualified">
    <xsd:import namespace="http://schemas.microsoft.com/office/2006/documentManagement/types"/>
    <xsd:import namespace="http://schemas.microsoft.com/office/infopath/2007/PartnerControls"/>
    <xsd:element name="k3gi" ma:index="16" nillable="true" ma:displayName="Date and Time" ma:internalName="k3gi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piDescription xmlns="http://schemas.microsoft.com/sharepoint/v3" xsi:nil="true"/>
    <k3gi xmlns="fbbafaa1-80a8-4fe0-bf5b-27df3b13c1e7" xsi:nil="true"/>
    <AdvancedVersioningLimit xmlns="6c620df0-566b-40b2-80fd-a1e66b81376c" xsi:nil="true"/>
    <LockedVersions xmlns="6c620df0-566b-40b2-80fd-a1e66b81376c" xsi:nil="true"/>
    <PublishingExpirationDate xmlns="http://schemas.microsoft.com/sharepoint/v3" xsi:nil="true"/>
    <PublishingStartDate xmlns="http://schemas.microsoft.com/sharepoint/v3" xsi:nil="true"/>
    <_dlc_DocIdUrl xmlns="2c28215e-6484-4933-b14b-1be5ab138803">
      <Url>https://sp2013.myatos.net/org/IT/svcfolio/Support/_layouts/15/DocIdRedir.aspx?ID=ZQZ3H6VDACA3-216-167933</Url>
      <Description>ZQZ3H6VDACA3-216-167933</Description>
    </_dlc_DocIdUrl>
    <_dlc_DocId xmlns="2c28215e-6484-4933-b14b-1be5ab138803">ZQZ3H6VDACA3-216-167933</_dlc_DocId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E18D9D9A-4544-4041-8928-1D61DE9E70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6DED02-D2D0-4A5F-939E-93E797FA33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c28215e-6484-4933-b14b-1be5ab138803"/>
    <ds:schemaRef ds:uri="6c620df0-566b-40b2-80fd-a1e66b81376c"/>
    <ds:schemaRef ds:uri="fbbafaa1-80a8-4fe0-bf5b-27df3b13c1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8362DC-7A84-45F7-9018-BBFB716765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AE7BF2F-4641-4935-B608-1BB81FE2D0B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bbafaa1-80a8-4fe0-bf5b-27df3b13c1e7"/>
    <ds:schemaRef ds:uri="6c620df0-566b-40b2-80fd-a1e66b81376c"/>
    <ds:schemaRef ds:uri="2c28215e-6484-4933-b14b-1be5ab138803"/>
  </ds:schemaRefs>
</ds:datastoreItem>
</file>

<file path=customXml/itemProps5.xml><?xml version="1.0" encoding="utf-8"?>
<ds:datastoreItem xmlns:ds="http://schemas.openxmlformats.org/officeDocument/2006/customXml" ds:itemID="{83A90DDB-92FD-4A09-86C8-BDFDCA1B886A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SSO-registration-form</Template>
  <TotalTime>660</TotalTime>
  <Pages>6</Pages>
  <Words>1172</Words>
  <Characters>6686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SSO registration form</vt:lpstr>
      <vt:lpstr/>
    </vt:vector>
  </TitlesOfParts>
  <Company>Atos S.E.</Company>
  <LinksUpToDate>false</LinksUpToDate>
  <CharactersWithSpaces>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SSO registration form</dc:title>
  <dc:creator>Stasiak, Lukasz</dc:creator>
  <cp:lastModifiedBy>Divyaprakash J</cp:lastModifiedBy>
  <cp:revision>13</cp:revision>
  <cp:lastPrinted>2017-04-03T16:39:00Z</cp:lastPrinted>
  <dcterms:created xsi:type="dcterms:W3CDTF">2023-06-28T17:33:00Z</dcterms:created>
  <dcterms:modified xsi:type="dcterms:W3CDTF">2023-06-29T04:35:00Z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">
    <vt:lpwstr>Erik Coppens, Marcus Diemer</vt:lpwstr>
  </property>
  <property fmtid="{D5CDD505-2E9C-101B-9397-08002B2CF9AE}" pid="3" name="AuthorCode">
    <vt:lpwstr/>
  </property>
  <property fmtid="{D5CDD505-2E9C-101B-9397-08002B2CF9AE}" pid="4" name="CellNameInFooter">
    <vt:lpwstr>Atos</vt:lpwstr>
  </property>
  <property fmtid="{D5CDD505-2E9C-101B-9397-08002B2CF9AE}" pid="5" name="Classification">
    <vt:lpwstr>For internal use</vt:lpwstr>
  </property>
  <property fmtid="{D5CDD505-2E9C-101B-9397-08002B2CF9AE}" pid="6" name="Classification1">
    <vt:lpwstr>Public</vt:lpwstr>
  </property>
  <property fmtid="{D5CDD505-2E9C-101B-9397-08002B2CF9AE}" pid="7" name="Classification2">
    <vt:lpwstr>For internal use</vt:lpwstr>
  </property>
  <property fmtid="{D5CDD505-2E9C-101B-9397-08002B2CF9AE}" pid="8" name="Classification3">
    <vt:lpwstr>Confidential</vt:lpwstr>
  </property>
  <property fmtid="{D5CDD505-2E9C-101B-9397-08002B2CF9AE}" pid="9" name="Classification4">
    <vt:lpwstr>Secret</vt:lpwstr>
  </property>
  <property fmtid="{D5CDD505-2E9C-101B-9397-08002B2CF9AE}" pid="10" name="CompanyCode">
    <vt:lpwstr>Atos</vt:lpwstr>
  </property>
  <property fmtid="{D5CDD505-2E9C-101B-9397-08002B2CF9AE}" pid="11" name="CompanyName">
    <vt:lpwstr>Atos</vt:lpwstr>
  </property>
  <property fmtid="{D5CDD505-2E9C-101B-9397-08002B2CF9AE}" pid="12" name="CompanyNameLegal">
    <vt:lpwstr>Atos International SAS</vt:lpwstr>
  </property>
  <property fmtid="{D5CDD505-2E9C-101B-9397-08002B2CF9AE}" pid="13" name="Copyright">
    <vt:lpwstr>2021</vt:lpwstr>
  </property>
  <property fmtid="{D5CDD505-2E9C-101B-9397-08002B2CF9AE}" pid="14" name="Copyright2">
    <vt:lpwstr/>
  </property>
  <property fmtid="{D5CDD505-2E9C-101B-9397-08002B2CF9AE}" pid="15" name="DatesReview">
    <vt:lpwstr/>
  </property>
  <property fmtid="{D5CDD505-2E9C-101B-9397-08002B2CF9AE}" pid="16" name="DatesRfO">
    <vt:lpwstr/>
  </property>
  <property fmtid="{D5CDD505-2E9C-101B-9397-08002B2CF9AE}" pid="17" name="DatesRfT">
    <vt:lpwstr/>
  </property>
  <property fmtid="{D5CDD505-2E9C-101B-9397-08002B2CF9AE}" pid="18" name="DocDate">
    <vt:lpwstr/>
  </property>
  <property fmtid="{D5CDD505-2E9C-101B-9397-08002B2CF9AE}" pid="19" name="DocumentNumber">
    <vt:lpwstr/>
  </property>
  <property fmtid="{D5CDD505-2E9C-101B-9397-08002B2CF9AE}" pid="20" name="DocumentNumberTbx">
    <vt:lpwstr/>
  </property>
  <property fmtid="{D5CDD505-2E9C-101B-9397-08002B2CF9AE}" pid="21" name="Footer2">
    <vt:lpwstr/>
  </property>
  <property fmtid="{D5CDD505-2E9C-101B-9397-08002B2CF9AE}" pid="22" name="HeaderField1">
    <vt:lpwstr>Version: 1.5</vt:lpwstr>
  </property>
  <property fmtid="{D5CDD505-2E9C-101B-9397-08002B2CF9AE}" pid="23" name="HeaderField1Tbx">
    <vt:lpwstr>Automatic</vt:lpwstr>
  </property>
  <property fmtid="{D5CDD505-2E9C-101B-9397-08002B2CF9AE}" pid="24" name="HeaderField3">
    <vt:lpwstr>Doc. No.: </vt:lpwstr>
  </property>
  <property fmtid="{D5CDD505-2E9C-101B-9397-08002B2CF9AE}" pid="25" name="HeaderField3Tbx">
    <vt:lpwstr>Automatic</vt:lpwstr>
  </property>
  <property fmtid="{D5CDD505-2E9C-101B-9397-08002B2CF9AE}" pid="26" name="LanguageCode">
    <vt:lpwstr>US</vt:lpwstr>
  </property>
  <property fmtid="{D5CDD505-2E9C-101B-9397-08002B2CF9AE}" pid="27" name="lblAuthor">
    <vt:lpwstr>Author</vt:lpwstr>
  </property>
  <property fmtid="{D5CDD505-2E9C-101B-9397-08002B2CF9AE}" pid="28" name="lblAuthors">
    <vt:lpwstr>Author(s)</vt:lpwstr>
  </property>
  <property fmtid="{D5CDD505-2E9C-101B-9397-08002B2CF9AE}" pid="29" name="lblChapter">
    <vt:lpwstr>Chapter one</vt:lpwstr>
  </property>
  <property fmtid="{D5CDD505-2E9C-101B-9397-08002B2CF9AE}" pid="30" name="lblContents">
    <vt:lpwstr>Contents</vt:lpwstr>
  </property>
  <property fmtid="{D5CDD505-2E9C-101B-9397-08002B2CF9AE}" pid="31" name="lblCopyright">
    <vt:lpwstr>All rights reserved.</vt:lpwstr>
  </property>
  <property fmtid="{D5CDD505-2E9C-101B-9397-08002B2CF9AE}" pid="32" name="lblCopyright2">
    <vt:lpwstr>Reproduction in whole or in part is prohibited without the prior written consent of the copyright owner.</vt:lpwstr>
  </property>
  <property fmtid="{D5CDD505-2E9C-101B-9397-08002B2CF9AE}" pid="33" name="lblDate">
    <vt:lpwstr>Date</vt:lpwstr>
  </property>
  <property fmtid="{D5CDD505-2E9C-101B-9397-08002B2CF9AE}" pid="34" name="lblDatesReview">
    <vt:lpwstr>Review before</vt:lpwstr>
  </property>
  <property fmtid="{D5CDD505-2E9C-101B-9397-08002B2CF9AE}" pid="35" name="lblDatesRfO">
    <vt:lpwstr>Released for operations</vt:lpwstr>
  </property>
  <property fmtid="{D5CDD505-2E9C-101B-9397-08002B2CF9AE}" pid="36" name="lblDatesRfT">
    <vt:lpwstr>Released for training</vt:lpwstr>
  </property>
  <property fmtid="{D5CDD505-2E9C-101B-9397-08002B2CF9AE}" pid="37" name="lbldcocAdditional">
    <vt:lpwstr>Additional Information</vt:lpwstr>
  </property>
  <property fmtid="{D5CDD505-2E9C-101B-9397-08002B2CF9AE}" pid="38" name="lbldcocAppendices">
    <vt:lpwstr>Appendices</vt:lpwstr>
  </property>
  <property fmtid="{D5CDD505-2E9C-101B-9397-08002B2CF9AE}" pid="39" name="lbldcocAppendicesTitle">
    <vt:lpwstr>xxxTitle textxxxxxxx</vt:lpwstr>
  </property>
  <property fmtid="{D5CDD505-2E9C-101B-9397-08002B2CF9AE}" pid="40" name="lbldcocCritical">
    <vt:lpwstr>Critical elements</vt:lpwstr>
  </property>
  <property fmtid="{D5CDD505-2E9C-101B-9397-08002B2CF9AE}" pid="41" name="lbldcocDescription">
    <vt:lpwstr>Description</vt:lpwstr>
  </property>
  <property fmtid="{D5CDD505-2E9C-101B-9397-08002B2CF9AE}" pid="42" name="lbldcocDocumentControl">
    <vt:lpwstr>Document control</vt:lpwstr>
  </property>
  <property fmtid="{D5CDD505-2E9C-101B-9397-08002B2CF9AE}" pid="43" name="lbldcocFlowchart">
    <vt:lpwstr>Flowchart</vt:lpwstr>
  </property>
  <property fmtid="{D5CDD505-2E9C-101B-9397-08002B2CF9AE}" pid="44" name="lbldcocHardware">
    <vt:lpwstr>Hardware / Software</vt:lpwstr>
  </property>
  <property fmtid="{D5CDD505-2E9C-101B-9397-08002B2CF9AE}" pid="45" name="lbldcocHardwareComments">
    <vt:lpwstr>Comments</vt:lpwstr>
  </property>
  <property fmtid="{D5CDD505-2E9C-101B-9397-08002B2CF9AE}" pid="46" name="lbldcocHardwareID">
    <vt:lpwstr>Hardware / Software identifier</vt:lpwstr>
  </property>
  <property fmtid="{D5CDD505-2E9C-101B-9397-08002B2CF9AE}" pid="47" name="lbldcocInput">
    <vt:lpwstr>Input</vt:lpwstr>
  </property>
  <property fmtid="{D5CDD505-2E9C-101B-9397-08002B2CF9AE}" pid="48" name="lbldcocInterfaces">
    <vt:lpwstr>Interfaces</vt:lpwstr>
  </property>
  <property fmtid="{D5CDD505-2E9C-101B-9397-08002B2CF9AE}" pid="49" name="lbldcocInterfacesInterfaceToOther">
    <vt:lpwstr>Interface to other procedures</vt:lpwstr>
  </property>
  <property fmtid="{D5CDD505-2E9C-101B-9397-08002B2CF9AE}" pid="50" name="lbldcocInterfacesInterfaceToUnit">
    <vt:lpwstr>Interface to unit roles</vt:lpwstr>
  </property>
  <property fmtid="{D5CDD505-2E9C-101B-9397-08002B2CF9AE}" pid="51" name="lbldcocInterfacesStepno">
    <vt:lpwstr>Stepno</vt:lpwstr>
  </property>
  <property fmtid="{D5CDD505-2E9C-101B-9397-08002B2CF9AE}" pid="52" name="lbldcocInterfacesTools">
    <vt:lpwstr>Tools</vt:lpwstr>
  </property>
  <property fmtid="{D5CDD505-2E9C-101B-9397-08002B2CF9AE}" pid="53" name="lbldcocInterfacesWork">
    <vt:lpwstr>Work instruction</vt:lpwstr>
  </property>
  <property fmtid="{D5CDD505-2E9C-101B-9397-08002B2CF9AE}" pid="54" name="lbldcocOutpuInputFor">
    <vt:lpwstr>Input for (process or organization)</vt:lpwstr>
  </property>
  <property fmtid="{D5CDD505-2E9C-101B-9397-08002B2CF9AE}" pid="55" name="lbldcocOutput">
    <vt:lpwstr>Output</vt:lpwstr>
  </property>
  <property fmtid="{D5CDD505-2E9C-101B-9397-08002B2CF9AE}" pid="56" name="lbldcocOutputDescription">
    <vt:lpwstr>Description</vt:lpwstr>
  </property>
  <property fmtid="{D5CDD505-2E9C-101B-9397-08002B2CF9AE}" pid="57" name="lbldcocOutputFrom">
    <vt:lpwstr>Output from (process or organization)</vt:lpwstr>
  </property>
  <property fmtid="{D5CDD505-2E9C-101B-9397-08002B2CF9AE}" pid="58" name="lbldcocPrerequisites">
    <vt:lpwstr>Prerequisites</vt:lpwstr>
  </property>
  <property fmtid="{D5CDD505-2E9C-101B-9397-08002B2CF9AE}" pid="59" name="lbldcocProcedure">
    <vt:lpwstr>Procedure</vt:lpwstr>
  </property>
  <property fmtid="{D5CDD505-2E9C-101B-9397-08002B2CF9AE}" pid="60" name="lbldcocProcedureControl">
    <vt:lpwstr>Procedure control</vt:lpwstr>
  </property>
  <property fmtid="{D5CDD505-2E9C-101B-9397-08002B2CF9AE}" pid="61" name="lbldcocProcedureDescription">
    <vt:lpwstr>Procedure description</vt:lpwstr>
  </property>
  <property fmtid="{D5CDD505-2E9C-101B-9397-08002B2CF9AE}" pid="62" name="lbldcocPurpose">
    <vt:lpwstr>Purpose</vt:lpwstr>
  </property>
  <property fmtid="{D5CDD505-2E9C-101B-9397-08002B2CF9AE}" pid="63" name="lbldcocQuality">
    <vt:lpwstr>Quality records</vt:lpwstr>
  </property>
  <property fmtid="{D5CDD505-2E9C-101B-9397-08002B2CF9AE}" pid="64" name="lbldcocQualityArchivalLocation">
    <vt:lpwstr>Archival Location</vt:lpwstr>
  </property>
  <property fmtid="{D5CDD505-2E9C-101B-9397-08002B2CF9AE}" pid="65" name="lbldcocQualityArchived">
    <vt:lpwstr>The following quality records are archived:</vt:lpwstr>
  </property>
  <property fmtid="{D5CDD505-2E9C-101B-9397-08002B2CF9AE}" pid="66" name="lbldcocQualityName1">
    <vt:lpwstr>Name</vt:lpwstr>
  </property>
  <property fmtid="{D5CDD505-2E9C-101B-9397-08002B2CF9AE}" pid="67" name="lbldcocQualityName2">
    <vt:lpwstr>(quality record ID)</vt:lpwstr>
  </property>
  <property fmtid="{D5CDD505-2E9C-101B-9397-08002B2CF9AE}" pid="68" name="lbldcocQualityResponsible">
    <vt:lpwstr>Responsible</vt:lpwstr>
  </property>
  <property fmtid="{D5CDD505-2E9C-101B-9397-08002B2CF9AE}" pid="69" name="lbldcocQualityRetention">
    <vt:lpwstr>Retention period</vt:lpwstr>
  </property>
  <property fmtid="{D5CDD505-2E9C-101B-9397-08002B2CF9AE}" pid="70" name="lbldcocQualityUse">
    <vt:lpwstr>Use</vt:lpwstr>
  </property>
  <property fmtid="{D5CDD505-2E9C-101B-9397-08002B2CF9AE}" pid="71" name="lbldcocRelatedDocs">
    <vt:lpwstr>Related documents</vt:lpwstr>
  </property>
  <property fmtid="{D5CDD505-2E9C-101B-9397-08002B2CF9AE}" pid="72" name="lbldcocRelatedDocsDocLocation">
    <vt:lpwstr>Document location</vt:lpwstr>
  </property>
  <property fmtid="{D5CDD505-2E9C-101B-9397-08002B2CF9AE}" pid="73" name="lbldcocRelatedDocsTitle">
    <vt:lpwstr>Title</vt:lpwstr>
  </property>
  <property fmtid="{D5CDD505-2E9C-101B-9397-08002B2CF9AE}" pid="74" name="lbldcocRelatedDocsWork">
    <vt:lpwstr>Work instruction / Procedure number</vt:lpwstr>
  </property>
  <property fmtid="{D5CDD505-2E9C-101B-9397-08002B2CF9AE}" pid="75" name="lbldcocResponsibilities">
    <vt:lpwstr>Responsibilities</vt:lpwstr>
  </property>
  <property fmtid="{D5CDD505-2E9C-101B-9397-08002B2CF9AE}" pid="76" name="lbldcocResponsibilitiesAccountable">
    <vt:lpwstr>A = Accountable</vt:lpwstr>
  </property>
  <property fmtid="{D5CDD505-2E9C-101B-9397-08002B2CF9AE}" pid="77" name="lbldcocResponsibilitiesConsulted">
    <vt:lpwstr>C = Consulted</vt:lpwstr>
  </property>
  <property fmtid="{D5CDD505-2E9C-101B-9397-08002B2CF9AE}" pid="78" name="lbldcocResponsibilitiesInformed">
    <vt:lpwstr>I = Informed</vt:lpwstr>
  </property>
  <property fmtid="{D5CDD505-2E9C-101B-9397-08002B2CF9AE}" pid="79" name="lbldcocResponsibilitiesProcedure">
    <vt:lpwstr>Procedure step description</vt:lpwstr>
  </property>
  <property fmtid="{D5CDD505-2E9C-101B-9397-08002B2CF9AE}" pid="80" name="lbldcocResponsibilitiesResponsible">
    <vt:lpwstr>R = Responsible</vt:lpwstr>
  </property>
  <property fmtid="{D5CDD505-2E9C-101B-9397-08002B2CF9AE}" pid="81" name="lbldcocResponsibilitiesRole">
    <vt:lpwstr>Role</vt:lpwstr>
  </property>
  <property fmtid="{D5CDD505-2E9C-101B-9397-08002B2CF9AE}" pid="82" name="lbldcocResponsibilitiesStepno">
    <vt:lpwstr>Stepno</vt:lpwstr>
  </property>
  <property fmtid="{D5CDD505-2E9C-101B-9397-08002B2CF9AE}" pid="83" name="lbldcocRules">
    <vt:lpwstr>Rules and exceptions</vt:lpwstr>
  </property>
  <property fmtid="{D5CDD505-2E9C-101B-9397-08002B2CF9AE}" pid="84" name="lbldcocScope">
    <vt:lpwstr>Scope</vt:lpwstr>
  </property>
  <property fmtid="{D5CDD505-2E9C-101B-9397-08002B2CF9AE}" pid="85" name="lbldcocSites">
    <vt:lpwstr>Organization / Sites</vt:lpwstr>
  </property>
  <property fmtid="{D5CDD505-2E9C-101B-9397-08002B2CF9AE}" pid="86" name="lbldcocSitesComments">
    <vt:lpwstr>Comments</vt:lpwstr>
  </property>
  <property fmtid="{D5CDD505-2E9C-101B-9397-08002B2CF9AE}" pid="87" name="lbldcocSitesID">
    <vt:lpwstr>Organization / Site identifier</vt:lpwstr>
  </property>
  <property fmtid="{D5CDD505-2E9C-101B-9397-08002B2CF9AE}" pid="88" name="lbldcocStepsDescription">
    <vt:lpwstr>Steps description</vt:lpwstr>
  </property>
  <property fmtid="{D5CDD505-2E9C-101B-9397-08002B2CF9AE}" pid="89" name="lbldcocStepsInput">
    <vt:lpwstr>Input</vt:lpwstr>
  </property>
  <property fmtid="{D5CDD505-2E9C-101B-9397-08002B2CF9AE}" pid="90" name="lbldcocStepsInputFrom">
    <vt:lpwstr>Input from</vt:lpwstr>
  </property>
  <property fmtid="{D5CDD505-2E9C-101B-9397-08002B2CF9AE}" pid="91" name="lbldcocStepsOutput">
    <vt:lpwstr>Output</vt:lpwstr>
  </property>
  <property fmtid="{D5CDD505-2E9C-101B-9397-08002B2CF9AE}" pid="92" name="lbldcocStepsOutputTo">
    <vt:lpwstr>Output to</vt:lpwstr>
  </property>
  <property fmtid="{D5CDD505-2E9C-101B-9397-08002B2CF9AE}" pid="93" name="lbldcocStepsProcedure">
    <vt:lpwstr>Procedure step description</vt:lpwstr>
  </property>
  <property fmtid="{D5CDD505-2E9C-101B-9397-08002B2CF9AE}" pid="94" name="lbldcocStepsStepno">
    <vt:lpwstr>Stepno</vt:lpwstr>
  </property>
  <property fmtid="{D5CDD505-2E9C-101B-9397-08002B2CF9AE}" pid="95" name="lbldcocSupportiveDocs">
    <vt:lpwstr>Supportive documents</vt:lpwstr>
  </property>
  <property fmtid="{D5CDD505-2E9C-101B-9397-08002B2CF9AE}" pid="96" name="lbldcocSupportiveDocsDocLocation">
    <vt:lpwstr>Document location</vt:lpwstr>
  </property>
  <property fmtid="{D5CDD505-2E9C-101B-9397-08002B2CF9AE}" pid="97" name="lbldcocSupportiveDocsTitle">
    <vt:lpwstr>Title</vt:lpwstr>
  </property>
  <property fmtid="{D5CDD505-2E9C-101B-9397-08002B2CF9AE}" pid="98" name="lbldcocTraining">
    <vt:lpwstr>Training</vt:lpwstr>
  </property>
  <property fmtid="{D5CDD505-2E9C-101B-9397-08002B2CF9AE}" pid="99" name="lbldcocTrainingExplanation">
    <vt:lpwstr>Explanation of skills and / or training required</vt:lpwstr>
  </property>
  <property fmtid="{D5CDD505-2E9C-101B-9397-08002B2CF9AE}" pid="100" name="lbldcocTrainingProcedure">
    <vt:lpwstr>Procedure step</vt:lpwstr>
  </property>
  <property fmtid="{D5CDD505-2E9C-101B-9397-08002B2CF9AE}" pid="101" name="lbldcocTrainingRole">
    <vt:lpwstr>Role</vt:lpwstr>
  </property>
  <property fmtid="{D5CDD505-2E9C-101B-9397-08002B2CF9AE}" pid="102" name="lblDescription">
    <vt:lpwstr>Description</vt:lpwstr>
  </property>
  <property fmtid="{D5CDD505-2E9C-101B-9397-08002B2CF9AE}" pid="103" name="lblDocNo">
    <vt:lpwstr>Doc. No.</vt:lpwstr>
  </property>
  <property fmtid="{D5CDD505-2E9C-101B-9397-08002B2CF9AE}" pid="104" name="lblDocumentDate">
    <vt:lpwstr>Document date</vt:lpwstr>
  </property>
  <property fmtid="{D5CDD505-2E9C-101B-9397-08002B2CF9AE}" pid="105" name="lblDocumentNumber">
    <vt:lpwstr>Document number</vt:lpwstr>
  </property>
  <property fmtid="{D5CDD505-2E9C-101B-9397-08002B2CF9AE}" pid="106" name="lblInitials">
    <vt:lpwstr>Initials</vt:lpwstr>
  </property>
  <property fmtid="{D5CDD505-2E9C-101B-9397-08002B2CF9AE}" pid="107" name="lblListOfChanges">
    <vt:lpwstr>List of changes</vt:lpwstr>
  </property>
  <property fmtid="{D5CDD505-2E9C-101B-9397-08002B2CF9AE}" pid="108" name="lblMatDate">
    <vt:lpwstr>Date</vt:lpwstr>
  </property>
  <property fmtid="{D5CDD505-2E9C-101B-9397-08002B2CF9AE}" pid="109" name="lblMatDocumentOwner">
    <vt:lpwstr>Document Owner</vt:lpwstr>
  </property>
  <property fmtid="{D5CDD505-2E9C-101B-9397-08002B2CF9AE}" pid="110" name="lblMatName">
    <vt:lpwstr>Name</vt:lpwstr>
  </property>
  <property fmtid="{D5CDD505-2E9C-101B-9397-08002B2CF9AE}" pid="111" name="lblMatQualityAssuranceFunction">
    <vt:lpwstr>Quality Assurance Function</vt:lpwstr>
  </property>
  <property fmtid="{D5CDD505-2E9C-101B-9397-08002B2CF9AE}" pid="112" name="lblMatRecordOwner">
    <vt:lpwstr>Record owner</vt:lpwstr>
  </property>
  <property fmtid="{D5CDD505-2E9C-101B-9397-08002B2CF9AE}" pid="113" name="lblMatReviewer1">
    <vt:lpwstr>Reviewer 1</vt:lpwstr>
  </property>
  <property fmtid="{D5CDD505-2E9C-101B-9397-08002B2CF9AE}" pid="114" name="lblMatReviewer2">
    <vt:lpwstr>Reviewer 2</vt:lpwstr>
  </property>
  <property fmtid="{D5CDD505-2E9C-101B-9397-08002B2CF9AE}" pid="115" name="lblMatRole">
    <vt:lpwstr>Role</vt:lpwstr>
  </property>
  <property fmtid="{D5CDD505-2E9C-101B-9397-08002B2CF9AE}" pid="116" name="lblMatSeniorManager">
    <vt:lpwstr>Senior Manager Atos</vt:lpwstr>
  </property>
  <property fmtid="{D5CDD505-2E9C-101B-9397-08002B2CF9AE}" pid="117" name="lblMatSignature">
    <vt:lpwstr>Signature</vt:lpwstr>
  </property>
  <property fmtid="{D5CDD505-2E9C-101B-9397-08002B2CF9AE}" pid="118" name="lblNumberOfPages">
    <vt:lpwstr>Number of pages</vt:lpwstr>
  </property>
  <property fmtid="{D5CDD505-2E9C-101B-9397-08002B2CF9AE}" pid="119" name="lblOf">
    <vt:lpwstr>of</vt:lpwstr>
  </property>
  <property fmtid="{D5CDD505-2E9C-101B-9397-08002B2CF9AE}" pid="120" name="lblOwner">
    <vt:lpwstr>Owner</vt:lpwstr>
  </property>
  <property fmtid="{D5CDD505-2E9C-101B-9397-08002B2CF9AE}" pid="121" name="lblQuestions">
    <vt:lpwstr>For any questions or remarks on this document, please contact</vt:lpwstr>
  </property>
  <property fmtid="{D5CDD505-2E9C-101B-9397-08002B2CF9AE}" pid="122" name="lblRecordReference">
    <vt:lpwstr>Record reference</vt:lpwstr>
  </property>
  <property fmtid="{D5CDD505-2E9C-101B-9397-08002B2CF9AE}" pid="123" name="lblSource">
    <vt:lpwstr>Source</vt:lpwstr>
  </property>
  <property fmtid="{D5CDD505-2E9C-101B-9397-08002B2CF9AE}" pid="124" name="lblStatus">
    <vt:lpwstr>Status</vt:lpwstr>
  </property>
  <property fmtid="{D5CDD505-2E9C-101B-9397-08002B2CF9AE}" pid="125" name="lblTargetDistribution">
    <vt:lpwstr>Distribution / publication method</vt:lpwstr>
  </property>
  <property fmtid="{D5CDD505-2E9C-101B-9397-08002B2CF9AE}" pid="126" name="lblTargetGroup">
    <vt:lpwstr>Target group</vt:lpwstr>
  </property>
  <property fmtid="{D5CDD505-2E9C-101B-9397-08002B2CF9AE}" pid="127" name="lblTargetReaders">
    <vt:lpwstr>Target readers, communication method</vt:lpwstr>
  </property>
  <property fmtid="{D5CDD505-2E9C-101B-9397-08002B2CF9AE}" pid="128" name="lblTermsAndAbbreviations">
    <vt:lpwstr>Terms and abbreviations</vt:lpwstr>
  </property>
  <property fmtid="{D5CDD505-2E9C-101B-9397-08002B2CF9AE}" pid="129" name="lblTermsDescription">
    <vt:lpwstr>Description</vt:lpwstr>
  </property>
  <property fmtid="{D5CDD505-2E9C-101B-9397-08002B2CF9AE}" pid="130" name="lblTermsSlashAbbreviations">
    <vt:lpwstr>Terms / Abbreviations</vt:lpwstr>
  </property>
  <property fmtid="{D5CDD505-2E9C-101B-9397-08002B2CF9AE}" pid="131" name="lblVersion">
    <vt:lpwstr>Version</vt:lpwstr>
  </property>
  <property fmtid="{D5CDD505-2E9C-101B-9397-08002B2CF9AE}" pid="132" name="Levels">
    <vt:lpwstr>2</vt:lpwstr>
  </property>
  <property fmtid="{D5CDD505-2E9C-101B-9397-08002B2CF9AE}" pid="133" name="Owner">
    <vt:lpwstr/>
  </property>
  <property fmtid="{D5CDD505-2E9C-101B-9397-08002B2CF9AE}" pid="134" name="ProjectProtect">
    <vt:lpwstr>atos</vt:lpwstr>
  </property>
  <property fmtid="{D5CDD505-2E9C-101B-9397-08002B2CF9AE}" pid="135" name="QuestionPhone">
    <vt:lpwstr>+49 163 </vt:lpwstr>
  </property>
  <property fmtid="{D5CDD505-2E9C-101B-9397-08002B2CF9AE}" pid="136" name="ReleasedBy">
    <vt:lpwstr/>
  </property>
  <property fmtid="{D5CDD505-2E9C-101B-9397-08002B2CF9AE}" pid="137" name="Source">
    <vt:lpwstr/>
  </property>
  <property fmtid="{D5CDD505-2E9C-101B-9397-08002B2CF9AE}" pid="138" name="Status">
    <vt:lpwstr>Final</vt:lpwstr>
  </property>
  <property fmtid="{D5CDD505-2E9C-101B-9397-08002B2CF9AE}" pid="139" name="Status1">
    <vt:lpwstr>Draft</vt:lpwstr>
  </property>
  <property fmtid="{D5CDD505-2E9C-101B-9397-08002B2CF9AE}" pid="140" name="Status2">
    <vt:lpwstr>Final</vt:lpwstr>
  </property>
  <property fmtid="{D5CDD505-2E9C-101B-9397-08002B2CF9AE}" pid="141" name="sys_ListSep">
    <vt:lpwstr>;</vt:lpwstr>
  </property>
  <property fmtid="{D5CDD505-2E9C-101B-9397-08002B2CF9AE}" pid="142" name="sys_Template">
    <vt:lpwstr>Report</vt:lpwstr>
  </property>
  <property fmtid="{D5CDD505-2E9C-101B-9397-08002B2CF9AE}" pid="143" name="sys_WordMark">
    <vt:lpwstr>sys_WordMark</vt:lpwstr>
  </property>
  <property fmtid="{D5CDD505-2E9C-101B-9397-08002B2CF9AE}" pid="144" name="SystemDate">
    <vt:lpwstr/>
  </property>
  <property fmtid="{D5CDD505-2E9C-101B-9397-08002B2CF9AE}" pid="145" name="Title">
    <vt:lpwstr>SSO registration form</vt:lpwstr>
  </property>
  <property fmtid="{D5CDD505-2E9C-101B-9397-08002B2CF9AE}" pid="146" name="TitleTitlePage">
    <vt:lpwstr>SSO registration form</vt:lpwstr>
  </property>
  <property fmtid="{D5CDD505-2E9C-101B-9397-08002B2CF9AE}" pid="147" name="Version">
    <vt:lpwstr>1.5</vt:lpwstr>
  </property>
  <property fmtid="{D5CDD505-2E9C-101B-9397-08002B2CF9AE}" pid="148" name="Classification5">
    <vt:lpwstr/>
  </property>
  <property fmtid="{D5CDD505-2E9C-101B-9397-08002B2CF9AE}" pid="149" name="ApplicationReleaseDate">
    <vt:lpwstr>01-07-2015</vt:lpwstr>
  </property>
  <property fmtid="{D5CDD505-2E9C-101B-9397-08002B2CF9AE}" pid="150" name="AuthorName">
    <vt:lpwstr>Marcus Diemer</vt:lpwstr>
  </property>
  <property fmtid="{D5CDD505-2E9C-101B-9397-08002B2CF9AE}" pid="151" name="AuthorFunction">
    <vt:lpwstr>Application Manager</vt:lpwstr>
  </property>
  <property fmtid="{D5CDD505-2E9C-101B-9397-08002B2CF9AE}" pid="152" name="Building">
    <vt:lpwstr>C3 South</vt:lpwstr>
  </property>
  <property fmtid="{D5CDD505-2E9C-101B-9397-08002B2CF9AE}" pid="153" name="ChamberOfCommerce">
    <vt:lpwstr>München HRB 235509</vt:lpwstr>
  </property>
  <property fmtid="{D5CDD505-2E9C-101B-9397-08002B2CF9AE}" pid="154" name="Country">
    <vt:lpwstr>Deutschland</vt:lpwstr>
  </property>
  <property fmtid="{D5CDD505-2E9C-101B-9397-08002B2CF9AE}" pid="155" name="Department">
    <vt:lpwstr>AIG IT SM</vt:lpwstr>
  </property>
  <property fmtid="{D5CDD505-2E9C-101B-9397-08002B2CF9AE}" pid="156" name="Fax">
    <vt:lpwstr/>
  </property>
  <property fmtid="{D5CDD505-2E9C-101B-9397-08002B2CF9AE}" pid="157" name="Internet">
    <vt:lpwstr>atos.net</vt:lpwstr>
  </property>
  <property fmtid="{D5CDD505-2E9C-101B-9397-08002B2CF9AE}" pid="158" name="Phone">
    <vt:lpwstr>+49 163 </vt:lpwstr>
  </property>
  <property fmtid="{D5CDD505-2E9C-101B-9397-08002B2CF9AE}" pid="159" name="POBox">
    <vt:lpwstr/>
  </property>
  <property fmtid="{D5CDD505-2E9C-101B-9397-08002B2CF9AE}" pid="160" name="PostalPlace">
    <vt:lpwstr/>
  </property>
  <property fmtid="{D5CDD505-2E9C-101B-9397-08002B2CF9AE}" pid="161" name="PostalPostalCode">
    <vt:lpwstr/>
  </property>
  <property fmtid="{D5CDD505-2E9C-101B-9397-08002B2CF9AE}" pid="162" name="RefCode1">
    <vt:lpwstr/>
  </property>
  <property fmtid="{D5CDD505-2E9C-101B-9397-08002B2CF9AE}" pid="163" name="RefCode2">
    <vt:lpwstr/>
  </property>
  <property fmtid="{D5CDD505-2E9C-101B-9397-08002B2CF9AE}" pid="164" name="Street">
    <vt:lpwstr>Ahornallee 9</vt:lpwstr>
  </property>
  <property fmtid="{D5CDD505-2E9C-101B-9397-08002B2CF9AE}" pid="165" name="VisitPlace">
    <vt:lpwstr>Paderborn</vt:lpwstr>
  </property>
  <property fmtid="{D5CDD505-2E9C-101B-9397-08002B2CF9AE}" pid="166" name="VisitPostalCode">
    <vt:lpwstr>33106</vt:lpwstr>
  </property>
  <property fmtid="{D5CDD505-2E9C-101B-9397-08002B2CF9AE}" pid="167" name="Sender">
    <vt:lpwstr>Atos, Ahornallee 9, C3 South, 33106 Paderborn</vt:lpwstr>
  </property>
  <property fmtid="{D5CDD505-2E9C-101B-9397-08002B2CF9AE}" pid="168" name="OwnerMAT">
    <vt:lpwstr/>
  </property>
  <property fmtid="{D5CDD505-2E9C-101B-9397-08002B2CF9AE}" pid="169" name="ContentTypeId">
    <vt:lpwstr>0x010100746BEC8D12B1DC4AA6A5F10FD851958A</vt:lpwstr>
  </property>
  <property fmtid="{D5CDD505-2E9C-101B-9397-08002B2CF9AE}" pid="170" name="_dlc_DocIdItemGuid">
    <vt:lpwstr>474ea9e8-af1c-4e8f-b441-10593bea4a7d</vt:lpwstr>
  </property>
  <property fmtid="{D5CDD505-2E9C-101B-9397-08002B2CF9AE}" pid="171" name="Identifier">
    <vt:lpwstr>Atos</vt:lpwstr>
  </property>
  <property fmtid="{D5CDD505-2E9C-101B-9397-08002B2CF9AE}" pid="172" name="BrandCode">
    <vt:lpwstr>AT</vt:lpwstr>
  </property>
  <property fmtid="{D5CDD505-2E9C-101B-9397-08002B2CF9AE}" pid="173" name="BrandName">
    <vt:lpwstr>Atos</vt:lpwstr>
  </property>
  <property fmtid="{D5CDD505-2E9C-101B-9397-08002B2CF9AE}" pid="174" name="LevelsInToc">
    <vt:lpwstr>3</vt:lpwstr>
  </property>
  <property fmtid="{D5CDD505-2E9C-101B-9397-08002B2CF9AE}" pid="175" name="sys_WordMark_Continued">
    <vt:lpwstr>sys_WordMark_AT_Continued</vt:lpwstr>
  </property>
  <property fmtid="{D5CDD505-2E9C-101B-9397-08002B2CF9AE}" pid="176" name="sys_WordMark_Page1">
    <vt:lpwstr>sys_WordMark_AT_Page1</vt:lpwstr>
  </property>
  <property fmtid="{D5CDD505-2E9C-101B-9397-08002B2CF9AE}" pid="177" name="_NewReviewCycle">
    <vt:lpwstr/>
  </property>
  <property fmtid="{D5CDD505-2E9C-101B-9397-08002B2CF9AE}" pid="178" name="MSIP_Label_e463cba9-5f6c-478d-9329-7b2295e4e8ed_Enabled">
    <vt:lpwstr>true</vt:lpwstr>
  </property>
  <property fmtid="{D5CDD505-2E9C-101B-9397-08002B2CF9AE}" pid="179" name="MSIP_Label_e463cba9-5f6c-478d-9329-7b2295e4e8ed_SetDate">
    <vt:lpwstr>2021-03-23T07:15:46Z</vt:lpwstr>
  </property>
  <property fmtid="{D5CDD505-2E9C-101B-9397-08002B2CF9AE}" pid="180" name="MSIP_Label_e463cba9-5f6c-478d-9329-7b2295e4e8ed_Method">
    <vt:lpwstr>Standard</vt:lpwstr>
  </property>
  <property fmtid="{D5CDD505-2E9C-101B-9397-08002B2CF9AE}" pid="181" name="MSIP_Label_e463cba9-5f6c-478d-9329-7b2295e4e8ed_Name">
    <vt:lpwstr>All Employees_2</vt:lpwstr>
  </property>
  <property fmtid="{D5CDD505-2E9C-101B-9397-08002B2CF9AE}" pid="182" name="MSIP_Label_e463cba9-5f6c-478d-9329-7b2295e4e8ed_SiteId">
    <vt:lpwstr>33440fc6-b7c7-412c-bb73-0e70b0198d5a</vt:lpwstr>
  </property>
  <property fmtid="{D5CDD505-2E9C-101B-9397-08002B2CF9AE}" pid="183" name="MSIP_Label_e463cba9-5f6c-478d-9329-7b2295e4e8ed_ActionId">
    <vt:lpwstr>96643eb2-7afa-445d-a494-6c2f295c3daa</vt:lpwstr>
  </property>
  <property fmtid="{D5CDD505-2E9C-101B-9397-08002B2CF9AE}" pid="184" name="MSIP_Label_e463cba9-5f6c-478d-9329-7b2295e4e8ed_ContentBits">
    <vt:lpwstr>0</vt:lpwstr>
  </property>
</Properties>
</file>