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3E853D" w14:textId="77777777" w:rsidR="00A032FC" w:rsidRPr="005B4D98" w:rsidRDefault="00A032FC" w:rsidP="00A032FC">
      <w:bookmarkStart w:id="0" w:name="_Toc198978787"/>
      <w:bookmarkStart w:id="1" w:name="_Toc214242778"/>
      <w:bookmarkStart w:id="2" w:name="_Toc215970316"/>
      <w:bookmarkStart w:id="3" w:name="_Toc293677081"/>
      <w:bookmarkStart w:id="4" w:name="_Toc515018725"/>
      <w:bookmarkStart w:id="5" w:name="_Hlk30751467"/>
    </w:p>
    <w:p w14:paraId="5C8A55E4" w14:textId="77777777" w:rsidR="00A032FC" w:rsidRPr="005B4D98" w:rsidRDefault="00A032FC" w:rsidP="00A032FC">
      <w:pPr>
        <w:pStyle w:val="sysClass"/>
        <w:framePr w:wrap="notBeside"/>
      </w:pPr>
      <w:r w:rsidRPr="005B4D98">
        <w:fldChar w:fldCharType="begin"/>
      </w:r>
      <w:r w:rsidRPr="005B4D98">
        <w:instrText xml:space="preserve"> DOCPROPERTY "Classification" </w:instrText>
      </w:r>
      <w:r w:rsidRPr="005B4D98">
        <w:fldChar w:fldCharType="separate"/>
      </w:r>
      <w:r>
        <w:t>Atos for internal use</w:t>
      </w:r>
      <w:r w:rsidRPr="005B4D98">
        <w:fldChar w:fldCharType="end"/>
      </w:r>
    </w:p>
    <w:p w14:paraId="420DF8C6" w14:textId="0921E57A" w:rsidR="00A032FC" w:rsidRPr="005B4D98" w:rsidRDefault="0025706B" w:rsidP="00A032FC">
      <w:pPr>
        <w:pStyle w:val="Title"/>
        <w:framePr w:wrap="notBeside"/>
      </w:pPr>
      <w:r>
        <w:t>DHC TEST PLAN TEMPLATE</w:t>
      </w:r>
    </w:p>
    <w:p w14:paraId="2D0DA1D1" w14:textId="77777777" w:rsidR="00A032FC" w:rsidRPr="00714479" w:rsidRDefault="00A032FC" w:rsidP="00A032FC">
      <w:pPr>
        <w:pStyle w:val="sysDocStatistics"/>
        <w:rPr>
          <w:noProof w:val="0"/>
        </w:rPr>
      </w:pPr>
      <w:r w:rsidRPr="005B4D98">
        <w:rPr>
          <w:rStyle w:val="sysDocStatisticslbl"/>
          <w:noProof w:val="0"/>
        </w:rPr>
        <w:fldChar w:fldCharType="begin"/>
      </w:r>
      <w:r w:rsidRPr="00714479">
        <w:rPr>
          <w:rStyle w:val="sysDocStatisticslbl"/>
          <w:noProof w:val="0"/>
        </w:rPr>
        <w:instrText xml:space="preserve"> DOCPROPERTY "lblAuthors" \* Lower </w:instrText>
      </w:r>
      <w:r w:rsidRPr="005B4D98">
        <w:rPr>
          <w:rStyle w:val="sysDocStatisticslbl"/>
          <w:noProof w:val="0"/>
        </w:rPr>
        <w:fldChar w:fldCharType="separate"/>
      </w:r>
      <w:r>
        <w:rPr>
          <w:rStyle w:val="sysDocStatisticslbl"/>
          <w:noProof w:val="0"/>
        </w:rPr>
        <w:t>author(s)</w:t>
      </w:r>
      <w:r w:rsidRPr="005B4D98">
        <w:rPr>
          <w:rStyle w:val="sysDocStatisticslbl"/>
          <w:noProof w:val="0"/>
        </w:rPr>
        <w:fldChar w:fldCharType="end"/>
      </w:r>
      <w:r w:rsidRPr="00714479">
        <w:rPr>
          <w:noProof w:val="0"/>
        </w:rPr>
        <w:tab/>
        <w:t>:</w:t>
      </w:r>
      <w:r w:rsidRPr="00714479">
        <w:rPr>
          <w:noProof w:val="0"/>
        </w:rPr>
        <w:tab/>
      </w:r>
      <w:r w:rsidRPr="005B4D98">
        <w:rPr>
          <w:noProof w:val="0"/>
        </w:rPr>
        <w:fldChar w:fldCharType="begin"/>
      </w:r>
      <w:r w:rsidRPr="00714479">
        <w:rPr>
          <w:noProof w:val="0"/>
        </w:rPr>
        <w:instrText xml:space="preserve"> DOCPROPERTY "Author" </w:instrText>
      </w:r>
      <w:r w:rsidRPr="005B4D98">
        <w:rPr>
          <w:noProof w:val="0"/>
        </w:rPr>
        <w:fldChar w:fldCharType="separate"/>
      </w:r>
      <w:r>
        <w:rPr>
          <w:noProof w:val="0"/>
        </w:rPr>
        <w:t>Marcin Kujawski</w:t>
      </w:r>
      <w:r w:rsidRPr="005B4D98">
        <w:rPr>
          <w:noProof w:val="0"/>
        </w:rPr>
        <w:fldChar w:fldCharType="end"/>
      </w:r>
    </w:p>
    <w:p w14:paraId="7F059940" w14:textId="1DD8CA29" w:rsidR="00A032FC" w:rsidRPr="005B4D98" w:rsidRDefault="00A032FC" w:rsidP="00A032FC">
      <w:pPr>
        <w:pStyle w:val="sysDocStatistics"/>
        <w:rPr>
          <w:noProof w:val="0"/>
        </w:rPr>
      </w:pPr>
      <w:r w:rsidRPr="005B4D98">
        <w:rPr>
          <w:rStyle w:val="sysDocStatisticslbl"/>
          <w:noProof w:val="0"/>
        </w:rPr>
        <w:fldChar w:fldCharType="begin"/>
      </w:r>
      <w:r w:rsidRPr="005B4D98">
        <w:rPr>
          <w:rStyle w:val="sysDocStatisticslbl"/>
          <w:noProof w:val="0"/>
        </w:rPr>
        <w:instrText xml:space="preserve"> DOCPROPERTY "lblDocumentNumber" \* Lower </w:instrText>
      </w:r>
      <w:r w:rsidRPr="005B4D98">
        <w:rPr>
          <w:rStyle w:val="sysDocStatisticslbl"/>
          <w:noProof w:val="0"/>
        </w:rPr>
        <w:fldChar w:fldCharType="separate"/>
      </w:r>
      <w:r>
        <w:rPr>
          <w:rStyle w:val="sysDocStatisticslbl"/>
          <w:noProof w:val="0"/>
        </w:rPr>
        <w:t>document number</w:t>
      </w:r>
      <w:r w:rsidRPr="005B4D98">
        <w:rPr>
          <w:rStyle w:val="sysDocStatisticslbl"/>
          <w:noProof w:val="0"/>
        </w:rPr>
        <w:fldChar w:fldCharType="end"/>
      </w:r>
      <w:r w:rsidRPr="005B4D98">
        <w:rPr>
          <w:noProof w:val="0"/>
        </w:rPr>
        <w:tab/>
        <w:t>:</w:t>
      </w:r>
      <w:r w:rsidRPr="005B4D98">
        <w:rPr>
          <w:noProof w:val="0"/>
        </w:rPr>
        <w:tab/>
      </w:r>
      <w:r w:rsidR="00B5185F">
        <w:rPr>
          <w:noProof w:val="0"/>
        </w:rPr>
        <w:t>N/A</w:t>
      </w:r>
    </w:p>
    <w:p w14:paraId="14D533A6" w14:textId="77777777" w:rsidR="00A032FC" w:rsidRPr="005B4D98" w:rsidRDefault="00A032FC" w:rsidP="00A032FC">
      <w:pPr>
        <w:pStyle w:val="sysDocStatistics"/>
        <w:rPr>
          <w:noProof w:val="0"/>
        </w:rPr>
      </w:pPr>
      <w:r w:rsidRPr="005B4D98">
        <w:rPr>
          <w:rStyle w:val="sysDocStatisticslbl"/>
          <w:noProof w:val="0"/>
        </w:rPr>
        <w:fldChar w:fldCharType="begin"/>
      </w:r>
      <w:r w:rsidRPr="005B4D98">
        <w:rPr>
          <w:rStyle w:val="sysDocStatisticslbl"/>
          <w:noProof w:val="0"/>
        </w:rPr>
        <w:instrText xml:space="preserve"> DOCPROPERTY "lblVersion" \* Lower </w:instrText>
      </w:r>
      <w:r w:rsidRPr="005B4D98">
        <w:rPr>
          <w:rStyle w:val="sysDocStatisticslbl"/>
          <w:noProof w:val="0"/>
        </w:rPr>
        <w:fldChar w:fldCharType="separate"/>
      </w:r>
      <w:r>
        <w:rPr>
          <w:rStyle w:val="sysDocStatisticslbl"/>
          <w:noProof w:val="0"/>
        </w:rPr>
        <w:t xml:space="preserve">version: </w:t>
      </w:r>
      <w:r w:rsidRPr="005B4D98">
        <w:rPr>
          <w:rStyle w:val="sysDocStatisticslbl"/>
          <w:noProof w:val="0"/>
        </w:rPr>
        <w:fldChar w:fldCharType="end"/>
      </w:r>
      <w:r w:rsidRPr="005B4D98">
        <w:rPr>
          <w:noProof w:val="0"/>
        </w:rPr>
        <w:tab/>
        <w:t>:</w:t>
      </w:r>
      <w:r w:rsidRPr="005B4D98">
        <w:rPr>
          <w:noProof w:val="0"/>
        </w:rPr>
        <w:tab/>
      </w:r>
      <w:r w:rsidRPr="005B4D98">
        <w:rPr>
          <w:noProof w:val="0"/>
        </w:rPr>
        <w:fldChar w:fldCharType="begin"/>
      </w:r>
      <w:r w:rsidRPr="005B4D98">
        <w:rPr>
          <w:noProof w:val="0"/>
        </w:rPr>
        <w:instrText xml:space="preserve"> DOCPROPERTY "Version" </w:instrText>
      </w:r>
      <w:r w:rsidRPr="005B4D98">
        <w:rPr>
          <w:noProof w:val="0"/>
        </w:rPr>
        <w:fldChar w:fldCharType="separate"/>
      </w:r>
      <w:r>
        <w:rPr>
          <w:noProof w:val="0"/>
        </w:rPr>
        <w:t>1.0</w:t>
      </w:r>
      <w:r w:rsidRPr="005B4D98">
        <w:rPr>
          <w:noProof w:val="0"/>
        </w:rPr>
        <w:fldChar w:fldCharType="end"/>
      </w:r>
    </w:p>
    <w:p w14:paraId="522B2379" w14:textId="77777777" w:rsidR="00A032FC" w:rsidRPr="005B4D98" w:rsidRDefault="00A032FC" w:rsidP="00A032FC">
      <w:pPr>
        <w:pStyle w:val="sysDocStatistics"/>
        <w:rPr>
          <w:noProof w:val="0"/>
        </w:rPr>
      </w:pPr>
      <w:r w:rsidRPr="005B4D98">
        <w:rPr>
          <w:rStyle w:val="sysDocStatisticslbl"/>
          <w:noProof w:val="0"/>
        </w:rPr>
        <w:fldChar w:fldCharType="begin"/>
      </w:r>
      <w:r w:rsidRPr="005B4D98">
        <w:rPr>
          <w:rStyle w:val="sysDocStatisticslbl"/>
          <w:noProof w:val="0"/>
        </w:rPr>
        <w:instrText xml:space="preserve"> DOCPROPERTY "lblStatus" \* Lower </w:instrText>
      </w:r>
      <w:r w:rsidRPr="005B4D98">
        <w:rPr>
          <w:rStyle w:val="sysDocStatisticslbl"/>
          <w:noProof w:val="0"/>
        </w:rPr>
        <w:fldChar w:fldCharType="separate"/>
      </w:r>
      <w:r>
        <w:rPr>
          <w:rStyle w:val="sysDocStatisticslbl"/>
          <w:noProof w:val="0"/>
        </w:rPr>
        <w:t>status</w:t>
      </w:r>
      <w:r w:rsidRPr="005B4D98">
        <w:rPr>
          <w:rStyle w:val="sysDocStatisticslbl"/>
          <w:noProof w:val="0"/>
        </w:rPr>
        <w:fldChar w:fldCharType="end"/>
      </w:r>
      <w:r w:rsidRPr="005B4D98">
        <w:rPr>
          <w:noProof w:val="0"/>
        </w:rPr>
        <w:tab/>
        <w:t>:</w:t>
      </w:r>
      <w:r w:rsidRPr="005B4D98">
        <w:rPr>
          <w:noProof w:val="0"/>
        </w:rPr>
        <w:tab/>
      </w:r>
      <w:r w:rsidRPr="005B4D98">
        <w:rPr>
          <w:noProof w:val="0"/>
        </w:rPr>
        <w:fldChar w:fldCharType="begin"/>
      </w:r>
      <w:r w:rsidRPr="005B4D98">
        <w:rPr>
          <w:noProof w:val="0"/>
        </w:rPr>
        <w:instrText xml:space="preserve"> DOCPROPERTY  Status2 </w:instrText>
      </w:r>
      <w:r w:rsidRPr="005B4D98">
        <w:rPr>
          <w:noProof w:val="0"/>
        </w:rPr>
        <w:fldChar w:fldCharType="separate"/>
      </w:r>
      <w:r>
        <w:rPr>
          <w:noProof w:val="0"/>
        </w:rPr>
        <w:t>Final</w:t>
      </w:r>
      <w:r w:rsidRPr="005B4D98">
        <w:rPr>
          <w:noProof w:val="0"/>
        </w:rPr>
        <w:fldChar w:fldCharType="end"/>
      </w:r>
    </w:p>
    <w:p w14:paraId="5BFCAD53" w14:textId="77777777" w:rsidR="00A032FC" w:rsidRPr="005B4D98" w:rsidRDefault="00A032FC" w:rsidP="00A032FC">
      <w:pPr>
        <w:pStyle w:val="sysDocStatistics"/>
        <w:rPr>
          <w:noProof w:val="0"/>
        </w:rPr>
      </w:pPr>
      <w:r w:rsidRPr="005B4D98">
        <w:rPr>
          <w:rStyle w:val="sysDocStatisticslbl"/>
          <w:noProof w:val="0"/>
        </w:rPr>
        <w:fldChar w:fldCharType="begin"/>
      </w:r>
      <w:r w:rsidRPr="005B4D98">
        <w:rPr>
          <w:rStyle w:val="sysDocStatisticslbl"/>
          <w:noProof w:val="0"/>
        </w:rPr>
        <w:instrText xml:space="preserve"> DOCPROPERTY "lblSource" \* Lower </w:instrText>
      </w:r>
      <w:r w:rsidRPr="005B4D98">
        <w:rPr>
          <w:rStyle w:val="sysDocStatisticslbl"/>
          <w:noProof w:val="0"/>
        </w:rPr>
        <w:fldChar w:fldCharType="separate"/>
      </w:r>
      <w:r>
        <w:rPr>
          <w:rStyle w:val="sysDocStatisticslbl"/>
          <w:noProof w:val="0"/>
        </w:rPr>
        <w:t>source</w:t>
      </w:r>
      <w:r w:rsidRPr="005B4D98">
        <w:rPr>
          <w:rStyle w:val="sysDocStatisticslbl"/>
          <w:noProof w:val="0"/>
        </w:rPr>
        <w:fldChar w:fldCharType="end"/>
      </w:r>
      <w:r w:rsidRPr="005B4D98">
        <w:rPr>
          <w:noProof w:val="0"/>
        </w:rPr>
        <w:tab/>
        <w:t>:</w:t>
      </w:r>
      <w:r w:rsidRPr="005B4D98">
        <w:rPr>
          <w:noProof w:val="0"/>
        </w:rPr>
        <w:tab/>
      </w:r>
      <w:r w:rsidRPr="005B4D98">
        <w:rPr>
          <w:noProof w:val="0"/>
        </w:rPr>
        <w:fldChar w:fldCharType="begin"/>
      </w:r>
      <w:r w:rsidRPr="005B4D98">
        <w:rPr>
          <w:noProof w:val="0"/>
        </w:rPr>
        <w:instrText xml:space="preserve"> DOCPROPERTY "CompanyName" </w:instrText>
      </w:r>
      <w:r w:rsidRPr="005B4D98">
        <w:rPr>
          <w:noProof w:val="0"/>
        </w:rPr>
        <w:fldChar w:fldCharType="separate"/>
      </w:r>
      <w:r>
        <w:rPr>
          <w:noProof w:val="0"/>
        </w:rPr>
        <w:t>Atos</w:t>
      </w:r>
      <w:r w:rsidRPr="005B4D98">
        <w:rPr>
          <w:noProof w:val="0"/>
        </w:rPr>
        <w:fldChar w:fldCharType="end"/>
      </w:r>
    </w:p>
    <w:p w14:paraId="0792373A" w14:textId="29BFCDCB" w:rsidR="00A032FC" w:rsidRPr="005B4D98" w:rsidRDefault="00A032FC" w:rsidP="00A032FC">
      <w:pPr>
        <w:pStyle w:val="sysDocStatistics"/>
        <w:rPr>
          <w:noProof w:val="0"/>
        </w:rPr>
      </w:pPr>
      <w:r w:rsidRPr="005B4D98">
        <w:rPr>
          <w:rStyle w:val="sysDocStatisticslbl"/>
          <w:noProof w:val="0"/>
        </w:rPr>
        <w:fldChar w:fldCharType="begin"/>
      </w:r>
      <w:r w:rsidRPr="005B4D98">
        <w:rPr>
          <w:rStyle w:val="sysDocStatisticslbl"/>
          <w:noProof w:val="0"/>
        </w:rPr>
        <w:instrText xml:space="preserve"> DOCPROPERTY "lblDocumentDate" \* Lower </w:instrText>
      </w:r>
      <w:r w:rsidRPr="005B4D98">
        <w:rPr>
          <w:rStyle w:val="sysDocStatisticslbl"/>
          <w:noProof w:val="0"/>
        </w:rPr>
        <w:fldChar w:fldCharType="separate"/>
      </w:r>
      <w:r>
        <w:rPr>
          <w:rStyle w:val="sysDocStatisticslbl"/>
          <w:noProof w:val="0"/>
        </w:rPr>
        <w:t>document date</w:t>
      </w:r>
      <w:r w:rsidRPr="005B4D98">
        <w:rPr>
          <w:rStyle w:val="sysDocStatisticslbl"/>
          <w:noProof w:val="0"/>
        </w:rPr>
        <w:fldChar w:fldCharType="end"/>
      </w:r>
      <w:r w:rsidRPr="005B4D98">
        <w:rPr>
          <w:noProof w:val="0"/>
        </w:rPr>
        <w:tab/>
        <w:t>:</w:t>
      </w:r>
      <w:r w:rsidRPr="005B4D98">
        <w:rPr>
          <w:noProof w:val="0"/>
        </w:rPr>
        <w:tab/>
      </w:r>
      <w:bookmarkStart w:id="6" w:name="sys_Date"/>
      <w:r w:rsidR="0025706B">
        <w:rPr>
          <w:noProof w:val="0"/>
        </w:rPr>
        <w:t>10</w:t>
      </w:r>
      <w:r>
        <w:rPr>
          <w:noProof w:val="0"/>
        </w:rPr>
        <w:t xml:space="preserve"> </w:t>
      </w:r>
      <w:r w:rsidR="0025706B">
        <w:rPr>
          <w:noProof w:val="0"/>
        </w:rPr>
        <w:t>May</w:t>
      </w:r>
      <w:r>
        <w:rPr>
          <w:noProof w:val="0"/>
        </w:rPr>
        <w:t xml:space="preserve"> 20</w:t>
      </w:r>
      <w:r w:rsidR="0025706B">
        <w:rPr>
          <w:noProof w:val="0"/>
        </w:rPr>
        <w:t>2</w:t>
      </w:r>
      <w:r>
        <w:rPr>
          <w:noProof w:val="0"/>
        </w:rPr>
        <w:t>1</w:t>
      </w:r>
      <w:bookmarkEnd w:id="6"/>
      <w:r w:rsidRPr="005B4D98">
        <w:rPr>
          <w:noProof w:val="0"/>
        </w:rPr>
        <w:softHyphen/>
      </w:r>
      <w:bookmarkStart w:id="7" w:name="sys_DCO_Dates"/>
      <w:r w:rsidRPr="005B4D98">
        <w:rPr>
          <w:noProof w:val="0"/>
        </w:rPr>
        <w:fldChar w:fldCharType="begin"/>
      </w:r>
      <w:r w:rsidRPr="005B4D98">
        <w:rPr>
          <w:noProof w:val="0"/>
        </w:rPr>
        <w:instrText xml:space="preserve"> IF </w:instrText>
      </w:r>
      <w:r w:rsidRPr="005B4D98">
        <w:rPr>
          <w:noProof w:val="0"/>
        </w:rPr>
        <w:fldChar w:fldCharType="begin"/>
      </w:r>
      <w:r w:rsidRPr="005B4D98">
        <w:rPr>
          <w:noProof w:val="0"/>
        </w:rPr>
        <w:instrText xml:space="preserve"> DOCPROPERTY "DatesRfT" </w:instrText>
      </w:r>
      <w:r w:rsidRPr="005B4D98">
        <w:rPr>
          <w:noProof w:val="0"/>
        </w:rPr>
        <w:fldChar w:fldCharType="end"/>
      </w:r>
      <w:r w:rsidRPr="005B4D98">
        <w:rPr>
          <w:noProof w:val="0"/>
        </w:rPr>
        <w:instrText xml:space="preserve"> &lt;&gt; "" "</w:instrText>
      </w:r>
    </w:p>
    <w:p w14:paraId="0F5D5908" w14:textId="77777777" w:rsidR="00A032FC" w:rsidRPr="005B4D98" w:rsidRDefault="00A032FC" w:rsidP="00A032FC">
      <w:pPr>
        <w:pStyle w:val="sysDocStatistics"/>
        <w:rPr>
          <w:noProof w:val="0"/>
        </w:rPr>
      </w:pPr>
      <w:r w:rsidRPr="005B4D98">
        <w:rPr>
          <w:rStyle w:val="sysDocStatisticslbl"/>
          <w:noProof w:val="0"/>
        </w:rPr>
        <w:fldChar w:fldCharType="begin"/>
      </w:r>
      <w:r w:rsidRPr="005B4D98">
        <w:rPr>
          <w:rStyle w:val="sysDocStatisticslbl"/>
          <w:noProof w:val="0"/>
        </w:rPr>
        <w:instrText xml:space="preserve"> DOCPROPERTY "lblDatesRfT" \* Lower </w:instrText>
      </w:r>
      <w:r w:rsidRPr="005B4D98">
        <w:rPr>
          <w:rStyle w:val="sysDocStatisticslbl"/>
          <w:noProof w:val="0"/>
        </w:rPr>
        <w:fldChar w:fldCharType="separate"/>
      </w:r>
      <w:r w:rsidRPr="005B4D98">
        <w:rPr>
          <w:rStyle w:val="sysDocStatisticslbl"/>
          <w:noProof w:val="0"/>
        </w:rPr>
        <w:instrText>released for training</w:instrText>
      </w:r>
      <w:r w:rsidRPr="005B4D98">
        <w:rPr>
          <w:rStyle w:val="sysDocStatisticslbl"/>
          <w:noProof w:val="0"/>
        </w:rPr>
        <w:fldChar w:fldCharType="end"/>
      </w:r>
      <w:r w:rsidRPr="005B4D98">
        <w:rPr>
          <w:noProof w:val="0"/>
        </w:rPr>
        <w:tab/>
        <w:instrText>:</w:instrText>
      </w:r>
      <w:r w:rsidRPr="005B4D98">
        <w:rPr>
          <w:noProof w:val="0"/>
        </w:rPr>
        <w:tab/>
      </w:r>
      <w:r w:rsidRPr="005B4D98">
        <w:rPr>
          <w:noProof w:val="0"/>
        </w:rPr>
        <w:fldChar w:fldCharType="begin"/>
      </w:r>
      <w:r w:rsidRPr="005B4D98">
        <w:rPr>
          <w:noProof w:val="0"/>
        </w:rPr>
        <w:instrText xml:space="preserve"> DOCPROPERTY "DatesRfT" </w:instrText>
      </w:r>
      <w:r w:rsidRPr="005B4D98">
        <w:rPr>
          <w:noProof w:val="0"/>
        </w:rPr>
        <w:fldChar w:fldCharType="separate"/>
      </w:r>
      <w:r w:rsidRPr="005B4D98">
        <w:rPr>
          <w:noProof w:val="0"/>
        </w:rPr>
        <w:instrText>d MMMM yyyy</w:instrText>
      </w:r>
      <w:r w:rsidRPr="005B4D98">
        <w:rPr>
          <w:noProof w:val="0"/>
        </w:rPr>
        <w:fldChar w:fldCharType="end"/>
      </w:r>
      <w:r w:rsidRPr="005B4D98">
        <w:rPr>
          <w:noProof w:val="0"/>
        </w:rPr>
        <w:instrText xml:space="preserve">" </w:instrText>
      </w:r>
      <w:r w:rsidRPr="005B4D98">
        <w:rPr>
          <w:noProof w:val="0"/>
        </w:rPr>
        <w:fldChar w:fldCharType="end"/>
      </w:r>
      <w:r w:rsidRPr="005B4D98">
        <w:rPr>
          <w:noProof w:val="0"/>
        </w:rPr>
        <w:softHyphen/>
      </w:r>
      <w:r w:rsidRPr="005B4D98">
        <w:rPr>
          <w:noProof w:val="0"/>
        </w:rPr>
        <w:fldChar w:fldCharType="begin"/>
      </w:r>
      <w:r w:rsidRPr="005B4D98">
        <w:rPr>
          <w:noProof w:val="0"/>
        </w:rPr>
        <w:instrText xml:space="preserve"> IF </w:instrText>
      </w:r>
      <w:r w:rsidRPr="005B4D98">
        <w:rPr>
          <w:noProof w:val="0"/>
        </w:rPr>
        <w:fldChar w:fldCharType="begin"/>
      </w:r>
      <w:r w:rsidRPr="005B4D98">
        <w:rPr>
          <w:noProof w:val="0"/>
        </w:rPr>
        <w:instrText xml:space="preserve"> DOCPROPERTY "DatesRfO" </w:instrText>
      </w:r>
      <w:r w:rsidRPr="005B4D98">
        <w:rPr>
          <w:noProof w:val="0"/>
        </w:rPr>
        <w:fldChar w:fldCharType="end"/>
      </w:r>
      <w:r w:rsidRPr="005B4D98">
        <w:rPr>
          <w:noProof w:val="0"/>
        </w:rPr>
        <w:instrText xml:space="preserve"> &lt;&gt; "" "</w:instrText>
      </w:r>
    </w:p>
    <w:p w14:paraId="0B2D3AC9" w14:textId="77777777" w:rsidR="00A032FC" w:rsidRPr="005B4D98" w:rsidRDefault="00A032FC" w:rsidP="00A032FC">
      <w:pPr>
        <w:pStyle w:val="sysDocStatistics"/>
        <w:rPr>
          <w:noProof w:val="0"/>
        </w:rPr>
      </w:pPr>
      <w:r w:rsidRPr="005B4D98">
        <w:rPr>
          <w:rStyle w:val="sysDocStatisticslbl"/>
          <w:noProof w:val="0"/>
        </w:rPr>
        <w:fldChar w:fldCharType="begin"/>
      </w:r>
      <w:r w:rsidRPr="005B4D98">
        <w:rPr>
          <w:rStyle w:val="sysDocStatisticslbl"/>
          <w:noProof w:val="0"/>
        </w:rPr>
        <w:instrText xml:space="preserve"> DOCPROPERTY "lblDatesRfO" \* Lower </w:instrText>
      </w:r>
      <w:r w:rsidRPr="005B4D98">
        <w:rPr>
          <w:rStyle w:val="sysDocStatisticslbl"/>
          <w:noProof w:val="0"/>
        </w:rPr>
        <w:fldChar w:fldCharType="separate"/>
      </w:r>
      <w:r w:rsidRPr="005B4D98">
        <w:rPr>
          <w:rStyle w:val="sysDocStatisticslbl"/>
          <w:noProof w:val="0"/>
        </w:rPr>
        <w:instrText>released for operations</w:instrText>
      </w:r>
      <w:r w:rsidRPr="005B4D98">
        <w:rPr>
          <w:rStyle w:val="sysDocStatisticslbl"/>
          <w:noProof w:val="0"/>
        </w:rPr>
        <w:fldChar w:fldCharType="end"/>
      </w:r>
      <w:r w:rsidRPr="005B4D98">
        <w:rPr>
          <w:noProof w:val="0"/>
        </w:rPr>
        <w:tab/>
        <w:instrText>:</w:instrText>
      </w:r>
      <w:r w:rsidRPr="005B4D98">
        <w:rPr>
          <w:noProof w:val="0"/>
        </w:rPr>
        <w:tab/>
      </w:r>
      <w:r w:rsidRPr="005B4D98">
        <w:rPr>
          <w:noProof w:val="0"/>
        </w:rPr>
        <w:fldChar w:fldCharType="begin"/>
      </w:r>
      <w:r w:rsidRPr="005B4D98">
        <w:rPr>
          <w:noProof w:val="0"/>
        </w:rPr>
        <w:instrText xml:space="preserve"> DOCPROPERTY "DatesRfO" </w:instrText>
      </w:r>
      <w:r w:rsidRPr="005B4D98">
        <w:rPr>
          <w:noProof w:val="0"/>
        </w:rPr>
        <w:fldChar w:fldCharType="separate"/>
      </w:r>
      <w:r w:rsidRPr="005B4D98">
        <w:rPr>
          <w:noProof w:val="0"/>
        </w:rPr>
        <w:instrText>d MMMM yyyy</w:instrText>
      </w:r>
      <w:r w:rsidRPr="005B4D98">
        <w:rPr>
          <w:noProof w:val="0"/>
        </w:rPr>
        <w:fldChar w:fldCharType="end"/>
      </w:r>
      <w:r w:rsidRPr="005B4D98">
        <w:rPr>
          <w:noProof w:val="0"/>
        </w:rPr>
        <w:instrText xml:space="preserve">" </w:instrText>
      </w:r>
      <w:r w:rsidRPr="005B4D98">
        <w:rPr>
          <w:noProof w:val="0"/>
        </w:rPr>
        <w:fldChar w:fldCharType="end"/>
      </w:r>
      <w:r w:rsidRPr="005B4D98">
        <w:rPr>
          <w:noProof w:val="0"/>
        </w:rPr>
        <w:softHyphen/>
      </w:r>
      <w:r w:rsidRPr="005B4D98">
        <w:rPr>
          <w:noProof w:val="0"/>
        </w:rPr>
        <w:fldChar w:fldCharType="begin"/>
      </w:r>
      <w:r w:rsidRPr="005B4D98">
        <w:rPr>
          <w:noProof w:val="0"/>
        </w:rPr>
        <w:instrText xml:space="preserve"> IF </w:instrText>
      </w:r>
      <w:r w:rsidRPr="005B4D98">
        <w:rPr>
          <w:noProof w:val="0"/>
        </w:rPr>
        <w:fldChar w:fldCharType="begin"/>
      </w:r>
      <w:r w:rsidRPr="005B4D98">
        <w:rPr>
          <w:noProof w:val="0"/>
        </w:rPr>
        <w:instrText xml:space="preserve"> DOCPROPERTY "DatesReview" </w:instrText>
      </w:r>
      <w:r w:rsidRPr="005B4D98">
        <w:rPr>
          <w:noProof w:val="0"/>
        </w:rPr>
        <w:fldChar w:fldCharType="end"/>
      </w:r>
      <w:r w:rsidRPr="005B4D98">
        <w:rPr>
          <w:noProof w:val="0"/>
        </w:rPr>
        <w:instrText xml:space="preserve"> &lt;&gt; "" "</w:instrText>
      </w:r>
    </w:p>
    <w:p w14:paraId="6134F14E" w14:textId="77777777" w:rsidR="00A032FC" w:rsidRPr="005B4D98" w:rsidRDefault="00A032FC" w:rsidP="00A032FC">
      <w:pPr>
        <w:pStyle w:val="sysDocStatistics"/>
        <w:rPr>
          <w:noProof w:val="0"/>
        </w:rPr>
      </w:pPr>
      <w:r w:rsidRPr="005B4D98">
        <w:rPr>
          <w:rStyle w:val="sysDocStatisticslbl"/>
          <w:noProof w:val="0"/>
        </w:rPr>
        <w:fldChar w:fldCharType="begin"/>
      </w:r>
      <w:r w:rsidRPr="005B4D98">
        <w:rPr>
          <w:rStyle w:val="sysDocStatisticslbl"/>
          <w:noProof w:val="0"/>
        </w:rPr>
        <w:instrText xml:space="preserve"> DOCPROPERTY "lblDatesReview" \* Lower </w:instrText>
      </w:r>
      <w:r w:rsidRPr="005B4D98">
        <w:rPr>
          <w:rStyle w:val="sysDocStatisticslbl"/>
          <w:noProof w:val="0"/>
        </w:rPr>
        <w:fldChar w:fldCharType="separate"/>
      </w:r>
      <w:r w:rsidRPr="005B4D98">
        <w:rPr>
          <w:rStyle w:val="sysDocStatisticslbl"/>
          <w:noProof w:val="0"/>
        </w:rPr>
        <w:instrText>review before</w:instrText>
      </w:r>
      <w:r w:rsidRPr="005B4D98">
        <w:rPr>
          <w:rStyle w:val="sysDocStatisticslbl"/>
          <w:noProof w:val="0"/>
        </w:rPr>
        <w:fldChar w:fldCharType="end"/>
      </w:r>
      <w:r w:rsidRPr="005B4D98">
        <w:rPr>
          <w:noProof w:val="0"/>
        </w:rPr>
        <w:tab/>
        <w:instrText>:</w:instrText>
      </w:r>
      <w:r w:rsidRPr="005B4D98">
        <w:rPr>
          <w:noProof w:val="0"/>
        </w:rPr>
        <w:tab/>
      </w:r>
      <w:r w:rsidRPr="005B4D98">
        <w:rPr>
          <w:noProof w:val="0"/>
        </w:rPr>
        <w:fldChar w:fldCharType="begin"/>
      </w:r>
      <w:r w:rsidRPr="005B4D98">
        <w:rPr>
          <w:noProof w:val="0"/>
        </w:rPr>
        <w:instrText xml:space="preserve"> DOCPROPERTY "DatesReview" </w:instrText>
      </w:r>
      <w:r w:rsidRPr="005B4D98">
        <w:rPr>
          <w:noProof w:val="0"/>
        </w:rPr>
        <w:fldChar w:fldCharType="separate"/>
      </w:r>
      <w:r w:rsidRPr="005B4D98">
        <w:rPr>
          <w:noProof w:val="0"/>
        </w:rPr>
        <w:instrText>d MMMM yyyy</w:instrText>
      </w:r>
      <w:r w:rsidRPr="005B4D98">
        <w:rPr>
          <w:noProof w:val="0"/>
        </w:rPr>
        <w:fldChar w:fldCharType="end"/>
      </w:r>
      <w:r w:rsidRPr="005B4D98">
        <w:rPr>
          <w:noProof w:val="0"/>
        </w:rPr>
        <w:instrText xml:space="preserve">" </w:instrText>
      </w:r>
      <w:r w:rsidRPr="005B4D98">
        <w:rPr>
          <w:noProof w:val="0"/>
        </w:rPr>
        <w:fldChar w:fldCharType="end"/>
      </w:r>
      <w:bookmarkEnd w:id="7"/>
    </w:p>
    <w:p w14:paraId="471A37B2" w14:textId="20B5A32C" w:rsidR="00A032FC" w:rsidRPr="005B4D98" w:rsidRDefault="00A032FC" w:rsidP="00A032FC">
      <w:pPr>
        <w:pStyle w:val="sysDocStatistics"/>
        <w:rPr>
          <w:noProof w:val="0"/>
        </w:rPr>
      </w:pPr>
      <w:r w:rsidRPr="005B4D98">
        <w:rPr>
          <w:rStyle w:val="sysDocStatisticslbl"/>
          <w:noProof w:val="0"/>
        </w:rPr>
        <w:fldChar w:fldCharType="begin"/>
      </w:r>
      <w:r w:rsidRPr="005B4D98">
        <w:rPr>
          <w:rStyle w:val="sysDocStatisticslbl"/>
          <w:noProof w:val="0"/>
        </w:rPr>
        <w:instrText xml:space="preserve"> DOCPROPERTY "lblNumberOfPages" \* Lower </w:instrText>
      </w:r>
      <w:r w:rsidRPr="005B4D98">
        <w:rPr>
          <w:rStyle w:val="sysDocStatisticslbl"/>
          <w:noProof w:val="0"/>
        </w:rPr>
        <w:fldChar w:fldCharType="separate"/>
      </w:r>
      <w:r>
        <w:rPr>
          <w:rStyle w:val="sysDocStatisticslbl"/>
          <w:noProof w:val="0"/>
        </w:rPr>
        <w:t>number of pages</w:t>
      </w:r>
      <w:r w:rsidRPr="005B4D98">
        <w:rPr>
          <w:rStyle w:val="sysDocStatisticslbl"/>
          <w:noProof w:val="0"/>
        </w:rPr>
        <w:fldChar w:fldCharType="end"/>
      </w:r>
      <w:r w:rsidRPr="005B4D98">
        <w:rPr>
          <w:noProof w:val="0"/>
        </w:rPr>
        <w:tab/>
        <w:t>:</w:t>
      </w:r>
      <w:r w:rsidRPr="005B4D98">
        <w:rPr>
          <w:noProof w:val="0"/>
        </w:rPr>
        <w:tab/>
      </w:r>
      <w:bookmarkStart w:id="8" w:name="sys_NumPages"/>
      <w:r w:rsidRPr="005B4D98">
        <w:rPr>
          <w:noProof w:val="0"/>
        </w:rPr>
        <w:fldChar w:fldCharType="begin"/>
      </w:r>
      <w:r w:rsidRPr="005B4D98">
        <w:rPr>
          <w:noProof w:val="0"/>
        </w:rPr>
        <w:instrText xml:space="preserve"> NUMPAGES  </w:instrText>
      </w:r>
      <w:r w:rsidRPr="005B4D98">
        <w:rPr>
          <w:noProof w:val="0"/>
        </w:rPr>
        <w:fldChar w:fldCharType="separate"/>
      </w:r>
      <w:r w:rsidR="00C2383C">
        <w:t>35</w:t>
      </w:r>
      <w:r w:rsidRPr="005B4D98">
        <w:rPr>
          <w:noProof w:val="0"/>
        </w:rPr>
        <w:fldChar w:fldCharType="end"/>
      </w:r>
      <w:bookmarkEnd w:id="8"/>
    </w:p>
    <w:p w14:paraId="53D772E4" w14:textId="75C4C671" w:rsidR="00A032FC" w:rsidRPr="005B4D98" w:rsidRDefault="00A032FC" w:rsidP="00A032FC">
      <w:pPr>
        <w:pStyle w:val="sysDocStatisticsOwner"/>
        <w:rPr>
          <w:noProof w:val="0"/>
        </w:rPr>
      </w:pPr>
      <w:r w:rsidRPr="005B4D98">
        <w:rPr>
          <w:rStyle w:val="sysDocStatisticslbl"/>
          <w:noProof w:val="0"/>
        </w:rPr>
        <w:fldChar w:fldCharType="begin"/>
      </w:r>
      <w:r w:rsidRPr="005B4D98">
        <w:rPr>
          <w:rStyle w:val="sysDocStatisticslbl"/>
          <w:noProof w:val="0"/>
        </w:rPr>
        <w:instrText xml:space="preserve"> IF </w:instrText>
      </w:r>
      <w:r w:rsidRPr="005B4D98">
        <w:rPr>
          <w:noProof w:val="0"/>
        </w:rPr>
        <w:fldChar w:fldCharType="begin"/>
      </w:r>
      <w:r w:rsidRPr="005B4D98">
        <w:rPr>
          <w:noProof w:val="0"/>
        </w:rPr>
        <w:instrText xml:space="preserve"> DOCPROPERTY "Owner" </w:instrText>
      </w:r>
      <w:r w:rsidRPr="005B4D98">
        <w:rPr>
          <w:noProof w:val="0"/>
        </w:rPr>
        <w:fldChar w:fldCharType="separate"/>
      </w:r>
      <w:r>
        <w:rPr>
          <w:noProof w:val="0"/>
        </w:rPr>
        <w:instrText>Radoslaw Klicki</w:instrText>
      </w:r>
      <w:r w:rsidRPr="005B4D98">
        <w:rPr>
          <w:noProof w:val="0"/>
        </w:rPr>
        <w:fldChar w:fldCharType="end"/>
      </w:r>
      <w:r w:rsidRPr="005B4D98">
        <w:rPr>
          <w:rStyle w:val="sysDocStatisticslbl"/>
          <w:noProof w:val="0"/>
        </w:rPr>
        <w:instrText xml:space="preserve"> &lt;&gt; "" "</w:instrText>
      </w:r>
      <w:r w:rsidRPr="005B4D98">
        <w:rPr>
          <w:rStyle w:val="sysDocStatisticslbl"/>
          <w:noProof w:val="0"/>
        </w:rPr>
        <w:fldChar w:fldCharType="begin"/>
      </w:r>
      <w:r w:rsidRPr="005B4D98">
        <w:rPr>
          <w:rStyle w:val="sysDocStatisticslbl"/>
          <w:noProof w:val="0"/>
        </w:rPr>
        <w:instrText xml:space="preserve"> DOCPROPERTY "lblOwner" \* Lower</w:instrText>
      </w:r>
      <w:r w:rsidRPr="005B4D98">
        <w:rPr>
          <w:rStyle w:val="sysDocStatisticslbl"/>
          <w:noProof w:val="0"/>
        </w:rPr>
        <w:fldChar w:fldCharType="separate"/>
      </w:r>
      <w:r>
        <w:rPr>
          <w:rStyle w:val="sysDocStatisticslbl"/>
          <w:noProof w:val="0"/>
        </w:rPr>
        <w:instrText>owner</w:instrText>
      </w:r>
      <w:r w:rsidRPr="005B4D98">
        <w:rPr>
          <w:rStyle w:val="sysDocStatisticslbl"/>
          <w:noProof w:val="0"/>
        </w:rPr>
        <w:fldChar w:fldCharType="end"/>
      </w:r>
      <w:r w:rsidRPr="005B4D98">
        <w:rPr>
          <w:noProof w:val="0"/>
        </w:rPr>
        <w:tab/>
        <w:instrText>:</w:instrText>
      </w:r>
      <w:r w:rsidRPr="005B4D98">
        <w:rPr>
          <w:rStyle w:val="sysDocStatisticslbl"/>
          <w:noProof w:val="0"/>
        </w:rPr>
        <w:instrText xml:space="preserve">" "" </w:instrText>
      </w:r>
      <w:r w:rsidRPr="005B4D98">
        <w:rPr>
          <w:rStyle w:val="sysDocStatisticslbl"/>
          <w:noProof w:val="0"/>
        </w:rPr>
        <w:fldChar w:fldCharType="separate"/>
      </w:r>
      <w:r>
        <w:rPr>
          <w:rStyle w:val="sysDocStatisticslbl"/>
        </w:rPr>
        <w:t>owner</w:t>
      </w:r>
      <w:r w:rsidRPr="005B4D98">
        <w:tab/>
        <w:t>:</w:t>
      </w:r>
      <w:r w:rsidRPr="005B4D98">
        <w:rPr>
          <w:rStyle w:val="sysDocStatisticslbl"/>
          <w:noProof w:val="0"/>
        </w:rPr>
        <w:fldChar w:fldCharType="end"/>
      </w:r>
      <w:r w:rsidRPr="005B4D98">
        <w:rPr>
          <w:noProof w:val="0"/>
        </w:rPr>
        <w:tab/>
      </w:r>
      <w:r w:rsidRPr="005B4D98">
        <w:rPr>
          <w:noProof w:val="0"/>
        </w:rPr>
        <w:fldChar w:fldCharType="begin"/>
      </w:r>
      <w:r w:rsidRPr="005B4D98">
        <w:rPr>
          <w:noProof w:val="0"/>
        </w:rPr>
        <w:instrText xml:space="preserve"> DOCPROPERTY "Owner" </w:instrText>
      </w:r>
      <w:r w:rsidRPr="005B4D98">
        <w:rPr>
          <w:noProof w:val="0"/>
        </w:rPr>
        <w:fldChar w:fldCharType="end"/>
      </w:r>
    </w:p>
    <w:p w14:paraId="0B5F7CC2" w14:textId="77777777" w:rsidR="00A032FC" w:rsidRPr="005B4D98" w:rsidRDefault="00A032FC" w:rsidP="00A032FC">
      <w:pPr>
        <w:pStyle w:val="sysMAT"/>
        <w:framePr w:wrap="around"/>
        <w:rPr>
          <w:noProof w:val="0"/>
        </w:rPr>
      </w:pPr>
      <w:bookmarkStart w:id="9" w:name="sys_ManagementApprovalTable"/>
      <w:bookmarkEnd w:id="9"/>
    </w:p>
    <w:p w14:paraId="6941CF7A" w14:textId="77777777" w:rsidR="00A032FC" w:rsidRPr="005B4D98" w:rsidRDefault="00A032FC" w:rsidP="00A032FC">
      <w:pPr>
        <w:pStyle w:val="sysCopyright"/>
        <w:framePr w:wrap="around"/>
        <w:rPr>
          <w:noProof w:val="0"/>
        </w:rPr>
      </w:pPr>
      <w:r w:rsidRPr="005B4D98">
        <w:rPr>
          <w:noProof w:val="0"/>
        </w:rPr>
        <w:t xml:space="preserve">© Copyright </w:t>
      </w:r>
      <w:r w:rsidRPr="005B4D98">
        <w:rPr>
          <w:noProof w:val="0"/>
        </w:rPr>
        <w:fldChar w:fldCharType="begin"/>
      </w:r>
      <w:r w:rsidRPr="005B4D98">
        <w:rPr>
          <w:noProof w:val="0"/>
        </w:rPr>
        <w:instrText xml:space="preserve"> DOCPROPERTY "Copyright" </w:instrText>
      </w:r>
      <w:r w:rsidRPr="005B4D98">
        <w:rPr>
          <w:noProof w:val="0"/>
        </w:rPr>
        <w:fldChar w:fldCharType="separate"/>
      </w:r>
      <w:r>
        <w:rPr>
          <w:noProof w:val="0"/>
        </w:rPr>
        <w:t>2019</w:t>
      </w:r>
      <w:r w:rsidRPr="005B4D98">
        <w:rPr>
          <w:noProof w:val="0"/>
        </w:rPr>
        <w:fldChar w:fldCharType="end"/>
      </w:r>
      <w:r w:rsidRPr="005B4D98">
        <w:rPr>
          <w:noProof w:val="0"/>
        </w:rPr>
        <w:t xml:space="preserve">, </w:t>
      </w:r>
      <w:r w:rsidRPr="005B4D98">
        <w:rPr>
          <w:noProof w:val="0"/>
        </w:rPr>
        <w:fldChar w:fldCharType="begin"/>
      </w:r>
      <w:r w:rsidRPr="005B4D98">
        <w:rPr>
          <w:noProof w:val="0"/>
        </w:rPr>
        <w:instrText xml:space="preserve"> DOCPROPERTY"CompanyNameLegal" </w:instrText>
      </w:r>
      <w:r w:rsidRPr="005B4D98">
        <w:rPr>
          <w:noProof w:val="0"/>
        </w:rPr>
        <w:fldChar w:fldCharType="separate"/>
      </w:r>
      <w:r>
        <w:rPr>
          <w:noProof w:val="0"/>
        </w:rPr>
        <w:t>Atos IT Services Sp. z o.o.</w:t>
      </w:r>
      <w:r w:rsidRPr="005B4D98">
        <w:rPr>
          <w:noProof w:val="0"/>
        </w:rPr>
        <w:fldChar w:fldCharType="end"/>
      </w:r>
      <w:r w:rsidRPr="005B4D98">
        <w:rPr>
          <w:noProof w:val="0"/>
        </w:rPr>
        <w:t xml:space="preserve"> </w:t>
      </w:r>
      <w:r w:rsidRPr="005B4D98">
        <w:rPr>
          <w:noProof w:val="0"/>
        </w:rPr>
        <w:fldChar w:fldCharType="begin"/>
      </w:r>
      <w:r w:rsidRPr="005B4D98">
        <w:rPr>
          <w:noProof w:val="0"/>
        </w:rPr>
        <w:instrText xml:space="preserve"> DOCPROPERTY "lblCopyright" </w:instrText>
      </w:r>
      <w:r w:rsidRPr="005B4D98">
        <w:rPr>
          <w:noProof w:val="0"/>
        </w:rPr>
        <w:fldChar w:fldCharType="separate"/>
      </w:r>
      <w:r>
        <w:rPr>
          <w:noProof w:val="0"/>
        </w:rPr>
        <w:t>All rights reserved.</w:t>
      </w:r>
      <w:r w:rsidRPr="005B4D98">
        <w:rPr>
          <w:noProof w:val="0"/>
        </w:rPr>
        <w:fldChar w:fldCharType="end"/>
      </w:r>
      <w:r w:rsidRPr="005B4D98">
        <w:rPr>
          <w:noProof w:val="0"/>
        </w:rPr>
        <w:t xml:space="preserve"> </w:t>
      </w:r>
      <w:r w:rsidRPr="005B4D98">
        <w:rPr>
          <w:noProof w:val="0"/>
        </w:rPr>
        <w:fldChar w:fldCharType="begin"/>
      </w:r>
      <w:r w:rsidRPr="005B4D98">
        <w:rPr>
          <w:noProof w:val="0"/>
        </w:rPr>
        <w:instrText xml:space="preserve"> DOCPROPERTY "lblCopyright2" </w:instrText>
      </w:r>
      <w:r w:rsidRPr="005B4D98">
        <w:rPr>
          <w:noProof w:val="0"/>
        </w:rPr>
        <w:fldChar w:fldCharType="separate"/>
      </w:r>
      <w:r>
        <w:rPr>
          <w:noProof w:val="0"/>
        </w:rPr>
        <w:t>Reproduction in whole or in part is prohibited without the prior written consent of the copyright owner.</w:t>
      </w:r>
      <w:r w:rsidRPr="005B4D98">
        <w:rPr>
          <w:noProof w:val="0"/>
        </w:rPr>
        <w:fldChar w:fldCharType="end"/>
      </w:r>
      <w:r w:rsidRPr="005B4D98">
        <w:rPr>
          <w:noProof w:val="0"/>
        </w:rPr>
        <w:t xml:space="preserve"> </w:t>
      </w:r>
      <w:r w:rsidRPr="005B4D98">
        <w:rPr>
          <w:noProof w:val="0"/>
        </w:rPr>
        <w:fldChar w:fldCharType="begin"/>
      </w:r>
      <w:r w:rsidRPr="005B4D98">
        <w:rPr>
          <w:noProof w:val="0"/>
        </w:rPr>
        <w:instrText xml:space="preserve"> DOCPROPERTY "lblQuestions" </w:instrText>
      </w:r>
      <w:r w:rsidRPr="005B4D98">
        <w:rPr>
          <w:noProof w:val="0"/>
        </w:rPr>
        <w:fldChar w:fldCharType="separate"/>
      </w:r>
      <w:r>
        <w:rPr>
          <w:noProof w:val="0"/>
        </w:rPr>
        <w:t>For any questions or remarks on this document, please contact</w:t>
      </w:r>
      <w:r w:rsidRPr="005B4D98">
        <w:rPr>
          <w:noProof w:val="0"/>
        </w:rPr>
        <w:fldChar w:fldCharType="end"/>
      </w:r>
      <w:r w:rsidRPr="005B4D98">
        <w:rPr>
          <w:noProof w:val="0"/>
        </w:rPr>
        <w:t xml:space="preserve"> </w:t>
      </w:r>
      <w:r w:rsidRPr="005B4D98">
        <w:rPr>
          <w:noProof w:val="0"/>
        </w:rPr>
        <w:fldChar w:fldCharType="begin"/>
      </w:r>
      <w:r w:rsidRPr="005B4D98">
        <w:rPr>
          <w:noProof w:val="0"/>
        </w:rPr>
        <w:instrText xml:space="preserve"> DOCPROPERTY "CompanyName" </w:instrText>
      </w:r>
      <w:r w:rsidRPr="005B4D98">
        <w:rPr>
          <w:noProof w:val="0"/>
        </w:rPr>
        <w:fldChar w:fldCharType="separate"/>
      </w:r>
      <w:r>
        <w:rPr>
          <w:noProof w:val="0"/>
        </w:rPr>
        <w:t>Atos</w:t>
      </w:r>
      <w:r w:rsidRPr="005B4D98">
        <w:rPr>
          <w:noProof w:val="0"/>
        </w:rPr>
        <w:fldChar w:fldCharType="end"/>
      </w:r>
      <w:r w:rsidRPr="005B4D98">
        <w:rPr>
          <w:noProof w:val="0"/>
        </w:rPr>
        <w:t xml:space="preserve">, </w:t>
      </w:r>
      <w:r w:rsidRPr="005B4D98">
        <w:rPr>
          <w:noProof w:val="0"/>
        </w:rPr>
        <w:fldChar w:fldCharType="begin"/>
      </w:r>
      <w:r w:rsidRPr="005B4D98">
        <w:rPr>
          <w:noProof w:val="0"/>
        </w:rPr>
        <w:instrText xml:space="preserve"> DOCPROPERTY "QuestionPhone" </w:instrText>
      </w:r>
      <w:r w:rsidRPr="005B4D98">
        <w:rPr>
          <w:noProof w:val="0"/>
        </w:rPr>
        <w:fldChar w:fldCharType="separate"/>
      </w:r>
      <w:r>
        <w:rPr>
          <w:noProof w:val="0"/>
        </w:rPr>
        <w:t>-</w:t>
      </w:r>
      <w:r w:rsidRPr="005B4D98">
        <w:rPr>
          <w:noProof w:val="0"/>
        </w:rPr>
        <w:fldChar w:fldCharType="end"/>
      </w:r>
      <w:r w:rsidRPr="005B4D98">
        <w:rPr>
          <w:noProof w:val="0"/>
        </w:rPr>
        <w:t>.</w:t>
      </w:r>
    </w:p>
    <w:p w14:paraId="1CC17395" w14:textId="77777777" w:rsidR="00A032FC" w:rsidRPr="005B4D98" w:rsidRDefault="00A032FC" w:rsidP="00A032FC">
      <w:pPr>
        <w:pStyle w:val="BodyText"/>
        <w:sectPr w:rsidR="00A032FC" w:rsidRPr="005B4D98" w:rsidSect="009A5305">
          <w:headerReference w:type="even" r:id="rId12"/>
          <w:headerReference w:type="default" r:id="rId13"/>
          <w:footerReference w:type="even" r:id="rId14"/>
          <w:footerReference w:type="default" r:id="rId15"/>
          <w:headerReference w:type="first" r:id="rId16"/>
          <w:footerReference w:type="first" r:id="rId17"/>
          <w:pgSz w:w="11907" w:h="16839" w:code="9"/>
          <w:pgMar w:top="4933" w:right="1134" w:bottom="851" w:left="1814" w:header="1531" w:footer="709" w:gutter="0"/>
          <w:cols w:space="720"/>
          <w:titlePg/>
          <w:docGrid w:linePitch="272"/>
        </w:sectPr>
      </w:pPr>
    </w:p>
    <w:p w14:paraId="447BE30F" w14:textId="77777777" w:rsidR="00A032FC" w:rsidRPr="005B4D98" w:rsidRDefault="00A032FC" w:rsidP="00A032FC">
      <w:pPr>
        <w:pStyle w:val="Heading0"/>
        <w:numPr>
          <w:ilvl w:val="0"/>
          <w:numId w:val="0"/>
        </w:numPr>
        <w:outlineLvl w:val="0"/>
      </w:pPr>
      <w:r w:rsidRPr="005B4D98">
        <w:lastRenderedPageBreak/>
        <w:fldChar w:fldCharType="begin"/>
      </w:r>
      <w:r w:rsidRPr="005B4D98">
        <w:instrText xml:space="preserve"> DOCPROPERTY "lblContents" </w:instrText>
      </w:r>
      <w:r w:rsidRPr="005B4D98">
        <w:fldChar w:fldCharType="separate"/>
      </w:r>
      <w:bookmarkStart w:id="10" w:name="_Toc71537216"/>
      <w:bookmarkStart w:id="11" w:name="_Toc71537598"/>
      <w:bookmarkStart w:id="12" w:name="_Toc73517405"/>
      <w:r>
        <w:t>Contents</w:t>
      </w:r>
      <w:bookmarkEnd w:id="10"/>
      <w:bookmarkEnd w:id="11"/>
      <w:bookmarkEnd w:id="12"/>
      <w:r w:rsidRPr="005B4D98">
        <w:fldChar w:fldCharType="end"/>
      </w:r>
    </w:p>
    <w:sdt>
      <w:sdtPr>
        <w:rPr>
          <w:sz w:val="18"/>
          <w:szCs w:val="20"/>
        </w:rPr>
        <w:id w:val="-206724145"/>
        <w:docPartObj>
          <w:docPartGallery w:val="Table of Contents"/>
          <w:docPartUnique/>
        </w:docPartObj>
      </w:sdtPr>
      <w:sdtEndPr>
        <w:rPr>
          <w:b/>
          <w:bCs/>
        </w:rPr>
      </w:sdtEndPr>
      <w:sdtContent>
        <w:p w14:paraId="06BC82F8" w14:textId="17D0877C" w:rsidR="00D52173" w:rsidRDefault="0025706B">
          <w:pPr>
            <w:pStyle w:val="TOC1"/>
            <w:rPr>
              <w:rFonts w:asciiTheme="minorHAnsi" w:eastAsiaTheme="minorEastAsia" w:hAnsiTheme="minorHAnsi" w:cstheme="minorBidi"/>
              <w:sz w:val="22"/>
              <w:szCs w:val="22"/>
            </w:rPr>
          </w:pPr>
          <w:r w:rsidRPr="00E76186">
            <w:rPr>
              <w:rFonts w:eastAsiaTheme="majorEastAsia" w:cstheme="majorBidi"/>
              <w:noProof w:val="0"/>
              <w:color w:val="365F91" w:themeColor="accent1" w:themeShade="BF"/>
              <w:szCs w:val="20"/>
            </w:rPr>
            <w:fldChar w:fldCharType="begin"/>
          </w:r>
          <w:r w:rsidRPr="00E76186">
            <w:rPr>
              <w:szCs w:val="20"/>
            </w:rPr>
            <w:instrText xml:space="preserve"> TOC \o "1-5" \h \z \u </w:instrText>
          </w:r>
          <w:r w:rsidRPr="00E76186">
            <w:rPr>
              <w:rFonts w:eastAsiaTheme="majorEastAsia" w:cstheme="majorBidi"/>
              <w:noProof w:val="0"/>
              <w:color w:val="365F91" w:themeColor="accent1" w:themeShade="BF"/>
              <w:szCs w:val="20"/>
            </w:rPr>
            <w:fldChar w:fldCharType="separate"/>
          </w:r>
          <w:hyperlink w:anchor="_Toc73517405" w:history="1">
            <w:r w:rsidR="00D52173" w:rsidRPr="00484ACF">
              <w:rPr>
                <w:rStyle w:val="Hyperlink"/>
              </w:rPr>
              <w:t>Contents</w:t>
            </w:r>
            <w:r w:rsidR="00D52173">
              <w:rPr>
                <w:webHidden/>
              </w:rPr>
              <w:tab/>
            </w:r>
            <w:r w:rsidR="00D52173">
              <w:rPr>
                <w:webHidden/>
              </w:rPr>
              <w:fldChar w:fldCharType="begin"/>
            </w:r>
            <w:r w:rsidR="00D52173">
              <w:rPr>
                <w:webHidden/>
              </w:rPr>
              <w:instrText xml:space="preserve"> PAGEREF _Toc73517405 \h </w:instrText>
            </w:r>
            <w:r w:rsidR="00D52173">
              <w:rPr>
                <w:webHidden/>
              </w:rPr>
            </w:r>
            <w:r w:rsidR="00D52173">
              <w:rPr>
                <w:webHidden/>
              </w:rPr>
              <w:fldChar w:fldCharType="separate"/>
            </w:r>
            <w:r w:rsidR="00D52173">
              <w:rPr>
                <w:webHidden/>
              </w:rPr>
              <w:t>2</w:t>
            </w:r>
            <w:r w:rsidR="00D52173">
              <w:rPr>
                <w:webHidden/>
              </w:rPr>
              <w:fldChar w:fldCharType="end"/>
            </w:r>
          </w:hyperlink>
        </w:p>
        <w:p w14:paraId="08F9085D" w14:textId="19BE089F" w:rsidR="00D52173" w:rsidRDefault="00D52173">
          <w:pPr>
            <w:pStyle w:val="TOC1"/>
            <w:rPr>
              <w:rFonts w:asciiTheme="minorHAnsi" w:eastAsiaTheme="minorEastAsia" w:hAnsiTheme="minorHAnsi" w:cstheme="minorBidi"/>
              <w:sz w:val="22"/>
              <w:szCs w:val="22"/>
            </w:rPr>
          </w:pPr>
          <w:hyperlink w:anchor="_Toc73517406" w:history="1">
            <w:r w:rsidRPr="00484ACF">
              <w:rPr>
                <w:rStyle w:val="Hyperlink"/>
              </w:rPr>
              <w:t>List of changes</w:t>
            </w:r>
            <w:r>
              <w:rPr>
                <w:webHidden/>
              </w:rPr>
              <w:tab/>
            </w:r>
            <w:r>
              <w:rPr>
                <w:webHidden/>
              </w:rPr>
              <w:fldChar w:fldCharType="begin"/>
            </w:r>
            <w:r>
              <w:rPr>
                <w:webHidden/>
              </w:rPr>
              <w:instrText xml:space="preserve"> PAGEREF _Toc73517406 \h </w:instrText>
            </w:r>
            <w:r>
              <w:rPr>
                <w:webHidden/>
              </w:rPr>
            </w:r>
            <w:r>
              <w:rPr>
                <w:webHidden/>
              </w:rPr>
              <w:fldChar w:fldCharType="separate"/>
            </w:r>
            <w:r>
              <w:rPr>
                <w:webHidden/>
              </w:rPr>
              <w:t>4</w:t>
            </w:r>
            <w:r>
              <w:rPr>
                <w:webHidden/>
              </w:rPr>
              <w:fldChar w:fldCharType="end"/>
            </w:r>
          </w:hyperlink>
        </w:p>
        <w:p w14:paraId="54C287F7" w14:textId="1AA0F00B" w:rsidR="00D52173" w:rsidRDefault="00D52173">
          <w:pPr>
            <w:pStyle w:val="TOC1"/>
            <w:rPr>
              <w:rFonts w:asciiTheme="minorHAnsi" w:eastAsiaTheme="minorEastAsia" w:hAnsiTheme="minorHAnsi" w:cstheme="minorBidi"/>
              <w:sz w:val="22"/>
              <w:szCs w:val="22"/>
            </w:rPr>
          </w:pPr>
          <w:hyperlink w:anchor="_Toc73517407" w:history="1">
            <w:r w:rsidRPr="00484ACF">
              <w:rPr>
                <w:rStyle w:val="Hyperlink"/>
              </w:rPr>
              <w:t>1</w:t>
            </w:r>
            <w:r>
              <w:rPr>
                <w:rFonts w:asciiTheme="minorHAnsi" w:eastAsiaTheme="minorEastAsia" w:hAnsiTheme="minorHAnsi" w:cstheme="minorBidi"/>
                <w:sz w:val="22"/>
                <w:szCs w:val="22"/>
              </w:rPr>
              <w:tab/>
            </w:r>
            <w:r w:rsidRPr="00484ACF">
              <w:rPr>
                <w:rStyle w:val="Hyperlink"/>
              </w:rPr>
              <w:t>Introduction</w:t>
            </w:r>
            <w:r>
              <w:rPr>
                <w:webHidden/>
              </w:rPr>
              <w:tab/>
            </w:r>
            <w:r>
              <w:rPr>
                <w:webHidden/>
              </w:rPr>
              <w:fldChar w:fldCharType="begin"/>
            </w:r>
            <w:r>
              <w:rPr>
                <w:webHidden/>
              </w:rPr>
              <w:instrText xml:space="preserve"> PAGEREF _Toc73517407 \h </w:instrText>
            </w:r>
            <w:r>
              <w:rPr>
                <w:webHidden/>
              </w:rPr>
            </w:r>
            <w:r>
              <w:rPr>
                <w:webHidden/>
              </w:rPr>
              <w:fldChar w:fldCharType="separate"/>
            </w:r>
            <w:r>
              <w:rPr>
                <w:webHidden/>
              </w:rPr>
              <w:t>5</w:t>
            </w:r>
            <w:r>
              <w:rPr>
                <w:webHidden/>
              </w:rPr>
              <w:fldChar w:fldCharType="end"/>
            </w:r>
          </w:hyperlink>
        </w:p>
        <w:p w14:paraId="45E6E0B4" w14:textId="29791D90" w:rsidR="00D52173" w:rsidRDefault="00D52173">
          <w:pPr>
            <w:pStyle w:val="TOC2"/>
            <w:rPr>
              <w:rFonts w:asciiTheme="minorHAnsi" w:eastAsiaTheme="minorEastAsia" w:hAnsiTheme="minorHAnsi" w:cstheme="minorBidi"/>
              <w:sz w:val="22"/>
              <w:szCs w:val="22"/>
            </w:rPr>
          </w:pPr>
          <w:hyperlink w:anchor="_Toc73517408" w:history="1">
            <w:r w:rsidRPr="00484ACF">
              <w:rPr>
                <w:rStyle w:val="Hyperlink"/>
              </w:rPr>
              <w:t>1.1</w:t>
            </w:r>
            <w:r>
              <w:rPr>
                <w:rFonts w:asciiTheme="minorHAnsi" w:eastAsiaTheme="minorEastAsia" w:hAnsiTheme="minorHAnsi" w:cstheme="minorBidi"/>
                <w:sz w:val="22"/>
                <w:szCs w:val="22"/>
              </w:rPr>
              <w:tab/>
            </w:r>
            <w:r w:rsidRPr="00484ACF">
              <w:rPr>
                <w:rStyle w:val="Hyperlink"/>
              </w:rPr>
              <w:t>Purpose</w:t>
            </w:r>
            <w:r>
              <w:rPr>
                <w:webHidden/>
              </w:rPr>
              <w:tab/>
            </w:r>
            <w:r>
              <w:rPr>
                <w:webHidden/>
              </w:rPr>
              <w:fldChar w:fldCharType="begin"/>
            </w:r>
            <w:r>
              <w:rPr>
                <w:webHidden/>
              </w:rPr>
              <w:instrText xml:space="preserve"> PAGEREF _Toc73517408 \h </w:instrText>
            </w:r>
            <w:r>
              <w:rPr>
                <w:webHidden/>
              </w:rPr>
            </w:r>
            <w:r>
              <w:rPr>
                <w:webHidden/>
              </w:rPr>
              <w:fldChar w:fldCharType="separate"/>
            </w:r>
            <w:r>
              <w:rPr>
                <w:webHidden/>
              </w:rPr>
              <w:t>5</w:t>
            </w:r>
            <w:r>
              <w:rPr>
                <w:webHidden/>
              </w:rPr>
              <w:fldChar w:fldCharType="end"/>
            </w:r>
          </w:hyperlink>
        </w:p>
        <w:p w14:paraId="4547284A" w14:textId="1E3687FD" w:rsidR="00D52173" w:rsidRDefault="00D52173">
          <w:pPr>
            <w:pStyle w:val="TOC2"/>
            <w:rPr>
              <w:rFonts w:asciiTheme="minorHAnsi" w:eastAsiaTheme="minorEastAsia" w:hAnsiTheme="minorHAnsi" w:cstheme="minorBidi"/>
              <w:sz w:val="22"/>
              <w:szCs w:val="22"/>
            </w:rPr>
          </w:pPr>
          <w:hyperlink w:anchor="_Toc73517409" w:history="1">
            <w:r w:rsidRPr="00484ACF">
              <w:rPr>
                <w:rStyle w:val="Hyperlink"/>
              </w:rPr>
              <w:t>1.2</w:t>
            </w:r>
            <w:r>
              <w:rPr>
                <w:rFonts w:asciiTheme="minorHAnsi" w:eastAsiaTheme="minorEastAsia" w:hAnsiTheme="minorHAnsi" w:cstheme="minorBidi"/>
                <w:sz w:val="22"/>
                <w:szCs w:val="22"/>
              </w:rPr>
              <w:tab/>
            </w:r>
            <w:r w:rsidRPr="00484ACF">
              <w:rPr>
                <w:rStyle w:val="Hyperlink"/>
              </w:rPr>
              <w:t>Audience</w:t>
            </w:r>
            <w:r>
              <w:rPr>
                <w:webHidden/>
              </w:rPr>
              <w:tab/>
            </w:r>
            <w:r>
              <w:rPr>
                <w:webHidden/>
              </w:rPr>
              <w:fldChar w:fldCharType="begin"/>
            </w:r>
            <w:r>
              <w:rPr>
                <w:webHidden/>
              </w:rPr>
              <w:instrText xml:space="preserve"> PAGEREF _Toc73517409 \h </w:instrText>
            </w:r>
            <w:r>
              <w:rPr>
                <w:webHidden/>
              </w:rPr>
            </w:r>
            <w:r>
              <w:rPr>
                <w:webHidden/>
              </w:rPr>
              <w:fldChar w:fldCharType="separate"/>
            </w:r>
            <w:r>
              <w:rPr>
                <w:webHidden/>
              </w:rPr>
              <w:t>5</w:t>
            </w:r>
            <w:r>
              <w:rPr>
                <w:webHidden/>
              </w:rPr>
              <w:fldChar w:fldCharType="end"/>
            </w:r>
          </w:hyperlink>
        </w:p>
        <w:p w14:paraId="55E182FC" w14:textId="722848C0" w:rsidR="00D52173" w:rsidRDefault="00D52173">
          <w:pPr>
            <w:pStyle w:val="TOC2"/>
            <w:rPr>
              <w:rFonts w:asciiTheme="minorHAnsi" w:eastAsiaTheme="minorEastAsia" w:hAnsiTheme="minorHAnsi" w:cstheme="minorBidi"/>
              <w:sz w:val="22"/>
              <w:szCs w:val="22"/>
            </w:rPr>
          </w:pPr>
          <w:hyperlink w:anchor="_Toc73517410" w:history="1">
            <w:r w:rsidRPr="00484ACF">
              <w:rPr>
                <w:rStyle w:val="Hyperlink"/>
              </w:rPr>
              <w:t>1.3</w:t>
            </w:r>
            <w:r>
              <w:rPr>
                <w:rFonts w:asciiTheme="minorHAnsi" w:eastAsiaTheme="minorEastAsia" w:hAnsiTheme="minorHAnsi" w:cstheme="minorBidi"/>
                <w:sz w:val="22"/>
                <w:szCs w:val="22"/>
              </w:rPr>
              <w:tab/>
            </w:r>
            <w:r w:rsidRPr="00484ACF">
              <w:rPr>
                <w:rStyle w:val="Hyperlink"/>
              </w:rPr>
              <w:t>Scope</w:t>
            </w:r>
            <w:r>
              <w:rPr>
                <w:webHidden/>
              </w:rPr>
              <w:tab/>
            </w:r>
            <w:r>
              <w:rPr>
                <w:webHidden/>
              </w:rPr>
              <w:fldChar w:fldCharType="begin"/>
            </w:r>
            <w:r>
              <w:rPr>
                <w:webHidden/>
              </w:rPr>
              <w:instrText xml:space="preserve"> PAGEREF _Toc73517410 \h </w:instrText>
            </w:r>
            <w:r>
              <w:rPr>
                <w:webHidden/>
              </w:rPr>
            </w:r>
            <w:r>
              <w:rPr>
                <w:webHidden/>
              </w:rPr>
              <w:fldChar w:fldCharType="separate"/>
            </w:r>
            <w:r>
              <w:rPr>
                <w:webHidden/>
              </w:rPr>
              <w:t>5</w:t>
            </w:r>
            <w:r>
              <w:rPr>
                <w:webHidden/>
              </w:rPr>
              <w:fldChar w:fldCharType="end"/>
            </w:r>
          </w:hyperlink>
        </w:p>
        <w:p w14:paraId="476AF129" w14:textId="112B56E9" w:rsidR="00D52173" w:rsidRDefault="00D52173">
          <w:pPr>
            <w:pStyle w:val="TOC2"/>
            <w:rPr>
              <w:rFonts w:asciiTheme="minorHAnsi" w:eastAsiaTheme="minorEastAsia" w:hAnsiTheme="minorHAnsi" w:cstheme="minorBidi"/>
              <w:sz w:val="22"/>
              <w:szCs w:val="22"/>
            </w:rPr>
          </w:pPr>
          <w:hyperlink w:anchor="_Toc73517411" w:history="1">
            <w:r w:rsidRPr="00484ACF">
              <w:rPr>
                <w:rStyle w:val="Hyperlink"/>
              </w:rPr>
              <w:t>1.4</w:t>
            </w:r>
            <w:r>
              <w:rPr>
                <w:rFonts w:asciiTheme="minorHAnsi" w:eastAsiaTheme="minorEastAsia" w:hAnsiTheme="minorHAnsi" w:cstheme="minorBidi"/>
                <w:sz w:val="22"/>
                <w:szCs w:val="22"/>
              </w:rPr>
              <w:tab/>
            </w:r>
            <w:r w:rsidRPr="00484ACF">
              <w:rPr>
                <w:rStyle w:val="Hyperlink"/>
              </w:rPr>
              <w:t>Related Documents</w:t>
            </w:r>
            <w:r>
              <w:rPr>
                <w:webHidden/>
              </w:rPr>
              <w:tab/>
            </w:r>
            <w:r>
              <w:rPr>
                <w:webHidden/>
              </w:rPr>
              <w:fldChar w:fldCharType="begin"/>
            </w:r>
            <w:r>
              <w:rPr>
                <w:webHidden/>
              </w:rPr>
              <w:instrText xml:space="preserve"> PAGEREF _Toc73517411 \h </w:instrText>
            </w:r>
            <w:r>
              <w:rPr>
                <w:webHidden/>
              </w:rPr>
            </w:r>
            <w:r>
              <w:rPr>
                <w:webHidden/>
              </w:rPr>
              <w:fldChar w:fldCharType="separate"/>
            </w:r>
            <w:r>
              <w:rPr>
                <w:webHidden/>
              </w:rPr>
              <w:t>5</w:t>
            </w:r>
            <w:r>
              <w:rPr>
                <w:webHidden/>
              </w:rPr>
              <w:fldChar w:fldCharType="end"/>
            </w:r>
          </w:hyperlink>
        </w:p>
        <w:p w14:paraId="6CB29625" w14:textId="0B202007" w:rsidR="00D52173" w:rsidRDefault="00D52173">
          <w:pPr>
            <w:pStyle w:val="TOC2"/>
            <w:rPr>
              <w:rFonts w:asciiTheme="minorHAnsi" w:eastAsiaTheme="minorEastAsia" w:hAnsiTheme="minorHAnsi" w:cstheme="minorBidi"/>
              <w:sz w:val="22"/>
              <w:szCs w:val="22"/>
            </w:rPr>
          </w:pPr>
          <w:hyperlink w:anchor="_Toc73517412" w:history="1">
            <w:r w:rsidRPr="00484ACF">
              <w:rPr>
                <w:rStyle w:val="Hyperlink"/>
              </w:rPr>
              <w:t>1.5</w:t>
            </w:r>
            <w:r>
              <w:rPr>
                <w:rFonts w:asciiTheme="minorHAnsi" w:eastAsiaTheme="minorEastAsia" w:hAnsiTheme="minorHAnsi" w:cstheme="minorBidi"/>
                <w:sz w:val="22"/>
                <w:szCs w:val="22"/>
              </w:rPr>
              <w:tab/>
            </w:r>
            <w:r w:rsidRPr="00484ACF">
              <w:rPr>
                <w:rStyle w:val="Hyperlink"/>
              </w:rPr>
              <w:t>Used abbreviations</w:t>
            </w:r>
            <w:r>
              <w:rPr>
                <w:webHidden/>
              </w:rPr>
              <w:tab/>
            </w:r>
            <w:r>
              <w:rPr>
                <w:webHidden/>
              </w:rPr>
              <w:fldChar w:fldCharType="begin"/>
            </w:r>
            <w:r>
              <w:rPr>
                <w:webHidden/>
              </w:rPr>
              <w:instrText xml:space="preserve"> PAGEREF _Toc73517412 \h </w:instrText>
            </w:r>
            <w:r>
              <w:rPr>
                <w:webHidden/>
              </w:rPr>
            </w:r>
            <w:r>
              <w:rPr>
                <w:webHidden/>
              </w:rPr>
              <w:fldChar w:fldCharType="separate"/>
            </w:r>
            <w:r>
              <w:rPr>
                <w:webHidden/>
              </w:rPr>
              <w:t>6</w:t>
            </w:r>
            <w:r>
              <w:rPr>
                <w:webHidden/>
              </w:rPr>
              <w:fldChar w:fldCharType="end"/>
            </w:r>
          </w:hyperlink>
        </w:p>
        <w:p w14:paraId="1A370AFF" w14:textId="57FDA9D0" w:rsidR="00D52173" w:rsidRDefault="00D52173">
          <w:pPr>
            <w:pStyle w:val="TOC1"/>
            <w:rPr>
              <w:rFonts w:asciiTheme="minorHAnsi" w:eastAsiaTheme="minorEastAsia" w:hAnsiTheme="minorHAnsi" w:cstheme="minorBidi"/>
              <w:sz w:val="22"/>
              <w:szCs w:val="22"/>
            </w:rPr>
          </w:pPr>
          <w:hyperlink w:anchor="_Toc73517413" w:history="1">
            <w:r w:rsidRPr="00484ACF">
              <w:rPr>
                <w:rStyle w:val="Hyperlink"/>
              </w:rPr>
              <w:t>2</w:t>
            </w:r>
            <w:r>
              <w:rPr>
                <w:rFonts w:asciiTheme="minorHAnsi" w:eastAsiaTheme="minorEastAsia" w:hAnsiTheme="minorHAnsi" w:cstheme="minorBidi"/>
                <w:sz w:val="22"/>
                <w:szCs w:val="22"/>
              </w:rPr>
              <w:tab/>
            </w:r>
            <w:r w:rsidRPr="00484ACF">
              <w:rPr>
                <w:rStyle w:val="Hyperlink"/>
              </w:rPr>
              <w:t>Infrastructure Requirements</w:t>
            </w:r>
            <w:r>
              <w:rPr>
                <w:webHidden/>
              </w:rPr>
              <w:tab/>
            </w:r>
            <w:r>
              <w:rPr>
                <w:webHidden/>
              </w:rPr>
              <w:fldChar w:fldCharType="begin"/>
            </w:r>
            <w:r>
              <w:rPr>
                <w:webHidden/>
              </w:rPr>
              <w:instrText xml:space="preserve"> PAGEREF _Toc73517413 \h </w:instrText>
            </w:r>
            <w:r>
              <w:rPr>
                <w:webHidden/>
              </w:rPr>
            </w:r>
            <w:r>
              <w:rPr>
                <w:webHidden/>
              </w:rPr>
              <w:fldChar w:fldCharType="separate"/>
            </w:r>
            <w:r>
              <w:rPr>
                <w:webHidden/>
              </w:rPr>
              <w:t>7</w:t>
            </w:r>
            <w:r>
              <w:rPr>
                <w:webHidden/>
              </w:rPr>
              <w:fldChar w:fldCharType="end"/>
            </w:r>
          </w:hyperlink>
        </w:p>
        <w:p w14:paraId="4CAD8E5C" w14:textId="794F9615" w:rsidR="00D52173" w:rsidRDefault="00D52173">
          <w:pPr>
            <w:pStyle w:val="TOC1"/>
            <w:rPr>
              <w:rFonts w:asciiTheme="minorHAnsi" w:eastAsiaTheme="minorEastAsia" w:hAnsiTheme="minorHAnsi" w:cstheme="minorBidi"/>
              <w:sz w:val="22"/>
              <w:szCs w:val="22"/>
            </w:rPr>
          </w:pPr>
          <w:hyperlink w:anchor="_Toc73517414" w:history="1">
            <w:r w:rsidRPr="00484ACF">
              <w:rPr>
                <w:rStyle w:val="Hyperlink"/>
              </w:rPr>
              <w:t>3</w:t>
            </w:r>
            <w:r>
              <w:rPr>
                <w:rFonts w:asciiTheme="minorHAnsi" w:eastAsiaTheme="minorEastAsia" w:hAnsiTheme="minorHAnsi" w:cstheme="minorBidi"/>
                <w:sz w:val="22"/>
                <w:szCs w:val="22"/>
              </w:rPr>
              <w:tab/>
            </w:r>
            <w:r w:rsidRPr="00484ACF">
              <w:rPr>
                <w:rStyle w:val="Hyperlink"/>
              </w:rPr>
              <w:t>Assumptions</w:t>
            </w:r>
            <w:r>
              <w:rPr>
                <w:webHidden/>
              </w:rPr>
              <w:tab/>
            </w:r>
            <w:r>
              <w:rPr>
                <w:webHidden/>
              </w:rPr>
              <w:fldChar w:fldCharType="begin"/>
            </w:r>
            <w:r>
              <w:rPr>
                <w:webHidden/>
              </w:rPr>
              <w:instrText xml:space="preserve"> PAGEREF _Toc73517414 \h </w:instrText>
            </w:r>
            <w:r>
              <w:rPr>
                <w:webHidden/>
              </w:rPr>
            </w:r>
            <w:r>
              <w:rPr>
                <w:webHidden/>
              </w:rPr>
              <w:fldChar w:fldCharType="separate"/>
            </w:r>
            <w:r>
              <w:rPr>
                <w:webHidden/>
              </w:rPr>
              <w:t>8</w:t>
            </w:r>
            <w:r>
              <w:rPr>
                <w:webHidden/>
              </w:rPr>
              <w:fldChar w:fldCharType="end"/>
            </w:r>
          </w:hyperlink>
        </w:p>
        <w:p w14:paraId="393B4254" w14:textId="1EE980ED" w:rsidR="00D52173" w:rsidRDefault="00D52173">
          <w:pPr>
            <w:pStyle w:val="TOC1"/>
            <w:rPr>
              <w:rFonts w:asciiTheme="minorHAnsi" w:eastAsiaTheme="minorEastAsia" w:hAnsiTheme="minorHAnsi" w:cstheme="minorBidi"/>
              <w:sz w:val="22"/>
              <w:szCs w:val="22"/>
            </w:rPr>
          </w:pPr>
          <w:hyperlink w:anchor="_Toc73517415" w:history="1">
            <w:r w:rsidRPr="00484ACF">
              <w:rPr>
                <w:rStyle w:val="Hyperlink"/>
              </w:rPr>
              <w:t>4</w:t>
            </w:r>
            <w:r>
              <w:rPr>
                <w:rFonts w:asciiTheme="minorHAnsi" w:eastAsiaTheme="minorEastAsia" w:hAnsiTheme="minorHAnsi" w:cstheme="minorBidi"/>
                <w:sz w:val="22"/>
                <w:szCs w:val="22"/>
              </w:rPr>
              <w:tab/>
            </w:r>
            <w:r w:rsidRPr="00484ACF">
              <w:rPr>
                <w:rStyle w:val="Hyperlink"/>
              </w:rPr>
              <w:t>Overview of steps involved</w:t>
            </w:r>
            <w:r>
              <w:rPr>
                <w:webHidden/>
              </w:rPr>
              <w:tab/>
            </w:r>
            <w:r>
              <w:rPr>
                <w:webHidden/>
              </w:rPr>
              <w:fldChar w:fldCharType="begin"/>
            </w:r>
            <w:r>
              <w:rPr>
                <w:webHidden/>
              </w:rPr>
              <w:instrText xml:space="preserve"> PAGEREF _Toc73517415 \h </w:instrText>
            </w:r>
            <w:r>
              <w:rPr>
                <w:webHidden/>
              </w:rPr>
            </w:r>
            <w:r>
              <w:rPr>
                <w:webHidden/>
              </w:rPr>
              <w:fldChar w:fldCharType="separate"/>
            </w:r>
            <w:r>
              <w:rPr>
                <w:webHidden/>
              </w:rPr>
              <w:t>9</w:t>
            </w:r>
            <w:r>
              <w:rPr>
                <w:webHidden/>
              </w:rPr>
              <w:fldChar w:fldCharType="end"/>
            </w:r>
          </w:hyperlink>
        </w:p>
        <w:p w14:paraId="316C615D" w14:textId="59395AB0" w:rsidR="00D52173" w:rsidRDefault="00D52173">
          <w:pPr>
            <w:pStyle w:val="TOC2"/>
            <w:rPr>
              <w:rFonts w:asciiTheme="minorHAnsi" w:eastAsiaTheme="minorEastAsia" w:hAnsiTheme="minorHAnsi" w:cstheme="minorBidi"/>
              <w:sz w:val="22"/>
              <w:szCs w:val="22"/>
            </w:rPr>
          </w:pPr>
          <w:hyperlink w:anchor="_Toc73517416" w:history="1">
            <w:r w:rsidRPr="00484ACF">
              <w:rPr>
                <w:rStyle w:val="Hyperlink"/>
              </w:rPr>
              <w:t>4.1</w:t>
            </w:r>
            <w:r>
              <w:rPr>
                <w:rFonts w:asciiTheme="minorHAnsi" w:eastAsiaTheme="minorEastAsia" w:hAnsiTheme="minorHAnsi" w:cstheme="minorBidi"/>
                <w:sz w:val="22"/>
                <w:szCs w:val="22"/>
              </w:rPr>
              <w:tab/>
            </w:r>
            <w:r w:rsidRPr="00484ACF">
              <w:rPr>
                <w:rStyle w:val="Hyperlink"/>
              </w:rPr>
              <w:t>Test method</w:t>
            </w:r>
            <w:r>
              <w:rPr>
                <w:webHidden/>
              </w:rPr>
              <w:tab/>
            </w:r>
            <w:r>
              <w:rPr>
                <w:webHidden/>
              </w:rPr>
              <w:fldChar w:fldCharType="begin"/>
            </w:r>
            <w:r>
              <w:rPr>
                <w:webHidden/>
              </w:rPr>
              <w:instrText xml:space="preserve"> PAGEREF _Toc73517416 \h </w:instrText>
            </w:r>
            <w:r>
              <w:rPr>
                <w:webHidden/>
              </w:rPr>
            </w:r>
            <w:r>
              <w:rPr>
                <w:webHidden/>
              </w:rPr>
              <w:fldChar w:fldCharType="separate"/>
            </w:r>
            <w:r>
              <w:rPr>
                <w:webHidden/>
              </w:rPr>
              <w:t>9</w:t>
            </w:r>
            <w:r>
              <w:rPr>
                <w:webHidden/>
              </w:rPr>
              <w:fldChar w:fldCharType="end"/>
            </w:r>
          </w:hyperlink>
        </w:p>
        <w:p w14:paraId="25E00640" w14:textId="687FBCC1" w:rsidR="00D52173" w:rsidRDefault="00D52173">
          <w:pPr>
            <w:pStyle w:val="TOC2"/>
            <w:rPr>
              <w:rFonts w:asciiTheme="minorHAnsi" w:eastAsiaTheme="minorEastAsia" w:hAnsiTheme="minorHAnsi" w:cstheme="minorBidi"/>
              <w:sz w:val="22"/>
              <w:szCs w:val="22"/>
            </w:rPr>
          </w:pPr>
          <w:hyperlink w:anchor="_Toc73517417" w:history="1">
            <w:r w:rsidRPr="00484ACF">
              <w:rPr>
                <w:rStyle w:val="Hyperlink"/>
              </w:rPr>
              <w:t>4.2</w:t>
            </w:r>
            <w:r>
              <w:rPr>
                <w:rFonts w:asciiTheme="minorHAnsi" w:eastAsiaTheme="minorEastAsia" w:hAnsiTheme="minorHAnsi" w:cstheme="minorBidi"/>
                <w:sz w:val="22"/>
                <w:szCs w:val="22"/>
              </w:rPr>
              <w:tab/>
            </w:r>
            <w:r w:rsidRPr="00484ACF">
              <w:rPr>
                <w:rStyle w:val="Hyperlink"/>
              </w:rPr>
              <w:t>Planning and tests list</w:t>
            </w:r>
            <w:r>
              <w:rPr>
                <w:webHidden/>
              </w:rPr>
              <w:tab/>
            </w:r>
            <w:r>
              <w:rPr>
                <w:webHidden/>
              </w:rPr>
              <w:fldChar w:fldCharType="begin"/>
            </w:r>
            <w:r>
              <w:rPr>
                <w:webHidden/>
              </w:rPr>
              <w:instrText xml:space="preserve"> PAGEREF _Toc73517417 \h </w:instrText>
            </w:r>
            <w:r>
              <w:rPr>
                <w:webHidden/>
              </w:rPr>
            </w:r>
            <w:r>
              <w:rPr>
                <w:webHidden/>
              </w:rPr>
              <w:fldChar w:fldCharType="separate"/>
            </w:r>
            <w:r>
              <w:rPr>
                <w:webHidden/>
              </w:rPr>
              <w:t>9</w:t>
            </w:r>
            <w:r>
              <w:rPr>
                <w:webHidden/>
              </w:rPr>
              <w:fldChar w:fldCharType="end"/>
            </w:r>
          </w:hyperlink>
        </w:p>
        <w:p w14:paraId="1E5C9A72" w14:textId="7E483892" w:rsidR="00D52173" w:rsidRDefault="00D52173">
          <w:pPr>
            <w:pStyle w:val="TOC1"/>
            <w:rPr>
              <w:rFonts w:asciiTheme="minorHAnsi" w:eastAsiaTheme="minorEastAsia" w:hAnsiTheme="minorHAnsi" w:cstheme="minorBidi"/>
              <w:sz w:val="22"/>
              <w:szCs w:val="22"/>
            </w:rPr>
          </w:pPr>
          <w:hyperlink w:anchor="_Toc73517418" w:history="1">
            <w:r w:rsidRPr="00484ACF">
              <w:rPr>
                <w:rStyle w:val="Hyperlink"/>
              </w:rPr>
              <w:t>5</w:t>
            </w:r>
            <w:r>
              <w:rPr>
                <w:rFonts w:asciiTheme="minorHAnsi" w:eastAsiaTheme="minorEastAsia" w:hAnsiTheme="minorHAnsi" w:cstheme="minorBidi"/>
                <w:sz w:val="22"/>
                <w:szCs w:val="22"/>
              </w:rPr>
              <w:tab/>
            </w:r>
            <w:r w:rsidRPr="00484ACF">
              <w:rPr>
                <w:rStyle w:val="Hyperlink"/>
              </w:rPr>
              <w:t>Test Plan</w:t>
            </w:r>
            <w:r>
              <w:rPr>
                <w:webHidden/>
              </w:rPr>
              <w:tab/>
            </w:r>
            <w:r>
              <w:rPr>
                <w:webHidden/>
              </w:rPr>
              <w:fldChar w:fldCharType="begin"/>
            </w:r>
            <w:r>
              <w:rPr>
                <w:webHidden/>
              </w:rPr>
              <w:instrText xml:space="preserve"> PAGEREF _Toc73517418 \h </w:instrText>
            </w:r>
            <w:r>
              <w:rPr>
                <w:webHidden/>
              </w:rPr>
            </w:r>
            <w:r>
              <w:rPr>
                <w:webHidden/>
              </w:rPr>
              <w:fldChar w:fldCharType="separate"/>
            </w:r>
            <w:r>
              <w:rPr>
                <w:webHidden/>
              </w:rPr>
              <w:t>12</w:t>
            </w:r>
            <w:r>
              <w:rPr>
                <w:webHidden/>
              </w:rPr>
              <w:fldChar w:fldCharType="end"/>
            </w:r>
          </w:hyperlink>
        </w:p>
        <w:p w14:paraId="619DCF0B" w14:textId="3E73554F" w:rsidR="00D52173" w:rsidRDefault="00D52173">
          <w:pPr>
            <w:pStyle w:val="TOC5"/>
            <w:rPr>
              <w:rFonts w:asciiTheme="minorHAnsi" w:eastAsiaTheme="minorEastAsia" w:hAnsiTheme="minorHAnsi" w:cstheme="minorBidi"/>
              <w:sz w:val="22"/>
              <w:szCs w:val="22"/>
              <w:lang w:eastAsia="en-US"/>
            </w:rPr>
          </w:pPr>
          <w:hyperlink w:anchor="_Toc73517419" w:history="1">
            <w:r w:rsidRPr="00484ACF">
              <w:rPr>
                <w:rStyle w:val="Hyperlink"/>
              </w:rPr>
              <w:t>Test 1 SDDC Management – Check SDDC licences</w:t>
            </w:r>
            <w:r>
              <w:rPr>
                <w:webHidden/>
              </w:rPr>
              <w:tab/>
            </w:r>
            <w:r>
              <w:rPr>
                <w:webHidden/>
              </w:rPr>
              <w:fldChar w:fldCharType="begin"/>
            </w:r>
            <w:r>
              <w:rPr>
                <w:webHidden/>
              </w:rPr>
              <w:instrText xml:space="preserve"> PAGEREF _Toc73517419 \h </w:instrText>
            </w:r>
            <w:r>
              <w:rPr>
                <w:webHidden/>
              </w:rPr>
            </w:r>
            <w:r>
              <w:rPr>
                <w:webHidden/>
              </w:rPr>
              <w:fldChar w:fldCharType="separate"/>
            </w:r>
            <w:r>
              <w:rPr>
                <w:webHidden/>
              </w:rPr>
              <w:t>12</w:t>
            </w:r>
            <w:r>
              <w:rPr>
                <w:webHidden/>
              </w:rPr>
              <w:fldChar w:fldCharType="end"/>
            </w:r>
          </w:hyperlink>
        </w:p>
        <w:p w14:paraId="7E1CCBB5" w14:textId="3964D2FC" w:rsidR="00D52173" w:rsidRDefault="00D52173">
          <w:pPr>
            <w:pStyle w:val="TOC5"/>
            <w:rPr>
              <w:rFonts w:asciiTheme="minorHAnsi" w:eastAsiaTheme="minorEastAsia" w:hAnsiTheme="minorHAnsi" w:cstheme="minorBidi"/>
              <w:sz w:val="22"/>
              <w:szCs w:val="22"/>
              <w:lang w:eastAsia="en-US"/>
            </w:rPr>
          </w:pPr>
          <w:hyperlink w:anchor="_Toc73517420" w:history="1">
            <w:r w:rsidRPr="00484ACF">
              <w:rPr>
                <w:rStyle w:val="Hyperlink"/>
              </w:rPr>
              <w:t>Test 2 SDDC Management – Check SDDC bundles version</w:t>
            </w:r>
            <w:r>
              <w:rPr>
                <w:webHidden/>
              </w:rPr>
              <w:tab/>
            </w:r>
            <w:r>
              <w:rPr>
                <w:webHidden/>
              </w:rPr>
              <w:fldChar w:fldCharType="begin"/>
            </w:r>
            <w:r>
              <w:rPr>
                <w:webHidden/>
              </w:rPr>
              <w:instrText xml:space="preserve"> PAGEREF _Toc73517420 \h </w:instrText>
            </w:r>
            <w:r>
              <w:rPr>
                <w:webHidden/>
              </w:rPr>
            </w:r>
            <w:r>
              <w:rPr>
                <w:webHidden/>
              </w:rPr>
              <w:fldChar w:fldCharType="separate"/>
            </w:r>
            <w:r>
              <w:rPr>
                <w:webHidden/>
              </w:rPr>
              <w:t>12</w:t>
            </w:r>
            <w:r>
              <w:rPr>
                <w:webHidden/>
              </w:rPr>
              <w:fldChar w:fldCharType="end"/>
            </w:r>
          </w:hyperlink>
        </w:p>
        <w:p w14:paraId="31BFE27B" w14:textId="7983C570" w:rsidR="00D52173" w:rsidRDefault="00D52173">
          <w:pPr>
            <w:pStyle w:val="TOC5"/>
            <w:rPr>
              <w:rFonts w:asciiTheme="minorHAnsi" w:eastAsiaTheme="minorEastAsia" w:hAnsiTheme="minorHAnsi" w:cstheme="minorBidi"/>
              <w:sz w:val="22"/>
              <w:szCs w:val="22"/>
              <w:lang w:eastAsia="en-US"/>
            </w:rPr>
          </w:pPr>
          <w:hyperlink w:anchor="_Toc73517421" w:history="1">
            <w:r w:rsidRPr="00484ACF">
              <w:rPr>
                <w:rStyle w:val="Hyperlink"/>
              </w:rPr>
              <w:t>Test 3 SDDC Management – Check vRealize Suite component is deployed successfully (vLCM)</w:t>
            </w:r>
            <w:r>
              <w:rPr>
                <w:webHidden/>
              </w:rPr>
              <w:tab/>
            </w:r>
            <w:r>
              <w:rPr>
                <w:webHidden/>
              </w:rPr>
              <w:fldChar w:fldCharType="begin"/>
            </w:r>
            <w:r>
              <w:rPr>
                <w:webHidden/>
              </w:rPr>
              <w:instrText xml:space="preserve"> PAGEREF _Toc73517421 \h </w:instrText>
            </w:r>
            <w:r>
              <w:rPr>
                <w:webHidden/>
              </w:rPr>
            </w:r>
            <w:r>
              <w:rPr>
                <w:webHidden/>
              </w:rPr>
              <w:fldChar w:fldCharType="separate"/>
            </w:r>
            <w:r>
              <w:rPr>
                <w:webHidden/>
              </w:rPr>
              <w:t>12</w:t>
            </w:r>
            <w:r>
              <w:rPr>
                <w:webHidden/>
              </w:rPr>
              <w:fldChar w:fldCharType="end"/>
            </w:r>
          </w:hyperlink>
        </w:p>
        <w:p w14:paraId="296048C0" w14:textId="33F532A4" w:rsidR="00D52173" w:rsidRDefault="00D52173">
          <w:pPr>
            <w:pStyle w:val="TOC5"/>
            <w:rPr>
              <w:rFonts w:asciiTheme="minorHAnsi" w:eastAsiaTheme="minorEastAsia" w:hAnsiTheme="minorHAnsi" w:cstheme="minorBidi"/>
              <w:sz w:val="22"/>
              <w:szCs w:val="22"/>
              <w:lang w:eastAsia="en-US"/>
            </w:rPr>
          </w:pPr>
          <w:hyperlink w:anchor="_Toc73517422" w:history="1">
            <w:r w:rsidRPr="00484ACF">
              <w:rPr>
                <w:rStyle w:val="Hyperlink"/>
              </w:rPr>
              <w:t>Test 4 SDDC Management – Check Workload Domains status - MGT and CMP</w:t>
            </w:r>
            <w:r>
              <w:rPr>
                <w:webHidden/>
              </w:rPr>
              <w:tab/>
            </w:r>
            <w:r>
              <w:rPr>
                <w:webHidden/>
              </w:rPr>
              <w:fldChar w:fldCharType="begin"/>
            </w:r>
            <w:r>
              <w:rPr>
                <w:webHidden/>
              </w:rPr>
              <w:instrText xml:space="preserve"> PAGEREF _Toc73517422 \h </w:instrText>
            </w:r>
            <w:r>
              <w:rPr>
                <w:webHidden/>
              </w:rPr>
            </w:r>
            <w:r>
              <w:rPr>
                <w:webHidden/>
              </w:rPr>
              <w:fldChar w:fldCharType="separate"/>
            </w:r>
            <w:r>
              <w:rPr>
                <w:webHidden/>
              </w:rPr>
              <w:t>12</w:t>
            </w:r>
            <w:r>
              <w:rPr>
                <w:webHidden/>
              </w:rPr>
              <w:fldChar w:fldCharType="end"/>
            </w:r>
          </w:hyperlink>
        </w:p>
        <w:p w14:paraId="6DD3ACD6" w14:textId="71DE7334" w:rsidR="00D52173" w:rsidRDefault="00D52173">
          <w:pPr>
            <w:pStyle w:val="TOC5"/>
            <w:rPr>
              <w:rFonts w:asciiTheme="minorHAnsi" w:eastAsiaTheme="minorEastAsia" w:hAnsiTheme="minorHAnsi" w:cstheme="minorBidi"/>
              <w:sz w:val="22"/>
              <w:szCs w:val="22"/>
              <w:lang w:eastAsia="en-US"/>
            </w:rPr>
          </w:pPr>
          <w:hyperlink w:anchor="_Toc73517423" w:history="1">
            <w:r w:rsidRPr="00484ACF">
              <w:rPr>
                <w:rStyle w:val="Hyperlink"/>
              </w:rPr>
              <w:t>Test 5 SDDC Management - Check and validate vCenter connectivity in SDDC Manager</w:t>
            </w:r>
            <w:r>
              <w:rPr>
                <w:webHidden/>
              </w:rPr>
              <w:tab/>
            </w:r>
            <w:r>
              <w:rPr>
                <w:webHidden/>
              </w:rPr>
              <w:fldChar w:fldCharType="begin"/>
            </w:r>
            <w:r>
              <w:rPr>
                <w:webHidden/>
              </w:rPr>
              <w:instrText xml:space="preserve"> PAGEREF _Toc73517423 \h </w:instrText>
            </w:r>
            <w:r>
              <w:rPr>
                <w:webHidden/>
              </w:rPr>
            </w:r>
            <w:r>
              <w:rPr>
                <w:webHidden/>
              </w:rPr>
              <w:fldChar w:fldCharType="separate"/>
            </w:r>
            <w:r>
              <w:rPr>
                <w:webHidden/>
              </w:rPr>
              <w:t>13</w:t>
            </w:r>
            <w:r>
              <w:rPr>
                <w:webHidden/>
              </w:rPr>
              <w:fldChar w:fldCharType="end"/>
            </w:r>
          </w:hyperlink>
        </w:p>
        <w:p w14:paraId="6C9A8BB2" w14:textId="0D455AD0" w:rsidR="00D52173" w:rsidRDefault="00D52173">
          <w:pPr>
            <w:pStyle w:val="TOC5"/>
            <w:rPr>
              <w:rFonts w:asciiTheme="minorHAnsi" w:eastAsiaTheme="minorEastAsia" w:hAnsiTheme="minorHAnsi" w:cstheme="minorBidi"/>
              <w:sz w:val="22"/>
              <w:szCs w:val="22"/>
              <w:lang w:eastAsia="en-US"/>
            </w:rPr>
          </w:pPr>
          <w:hyperlink w:anchor="_Toc73517424" w:history="1">
            <w:r w:rsidRPr="00484ACF">
              <w:rPr>
                <w:rStyle w:val="Hyperlink"/>
              </w:rPr>
              <w:t>Test 6 SDDC Management - Check health status of Clusters and Hosts in SDDC Manager</w:t>
            </w:r>
            <w:r>
              <w:rPr>
                <w:webHidden/>
              </w:rPr>
              <w:tab/>
            </w:r>
            <w:r>
              <w:rPr>
                <w:webHidden/>
              </w:rPr>
              <w:fldChar w:fldCharType="begin"/>
            </w:r>
            <w:r>
              <w:rPr>
                <w:webHidden/>
              </w:rPr>
              <w:instrText xml:space="preserve"> PAGEREF _Toc73517424 \h </w:instrText>
            </w:r>
            <w:r>
              <w:rPr>
                <w:webHidden/>
              </w:rPr>
            </w:r>
            <w:r>
              <w:rPr>
                <w:webHidden/>
              </w:rPr>
              <w:fldChar w:fldCharType="separate"/>
            </w:r>
            <w:r>
              <w:rPr>
                <w:webHidden/>
              </w:rPr>
              <w:t>13</w:t>
            </w:r>
            <w:r>
              <w:rPr>
                <w:webHidden/>
              </w:rPr>
              <w:fldChar w:fldCharType="end"/>
            </w:r>
          </w:hyperlink>
        </w:p>
        <w:p w14:paraId="7FEE1289" w14:textId="4B447DB1" w:rsidR="00D52173" w:rsidRDefault="00D52173">
          <w:pPr>
            <w:pStyle w:val="TOC5"/>
            <w:rPr>
              <w:rFonts w:asciiTheme="minorHAnsi" w:eastAsiaTheme="minorEastAsia" w:hAnsiTheme="minorHAnsi" w:cstheme="minorBidi"/>
              <w:sz w:val="22"/>
              <w:szCs w:val="22"/>
              <w:lang w:eastAsia="en-US"/>
            </w:rPr>
          </w:pPr>
          <w:hyperlink w:anchor="_Toc73517425" w:history="1">
            <w:r w:rsidRPr="00484ACF">
              <w:rPr>
                <w:rStyle w:val="Hyperlink"/>
              </w:rPr>
              <w:t>Test 7 SDDC Management - Check certificates are created for vCF components</w:t>
            </w:r>
            <w:r>
              <w:rPr>
                <w:webHidden/>
              </w:rPr>
              <w:tab/>
            </w:r>
            <w:r>
              <w:rPr>
                <w:webHidden/>
              </w:rPr>
              <w:fldChar w:fldCharType="begin"/>
            </w:r>
            <w:r>
              <w:rPr>
                <w:webHidden/>
              </w:rPr>
              <w:instrText xml:space="preserve"> PAGEREF _Toc73517425 \h </w:instrText>
            </w:r>
            <w:r>
              <w:rPr>
                <w:webHidden/>
              </w:rPr>
            </w:r>
            <w:r>
              <w:rPr>
                <w:webHidden/>
              </w:rPr>
              <w:fldChar w:fldCharType="separate"/>
            </w:r>
            <w:r>
              <w:rPr>
                <w:webHidden/>
              </w:rPr>
              <w:t>13</w:t>
            </w:r>
            <w:r>
              <w:rPr>
                <w:webHidden/>
              </w:rPr>
              <w:fldChar w:fldCharType="end"/>
            </w:r>
          </w:hyperlink>
        </w:p>
        <w:p w14:paraId="6B4A211B" w14:textId="4B66C8FF" w:rsidR="00D52173" w:rsidRDefault="00D52173">
          <w:pPr>
            <w:pStyle w:val="TOC5"/>
            <w:rPr>
              <w:rFonts w:asciiTheme="minorHAnsi" w:eastAsiaTheme="minorEastAsia" w:hAnsiTheme="minorHAnsi" w:cstheme="minorBidi"/>
              <w:sz w:val="22"/>
              <w:szCs w:val="22"/>
              <w:lang w:eastAsia="en-US"/>
            </w:rPr>
          </w:pPr>
          <w:hyperlink w:anchor="_Toc73517426" w:history="1">
            <w:r w:rsidRPr="00484ACF">
              <w:rPr>
                <w:rStyle w:val="Hyperlink"/>
              </w:rPr>
              <w:t>Test 8 SDDC Management - Check access to vCenter Servers</w:t>
            </w:r>
            <w:r>
              <w:rPr>
                <w:webHidden/>
              </w:rPr>
              <w:tab/>
            </w:r>
            <w:r>
              <w:rPr>
                <w:webHidden/>
              </w:rPr>
              <w:fldChar w:fldCharType="begin"/>
            </w:r>
            <w:r>
              <w:rPr>
                <w:webHidden/>
              </w:rPr>
              <w:instrText xml:space="preserve"> PAGEREF _Toc73517426 \h </w:instrText>
            </w:r>
            <w:r>
              <w:rPr>
                <w:webHidden/>
              </w:rPr>
            </w:r>
            <w:r>
              <w:rPr>
                <w:webHidden/>
              </w:rPr>
              <w:fldChar w:fldCharType="separate"/>
            </w:r>
            <w:r>
              <w:rPr>
                <w:webHidden/>
              </w:rPr>
              <w:t>13</w:t>
            </w:r>
            <w:r>
              <w:rPr>
                <w:webHidden/>
              </w:rPr>
              <w:fldChar w:fldCharType="end"/>
            </w:r>
          </w:hyperlink>
        </w:p>
        <w:p w14:paraId="15E4F515" w14:textId="1B030FC4" w:rsidR="00D52173" w:rsidRDefault="00D52173">
          <w:pPr>
            <w:pStyle w:val="TOC5"/>
            <w:rPr>
              <w:rFonts w:asciiTheme="minorHAnsi" w:eastAsiaTheme="minorEastAsia" w:hAnsiTheme="minorHAnsi" w:cstheme="minorBidi"/>
              <w:sz w:val="22"/>
              <w:szCs w:val="22"/>
              <w:lang w:eastAsia="en-US"/>
            </w:rPr>
          </w:pPr>
          <w:hyperlink w:anchor="_Toc73517427" w:history="1">
            <w:r w:rsidRPr="00484ACF">
              <w:rPr>
                <w:rStyle w:val="Hyperlink"/>
              </w:rPr>
              <w:t>Test 9 DHC Infrastructure - Check access to vCenter Servers</w:t>
            </w:r>
            <w:r>
              <w:rPr>
                <w:webHidden/>
              </w:rPr>
              <w:tab/>
            </w:r>
            <w:r>
              <w:rPr>
                <w:webHidden/>
              </w:rPr>
              <w:fldChar w:fldCharType="begin"/>
            </w:r>
            <w:r>
              <w:rPr>
                <w:webHidden/>
              </w:rPr>
              <w:instrText xml:space="preserve"> PAGEREF _Toc73517427 \h </w:instrText>
            </w:r>
            <w:r>
              <w:rPr>
                <w:webHidden/>
              </w:rPr>
            </w:r>
            <w:r>
              <w:rPr>
                <w:webHidden/>
              </w:rPr>
              <w:fldChar w:fldCharType="separate"/>
            </w:r>
            <w:r>
              <w:rPr>
                <w:webHidden/>
              </w:rPr>
              <w:t>14</w:t>
            </w:r>
            <w:r>
              <w:rPr>
                <w:webHidden/>
              </w:rPr>
              <w:fldChar w:fldCharType="end"/>
            </w:r>
          </w:hyperlink>
        </w:p>
        <w:p w14:paraId="0B9AEC3E" w14:textId="74248036" w:rsidR="00D52173" w:rsidRDefault="00D52173">
          <w:pPr>
            <w:pStyle w:val="TOC5"/>
            <w:rPr>
              <w:rFonts w:asciiTheme="minorHAnsi" w:eastAsiaTheme="minorEastAsia" w:hAnsiTheme="minorHAnsi" w:cstheme="minorBidi"/>
              <w:sz w:val="22"/>
              <w:szCs w:val="22"/>
              <w:lang w:eastAsia="en-US"/>
            </w:rPr>
          </w:pPr>
          <w:hyperlink w:anchor="_Toc73517428" w:history="1">
            <w:r w:rsidRPr="00484ACF">
              <w:rPr>
                <w:rStyle w:val="Hyperlink"/>
              </w:rPr>
              <w:t>Test 10 DHC Infrastructure - Check health status of Clusters in vCenter</w:t>
            </w:r>
            <w:r>
              <w:rPr>
                <w:webHidden/>
              </w:rPr>
              <w:tab/>
            </w:r>
            <w:r>
              <w:rPr>
                <w:webHidden/>
              </w:rPr>
              <w:fldChar w:fldCharType="begin"/>
            </w:r>
            <w:r>
              <w:rPr>
                <w:webHidden/>
              </w:rPr>
              <w:instrText xml:space="preserve"> PAGEREF _Toc73517428 \h </w:instrText>
            </w:r>
            <w:r>
              <w:rPr>
                <w:webHidden/>
              </w:rPr>
            </w:r>
            <w:r>
              <w:rPr>
                <w:webHidden/>
              </w:rPr>
              <w:fldChar w:fldCharType="separate"/>
            </w:r>
            <w:r>
              <w:rPr>
                <w:webHidden/>
              </w:rPr>
              <w:t>14</w:t>
            </w:r>
            <w:r>
              <w:rPr>
                <w:webHidden/>
              </w:rPr>
              <w:fldChar w:fldCharType="end"/>
            </w:r>
          </w:hyperlink>
        </w:p>
        <w:p w14:paraId="5165B02F" w14:textId="0BC357A5" w:rsidR="00D52173" w:rsidRDefault="00D52173">
          <w:pPr>
            <w:pStyle w:val="TOC5"/>
            <w:rPr>
              <w:rFonts w:asciiTheme="minorHAnsi" w:eastAsiaTheme="minorEastAsia" w:hAnsiTheme="minorHAnsi" w:cstheme="minorBidi"/>
              <w:sz w:val="22"/>
              <w:szCs w:val="22"/>
              <w:lang w:eastAsia="en-US"/>
            </w:rPr>
          </w:pPr>
          <w:hyperlink w:anchor="_Toc73517429" w:history="1">
            <w:r w:rsidRPr="00484ACF">
              <w:rPr>
                <w:rStyle w:val="Hyperlink"/>
              </w:rPr>
              <w:t>Test 11 DHC Infrastructure - Check health status of Hosts in vCenter</w:t>
            </w:r>
            <w:r>
              <w:rPr>
                <w:webHidden/>
              </w:rPr>
              <w:tab/>
            </w:r>
            <w:r>
              <w:rPr>
                <w:webHidden/>
              </w:rPr>
              <w:fldChar w:fldCharType="begin"/>
            </w:r>
            <w:r>
              <w:rPr>
                <w:webHidden/>
              </w:rPr>
              <w:instrText xml:space="preserve"> PAGEREF _Toc73517429 \h </w:instrText>
            </w:r>
            <w:r>
              <w:rPr>
                <w:webHidden/>
              </w:rPr>
            </w:r>
            <w:r>
              <w:rPr>
                <w:webHidden/>
              </w:rPr>
              <w:fldChar w:fldCharType="separate"/>
            </w:r>
            <w:r>
              <w:rPr>
                <w:webHidden/>
              </w:rPr>
              <w:t>15</w:t>
            </w:r>
            <w:r>
              <w:rPr>
                <w:webHidden/>
              </w:rPr>
              <w:fldChar w:fldCharType="end"/>
            </w:r>
          </w:hyperlink>
        </w:p>
        <w:p w14:paraId="4524D49D" w14:textId="32768553" w:rsidR="00D52173" w:rsidRDefault="00D52173">
          <w:pPr>
            <w:pStyle w:val="TOC5"/>
            <w:rPr>
              <w:rFonts w:asciiTheme="minorHAnsi" w:eastAsiaTheme="minorEastAsia" w:hAnsiTheme="minorHAnsi" w:cstheme="minorBidi"/>
              <w:sz w:val="22"/>
              <w:szCs w:val="22"/>
              <w:lang w:eastAsia="en-US"/>
            </w:rPr>
          </w:pPr>
          <w:hyperlink w:anchor="_Toc73517430" w:history="1">
            <w:r w:rsidRPr="00484ACF">
              <w:rPr>
                <w:rStyle w:val="Hyperlink"/>
              </w:rPr>
              <w:t>Test 12 DHC Infrastructure - Check vSphere general functionality: vMotion</w:t>
            </w:r>
            <w:r>
              <w:rPr>
                <w:webHidden/>
              </w:rPr>
              <w:tab/>
            </w:r>
            <w:r>
              <w:rPr>
                <w:webHidden/>
              </w:rPr>
              <w:fldChar w:fldCharType="begin"/>
            </w:r>
            <w:r>
              <w:rPr>
                <w:webHidden/>
              </w:rPr>
              <w:instrText xml:space="preserve"> PAGEREF _Toc73517430 \h </w:instrText>
            </w:r>
            <w:r>
              <w:rPr>
                <w:webHidden/>
              </w:rPr>
            </w:r>
            <w:r>
              <w:rPr>
                <w:webHidden/>
              </w:rPr>
              <w:fldChar w:fldCharType="separate"/>
            </w:r>
            <w:r>
              <w:rPr>
                <w:webHidden/>
              </w:rPr>
              <w:t>15</w:t>
            </w:r>
            <w:r>
              <w:rPr>
                <w:webHidden/>
              </w:rPr>
              <w:fldChar w:fldCharType="end"/>
            </w:r>
          </w:hyperlink>
        </w:p>
        <w:p w14:paraId="30FD6733" w14:textId="7D2F01D6" w:rsidR="00D52173" w:rsidRDefault="00D52173">
          <w:pPr>
            <w:pStyle w:val="TOC5"/>
            <w:rPr>
              <w:rFonts w:asciiTheme="minorHAnsi" w:eastAsiaTheme="minorEastAsia" w:hAnsiTheme="minorHAnsi" w:cstheme="minorBidi"/>
              <w:sz w:val="22"/>
              <w:szCs w:val="22"/>
              <w:lang w:eastAsia="en-US"/>
            </w:rPr>
          </w:pPr>
          <w:hyperlink w:anchor="_Toc73517431" w:history="1">
            <w:r w:rsidRPr="00484ACF">
              <w:rPr>
                <w:rStyle w:val="Hyperlink"/>
              </w:rPr>
              <w:t>Test 13 DHC Infrastructure -  Check vSphere general functionality: HA</w:t>
            </w:r>
            <w:r>
              <w:rPr>
                <w:webHidden/>
              </w:rPr>
              <w:tab/>
            </w:r>
            <w:r>
              <w:rPr>
                <w:webHidden/>
              </w:rPr>
              <w:fldChar w:fldCharType="begin"/>
            </w:r>
            <w:r>
              <w:rPr>
                <w:webHidden/>
              </w:rPr>
              <w:instrText xml:space="preserve"> PAGEREF _Toc73517431 \h </w:instrText>
            </w:r>
            <w:r>
              <w:rPr>
                <w:webHidden/>
              </w:rPr>
            </w:r>
            <w:r>
              <w:rPr>
                <w:webHidden/>
              </w:rPr>
              <w:fldChar w:fldCharType="separate"/>
            </w:r>
            <w:r>
              <w:rPr>
                <w:webHidden/>
              </w:rPr>
              <w:t>16</w:t>
            </w:r>
            <w:r>
              <w:rPr>
                <w:webHidden/>
              </w:rPr>
              <w:fldChar w:fldCharType="end"/>
            </w:r>
          </w:hyperlink>
        </w:p>
        <w:p w14:paraId="046CD30B" w14:textId="55812B04" w:rsidR="00D52173" w:rsidRDefault="00D52173">
          <w:pPr>
            <w:pStyle w:val="TOC5"/>
            <w:rPr>
              <w:rFonts w:asciiTheme="minorHAnsi" w:eastAsiaTheme="minorEastAsia" w:hAnsiTheme="minorHAnsi" w:cstheme="minorBidi"/>
              <w:sz w:val="22"/>
              <w:szCs w:val="22"/>
              <w:lang w:eastAsia="en-US"/>
            </w:rPr>
          </w:pPr>
          <w:hyperlink w:anchor="_Toc73517432" w:history="1">
            <w:r w:rsidRPr="00484ACF">
              <w:rPr>
                <w:rStyle w:val="Hyperlink"/>
              </w:rPr>
              <w:t>Test 14 DHC Infrastructure - Verify if vROps is synchronizing accounts with vIDM</w:t>
            </w:r>
            <w:r>
              <w:rPr>
                <w:webHidden/>
              </w:rPr>
              <w:tab/>
            </w:r>
            <w:r>
              <w:rPr>
                <w:webHidden/>
              </w:rPr>
              <w:fldChar w:fldCharType="begin"/>
            </w:r>
            <w:r>
              <w:rPr>
                <w:webHidden/>
              </w:rPr>
              <w:instrText xml:space="preserve"> PAGEREF _Toc73517432 \h </w:instrText>
            </w:r>
            <w:r>
              <w:rPr>
                <w:webHidden/>
              </w:rPr>
            </w:r>
            <w:r>
              <w:rPr>
                <w:webHidden/>
              </w:rPr>
              <w:fldChar w:fldCharType="separate"/>
            </w:r>
            <w:r>
              <w:rPr>
                <w:webHidden/>
              </w:rPr>
              <w:t>16</w:t>
            </w:r>
            <w:r>
              <w:rPr>
                <w:webHidden/>
              </w:rPr>
              <w:fldChar w:fldCharType="end"/>
            </w:r>
          </w:hyperlink>
        </w:p>
        <w:p w14:paraId="5DE8F35C" w14:textId="3C763ECD" w:rsidR="00D52173" w:rsidRDefault="00D52173">
          <w:pPr>
            <w:pStyle w:val="TOC5"/>
            <w:rPr>
              <w:rFonts w:asciiTheme="minorHAnsi" w:eastAsiaTheme="minorEastAsia" w:hAnsiTheme="minorHAnsi" w:cstheme="minorBidi"/>
              <w:sz w:val="22"/>
              <w:szCs w:val="22"/>
              <w:lang w:eastAsia="en-US"/>
            </w:rPr>
          </w:pPr>
          <w:hyperlink w:anchor="_Toc73517433" w:history="1">
            <w:r w:rsidRPr="00484ACF">
              <w:rPr>
                <w:rStyle w:val="Hyperlink"/>
              </w:rPr>
              <w:t>Test 15 DHC Infrastructure - Check access to DNS</w:t>
            </w:r>
            <w:r>
              <w:rPr>
                <w:webHidden/>
              </w:rPr>
              <w:tab/>
            </w:r>
            <w:r>
              <w:rPr>
                <w:webHidden/>
              </w:rPr>
              <w:fldChar w:fldCharType="begin"/>
            </w:r>
            <w:r>
              <w:rPr>
                <w:webHidden/>
              </w:rPr>
              <w:instrText xml:space="preserve"> PAGEREF _Toc73517433 \h </w:instrText>
            </w:r>
            <w:r>
              <w:rPr>
                <w:webHidden/>
              </w:rPr>
            </w:r>
            <w:r>
              <w:rPr>
                <w:webHidden/>
              </w:rPr>
              <w:fldChar w:fldCharType="separate"/>
            </w:r>
            <w:r>
              <w:rPr>
                <w:webHidden/>
              </w:rPr>
              <w:t>16</w:t>
            </w:r>
            <w:r>
              <w:rPr>
                <w:webHidden/>
              </w:rPr>
              <w:fldChar w:fldCharType="end"/>
            </w:r>
          </w:hyperlink>
        </w:p>
        <w:p w14:paraId="4CCCEA43" w14:textId="2F671FF3" w:rsidR="00D52173" w:rsidRDefault="00D52173">
          <w:pPr>
            <w:pStyle w:val="TOC5"/>
            <w:rPr>
              <w:rFonts w:asciiTheme="minorHAnsi" w:eastAsiaTheme="minorEastAsia" w:hAnsiTheme="minorHAnsi" w:cstheme="minorBidi"/>
              <w:sz w:val="22"/>
              <w:szCs w:val="22"/>
              <w:lang w:eastAsia="en-US"/>
            </w:rPr>
          </w:pPr>
          <w:hyperlink w:anchor="_Toc73517434" w:history="1">
            <w:r w:rsidRPr="00484ACF">
              <w:rPr>
                <w:rStyle w:val="Hyperlink"/>
              </w:rPr>
              <w:t>Test 16 DHC Infrastructure - Check access to Active Directory</w:t>
            </w:r>
            <w:r>
              <w:rPr>
                <w:webHidden/>
              </w:rPr>
              <w:tab/>
            </w:r>
            <w:r>
              <w:rPr>
                <w:webHidden/>
              </w:rPr>
              <w:fldChar w:fldCharType="begin"/>
            </w:r>
            <w:r>
              <w:rPr>
                <w:webHidden/>
              </w:rPr>
              <w:instrText xml:space="preserve"> PAGEREF _Toc73517434 \h </w:instrText>
            </w:r>
            <w:r>
              <w:rPr>
                <w:webHidden/>
              </w:rPr>
            </w:r>
            <w:r>
              <w:rPr>
                <w:webHidden/>
              </w:rPr>
              <w:fldChar w:fldCharType="separate"/>
            </w:r>
            <w:r>
              <w:rPr>
                <w:webHidden/>
              </w:rPr>
              <w:t>16</w:t>
            </w:r>
            <w:r>
              <w:rPr>
                <w:webHidden/>
              </w:rPr>
              <w:fldChar w:fldCharType="end"/>
            </w:r>
          </w:hyperlink>
        </w:p>
        <w:p w14:paraId="6C43DE02" w14:textId="73038216" w:rsidR="00D52173" w:rsidRDefault="00D52173">
          <w:pPr>
            <w:pStyle w:val="TOC5"/>
            <w:rPr>
              <w:rFonts w:asciiTheme="minorHAnsi" w:eastAsiaTheme="minorEastAsia" w:hAnsiTheme="minorHAnsi" w:cstheme="minorBidi"/>
              <w:sz w:val="22"/>
              <w:szCs w:val="22"/>
              <w:lang w:eastAsia="en-US"/>
            </w:rPr>
          </w:pPr>
          <w:hyperlink w:anchor="_Toc73517435" w:history="1">
            <w:r w:rsidRPr="00484ACF">
              <w:rPr>
                <w:rStyle w:val="Hyperlink"/>
              </w:rPr>
              <w:t>Test 17 DHC Infrastructure - Check NSX-T configuration for Management</w:t>
            </w:r>
            <w:r>
              <w:rPr>
                <w:webHidden/>
              </w:rPr>
              <w:tab/>
            </w:r>
            <w:r>
              <w:rPr>
                <w:webHidden/>
              </w:rPr>
              <w:fldChar w:fldCharType="begin"/>
            </w:r>
            <w:r>
              <w:rPr>
                <w:webHidden/>
              </w:rPr>
              <w:instrText xml:space="preserve"> PAGEREF _Toc73517435 \h </w:instrText>
            </w:r>
            <w:r>
              <w:rPr>
                <w:webHidden/>
              </w:rPr>
            </w:r>
            <w:r>
              <w:rPr>
                <w:webHidden/>
              </w:rPr>
              <w:fldChar w:fldCharType="separate"/>
            </w:r>
            <w:r>
              <w:rPr>
                <w:webHidden/>
              </w:rPr>
              <w:t>17</w:t>
            </w:r>
            <w:r>
              <w:rPr>
                <w:webHidden/>
              </w:rPr>
              <w:fldChar w:fldCharType="end"/>
            </w:r>
          </w:hyperlink>
        </w:p>
        <w:p w14:paraId="02A8F27C" w14:textId="7DC12C20" w:rsidR="00D52173" w:rsidRDefault="00D52173">
          <w:pPr>
            <w:pStyle w:val="TOC5"/>
            <w:rPr>
              <w:rFonts w:asciiTheme="minorHAnsi" w:eastAsiaTheme="minorEastAsia" w:hAnsiTheme="minorHAnsi" w:cstheme="minorBidi"/>
              <w:sz w:val="22"/>
              <w:szCs w:val="22"/>
              <w:lang w:eastAsia="en-US"/>
            </w:rPr>
          </w:pPr>
          <w:hyperlink w:anchor="_Toc73517436" w:history="1">
            <w:r w:rsidRPr="00484ACF">
              <w:rPr>
                <w:rStyle w:val="Hyperlink"/>
              </w:rPr>
              <w:t>Test 18 DHC Infrastructure - Check NSX-T configuration for Workload</w:t>
            </w:r>
            <w:r>
              <w:rPr>
                <w:webHidden/>
              </w:rPr>
              <w:tab/>
            </w:r>
            <w:r>
              <w:rPr>
                <w:webHidden/>
              </w:rPr>
              <w:fldChar w:fldCharType="begin"/>
            </w:r>
            <w:r>
              <w:rPr>
                <w:webHidden/>
              </w:rPr>
              <w:instrText xml:space="preserve"> PAGEREF _Toc73517436 \h </w:instrText>
            </w:r>
            <w:r>
              <w:rPr>
                <w:webHidden/>
              </w:rPr>
            </w:r>
            <w:r>
              <w:rPr>
                <w:webHidden/>
              </w:rPr>
              <w:fldChar w:fldCharType="separate"/>
            </w:r>
            <w:r>
              <w:rPr>
                <w:webHidden/>
              </w:rPr>
              <w:t>18</w:t>
            </w:r>
            <w:r>
              <w:rPr>
                <w:webHidden/>
              </w:rPr>
              <w:fldChar w:fldCharType="end"/>
            </w:r>
          </w:hyperlink>
        </w:p>
        <w:p w14:paraId="266B26FC" w14:textId="4BE41EA4" w:rsidR="00D52173" w:rsidRDefault="00D52173">
          <w:pPr>
            <w:pStyle w:val="TOC5"/>
            <w:rPr>
              <w:rFonts w:asciiTheme="minorHAnsi" w:eastAsiaTheme="minorEastAsia" w:hAnsiTheme="minorHAnsi" w:cstheme="minorBidi"/>
              <w:sz w:val="22"/>
              <w:szCs w:val="22"/>
              <w:lang w:eastAsia="en-US"/>
            </w:rPr>
          </w:pPr>
          <w:hyperlink w:anchor="_Toc73517437" w:history="1">
            <w:r w:rsidRPr="00484ACF">
              <w:rPr>
                <w:rStyle w:val="Hyperlink"/>
              </w:rPr>
              <w:t>Test 19 DHC Infrastructure – Check LogInsight configuration</w:t>
            </w:r>
            <w:r>
              <w:rPr>
                <w:webHidden/>
              </w:rPr>
              <w:tab/>
            </w:r>
            <w:r>
              <w:rPr>
                <w:webHidden/>
              </w:rPr>
              <w:fldChar w:fldCharType="begin"/>
            </w:r>
            <w:r>
              <w:rPr>
                <w:webHidden/>
              </w:rPr>
              <w:instrText xml:space="preserve"> PAGEREF _Toc73517437 \h </w:instrText>
            </w:r>
            <w:r>
              <w:rPr>
                <w:webHidden/>
              </w:rPr>
            </w:r>
            <w:r>
              <w:rPr>
                <w:webHidden/>
              </w:rPr>
              <w:fldChar w:fldCharType="separate"/>
            </w:r>
            <w:r>
              <w:rPr>
                <w:webHidden/>
              </w:rPr>
              <w:t>18</w:t>
            </w:r>
            <w:r>
              <w:rPr>
                <w:webHidden/>
              </w:rPr>
              <w:fldChar w:fldCharType="end"/>
            </w:r>
          </w:hyperlink>
        </w:p>
        <w:p w14:paraId="77C36444" w14:textId="0E570521" w:rsidR="00D52173" w:rsidRDefault="00D52173">
          <w:pPr>
            <w:pStyle w:val="TOC5"/>
            <w:rPr>
              <w:rFonts w:asciiTheme="minorHAnsi" w:eastAsiaTheme="minorEastAsia" w:hAnsiTheme="minorHAnsi" w:cstheme="minorBidi"/>
              <w:sz w:val="22"/>
              <w:szCs w:val="22"/>
              <w:lang w:eastAsia="en-US"/>
            </w:rPr>
          </w:pPr>
          <w:hyperlink w:anchor="_Toc73517438" w:history="1">
            <w:r w:rsidRPr="00484ACF">
              <w:rPr>
                <w:rStyle w:val="Hyperlink"/>
              </w:rPr>
              <w:t>Test 20 DHC Infrastructure – Check vRSLCM configuration</w:t>
            </w:r>
            <w:r>
              <w:rPr>
                <w:webHidden/>
              </w:rPr>
              <w:tab/>
            </w:r>
            <w:r>
              <w:rPr>
                <w:webHidden/>
              </w:rPr>
              <w:fldChar w:fldCharType="begin"/>
            </w:r>
            <w:r>
              <w:rPr>
                <w:webHidden/>
              </w:rPr>
              <w:instrText xml:space="preserve"> PAGEREF _Toc73517438 \h </w:instrText>
            </w:r>
            <w:r>
              <w:rPr>
                <w:webHidden/>
              </w:rPr>
            </w:r>
            <w:r>
              <w:rPr>
                <w:webHidden/>
              </w:rPr>
              <w:fldChar w:fldCharType="separate"/>
            </w:r>
            <w:r>
              <w:rPr>
                <w:webHidden/>
              </w:rPr>
              <w:t>19</w:t>
            </w:r>
            <w:r>
              <w:rPr>
                <w:webHidden/>
              </w:rPr>
              <w:fldChar w:fldCharType="end"/>
            </w:r>
          </w:hyperlink>
        </w:p>
        <w:p w14:paraId="1DEA89EE" w14:textId="1D8FEB17" w:rsidR="00D52173" w:rsidRDefault="00D52173">
          <w:pPr>
            <w:pStyle w:val="TOC5"/>
            <w:rPr>
              <w:rFonts w:asciiTheme="minorHAnsi" w:eastAsiaTheme="minorEastAsia" w:hAnsiTheme="minorHAnsi" w:cstheme="minorBidi"/>
              <w:sz w:val="22"/>
              <w:szCs w:val="22"/>
              <w:lang w:eastAsia="en-US"/>
            </w:rPr>
          </w:pPr>
          <w:hyperlink w:anchor="_Toc73517439" w:history="1">
            <w:r w:rsidRPr="00484ACF">
              <w:rPr>
                <w:rStyle w:val="Hyperlink"/>
              </w:rPr>
              <w:t>Test 21 DHC Infrastructure – Check vROPS configuration</w:t>
            </w:r>
            <w:r>
              <w:rPr>
                <w:webHidden/>
              </w:rPr>
              <w:tab/>
            </w:r>
            <w:r>
              <w:rPr>
                <w:webHidden/>
              </w:rPr>
              <w:fldChar w:fldCharType="begin"/>
            </w:r>
            <w:r>
              <w:rPr>
                <w:webHidden/>
              </w:rPr>
              <w:instrText xml:space="preserve"> PAGEREF _Toc73517439 \h </w:instrText>
            </w:r>
            <w:r>
              <w:rPr>
                <w:webHidden/>
              </w:rPr>
            </w:r>
            <w:r>
              <w:rPr>
                <w:webHidden/>
              </w:rPr>
              <w:fldChar w:fldCharType="separate"/>
            </w:r>
            <w:r>
              <w:rPr>
                <w:webHidden/>
              </w:rPr>
              <w:t>19</w:t>
            </w:r>
            <w:r>
              <w:rPr>
                <w:webHidden/>
              </w:rPr>
              <w:fldChar w:fldCharType="end"/>
            </w:r>
          </w:hyperlink>
        </w:p>
        <w:p w14:paraId="49BA2170" w14:textId="318EF9B3" w:rsidR="00D52173" w:rsidRDefault="00D52173">
          <w:pPr>
            <w:pStyle w:val="TOC5"/>
            <w:rPr>
              <w:rFonts w:asciiTheme="minorHAnsi" w:eastAsiaTheme="minorEastAsia" w:hAnsiTheme="minorHAnsi" w:cstheme="minorBidi"/>
              <w:sz w:val="22"/>
              <w:szCs w:val="22"/>
              <w:lang w:eastAsia="en-US"/>
            </w:rPr>
          </w:pPr>
          <w:hyperlink w:anchor="_Toc73517440" w:history="1">
            <w:r w:rsidRPr="00484ACF">
              <w:rPr>
                <w:rStyle w:val="Hyperlink"/>
              </w:rPr>
              <w:t>Test 22 DHC Infrastructure – Check proper licenses are applied for DHC components (vCenter, ESXi hosts)</w:t>
            </w:r>
            <w:r>
              <w:rPr>
                <w:webHidden/>
              </w:rPr>
              <w:tab/>
            </w:r>
            <w:r>
              <w:rPr>
                <w:webHidden/>
              </w:rPr>
              <w:fldChar w:fldCharType="begin"/>
            </w:r>
            <w:r>
              <w:rPr>
                <w:webHidden/>
              </w:rPr>
              <w:instrText xml:space="preserve"> PAGEREF _Toc73517440 \h </w:instrText>
            </w:r>
            <w:r>
              <w:rPr>
                <w:webHidden/>
              </w:rPr>
            </w:r>
            <w:r>
              <w:rPr>
                <w:webHidden/>
              </w:rPr>
              <w:fldChar w:fldCharType="separate"/>
            </w:r>
            <w:r>
              <w:rPr>
                <w:webHidden/>
              </w:rPr>
              <w:t>20</w:t>
            </w:r>
            <w:r>
              <w:rPr>
                <w:webHidden/>
              </w:rPr>
              <w:fldChar w:fldCharType="end"/>
            </w:r>
          </w:hyperlink>
        </w:p>
        <w:p w14:paraId="04A1A573" w14:textId="180A0E1C" w:rsidR="00D52173" w:rsidRDefault="00D52173">
          <w:pPr>
            <w:pStyle w:val="TOC5"/>
            <w:rPr>
              <w:rFonts w:asciiTheme="minorHAnsi" w:eastAsiaTheme="minorEastAsia" w:hAnsiTheme="minorHAnsi" w:cstheme="minorBidi"/>
              <w:sz w:val="22"/>
              <w:szCs w:val="22"/>
              <w:lang w:eastAsia="en-US"/>
            </w:rPr>
          </w:pPr>
          <w:hyperlink w:anchor="_Toc73517441" w:history="1">
            <w:r w:rsidRPr="00484ACF">
              <w:rPr>
                <w:rStyle w:val="Hyperlink"/>
              </w:rPr>
              <w:t>Test 23 DHC Infrastructure – Check the vSAN cluster configuration and health</w:t>
            </w:r>
            <w:r>
              <w:rPr>
                <w:webHidden/>
              </w:rPr>
              <w:tab/>
            </w:r>
            <w:r>
              <w:rPr>
                <w:webHidden/>
              </w:rPr>
              <w:fldChar w:fldCharType="begin"/>
            </w:r>
            <w:r>
              <w:rPr>
                <w:webHidden/>
              </w:rPr>
              <w:instrText xml:space="preserve"> PAGEREF _Toc73517441 \h </w:instrText>
            </w:r>
            <w:r>
              <w:rPr>
                <w:webHidden/>
              </w:rPr>
            </w:r>
            <w:r>
              <w:rPr>
                <w:webHidden/>
              </w:rPr>
              <w:fldChar w:fldCharType="separate"/>
            </w:r>
            <w:r>
              <w:rPr>
                <w:webHidden/>
              </w:rPr>
              <w:t>20</w:t>
            </w:r>
            <w:r>
              <w:rPr>
                <w:webHidden/>
              </w:rPr>
              <w:fldChar w:fldCharType="end"/>
            </w:r>
          </w:hyperlink>
        </w:p>
        <w:p w14:paraId="4854E57F" w14:textId="592FDCBB" w:rsidR="00D52173" w:rsidRDefault="00D52173">
          <w:pPr>
            <w:pStyle w:val="TOC5"/>
            <w:rPr>
              <w:rFonts w:asciiTheme="minorHAnsi" w:eastAsiaTheme="minorEastAsia" w:hAnsiTheme="minorHAnsi" w:cstheme="minorBidi"/>
              <w:sz w:val="22"/>
              <w:szCs w:val="22"/>
              <w:lang w:eastAsia="en-US"/>
            </w:rPr>
          </w:pPr>
          <w:hyperlink w:anchor="_Toc73517442" w:history="1">
            <w:r w:rsidRPr="00484ACF">
              <w:rPr>
                <w:rStyle w:val="Hyperlink"/>
              </w:rPr>
              <w:t>Test 24 DHC Infrastructure – Check for disk groups, SSDs used for vSAN</w:t>
            </w:r>
            <w:r>
              <w:rPr>
                <w:webHidden/>
              </w:rPr>
              <w:tab/>
            </w:r>
            <w:r>
              <w:rPr>
                <w:webHidden/>
              </w:rPr>
              <w:fldChar w:fldCharType="begin"/>
            </w:r>
            <w:r>
              <w:rPr>
                <w:webHidden/>
              </w:rPr>
              <w:instrText xml:space="preserve"> PAGEREF _Toc73517442 \h </w:instrText>
            </w:r>
            <w:r>
              <w:rPr>
                <w:webHidden/>
              </w:rPr>
            </w:r>
            <w:r>
              <w:rPr>
                <w:webHidden/>
              </w:rPr>
              <w:fldChar w:fldCharType="separate"/>
            </w:r>
            <w:r>
              <w:rPr>
                <w:webHidden/>
              </w:rPr>
              <w:t>20</w:t>
            </w:r>
            <w:r>
              <w:rPr>
                <w:webHidden/>
              </w:rPr>
              <w:fldChar w:fldCharType="end"/>
            </w:r>
          </w:hyperlink>
        </w:p>
        <w:p w14:paraId="7BF5263B" w14:textId="41247DBB" w:rsidR="00D52173" w:rsidRDefault="00D52173">
          <w:pPr>
            <w:pStyle w:val="TOC5"/>
            <w:rPr>
              <w:rFonts w:asciiTheme="minorHAnsi" w:eastAsiaTheme="minorEastAsia" w:hAnsiTheme="minorHAnsi" w:cstheme="minorBidi"/>
              <w:sz w:val="22"/>
              <w:szCs w:val="22"/>
              <w:lang w:eastAsia="en-US"/>
            </w:rPr>
          </w:pPr>
          <w:hyperlink w:anchor="_Toc73517443" w:history="1">
            <w:r w:rsidRPr="00484ACF">
              <w:rPr>
                <w:rStyle w:val="Hyperlink"/>
              </w:rPr>
              <w:t>Test 25 DHC Infrastructure – Check Storage Policy Compliance on vSAN</w:t>
            </w:r>
            <w:r>
              <w:rPr>
                <w:webHidden/>
              </w:rPr>
              <w:tab/>
            </w:r>
            <w:r>
              <w:rPr>
                <w:webHidden/>
              </w:rPr>
              <w:fldChar w:fldCharType="begin"/>
            </w:r>
            <w:r>
              <w:rPr>
                <w:webHidden/>
              </w:rPr>
              <w:instrText xml:space="preserve"> PAGEREF _Toc73517443 \h </w:instrText>
            </w:r>
            <w:r>
              <w:rPr>
                <w:webHidden/>
              </w:rPr>
            </w:r>
            <w:r>
              <w:rPr>
                <w:webHidden/>
              </w:rPr>
              <w:fldChar w:fldCharType="separate"/>
            </w:r>
            <w:r>
              <w:rPr>
                <w:webHidden/>
              </w:rPr>
              <w:t>21</w:t>
            </w:r>
            <w:r>
              <w:rPr>
                <w:webHidden/>
              </w:rPr>
              <w:fldChar w:fldCharType="end"/>
            </w:r>
          </w:hyperlink>
        </w:p>
        <w:p w14:paraId="06C89142" w14:textId="69754600" w:rsidR="00D52173" w:rsidRDefault="00D52173">
          <w:pPr>
            <w:pStyle w:val="TOC5"/>
            <w:rPr>
              <w:rFonts w:asciiTheme="minorHAnsi" w:eastAsiaTheme="minorEastAsia" w:hAnsiTheme="minorHAnsi" w:cstheme="minorBidi"/>
              <w:sz w:val="22"/>
              <w:szCs w:val="22"/>
              <w:lang w:eastAsia="en-US"/>
            </w:rPr>
          </w:pPr>
          <w:hyperlink w:anchor="_Toc73517444" w:history="1">
            <w:r w:rsidRPr="00484ACF">
              <w:rPr>
                <w:rStyle w:val="Hyperlink"/>
              </w:rPr>
              <w:t>Test 26 DHC Infrastructure - Check Terminal Server configuration and license</w:t>
            </w:r>
            <w:r>
              <w:rPr>
                <w:webHidden/>
              </w:rPr>
              <w:tab/>
            </w:r>
            <w:r>
              <w:rPr>
                <w:webHidden/>
              </w:rPr>
              <w:fldChar w:fldCharType="begin"/>
            </w:r>
            <w:r>
              <w:rPr>
                <w:webHidden/>
              </w:rPr>
              <w:instrText xml:space="preserve"> PAGEREF _Toc73517444 \h </w:instrText>
            </w:r>
            <w:r>
              <w:rPr>
                <w:webHidden/>
              </w:rPr>
            </w:r>
            <w:r>
              <w:rPr>
                <w:webHidden/>
              </w:rPr>
              <w:fldChar w:fldCharType="separate"/>
            </w:r>
            <w:r>
              <w:rPr>
                <w:webHidden/>
              </w:rPr>
              <w:t>21</w:t>
            </w:r>
            <w:r>
              <w:rPr>
                <w:webHidden/>
              </w:rPr>
              <w:fldChar w:fldCharType="end"/>
            </w:r>
          </w:hyperlink>
        </w:p>
        <w:p w14:paraId="57795323" w14:textId="13FA4798" w:rsidR="00D52173" w:rsidRDefault="00D52173">
          <w:pPr>
            <w:pStyle w:val="TOC5"/>
            <w:rPr>
              <w:rFonts w:asciiTheme="minorHAnsi" w:eastAsiaTheme="minorEastAsia" w:hAnsiTheme="minorHAnsi" w:cstheme="minorBidi"/>
              <w:sz w:val="22"/>
              <w:szCs w:val="22"/>
              <w:lang w:eastAsia="en-US"/>
            </w:rPr>
          </w:pPr>
          <w:hyperlink w:anchor="_Toc73517445" w:history="1">
            <w:r w:rsidRPr="00484ACF">
              <w:rPr>
                <w:rStyle w:val="Hyperlink"/>
              </w:rPr>
              <w:t>Test 27 DHC Infrastructure - Check Anti-Virus Deep Security Relay, and agents status</w:t>
            </w:r>
            <w:r>
              <w:rPr>
                <w:webHidden/>
              </w:rPr>
              <w:tab/>
            </w:r>
            <w:r>
              <w:rPr>
                <w:webHidden/>
              </w:rPr>
              <w:fldChar w:fldCharType="begin"/>
            </w:r>
            <w:r>
              <w:rPr>
                <w:webHidden/>
              </w:rPr>
              <w:instrText xml:space="preserve"> PAGEREF _Toc73517445 \h </w:instrText>
            </w:r>
            <w:r>
              <w:rPr>
                <w:webHidden/>
              </w:rPr>
            </w:r>
            <w:r>
              <w:rPr>
                <w:webHidden/>
              </w:rPr>
              <w:fldChar w:fldCharType="separate"/>
            </w:r>
            <w:r>
              <w:rPr>
                <w:webHidden/>
              </w:rPr>
              <w:t>21</w:t>
            </w:r>
            <w:r>
              <w:rPr>
                <w:webHidden/>
              </w:rPr>
              <w:fldChar w:fldCharType="end"/>
            </w:r>
          </w:hyperlink>
        </w:p>
        <w:p w14:paraId="64774E76" w14:textId="52FBC6CE" w:rsidR="00D52173" w:rsidRDefault="00D52173">
          <w:pPr>
            <w:pStyle w:val="TOC5"/>
            <w:rPr>
              <w:rFonts w:asciiTheme="minorHAnsi" w:eastAsiaTheme="minorEastAsia" w:hAnsiTheme="minorHAnsi" w:cstheme="minorBidi"/>
              <w:sz w:val="22"/>
              <w:szCs w:val="22"/>
              <w:lang w:eastAsia="en-US"/>
            </w:rPr>
          </w:pPr>
          <w:hyperlink w:anchor="_Toc73517446" w:history="1">
            <w:r w:rsidRPr="00484ACF">
              <w:rPr>
                <w:rStyle w:val="Hyperlink"/>
              </w:rPr>
              <w:t>Test 28 DHC Infrastructure - Check with BDS team status of Anti-Virus protection</w:t>
            </w:r>
            <w:r>
              <w:rPr>
                <w:webHidden/>
              </w:rPr>
              <w:tab/>
            </w:r>
            <w:r>
              <w:rPr>
                <w:webHidden/>
              </w:rPr>
              <w:fldChar w:fldCharType="begin"/>
            </w:r>
            <w:r>
              <w:rPr>
                <w:webHidden/>
              </w:rPr>
              <w:instrText xml:space="preserve"> PAGEREF _Toc73517446 \h </w:instrText>
            </w:r>
            <w:r>
              <w:rPr>
                <w:webHidden/>
              </w:rPr>
            </w:r>
            <w:r>
              <w:rPr>
                <w:webHidden/>
              </w:rPr>
              <w:fldChar w:fldCharType="separate"/>
            </w:r>
            <w:r>
              <w:rPr>
                <w:webHidden/>
              </w:rPr>
              <w:t>22</w:t>
            </w:r>
            <w:r>
              <w:rPr>
                <w:webHidden/>
              </w:rPr>
              <w:fldChar w:fldCharType="end"/>
            </w:r>
          </w:hyperlink>
        </w:p>
        <w:p w14:paraId="500A0285" w14:textId="005641BE" w:rsidR="00D52173" w:rsidRDefault="00D52173">
          <w:pPr>
            <w:pStyle w:val="TOC5"/>
            <w:rPr>
              <w:rFonts w:asciiTheme="minorHAnsi" w:eastAsiaTheme="minorEastAsia" w:hAnsiTheme="minorHAnsi" w:cstheme="minorBidi"/>
              <w:sz w:val="22"/>
              <w:szCs w:val="22"/>
              <w:lang w:eastAsia="en-US"/>
            </w:rPr>
          </w:pPr>
          <w:hyperlink w:anchor="_Toc73517447" w:history="1">
            <w:r w:rsidRPr="00484ACF">
              <w:rPr>
                <w:rStyle w:val="Hyperlink"/>
              </w:rPr>
              <w:t>Test 29 DHC Infrastructure - Check monitoring for management machines</w:t>
            </w:r>
            <w:r>
              <w:rPr>
                <w:webHidden/>
              </w:rPr>
              <w:tab/>
            </w:r>
            <w:r>
              <w:rPr>
                <w:webHidden/>
              </w:rPr>
              <w:fldChar w:fldCharType="begin"/>
            </w:r>
            <w:r>
              <w:rPr>
                <w:webHidden/>
              </w:rPr>
              <w:instrText xml:space="preserve"> PAGEREF _Toc73517447 \h </w:instrText>
            </w:r>
            <w:r>
              <w:rPr>
                <w:webHidden/>
              </w:rPr>
            </w:r>
            <w:r>
              <w:rPr>
                <w:webHidden/>
              </w:rPr>
              <w:fldChar w:fldCharType="separate"/>
            </w:r>
            <w:r>
              <w:rPr>
                <w:webHidden/>
              </w:rPr>
              <w:t>22</w:t>
            </w:r>
            <w:r>
              <w:rPr>
                <w:webHidden/>
              </w:rPr>
              <w:fldChar w:fldCharType="end"/>
            </w:r>
          </w:hyperlink>
        </w:p>
        <w:p w14:paraId="2B0F999C" w14:textId="2994572D" w:rsidR="00D52173" w:rsidRDefault="00D52173">
          <w:pPr>
            <w:pStyle w:val="TOC5"/>
            <w:rPr>
              <w:rFonts w:asciiTheme="minorHAnsi" w:eastAsiaTheme="minorEastAsia" w:hAnsiTheme="minorHAnsi" w:cstheme="minorBidi"/>
              <w:sz w:val="22"/>
              <w:szCs w:val="22"/>
              <w:lang w:eastAsia="en-US"/>
            </w:rPr>
          </w:pPr>
          <w:hyperlink w:anchor="_Toc73517448" w:history="1">
            <w:r w:rsidRPr="00484ACF">
              <w:rPr>
                <w:rStyle w:val="Hyperlink"/>
              </w:rPr>
              <w:t>Test 30 DHC Infrastructure - Check access and secrets availability in HashiCorp Vault</w:t>
            </w:r>
            <w:r>
              <w:rPr>
                <w:webHidden/>
              </w:rPr>
              <w:tab/>
            </w:r>
            <w:r>
              <w:rPr>
                <w:webHidden/>
              </w:rPr>
              <w:fldChar w:fldCharType="begin"/>
            </w:r>
            <w:r>
              <w:rPr>
                <w:webHidden/>
              </w:rPr>
              <w:instrText xml:space="preserve"> PAGEREF _Toc73517448 \h </w:instrText>
            </w:r>
            <w:r>
              <w:rPr>
                <w:webHidden/>
              </w:rPr>
            </w:r>
            <w:r>
              <w:rPr>
                <w:webHidden/>
              </w:rPr>
              <w:fldChar w:fldCharType="separate"/>
            </w:r>
            <w:r>
              <w:rPr>
                <w:webHidden/>
              </w:rPr>
              <w:t>22</w:t>
            </w:r>
            <w:r>
              <w:rPr>
                <w:webHidden/>
              </w:rPr>
              <w:fldChar w:fldCharType="end"/>
            </w:r>
          </w:hyperlink>
        </w:p>
        <w:p w14:paraId="1084C1BA" w14:textId="040F74E3" w:rsidR="00D52173" w:rsidRDefault="00D52173">
          <w:pPr>
            <w:pStyle w:val="TOC5"/>
            <w:rPr>
              <w:rFonts w:asciiTheme="minorHAnsi" w:eastAsiaTheme="minorEastAsia" w:hAnsiTheme="minorHAnsi" w:cstheme="minorBidi"/>
              <w:sz w:val="22"/>
              <w:szCs w:val="22"/>
              <w:lang w:eastAsia="en-US"/>
            </w:rPr>
          </w:pPr>
          <w:hyperlink w:anchor="_Toc73517449" w:history="1">
            <w:r w:rsidRPr="00484ACF">
              <w:rPr>
                <w:rStyle w:val="Hyperlink"/>
              </w:rPr>
              <w:t>Test 31 DHC Infrastructure - Check domain membership of management servers</w:t>
            </w:r>
            <w:r>
              <w:rPr>
                <w:webHidden/>
              </w:rPr>
              <w:tab/>
            </w:r>
            <w:r>
              <w:rPr>
                <w:webHidden/>
              </w:rPr>
              <w:fldChar w:fldCharType="begin"/>
            </w:r>
            <w:r>
              <w:rPr>
                <w:webHidden/>
              </w:rPr>
              <w:instrText xml:space="preserve"> PAGEREF _Toc73517449 \h </w:instrText>
            </w:r>
            <w:r>
              <w:rPr>
                <w:webHidden/>
              </w:rPr>
            </w:r>
            <w:r>
              <w:rPr>
                <w:webHidden/>
              </w:rPr>
              <w:fldChar w:fldCharType="separate"/>
            </w:r>
            <w:r>
              <w:rPr>
                <w:webHidden/>
              </w:rPr>
              <w:t>23</w:t>
            </w:r>
            <w:r>
              <w:rPr>
                <w:webHidden/>
              </w:rPr>
              <w:fldChar w:fldCharType="end"/>
            </w:r>
          </w:hyperlink>
        </w:p>
        <w:p w14:paraId="5008BE0F" w14:textId="0084A49A" w:rsidR="00D52173" w:rsidRDefault="00D52173">
          <w:pPr>
            <w:pStyle w:val="TOC5"/>
            <w:rPr>
              <w:rFonts w:asciiTheme="minorHAnsi" w:eastAsiaTheme="minorEastAsia" w:hAnsiTheme="minorHAnsi" w:cstheme="minorBidi"/>
              <w:sz w:val="22"/>
              <w:szCs w:val="22"/>
              <w:lang w:eastAsia="en-US"/>
            </w:rPr>
          </w:pPr>
          <w:hyperlink w:anchor="_Toc73517450" w:history="1">
            <w:r w:rsidRPr="00484ACF">
              <w:rPr>
                <w:rStyle w:val="Hyperlink"/>
              </w:rPr>
              <w:t>Test 32 DHC Infrastructure - Check status of vSAN encryption in vCenter</w:t>
            </w:r>
            <w:r>
              <w:rPr>
                <w:webHidden/>
              </w:rPr>
              <w:tab/>
            </w:r>
            <w:r>
              <w:rPr>
                <w:webHidden/>
              </w:rPr>
              <w:fldChar w:fldCharType="begin"/>
            </w:r>
            <w:r>
              <w:rPr>
                <w:webHidden/>
              </w:rPr>
              <w:instrText xml:space="preserve"> PAGEREF _Toc73517450 \h </w:instrText>
            </w:r>
            <w:r>
              <w:rPr>
                <w:webHidden/>
              </w:rPr>
            </w:r>
            <w:r>
              <w:rPr>
                <w:webHidden/>
              </w:rPr>
              <w:fldChar w:fldCharType="separate"/>
            </w:r>
            <w:r>
              <w:rPr>
                <w:webHidden/>
              </w:rPr>
              <w:t>23</w:t>
            </w:r>
            <w:r>
              <w:rPr>
                <w:webHidden/>
              </w:rPr>
              <w:fldChar w:fldCharType="end"/>
            </w:r>
          </w:hyperlink>
        </w:p>
        <w:p w14:paraId="7A7015D8" w14:textId="6C171057" w:rsidR="00D52173" w:rsidRDefault="00D52173">
          <w:pPr>
            <w:pStyle w:val="TOC5"/>
            <w:rPr>
              <w:rFonts w:asciiTheme="minorHAnsi" w:eastAsiaTheme="minorEastAsia" w:hAnsiTheme="minorHAnsi" w:cstheme="minorBidi"/>
              <w:sz w:val="22"/>
              <w:szCs w:val="22"/>
              <w:lang w:eastAsia="en-US"/>
            </w:rPr>
          </w:pPr>
          <w:hyperlink w:anchor="_Toc73517451" w:history="1">
            <w:r w:rsidRPr="00484ACF">
              <w:rPr>
                <w:rStyle w:val="Hyperlink"/>
              </w:rPr>
              <w:t>Test 33 DHC Infrastructure - Check status of vSAN encryption in KMS servers</w:t>
            </w:r>
            <w:r>
              <w:rPr>
                <w:webHidden/>
              </w:rPr>
              <w:tab/>
            </w:r>
            <w:r>
              <w:rPr>
                <w:webHidden/>
              </w:rPr>
              <w:fldChar w:fldCharType="begin"/>
            </w:r>
            <w:r>
              <w:rPr>
                <w:webHidden/>
              </w:rPr>
              <w:instrText xml:space="preserve"> PAGEREF _Toc73517451 \h </w:instrText>
            </w:r>
            <w:r>
              <w:rPr>
                <w:webHidden/>
              </w:rPr>
            </w:r>
            <w:r>
              <w:rPr>
                <w:webHidden/>
              </w:rPr>
              <w:fldChar w:fldCharType="separate"/>
            </w:r>
            <w:r>
              <w:rPr>
                <w:webHidden/>
              </w:rPr>
              <w:t>24</w:t>
            </w:r>
            <w:r>
              <w:rPr>
                <w:webHidden/>
              </w:rPr>
              <w:fldChar w:fldCharType="end"/>
            </w:r>
          </w:hyperlink>
        </w:p>
        <w:p w14:paraId="3902FBDA" w14:textId="6EB72BA3" w:rsidR="00D52173" w:rsidRDefault="00D52173">
          <w:pPr>
            <w:pStyle w:val="TOC5"/>
            <w:rPr>
              <w:rFonts w:asciiTheme="minorHAnsi" w:eastAsiaTheme="minorEastAsia" w:hAnsiTheme="minorHAnsi" w:cstheme="minorBidi"/>
              <w:sz w:val="22"/>
              <w:szCs w:val="22"/>
              <w:lang w:eastAsia="en-US"/>
            </w:rPr>
          </w:pPr>
          <w:hyperlink w:anchor="_Toc73517452" w:history="1">
            <w:r w:rsidRPr="00484ACF">
              <w:rPr>
                <w:rStyle w:val="Hyperlink"/>
              </w:rPr>
              <w:t>Test 34 DHC Infrastructure - Verify Event Management</w:t>
            </w:r>
            <w:r>
              <w:rPr>
                <w:webHidden/>
              </w:rPr>
              <w:tab/>
            </w:r>
            <w:r>
              <w:rPr>
                <w:webHidden/>
              </w:rPr>
              <w:fldChar w:fldCharType="begin"/>
            </w:r>
            <w:r>
              <w:rPr>
                <w:webHidden/>
              </w:rPr>
              <w:instrText xml:space="preserve"> PAGEREF _Toc73517452 \h </w:instrText>
            </w:r>
            <w:r>
              <w:rPr>
                <w:webHidden/>
              </w:rPr>
            </w:r>
            <w:r>
              <w:rPr>
                <w:webHidden/>
              </w:rPr>
              <w:fldChar w:fldCharType="separate"/>
            </w:r>
            <w:r>
              <w:rPr>
                <w:webHidden/>
              </w:rPr>
              <w:t>24</w:t>
            </w:r>
            <w:r>
              <w:rPr>
                <w:webHidden/>
              </w:rPr>
              <w:fldChar w:fldCharType="end"/>
            </w:r>
          </w:hyperlink>
        </w:p>
        <w:p w14:paraId="4284A1C1" w14:textId="6C2B6237" w:rsidR="00D52173" w:rsidRDefault="00D52173">
          <w:pPr>
            <w:pStyle w:val="TOC5"/>
            <w:rPr>
              <w:rFonts w:asciiTheme="minorHAnsi" w:eastAsiaTheme="minorEastAsia" w:hAnsiTheme="minorHAnsi" w:cstheme="minorBidi"/>
              <w:sz w:val="22"/>
              <w:szCs w:val="22"/>
              <w:lang w:eastAsia="en-US"/>
            </w:rPr>
          </w:pPr>
          <w:hyperlink w:anchor="_Toc73517453" w:history="1">
            <w:r w:rsidRPr="00484ACF">
              <w:rPr>
                <w:rStyle w:val="Hyperlink"/>
              </w:rPr>
              <w:t>Test 35 DHC Infrastructure - Check Internet Proxy functionality, whitelist/blacklist</w:t>
            </w:r>
            <w:r>
              <w:rPr>
                <w:webHidden/>
              </w:rPr>
              <w:tab/>
            </w:r>
            <w:r>
              <w:rPr>
                <w:webHidden/>
              </w:rPr>
              <w:fldChar w:fldCharType="begin"/>
            </w:r>
            <w:r>
              <w:rPr>
                <w:webHidden/>
              </w:rPr>
              <w:instrText xml:space="preserve"> PAGEREF _Toc73517453 \h </w:instrText>
            </w:r>
            <w:r>
              <w:rPr>
                <w:webHidden/>
              </w:rPr>
            </w:r>
            <w:r>
              <w:rPr>
                <w:webHidden/>
              </w:rPr>
              <w:fldChar w:fldCharType="separate"/>
            </w:r>
            <w:r>
              <w:rPr>
                <w:webHidden/>
              </w:rPr>
              <w:t>24</w:t>
            </w:r>
            <w:r>
              <w:rPr>
                <w:webHidden/>
              </w:rPr>
              <w:fldChar w:fldCharType="end"/>
            </w:r>
          </w:hyperlink>
        </w:p>
        <w:p w14:paraId="753E2E7E" w14:textId="2B612342" w:rsidR="00D52173" w:rsidRDefault="00D52173">
          <w:pPr>
            <w:pStyle w:val="TOC5"/>
            <w:rPr>
              <w:rFonts w:asciiTheme="minorHAnsi" w:eastAsiaTheme="minorEastAsia" w:hAnsiTheme="minorHAnsi" w:cstheme="minorBidi"/>
              <w:sz w:val="22"/>
              <w:szCs w:val="22"/>
              <w:lang w:eastAsia="en-US"/>
            </w:rPr>
          </w:pPr>
          <w:hyperlink w:anchor="_Toc73517454" w:history="1">
            <w:r w:rsidRPr="00484ACF">
              <w:rPr>
                <w:rStyle w:val="Hyperlink"/>
              </w:rPr>
              <w:t>Test 36 DHC Infrastructure - Reporting &amp; Billing</w:t>
            </w:r>
            <w:r>
              <w:rPr>
                <w:webHidden/>
              </w:rPr>
              <w:tab/>
            </w:r>
            <w:r>
              <w:rPr>
                <w:webHidden/>
              </w:rPr>
              <w:fldChar w:fldCharType="begin"/>
            </w:r>
            <w:r>
              <w:rPr>
                <w:webHidden/>
              </w:rPr>
              <w:instrText xml:space="preserve"> PAGEREF _Toc73517454 \h </w:instrText>
            </w:r>
            <w:r>
              <w:rPr>
                <w:webHidden/>
              </w:rPr>
            </w:r>
            <w:r>
              <w:rPr>
                <w:webHidden/>
              </w:rPr>
              <w:fldChar w:fldCharType="separate"/>
            </w:r>
            <w:r>
              <w:rPr>
                <w:webHidden/>
              </w:rPr>
              <w:t>25</w:t>
            </w:r>
            <w:r>
              <w:rPr>
                <w:webHidden/>
              </w:rPr>
              <w:fldChar w:fldCharType="end"/>
            </w:r>
          </w:hyperlink>
        </w:p>
        <w:p w14:paraId="6D8A9F9E" w14:textId="1D96F772" w:rsidR="00D52173" w:rsidRDefault="00D52173">
          <w:pPr>
            <w:pStyle w:val="TOC5"/>
            <w:rPr>
              <w:rFonts w:asciiTheme="minorHAnsi" w:eastAsiaTheme="minorEastAsia" w:hAnsiTheme="minorHAnsi" w:cstheme="minorBidi"/>
              <w:sz w:val="22"/>
              <w:szCs w:val="22"/>
              <w:lang w:eastAsia="en-US"/>
            </w:rPr>
          </w:pPr>
          <w:hyperlink w:anchor="_Toc73517455" w:history="1">
            <w:r w:rsidRPr="00484ACF">
              <w:rPr>
                <w:rStyle w:val="Hyperlink"/>
              </w:rPr>
              <w:t>Test 37 DHC Infrastructure – Ansible Python Virtual Environment</w:t>
            </w:r>
            <w:r>
              <w:rPr>
                <w:webHidden/>
              </w:rPr>
              <w:tab/>
            </w:r>
            <w:r>
              <w:rPr>
                <w:webHidden/>
              </w:rPr>
              <w:fldChar w:fldCharType="begin"/>
            </w:r>
            <w:r>
              <w:rPr>
                <w:webHidden/>
              </w:rPr>
              <w:instrText xml:space="preserve"> PAGEREF _Toc73517455 \h </w:instrText>
            </w:r>
            <w:r>
              <w:rPr>
                <w:webHidden/>
              </w:rPr>
            </w:r>
            <w:r>
              <w:rPr>
                <w:webHidden/>
              </w:rPr>
              <w:fldChar w:fldCharType="separate"/>
            </w:r>
            <w:r>
              <w:rPr>
                <w:webHidden/>
              </w:rPr>
              <w:t>25</w:t>
            </w:r>
            <w:r>
              <w:rPr>
                <w:webHidden/>
              </w:rPr>
              <w:fldChar w:fldCharType="end"/>
            </w:r>
          </w:hyperlink>
        </w:p>
        <w:p w14:paraId="7A1A565F" w14:textId="2B603773" w:rsidR="00D52173" w:rsidRDefault="00D52173">
          <w:pPr>
            <w:pStyle w:val="TOC5"/>
            <w:rPr>
              <w:rFonts w:asciiTheme="minorHAnsi" w:eastAsiaTheme="minorEastAsia" w:hAnsiTheme="minorHAnsi" w:cstheme="minorBidi"/>
              <w:sz w:val="22"/>
              <w:szCs w:val="22"/>
              <w:lang w:eastAsia="en-US"/>
            </w:rPr>
          </w:pPr>
          <w:hyperlink w:anchor="_Toc73517456" w:history="1">
            <w:r w:rsidRPr="00484ACF">
              <w:rPr>
                <w:rStyle w:val="Hyperlink"/>
              </w:rPr>
              <w:t>Test 38 DHC Hardening – Admin account creation in the management domain</w:t>
            </w:r>
            <w:r>
              <w:rPr>
                <w:webHidden/>
              </w:rPr>
              <w:tab/>
            </w:r>
            <w:r>
              <w:rPr>
                <w:webHidden/>
              </w:rPr>
              <w:fldChar w:fldCharType="begin"/>
            </w:r>
            <w:r>
              <w:rPr>
                <w:webHidden/>
              </w:rPr>
              <w:instrText xml:space="preserve"> PAGEREF _Toc73517456 \h </w:instrText>
            </w:r>
            <w:r>
              <w:rPr>
                <w:webHidden/>
              </w:rPr>
            </w:r>
            <w:r>
              <w:rPr>
                <w:webHidden/>
              </w:rPr>
              <w:fldChar w:fldCharType="separate"/>
            </w:r>
            <w:r>
              <w:rPr>
                <w:webHidden/>
              </w:rPr>
              <w:t>25</w:t>
            </w:r>
            <w:r>
              <w:rPr>
                <w:webHidden/>
              </w:rPr>
              <w:fldChar w:fldCharType="end"/>
            </w:r>
          </w:hyperlink>
        </w:p>
        <w:p w14:paraId="5F7082F4" w14:textId="73DCC659" w:rsidR="00D52173" w:rsidRDefault="00D52173">
          <w:pPr>
            <w:pStyle w:val="TOC5"/>
            <w:rPr>
              <w:rFonts w:asciiTheme="minorHAnsi" w:eastAsiaTheme="minorEastAsia" w:hAnsiTheme="minorHAnsi" w:cstheme="minorBidi"/>
              <w:sz w:val="22"/>
              <w:szCs w:val="22"/>
              <w:lang w:eastAsia="en-US"/>
            </w:rPr>
          </w:pPr>
          <w:hyperlink w:anchor="_Toc73517457" w:history="1">
            <w:r w:rsidRPr="00484ACF">
              <w:rPr>
                <w:rStyle w:val="Hyperlink"/>
              </w:rPr>
              <w:t>Test 39 DHC Hardening – Patching of the management stack VMs (Linux &amp; Windows)</w:t>
            </w:r>
            <w:r>
              <w:rPr>
                <w:webHidden/>
              </w:rPr>
              <w:tab/>
            </w:r>
            <w:r>
              <w:rPr>
                <w:webHidden/>
              </w:rPr>
              <w:fldChar w:fldCharType="begin"/>
            </w:r>
            <w:r>
              <w:rPr>
                <w:webHidden/>
              </w:rPr>
              <w:instrText xml:space="preserve"> PAGEREF _Toc73517457 \h </w:instrText>
            </w:r>
            <w:r>
              <w:rPr>
                <w:webHidden/>
              </w:rPr>
            </w:r>
            <w:r>
              <w:rPr>
                <w:webHidden/>
              </w:rPr>
              <w:fldChar w:fldCharType="separate"/>
            </w:r>
            <w:r>
              <w:rPr>
                <w:webHidden/>
              </w:rPr>
              <w:t>26</w:t>
            </w:r>
            <w:r>
              <w:rPr>
                <w:webHidden/>
              </w:rPr>
              <w:fldChar w:fldCharType="end"/>
            </w:r>
          </w:hyperlink>
        </w:p>
        <w:p w14:paraId="7A5CC200" w14:textId="7CF81619" w:rsidR="00D52173" w:rsidRDefault="00D52173">
          <w:pPr>
            <w:pStyle w:val="TOC5"/>
            <w:rPr>
              <w:rFonts w:asciiTheme="minorHAnsi" w:eastAsiaTheme="minorEastAsia" w:hAnsiTheme="minorHAnsi" w:cstheme="minorBidi"/>
              <w:sz w:val="22"/>
              <w:szCs w:val="22"/>
              <w:lang w:eastAsia="en-US"/>
            </w:rPr>
          </w:pPr>
          <w:hyperlink w:anchor="_Toc73517458" w:history="1">
            <w:r w:rsidRPr="00484ACF">
              <w:rPr>
                <w:rStyle w:val="Hyperlink"/>
              </w:rPr>
              <w:t>Test 40 DHC Hardening – Firewall rules implementation - NSX-T microsegmentation</w:t>
            </w:r>
            <w:r>
              <w:rPr>
                <w:webHidden/>
              </w:rPr>
              <w:tab/>
            </w:r>
            <w:r>
              <w:rPr>
                <w:webHidden/>
              </w:rPr>
              <w:fldChar w:fldCharType="begin"/>
            </w:r>
            <w:r>
              <w:rPr>
                <w:webHidden/>
              </w:rPr>
              <w:instrText xml:space="preserve"> PAGEREF _Toc73517458 \h </w:instrText>
            </w:r>
            <w:r>
              <w:rPr>
                <w:webHidden/>
              </w:rPr>
            </w:r>
            <w:r>
              <w:rPr>
                <w:webHidden/>
              </w:rPr>
              <w:fldChar w:fldCharType="separate"/>
            </w:r>
            <w:r>
              <w:rPr>
                <w:webHidden/>
              </w:rPr>
              <w:t>26</w:t>
            </w:r>
            <w:r>
              <w:rPr>
                <w:webHidden/>
              </w:rPr>
              <w:fldChar w:fldCharType="end"/>
            </w:r>
          </w:hyperlink>
        </w:p>
        <w:p w14:paraId="538B6166" w14:textId="0F4F54A9" w:rsidR="00D52173" w:rsidRDefault="00D52173">
          <w:pPr>
            <w:pStyle w:val="TOC5"/>
            <w:rPr>
              <w:rFonts w:asciiTheme="minorHAnsi" w:eastAsiaTheme="minorEastAsia" w:hAnsiTheme="minorHAnsi" w:cstheme="minorBidi"/>
              <w:sz w:val="22"/>
              <w:szCs w:val="22"/>
              <w:lang w:eastAsia="en-US"/>
            </w:rPr>
          </w:pPr>
          <w:hyperlink w:anchor="_Toc73517459" w:history="1">
            <w:r w:rsidRPr="00484ACF">
              <w:rPr>
                <w:rStyle w:val="Hyperlink"/>
              </w:rPr>
              <w:t>Test 41 DHC Hardening – Alcatraz Compliance management</w:t>
            </w:r>
            <w:r>
              <w:rPr>
                <w:webHidden/>
              </w:rPr>
              <w:tab/>
            </w:r>
            <w:r>
              <w:rPr>
                <w:webHidden/>
              </w:rPr>
              <w:fldChar w:fldCharType="begin"/>
            </w:r>
            <w:r>
              <w:rPr>
                <w:webHidden/>
              </w:rPr>
              <w:instrText xml:space="preserve"> PAGEREF _Toc73517459 \h </w:instrText>
            </w:r>
            <w:r>
              <w:rPr>
                <w:webHidden/>
              </w:rPr>
            </w:r>
            <w:r>
              <w:rPr>
                <w:webHidden/>
              </w:rPr>
              <w:fldChar w:fldCharType="separate"/>
            </w:r>
            <w:r>
              <w:rPr>
                <w:webHidden/>
              </w:rPr>
              <w:t>26</w:t>
            </w:r>
            <w:r>
              <w:rPr>
                <w:webHidden/>
              </w:rPr>
              <w:fldChar w:fldCharType="end"/>
            </w:r>
          </w:hyperlink>
        </w:p>
        <w:p w14:paraId="2524795F" w14:textId="61565FAF" w:rsidR="00D52173" w:rsidRDefault="00D52173">
          <w:pPr>
            <w:pStyle w:val="TOC5"/>
            <w:rPr>
              <w:rFonts w:asciiTheme="minorHAnsi" w:eastAsiaTheme="minorEastAsia" w:hAnsiTheme="minorHAnsi" w:cstheme="minorBidi"/>
              <w:sz w:val="22"/>
              <w:szCs w:val="22"/>
              <w:lang w:eastAsia="en-US"/>
            </w:rPr>
          </w:pPr>
          <w:hyperlink w:anchor="_Toc73517460" w:history="1">
            <w:r w:rsidRPr="00484ACF">
              <w:rPr>
                <w:rStyle w:val="Hyperlink"/>
              </w:rPr>
              <w:t>Test 42 DHC Hardening – Nessus Vulnerability scanning</w:t>
            </w:r>
            <w:r>
              <w:rPr>
                <w:webHidden/>
              </w:rPr>
              <w:tab/>
            </w:r>
            <w:r>
              <w:rPr>
                <w:webHidden/>
              </w:rPr>
              <w:fldChar w:fldCharType="begin"/>
            </w:r>
            <w:r>
              <w:rPr>
                <w:webHidden/>
              </w:rPr>
              <w:instrText xml:space="preserve"> PAGEREF _Toc73517460 \h </w:instrText>
            </w:r>
            <w:r>
              <w:rPr>
                <w:webHidden/>
              </w:rPr>
            </w:r>
            <w:r>
              <w:rPr>
                <w:webHidden/>
              </w:rPr>
              <w:fldChar w:fldCharType="separate"/>
            </w:r>
            <w:r>
              <w:rPr>
                <w:webHidden/>
              </w:rPr>
              <w:t>27</w:t>
            </w:r>
            <w:r>
              <w:rPr>
                <w:webHidden/>
              </w:rPr>
              <w:fldChar w:fldCharType="end"/>
            </w:r>
          </w:hyperlink>
        </w:p>
        <w:p w14:paraId="0350F9E5" w14:textId="0743A211" w:rsidR="00D52173" w:rsidRDefault="00D52173">
          <w:pPr>
            <w:pStyle w:val="TOC5"/>
            <w:rPr>
              <w:rFonts w:asciiTheme="minorHAnsi" w:eastAsiaTheme="minorEastAsia" w:hAnsiTheme="minorHAnsi" w:cstheme="minorBidi"/>
              <w:sz w:val="22"/>
              <w:szCs w:val="22"/>
              <w:lang w:eastAsia="en-US"/>
            </w:rPr>
          </w:pPr>
          <w:hyperlink w:anchor="_Toc73517461" w:history="1">
            <w:r w:rsidRPr="00484ACF">
              <w:rPr>
                <w:rStyle w:val="Hyperlink"/>
              </w:rPr>
              <w:t>Test 43 DHC Hardening – Active Directory Group Policy adjustments</w:t>
            </w:r>
            <w:r>
              <w:rPr>
                <w:webHidden/>
              </w:rPr>
              <w:tab/>
            </w:r>
            <w:r>
              <w:rPr>
                <w:webHidden/>
              </w:rPr>
              <w:fldChar w:fldCharType="begin"/>
            </w:r>
            <w:r>
              <w:rPr>
                <w:webHidden/>
              </w:rPr>
              <w:instrText xml:space="preserve"> PAGEREF _Toc73517461 \h </w:instrText>
            </w:r>
            <w:r>
              <w:rPr>
                <w:webHidden/>
              </w:rPr>
            </w:r>
            <w:r>
              <w:rPr>
                <w:webHidden/>
              </w:rPr>
              <w:fldChar w:fldCharType="separate"/>
            </w:r>
            <w:r>
              <w:rPr>
                <w:webHidden/>
              </w:rPr>
              <w:t>27</w:t>
            </w:r>
            <w:r>
              <w:rPr>
                <w:webHidden/>
              </w:rPr>
              <w:fldChar w:fldCharType="end"/>
            </w:r>
          </w:hyperlink>
        </w:p>
        <w:p w14:paraId="548F8B80" w14:textId="3729148D" w:rsidR="00D52173" w:rsidRDefault="00D52173">
          <w:pPr>
            <w:pStyle w:val="TOC5"/>
            <w:rPr>
              <w:rFonts w:asciiTheme="minorHAnsi" w:eastAsiaTheme="minorEastAsia" w:hAnsiTheme="minorHAnsi" w:cstheme="minorBidi"/>
              <w:sz w:val="22"/>
              <w:szCs w:val="22"/>
              <w:lang w:eastAsia="en-US"/>
            </w:rPr>
          </w:pPr>
          <w:hyperlink w:anchor="_Toc73517462" w:history="1">
            <w:r w:rsidRPr="00484ACF">
              <w:rPr>
                <w:rStyle w:val="Hyperlink"/>
              </w:rPr>
              <w:t>Test 44 DHC Hardening – Enable Kerberos WinRM transport mode</w:t>
            </w:r>
            <w:r>
              <w:rPr>
                <w:webHidden/>
              </w:rPr>
              <w:tab/>
            </w:r>
            <w:r>
              <w:rPr>
                <w:webHidden/>
              </w:rPr>
              <w:fldChar w:fldCharType="begin"/>
            </w:r>
            <w:r>
              <w:rPr>
                <w:webHidden/>
              </w:rPr>
              <w:instrText xml:space="preserve"> PAGEREF _Toc73517462 \h </w:instrText>
            </w:r>
            <w:r>
              <w:rPr>
                <w:webHidden/>
              </w:rPr>
            </w:r>
            <w:r>
              <w:rPr>
                <w:webHidden/>
              </w:rPr>
              <w:fldChar w:fldCharType="separate"/>
            </w:r>
            <w:r>
              <w:rPr>
                <w:webHidden/>
              </w:rPr>
              <w:t>27</w:t>
            </w:r>
            <w:r>
              <w:rPr>
                <w:webHidden/>
              </w:rPr>
              <w:fldChar w:fldCharType="end"/>
            </w:r>
          </w:hyperlink>
        </w:p>
        <w:p w14:paraId="21E78805" w14:textId="353A191F" w:rsidR="00D52173" w:rsidRDefault="00D52173">
          <w:pPr>
            <w:pStyle w:val="TOC5"/>
            <w:rPr>
              <w:rFonts w:asciiTheme="minorHAnsi" w:eastAsiaTheme="minorEastAsia" w:hAnsiTheme="minorHAnsi" w:cstheme="minorBidi"/>
              <w:sz w:val="22"/>
              <w:szCs w:val="22"/>
              <w:lang w:eastAsia="en-US"/>
            </w:rPr>
          </w:pPr>
          <w:hyperlink w:anchor="_Toc73517463" w:history="1">
            <w:r w:rsidRPr="00484ACF">
              <w:rPr>
                <w:rStyle w:val="Hyperlink"/>
              </w:rPr>
              <w:t>Test 45 DHC Hardening – SDDC Manager reset VCF components credentials</w:t>
            </w:r>
            <w:r>
              <w:rPr>
                <w:webHidden/>
              </w:rPr>
              <w:tab/>
            </w:r>
            <w:r>
              <w:rPr>
                <w:webHidden/>
              </w:rPr>
              <w:fldChar w:fldCharType="begin"/>
            </w:r>
            <w:r>
              <w:rPr>
                <w:webHidden/>
              </w:rPr>
              <w:instrText xml:space="preserve"> PAGEREF _Toc73517463 \h </w:instrText>
            </w:r>
            <w:r>
              <w:rPr>
                <w:webHidden/>
              </w:rPr>
            </w:r>
            <w:r>
              <w:rPr>
                <w:webHidden/>
              </w:rPr>
              <w:fldChar w:fldCharType="separate"/>
            </w:r>
            <w:r>
              <w:rPr>
                <w:webHidden/>
              </w:rPr>
              <w:t>28</w:t>
            </w:r>
            <w:r>
              <w:rPr>
                <w:webHidden/>
              </w:rPr>
              <w:fldChar w:fldCharType="end"/>
            </w:r>
          </w:hyperlink>
        </w:p>
        <w:p w14:paraId="4A59DC1E" w14:textId="506C78D5" w:rsidR="00D52173" w:rsidRDefault="00D52173">
          <w:pPr>
            <w:pStyle w:val="TOC5"/>
            <w:rPr>
              <w:rFonts w:asciiTheme="minorHAnsi" w:eastAsiaTheme="minorEastAsia" w:hAnsiTheme="minorHAnsi" w:cstheme="minorBidi"/>
              <w:sz w:val="22"/>
              <w:szCs w:val="22"/>
              <w:lang w:eastAsia="en-US"/>
            </w:rPr>
          </w:pPr>
          <w:hyperlink w:anchor="_Toc73517464" w:history="1">
            <w:r w:rsidRPr="00484ACF">
              <w:rPr>
                <w:rStyle w:val="Hyperlink"/>
              </w:rPr>
              <w:t>Test 46 DHC Hardening – Management Servers credentials</w:t>
            </w:r>
            <w:r>
              <w:rPr>
                <w:webHidden/>
              </w:rPr>
              <w:tab/>
            </w:r>
            <w:r>
              <w:rPr>
                <w:webHidden/>
              </w:rPr>
              <w:fldChar w:fldCharType="begin"/>
            </w:r>
            <w:r>
              <w:rPr>
                <w:webHidden/>
              </w:rPr>
              <w:instrText xml:space="preserve"> PAGEREF _Toc73517464 \h </w:instrText>
            </w:r>
            <w:r>
              <w:rPr>
                <w:webHidden/>
              </w:rPr>
            </w:r>
            <w:r>
              <w:rPr>
                <w:webHidden/>
              </w:rPr>
              <w:fldChar w:fldCharType="separate"/>
            </w:r>
            <w:r>
              <w:rPr>
                <w:webHidden/>
              </w:rPr>
              <w:t>28</w:t>
            </w:r>
            <w:r>
              <w:rPr>
                <w:webHidden/>
              </w:rPr>
              <w:fldChar w:fldCharType="end"/>
            </w:r>
          </w:hyperlink>
        </w:p>
        <w:p w14:paraId="745E3C7E" w14:textId="17322EF0" w:rsidR="00D52173" w:rsidRDefault="00D52173">
          <w:pPr>
            <w:pStyle w:val="TOC5"/>
            <w:rPr>
              <w:rFonts w:asciiTheme="minorHAnsi" w:eastAsiaTheme="minorEastAsia" w:hAnsiTheme="minorHAnsi" w:cstheme="minorBidi"/>
              <w:sz w:val="22"/>
              <w:szCs w:val="22"/>
              <w:lang w:eastAsia="en-US"/>
            </w:rPr>
          </w:pPr>
          <w:hyperlink w:anchor="_Toc73517465" w:history="1">
            <w:r w:rsidRPr="00484ACF">
              <w:rPr>
                <w:rStyle w:val="Hyperlink"/>
              </w:rPr>
              <w:t>Test 47 DHC Hardening – ESXi hosts domain join</w:t>
            </w:r>
            <w:r>
              <w:rPr>
                <w:webHidden/>
              </w:rPr>
              <w:tab/>
            </w:r>
            <w:r>
              <w:rPr>
                <w:webHidden/>
              </w:rPr>
              <w:fldChar w:fldCharType="begin"/>
            </w:r>
            <w:r>
              <w:rPr>
                <w:webHidden/>
              </w:rPr>
              <w:instrText xml:space="preserve"> PAGEREF _Toc73517465 \h </w:instrText>
            </w:r>
            <w:r>
              <w:rPr>
                <w:webHidden/>
              </w:rPr>
            </w:r>
            <w:r>
              <w:rPr>
                <w:webHidden/>
              </w:rPr>
              <w:fldChar w:fldCharType="separate"/>
            </w:r>
            <w:r>
              <w:rPr>
                <w:webHidden/>
              </w:rPr>
              <w:t>28</w:t>
            </w:r>
            <w:r>
              <w:rPr>
                <w:webHidden/>
              </w:rPr>
              <w:fldChar w:fldCharType="end"/>
            </w:r>
          </w:hyperlink>
        </w:p>
        <w:p w14:paraId="5E43A68E" w14:textId="6F7A7B4A" w:rsidR="00D52173" w:rsidRDefault="00D52173">
          <w:pPr>
            <w:pStyle w:val="TOC5"/>
            <w:rPr>
              <w:rFonts w:asciiTheme="minorHAnsi" w:eastAsiaTheme="minorEastAsia" w:hAnsiTheme="minorHAnsi" w:cstheme="minorBidi"/>
              <w:sz w:val="22"/>
              <w:szCs w:val="22"/>
              <w:lang w:eastAsia="en-US"/>
            </w:rPr>
          </w:pPr>
          <w:hyperlink w:anchor="_Toc73517466" w:history="1">
            <w:r w:rsidRPr="00484ACF">
              <w:rPr>
                <w:rStyle w:val="Hyperlink"/>
              </w:rPr>
              <w:t>Test 48 DHC Hardening – Out of band management - remote controller card credentials</w:t>
            </w:r>
            <w:r>
              <w:rPr>
                <w:webHidden/>
              </w:rPr>
              <w:tab/>
            </w:r>
            <w:r>
              <w:rPr>
                <w:webHidden/>
              </w:rPr>
              <w:fldChar w:fldCharType="begin"/>
            </w:r>
            <w:r>
              <w:rPr>
                <w:webHidden/>
              </w:rPr>
              <w:instrText xml:space="preserve"> PAGEREF _Toc73517466 \h </w:instrText>
            </w:r>
            <w:r>
              <w:rPr>
                <w:webHidden/>
              </w:rPr>
            </w:r>
            <w:r>
              <w:rPr>
                <w:webHidden/>
              </w:rPr>
              <w:fldChar w:fldCharType="separate"/>
            </w:r>
            <w:r>
              <w:rPr>
                <w:webHidden/>
              </w:rPr>
              <w:t>28</w:t>
            </w:r>
            <w:r>
              <w:rPr>
                <w:webHidden/>
              </w:rPr>
              <w:fldChar w:fldCharType="end"/>
            </w:r>
          </w:hyperlink>
        </w:p>
        <w:p w14:paraId="64598E4B" w14:textId="36F8B9A7" w:rsidR="00D52173" w:rsidRDefault="00D52173">
          <w:pPr>
            <w:pStyle w:val="TOC5"/>
            <w:rPr>
              <w:rFonts w:asciiTheme="minorHAnsi" w:eastAsiaTheme="minorEastAsia" w:hAnsiTheme="minorHAnsi" w:cstheme="minorBidi"/>
              <w:sz w:val="22"/>
              <w:szCs w:val="22"/>
              <w:lang w:eastAsia="en-US"/>
            </w:rPr>
          </w:pPr>
          <w:hyperlink w:anchor="_Toc73517467" w:history="1">
            <w:r w:rsidRPr="00484ACF">
              <w:rPr>
                <w:rStyle w:val="Hyperlink"/>
              </w:rPr>
              <w:t>Test 49 DHC Hardening – Hardening of DHC Password Manager (HashiCorp Vault)</w:t>
            </w:r>
            <w:r>
              <w:rPr>
                <w:webHidden/>
              </w:rPr>
              <w:tab/>
            </w:r>
            <w:r>
              <w:rPr>
                <w:webHidden/>
              </w:rPr>
              <w:fldChar w:fldCharType="begin"/>
            </w:r>
            <w:r>
              <w:rPr>
                <w:webHidden/>
              </w:rPr>
              <w:instrText xml:space="preserve"> PAGEREF _Toc73517467 \h </w:instrText>
            </w:r>
            <w:r>
              <w:rPr>
                <w:webHidden/>
              </w:rPr>
            </w:r>
            <w:r>
              <w:rPr>
                <w:webHidden/>
              </w:rPr>
              <w:fldChar w:fldCharType="separate"/>
            </w:r>
            <w:r>
              <w:rPr>
                <w:webHidden/>
              </w:rPr>
              <w:t>29</w:t>
            </w:r>
            <w:r>
              <w:rPr>
                <w:webHidden/>
              </w:rPr>
              <w:fldChar w:fldCharType="end"/>
            </w:r>
          </w:hyperlink>
        </w:p>
        <w:p w14:paraId="5AB4C4FC" w14:textId="33303C31" w:rsidR="00D52173" w:rsidRDefault="00D52173">
          <w:pPr>
            <w:pStyle w:val="TOC5"/>
            <w:rPr>
              <w:rFonts w:asciiTheme="minorHAnsi" w:eastAsiaTheme="minorEastAsia" w:hAnsiTheme="minorHAnsi" w:cstheme="minorBidi"/>
              <w:sz w:val="22"/>
              <w:szCs w:val="22"/>
              <w:lang w:eastAsia="en-US"/>
            </w:rPr>
          </w:pPr>
          <w:hyperlink w:anchor="_Toc73517468" w:history="1">
            <w:r w:rsidRPr="00484ACF">
              <w:rPr>
                <w:rStyle w:val="Hyperlink"/>
              </w:rPr>
              <w:t>Test 50 DHC Hardening – Ansible vars and inventory cleanup</w:t>
            </w:r>
            <w:r>
              <w:rPr>
                <w:webHidden/>
              </w:rPr>
              <w:tab/>
            </w:r>
            <w:r>
              <w:rPr>
                <w:webHidden/>
              </w:rPr>
              <w:fldChar w:fldCharType="begin"/>
            </w:r>
            <w:r>
              <w:rPr>
                <w:webHidden/>
              </w:rPr>
              <w:instrText xml:space="preserve"> PAGEREF _Toc73517468 \h </w:instrText>
            </w:r>
            <w:r>
              <w:rPr>
                <w:webHidden/>
              </w:rPr>
            </w:r>
            <w:r>
              <w:rPr>
                <w:webHidden/>
              </w:rPr>
              <w:fldChar w:fldCharType="separate"/>
            </w:r>
            <w:r>
              <w:rPr>
                <w:webHidden/>
              </w:rPr>
              <w:t>29</w:t>
            </w:r>
            <w:r>
              <w:rPr>
                <w:webHidden/>
              </w:rPr>
              <w:fldChar w:fldCharType="end"/>
            </w:r>
          </w:hyperlink>
        </w:p>
        <w:p w14:paraId="63F5ED68" w14:textId="0BF568AD" w:rsidR="00D52173" w:rsidRDefault="00D52173">
          <w:pPr>
            <w:pStyle w:val="TOC5"/>
            <w:rPr>
              <w:rFonts w:asciiTheme="minorHAnsi" w:eastAsiaTheme="minorEastAsia" w:hAnsiTheme="minorHAnsi" w:cstheme="minorBidi"/>
              <w:sz w:val="22"/>
              <w:szCs w:val="22"/>
              <w:lang w:eastAsia="en-US"/>
            </w:rPr>
          </w:pPr>
          <w:hyperlink w:anchor="_Toc73517469" w:history="1">
            <w:r w:rsidRPr="00484ACF">
              <w:rPr>
                <w:rStyle w:val="Hyperlink"/>
              </w:rPr>
              <w:t>Test 51 DHC Hardening – Prerequisite Virtual Machine log files transfer</w:t>
            </w:r>
            <w:r>
              <w:rPr>
                <w:webHidden/>
              </w:rPr>
              <w:tab/>
            </w:r>
            <w:r>
              <w:rPr>
                <w:webHidden/>
              </w:rPr>
              <w:fldChar w:fldCharType="begin"/>
            </w:r>
            <w:r>
              <w:rPr>
                <w:webHidden/>
              </w:rPr>
              <w:instrText xml:space="preserve"> PAGEREF _Toc73517469 \h </w:instrText>
            </w:r>
            <w:r>
              <w:rPr>
                <w:webHidden/>
              </w:rPr>
            </w:r>
            <w:r>
              <w:rPr>
                <w:webHidden/>
              </w:rPr>
              <w:fldChar w:fldCharType="separate"/>
            </w:r>
            <w:r>
              <w:rPr>
                <w:webHidden/>
              </w:rPr>
              <w:t>29</w:t>
            </w:r>
            <w:r>
              <w:rPr>
                <w:webHidden/>
              </w:rPr>
              <w:fldChar w:fldCharType="end"/>
            </w:r>
          </w:hyperlink>
        </w:p>
        <w:p w14:paraId="6CA1A444" w14:textId="30FFABAD" w:rsidR="00D52173" w:rsidRDefault="00D52173">
          <w:pPr>
            <w:pStyle w:val="TOC5"/>
            <w:rPr>
              <w:rFonts w:asciiTheme="minorHAnsi" w:eastAsiaTheme="minorEastAsia" w:hAnsiTheme="minorHAnsi" w:cstheme="minorBidi"/>
              <w:sz w:val="22"/>
              <w:szCs w:val="22"/>
              <w:lang w:eastAsia="en-US"/>
            </w:rPr>
          </w:pPr>
          <w:hyperlink w:anchor="_Toc73517470" w:history="1">
            <w:r w:rsidRPr="00484ACF">
              <w:rPr>
                <w:rStyle w:val="Hyperlink"/>
              </w:rPr>
              <w:t>Test 52 vRA Cloud – Check OS templates are imported in vCenter (CMP Cluster)</w:t>
            </w:r>
            <w:r>
              <w:rPr>
                <w:webHidden/>
              </w:rPr>
              <w:tab/>
            </w:r>
            <w:r>
              <w:rPr>
                <w:webHidden/>
              </w:rPr>
              <w:fldChar w:fldCharType="begin"/>
            </w:r>
            <w:r>
              <w:rPr>
                <w:webHidden/>
              </w:rPr>
              <w:instrText xml:space="preserve"> PAGEREF _Toc73517470 \h </w:instrText>
            </w:r>
            <w:r>
              <w:rPr>
                <w:webHidden/>
              </w:rPr>
            </w:r>
            <w:r>
              <w:rPr>
                <w:webHidden/>
              </w:rPr>
              <w:fldChar w:fldCharType="separate"/>
            </w:r>
            <w:r>
              <w:rPr>
                <w:webHidden/>
              </w:rPr>
              <w:t>29</w:t>
            </w:r>
            <w:r>
              <w:rPr>
                <w:webHidden/>
              </w:rPr>
              <w:fldChar w:fldCharType="end"/>
            </w:r>
          </w:hyperlink>
        </w:p>
        <w:p w14:paraId="1027BDB7" w14:textId="76D51988" w:rsidR="00D52173" w:rsidRDefault="00D52173">
          <w:pPr>
            <w:pStyle w:val="TOC5"/>
            <w:rPr>
              <w:rFonts w:asciiTheme="minorHAnsi" w:eastAsiaTheme="minorEastAsia" w:hAnsiTheme="minorHAnsi" w:cstheme="minorBidi"/>
              <w:sz w:val="22"/>
              <w:szCs w:val="22"/>
              <w:lang w:eastAsia="en-US"/>
            </w:rPr>
          </w:pPr>
          <w:hyperlink w:anchor="_Toc73517471" w:history="1">
            <w:r w:rsidRPr="00484ACF">
              <w:rPr>
                <w:rStyle w:val="Hyperlink"/>
              </w:rPr>
              <w:t>Test 53 vRA Cloud – Check vRA Cloud configuration</w:t>
            </w:r>
            <w:r>
              <w:rPr>
                <w:webHidden/>
              </w:rPr>
              <w:tab/>
            </w:r>
            <w:r>
              <w:rPr>
                <w:webHidden/>
              </w:rPr>
              <w:fldChar w:fldCharType="begin"/>
            </w:r>
            <w:r>
              <w:rPr>
                <w:webHidden/>
              </w:rPr>
              <w:instrText xml:space="preserve"> PAGEREF _Toc73517471 \h </w:instrText>
            </w:r>
            <w:r>
              <w:rPr>
                <w:webHidden/>
              </w:rPr>
            </w:r>
            <w:r>
              <w:rPr>
                <w:webHidden/>
              </w:rPr>
              <w:fldChar w:fldCharType="separate"/>
            </w:r>
            <w:r>
              <w:rPr>
                <w:webHidden/>
              </w:rPr>
              <w:t>29</w:t>
            </w:r>
            <w:r>
              <w:rPr>
                <w:webHidden/>
              </w:rPr>
              <w:fldChar w:fldCharType="end"/>
            </w:r>
          </w:hyperlink>
        </w:p>
        <w:p w14:paraId="5FA5D671" w14:textId="2526141D" w:rsidR="00D52173" w:rsidRDefault="00D52173">
          <w:pPr>
            <w:pStyle w:val="TOC5"/>
            <w:rPr>
              <w:rFonts w:asciiTheme="minorHAnsi" w:eastAsiaTheme="minorEastAsia" w:hAnsiTheme="minorHAnsi" w:cstheme="minorBidi"/>
              <w:sz w:val="22"/>
              <w:szCs w:val="22"/>
              <w:lang w:eastAsia="en-US"/>
            </w:rPr>
          </w:pPr>
          <w:hyperlink w:anchor="_Toc73517472" w:history="1">
            <w:r w:rsidRPr="00484ACF">
              <w:rPr>
                <w:rStyle w:val="Hyperlink"/>
              </w:rPr>
              <w:t>Test 54 vRA Cloud – API calls verification in CAS (Code Stream) – Create VM</w:t>
            </w:r>
            <w:r>
              <w:rPr>
                <w:webHidden/>
              </w:rPr>
              <w:tab/>
            </w:r>
            <w:r>
              <w:rPr>
                <w:webHidden/>
              </w:rPr>
              <w:fldChar w:fldCharType="begin"/>
            </w:r>
            <w:r>
              <w:rPr>
                <w:webHidden/>
              </w:rPr>
              <w:instrText xml:space="preserve"> PAGEREF _Toc73517472 \h </w:instrText>
            </w:r>
            <w:r>
              <w:rPr>
                <w:webHidden/>
              </w:rPr>
            </w:r>
            <w:r>
              <w:rPr>
                <w:webHidden/>
              </w:rPr>
              <w:fldChar w:fldCharType="separate"/>
            </w:r>
            <w:r>
              <w:rPr>
                <w:webHidden/>
              </w:rPr>
              <w:t>30</w:t>
            </w:r>
            <w:r>
              <w:rPr>
                <w:webHidden/>
              </w:rPr>
              <w:fldChar w:fldCharType="end"/>
            </w:r>
          </w:hyperlink>
        </w:p>
        <w:p w14:paraId="78209965" w14:textId="774D07FD" w:rsidR="00D52173" w:rsidRDefault="00D52173">
          <w:pPr>
            <w:pStyle w:val="TOC5"/>
            <w:rPr>
              <w:rFonts w:asciiTheme="minorHAnsi" w:eastAsiaTheme="minorEastAsia" w:hAnsiTheme="minorHAnsi" w:cstheme="minorBidi"/>
              <w:sz w:val="22"/>
              <w:szCs w:val="22"/>
              <w:lang w:eastAsia="en-US"/>
            </w:rPr>
          </w:pPr>
          <w:hyperlink w:anchor="_Toc73517473" w:history="1">
            <w:r w:rsidRPr="00484ACF">
              <w:rPr>
                <w:rStyle w:val="Hyperlink"/>
              </w:rPr>
              <w:t>Test 55 vRA Cloud – API calls verification in CAS (Code Stream) – Power Operations</w:t>
            </w:r>
            <w:r>
              <w:rPr>
                <w:webHidden/>
              </w:rPr>
              <w:tab/>
            </w:r>
            <w:r>
              <w:rPr>
                <w:webHidden/>
              </w:rPr>
              <w:fldChar w:fldCharType="begin"/>
            </w:r>
            <w:r>
              <w:rPr>
                <w:webHidden/>
              </w:rPr>
              <w:instrText xml:space="preserve"> PAGEREF _Toc73517473 \h </w:instrText>
            </w:r>
            <w:r>
              <w:rPr>
                <w:webHidden/>
              </w:rPr>
            </w:r>
            <w:r>
              <w:rPr>
                <w:webHidden/>
              </w:rPr>
              <w:fldChar w:fldCharType="separate"/>
            </w:r>
            <w:r>
              <w:rPr>
                <w:webHidden/>
              </w:rPr>
              <w:t>30</w:t>
            </w:r>
            <w:r>
              <w:rPr>
                <w:webHidden/>
              </w:rPr>
              <w:fldChar w:fldCharType="end"/>
            </w:r>
          </w:hyperlink>
        </w:p>
        <w:p w14:paraId="15A9AA8F" w14:textId="2A73C8ED" w:rsidR="00D52173" w:rsidRDefault="00D52173">
          <w:pPr>
            <w:pStyle w:val="TOC5"/>
            <w:rPr>
              <w:rFonts w:asciiTheme="minorHAnsi" w:eastAsiaTheme="minorEastAsia" w:hAnsiTheme="minorHAnsi" w:cstheme="minorBidi"/>
              <w:sz w:val="22"/>
              <w:szCs w:val="22"/>
              <w:lang w:eastAsia="en-US"/>
            </w:rPr>
          </w:pPr>
          <w:hyperlink w:anchor="_Toc73517474" w:history="1">
            <w:r w:rsidRPr="00484ACF">
              <w:rPr>
                <w:rStyle w:val="Hyperlink"/>
              </w:rPr>
              <w:t>Test 56 vRA Cloud – API calls verification in CAS (Code Stream) – Snapshot Operations</w:t>
            </w:r>
            <w:r>
              <w:rPr>
                <w:webHidden/>
              </w:rPr>
              <w:tab/>
            </w:r>
            <w:r>
              <w:rPr>
                <w:webHidden/>
              </w:rPr>
              <w:fldChar w:fldCharType="begin"/>
            </w:r>
            <w:r>
              <w:rPr>
                <w:webHidden/>
              </w:rPr>
              <w:instrText xml:space="preserve"> PAGEREF _Toc73517474 \h </w:instrText>
            </w:r>
            <w:r>
              <w:rPr>
                <w:webHidden/>
              </w:rPr>
            </w:r>
            <w:r>
              <w:rPr>
                <w:webHidden/>
              </w:rPr>
              <w:fldChar w:fldCharType="separate"/>
            </w:r>
            <w:r>
              <w:rPr>
                <w:webHidden/>
              </w:rPr>
              <w:t>30</w:t>
            </w:r>
            <w:r>
              <w:rPr>
                <w:webHidden/>
              </w:rPr>
              <w:fldChar w:fldCharType="end"/>
            </w:r>
          </w:hyperlink>
        </w:p>
        <w:p w14:paraId="2900F4F6" w14:textId="73229F34" w:rsidR="00D52173" w:rsidRDefault="00D52173">
          <w:pPr>
            <w:pStyle w:val="TOC5"/>
            <w:rPr>
              <w:rFonts w:asciiTheme="minorHAnsi" w:eastAsiaTheme="minorEastAsia" w:hAnsiTheme="minorHAnsi" w:cstheme="minorBidi"/>
              <w:sz w:val="22"/>
              <w:szCs w:val="22"/>
              <w:lang w:eastAsia="en-US"/>
            </w:rPr>
          </w:pPr>
          <w:hyperlink w:anchor="_Toc73517475" w:history="1">
            <w:r w:rsidRPr="00484ACF">
              <w:rPr>
                <w:rStyle w:val="Hyperlink"/>
              </w:rPr>
              <w:t>Test 57 vRA Cloud – API calls verification in CAS (Code Stream) – Disk Operations</w:t>
            </w:r>
            <w:r>
              <w:rPr>
                <w:webHidden/>
              </w:rPr>
              <w:tab/>
            </w:r>
            <w:r>
              <w:rPr>
                <w:webHidden/>
              </w:rPr>
              <w:fldChar w:fldCharType="begin"/>
            </w:r>
            <w:r>
              <w:rPr>
                <w:webHidden/>
              </w:rPr>
              <w:instrText xml:space="preserve"> PAGEREF _Toc73517475 \h </w:instrText>
            </w:r>
            <w:r>
              <w:rPr>
                <w:webHidden/>
              </w:rPr>
            </w:r>
            <w:r>
              <w:rPr>
                <w:webHidden/>
              </w:rPr>
              <w:fldChar w:fldCharType="separate"/>
            </w:r>
            <w:r>
              <w:rPr>
                <w:webHidden/>
              </w:rPr>
              <w:t>30</w:t>
            </w:r>
            <w:r>
              <w:rPr>
                <w:webHidden/>
              </w:rPr>
              <w:fldChar w:fldCharType="end"/>
            </w:r>
          </w:hyperlink>
        </w:p>
        <w:p w14:paraId="24C24002" w14:textId="0272C591" w:rsidR="00D52173" w:rsidRDefault="00D52173">
          <w:pPr>
            <w:pStyle w:val="TOC5"/>
            <w:rPr>
              <w:rFonts w:asciiTheme="minorHAnsi" w:eastAsiaTheme="minorEastAsia" w:hAnsiTheme="minorHAnsi" w:cstheme="minorBidi"/>
              <w:sz w:val="22"/>
              <w:szCs w:val="22"/>
              <w:lang w:eastAsia="en-US"/>
            </w:rPr>
          </w:pPr>
          <w:hyperlink w:anchor="_Toc73517476" w:history="1">
            <w:r w:rsidRPr="00484ACF">
              <w:rPr>
                <w:rStyle w:val="Hyperlink"/>
              </w:rPr>
              <w:t>Test 58 vRA Cloud – API calls verification in CAS (Code Stream) – Resize VM</w:t>
            </w:r>
            <w:r>
              <w:rPr>
                <w:webHidden/>
              </w:rPr>
              <w:tab/>
            </w:r>
            <w:r>
              <w:rPr>
                <w:webHidden/>
              </w:rPr>
              <w:fldChar w:fldCharType="begin"/>
            </w:r>
            <w:r>
              <w:rPr>
                <w:webHidden/>
              </w:rPr>
              <w:instrText xml:space="preserve"> PAGEREF _Toc73517476 \h </w:instrText>
            </w:r>
            <w:r>
              <w:rPr>
                <w:webHidden/>
              </w:rPr>
            </w:r>
            <w:r>
              <w:rPr>
                <w:webHidden/>
              </w:rPr>
              <w:fldChar w:fldCharType="separate"/>
            </w:r>
            <w:r>
              <w:rPr>
                <w:webHidden/>
              </w:rPr>
              <w:t>30</w:t>
            </w:r>
            <w:r>
              <w:rPr>
                <w:webHidden/>
              </w:rPr>
              <w:fldChar w:fldCharType="end"/>
            </w:r>
          </w:hyperlink>
        </w:p>
        <w:p w14:paraId="4B1E60DF" w14:textId="095035AF" w:rsidR="00D52173" w:rsidRDefault="00D52173">
          <w:pPr>
            <w:pStyle w:val="TOC5"/>
            <w:rPr>
              <w:rFonts w:asciiTheme="minorHAnsi" w:eastAsiaTheme="minorEastAsia" w:hAnsiTheme="minorHAnsi" w:cstheme="minorBidi"/>
              <w:sz w:val="22"/>
              <w:szCs w:val="22"/>
              <w:lang w:eastAsia="en-US"/>
            </w:rPr>
          </w:pPr>
          <w:hyperlink w:anchor="_Toc73517477" w:history="1">
            <w:r w:rsidRPr="00484ACF">
              <w:rPr>
                <w:rStyle w:val="Hyperlink"/>
              </w:rPr>
              <w:t>Test 59 vRA Cloud – API calls verification in CAS (Code Stream) – Delete VM</w:t>
            </w:r>
            <w:r>
              <w:rPr>
                <w:webHidden/>
              </w:rPr>
              <w:tab/>
            </w:r>
            <w:r>
              <w:rPr>
                <w:webHidden/>
              </w:rPr>
              <w:fldChar w:fldCharType="begin"/>
            </w:r>
            <w:r>
              <w:rPr>
                <w:webHidden/>
              </w:rPr>
              <w:instrText xml:space="preserve"> PAGEREF _Toc73517477 \h </w:instrText>
            </w:r>
            <w:r>
              <w:rPr>
                <w:webHidden/>
              </w:rPr>
            </w:r>
            <w:r>
              <w:rPr>
                <w:webHidden/>
              </w:rPr>
              <w:fldChar w:fldCharType="separate"/>
            </w:r>
            <w:r>
              <w:rPr>
                <w:webHidden/>
              </w:rPr>
              <w:t>30</w:t>
            </w:r>
            <w:r>
              <w:rPr>
                <w:webHidden/>
              </w:rPr>
              <w:fldChar w:fldCharType="end"/>
            </w:r>
          </w:hyperlink>
        </w:p>
        <w:p w14:paraId="6777242D" w14:textId="3391ABEA" w:rsidR="00D52173" w:rsidRDefault="00D52173">
          <w:pPr>
            <w:pStyle w:val="TOC5"/>
            <w:rPr>
              <w:rFonts w:asciiTheme="minorHAnsi" w:eastAsiaTheme="minorEastAsia" w:hAnsiTheme="minorHAnsi" w:cstheme="minorBidi"/>
              <w:sz w:val="22"/>
              <w:szCs w:val="22"/>
              <w:lang w:eastAsia="en-US"/>
            </w:rPr>
          </w:pPr>
          <w:hyperlink w:anchor="_Toc73517478" w:history="1">
            <w:r w:rsidRPr="00484ACF">
              <w:rPr>
                <w:rStyle w:val="Hyperlink"/>
              </w:rPr>
              <w:t>Test 60 CEB – Check backup integration (DHC side)</w:t>
            </w:r>
            <w:r>
              <w:rPr>
                <w:webHidden/>
              </w:rPr>
              <w:tab/>
            </w:r>
            <w:r>
              <w:rPr>
                <w:webHidden/>
              </w:rPr>
              <w:fldChar w:fldCharType="begin"/>
            </w:r>
            <w:r>
              <w:rPr>
                <w:webHidden/>
              </w:rPr>
              <w:instrText xml:space="preserve"> PAGEREF _Toc73517478 \h </w:instrText>
            </w:r>
            <w:r>
              <w:rPr>
                <w:webHidden/>
              </w:rPr>
            </w:r>
            <w:r>
              <w:rPr>
                <w:webHidden/>
              </w:rPr>
              <w:fldChar w:fldCharType="separate"/>
            </w:r>
            <w:r>
              <w:rPr>
                <w:webHidden/>
              </w:rPr>
              <w:t>30</w:t>
            </w:r>
            <w:r>
              <w:rPr>
                <w:webHidden/>
              </w:rPr>
              <w:fldChar w:fldCharType="end"/>
            </w:r>
          </w:hyperlink>
        </w:p>
        <w:p w14:paraId="60B3B208" w14:textId="7A18F508" w:rsidR="00D52173" w:rsidRDefault="00D52173">
          <w:pPr>
            <w:pStyle w:val="TOC5"/>
            <w:rPr>
              <w:rFonts w:asciiTheme="minorHAnsi" w:eastAsiaTheme="minorEastAsia" w:hAnsiTheme="minorHAnsi" w:cstheme="minorBidi"/>
              <w:sz w:val="22"/>
              <w:szCs w:val="22"/>
              <w:lang w:eastAsia="en-US"/>
            </w:rPr>
          </w:pPr>
          <w:hyperlink w:anchor="_Toc73517479" w:history="1">
            <w:r w:rsidRPr="00484ACF">
              <w:rPr>
                <w:rStyle w:val="Hyperlink"/>
              </w:rPr>
              <w:t>Test 61 CEB – Check backup integration (backup side)</w:t>
            </w:r>
            <w:r>
              <w:rPr>
                <w:webHidden/>
              </w:rPr>
              <w:tab/>
            </w:r>
            <w:r>
              <w:rPr>
                <w:webHidden/>
              </w:rPr>
              <w:fldChar w:fldCharType="begin"/>
            </w:r>
            <w:r>
              <w:rPr>
                <w:webHidden/>
              </w:rPr>
              <w:instrText xml:space="preserve"> PAGEREF _Toc73517479 \h </w:instrText>
            </w:r>
            <w:r>
              <w:rPr>
                <w:webHidden/>
              </w:rPr>
            </w:r>
            <w:r>
              <w:rPr>
                <w:webHidden/>
              </w:rPr>
              <w:fldChar w:fldCharType="separate"/>
            </w:r>
            <w:r>
              <w:rPr>
                <w:webHidden/>
              </w:rPr>
              <w:t>31</w:t>
            </w:r>
            <w:r>
              <w:rPr>
                <w:webHidden/>
              </w:rPr>
              <w:fldChar w:fldCharType="end"/>
            </w:r>
          </w:hyperlink>
        </w:p>
        <w:p w14:paraId="68C1B505" w14:textId="0CFE63FC" w:rsidR="00D52173" w:rsidRDefault="00D52173">
          <w:pPr>
            <w:pStyle w:val="TOC5"/>
            <w:rPr>
              <w:rFonts w:asciiTheme="minorHAnsi" w:eastAsiaTheme="minorEastAsia" w:hAnsiTheme="minorHAnsi" w:cstheme="minorBidi"/>
              <w:sz w:val="22"/>
              <w:szCs w:val="22"/>
              <w:lang w:eastAsia="en-US"/>
            </w:rPr>
          </w:pPr>
          <w:hyperlink w:anchor="_Toc73517480" w:history="1">
            <w:r w:rsidRPr="00484ACF">
              <w:rPr>
                <w:rStyle w:val="Hyperlink"/>
              </w:rPr>
              <w:t>Test 62 CEB – Verify test backup and restore (mgt VM)</w:t>
            </w:r>
            <w:r>
              <w:rPr>
                <w:webHidden/>
              </w:rPr>
              <w:tab/>
            </w:r>
            <w:r>
              <w:rPr>
                <w:webHidden/>
              </w:rPr>
              <w:fldChar w:fldCharType="begin"/>
            </w:r>
            <w:r>
              <w:rPr>
                <w:webHidden/>
              </w:rPr>
              <w:instrText xml:space="preserve"> PAGEREF _Toc73517480 \h </w:instrText>
            </w:r>
            <w:r>
              <w:rPr>
                <w:webHidden/>
              </w:rPr>
            </w:r>
            <w:r>
              <w:rPr>
                <w:webHidden/>
              </w:rPr>
              <w:fldChar w:fldCharType="separate"/>
            </w:r>
            <w:r>
              <w:rPr>
                <w:webHidden/>
              </w:rPr>
              <w:t>31</w:t>
            </w:r>
            <w:r>
              <w:rPr>
                <w:webHidden/>
              </w:rPr>
              <w:fldChar w:fldCharType="end"/>
            </w:r>
          </w:hyperlink>
        </w:p>
        <w:p w14:paraId="6A4A7208" w14:textId="24312F1C" w:rsidR="00D52173" w:rsidRDefault="00D52173">
          <w:pPr>
            <w:pStyle w:val="TOC5"/>
            <w:rPr>
              <w:rFonts w:asciiTheme="minorHAnsi" w:eastAsiaTheme="minorEastAsia" w:hAnsiTheme="minorHAnsi" w:cstheme="minorBidi"/>
              <w:sz w:val="22"/>
              <w:szCs w:val="22"/>
              <w:lang w:eastAsia="en-US"/>
            </w:rPr>
          </w:pPr>
          <w:hyperlink w:anchor="_Toc73517481" w:history="1">
            <w:r w:rsidRPr="00484ACF">
              <w:rPr>
                <w:rStyle w:val="Hyperlink"/>
              </w:rPr>
              <w:t>Test 63 CMP – Check CMP integration</w:t>
            </w:r>
            <w:r>
              <w:rPr>
                <w:webHidden/>
              </w:rPr>
              <w:tab/>
            </w:r>
            <w:r>
              <w:rPr>
                <w:webHidden/>
              </w:rPr>
              <w:fldChar w:fldCharType="begin"/>
            </w:r>
            <w:r>
              <w:rPr>
                <w:webHidden/>
              </w:rPr>
              <w:instrText xml:space="preserve"> PAGEREF _Toc73517481 \h </w:instrText>
            </w:r>
            <w:r>
              <w:rPr>
                <w:webHidden/>
              </w:rPr>
            </w:r>
            <w:r>
              <w:rPr>
                <w:webHidden/>
              </w:rPr>
              <w:fldChar w:fldCharType="separate"/>
            </w:r>
            <w:r>
              <w:rPr>
                <w:webHidden/>
              </w:rPr>
              <w:t>31</w:t>
            </w:r>
            <w:r>
              <w:rPr>
                <w:webHidden/>
              </w:rPr>
              <w:fldChar w:fldCharType="end"/>
            </w:r>
          </w:hyperlink>
        </w:p>
        <w:p w14:paraId="4505885A" w14:textId="756DB381" w:rsidR="00D52173" w:rsidRDefault="00D52173">
          <w:pPr>
            <w:pStyle w:val="TOC5"/>
            <w:rPr>
              <w:rFonts w:asciiTheme="minorHAnsi" w:eastAsiaTheme="minorEastAsia" w:hAnsiTheme="minorHAnsi" w:cstheme="minorBidi"/>
              <w:sz w:val="22"/>
              <w:szCs w:val="22"/>
              <w:lang w:eastAsia="en-US"/>
            </w:rPr>
          </w:pPr>
          <w:hyperlink w:anchor="_Toc73517482" w:history="1">
            <w:r w:rsidRPr="00484ACF">
              <w:rPr>
                <w:rStyle w:val="Hyperlink"/>
              </w:rPr>
              <w:t>Test 64 CMP – CPRs execution</w:t>
            </w:r>
            <w:r>
              <w:rPr>
                <w:webHidden/>
              </w:rPr>
              <w:tab/>
            </w:r>
            <w:r>
              <w:rPr>
                <w:webHidden/>
              </w:rPr>
              <w:fldChar w:fldCharType="begin"/>
            </w:r>
            <w:r>
              <w:rPr>
                <w:webHidden/>
              </w:rPr>
              <w:instrText xml:space="preserve"> PAGEREF _Toc73517482 \h </w:instrText>
            </w:r>
            <w:r>
              <w:rPr>
                <w:webHidden/>
              </w:rPr>
            </w:r>
            <w:r>
              <w:rPr>
                <w:webHidden/>
              </w:rPr>
              <w:fldChar w:fldCharType="separate"/>
            </w:r>
            <w:r>
              <w:rPr>
                <w:webHidden/>
              </w:rPr>
              <w:t>32</w:t>
            </w:r>
            <w:r>
              <w:rPr>
                <w:webHidden/>
              </w:rPr>
              <w:fldChar w:fldCharType="end"/>
            </w:r>
          </w:hyperlink>
        </w:p>
        <w:p w14:paraId="004CD0AC" w14:textId="2DE7BBF4" w:rsidR="00D52173" w:rsidRDefault="00D52173">
          <w:pPr>
            <w:pStyle w:val="TOC5"/>
            <w:rPr>
              <w:rFonts w:asciiTheme="minorHAnsi" w:eastAsiaTheme="minorEastAsia" w:hAnsiTheme="minorHAnsi" w:cstheme="minorBidi"/>
              <w:sz w:val="22"/>
              <w:szCs w:val="22"/>
              <w:lang w:eastAsia="en-US"/>
            </w:rPr>
          </w:pPr>
          <w:hyperlink w:anchor="_Toc73517483" w:history="1">
            <w:r w:rsidRPr="00484ACF">
              <w:rPr>
                <w:rStyle w:val="Hyperlink"/>
              </w:rPr>
              <w:t>Test 65 Service Now – Validate CMDB for Customer Workload</w:t>
            </w:r>
            <w:r>
              <w:rPr>
                <w:webHidden/>
              </w:rPr>
              <w:tab/>
            </w:r>
            <w:r>
              <w:rPr>
                <w:webHidden/>
              </w:rPr>
              <w:fldChar w:fldCharType="begin"/>
            </w:r>
            <w:r>
              <w:rPr>
                <w:webHidden/>
              </w:rPr>
              <w:instrText xml:space="preserve"> PAGEREF _Toc73517483 \h </w:instrText>
            </w:r>
            <w:r>
              <w:rPr>
                <w:webHidden/>
              </w:rPr>
            </w:r>
            <w:r>
              <w:rPr>
                <w:webHidden/>
              </w:rPr>
              <w:fldChar w:fldCharType="separate"/>
            </w:r>
            <w:r>
              <w:rPr>
                <w:webHidden/>
              </w:rPr>
              <w:t>32</w:t>
            </w:r>
            <w:r>
              <w:rPr>
                <w:webHidden/>
              </w:rPr>
              <w:fldChar w:fldCharType="end"/>
            </w:r>
          </w:hyperlink>
        </w:p>
        <w:p w14:paraId="1DEE0026" w14:textId="4753EC1B" w:rsidR="00D52173" w:rsidRDefault="00D52173">
          <w:pPr>
            <w:pStyle w:val="TOC5"/>
            <w:rPr>
              <w:rFonts w:asciiTheme="minorHAnsi" w:eastAsiaTheme="minorEastAsia" w:hAnsiTheme="minorHAnsi" w:cstheme="minorBidi"/>
              <w:sz w:val="22"/>
              <w:szCs w:val="22"/>
              <w:lang w:eastAsia="en-US"/>
            </w:rPr>
          </w:pPr>
          <w:hyperlink w:anchor="_Toc73517484" w:history="1">
            <w:r w:rsidRPr="00484ACF">
              <w:rPr>
                <w:rStyle w:val="Hyperlink"/>
              </w:rPr>
              <w:t>Test 66 Service Now – Validate CMDB for Management CIs</w:t>
            </w:r>
            <w:r>
              <w:rPr>
                <w:webHidden/>
              </w:rPr>
              <w:tab/>
            </w:r>
            <w:r>
              <w:rPr>
                <w:webHidden/>
              </w:rPr>
              <w:fldChar w:fldCharType="begin"/>
            </w:r>
            <w:r>
              <w:rPr>
                <w:webHidden/>
              </w:rPr>
              <w:instrText xml:space="preserve"> PAGEREF _Toc73517484 \h </w:instrText>
            </w:r>
            <w:r>
              <w:rPr>
                <w:webHidden/>
              </w:rPr>
            </w:r>
            <w:r>
              <w:rPr>
                <w:webHidden/>
              </w:rPr>
              <w:fldChar w:fldCharType="separate"/>
            </w:r>
            <w:r>
              <w:rPr>
                <w:webHidden/>
              </w:rPr>
              <w:t>32</w:t>
            </w:r>
            <w:r>
              <w:rPr>
                <w:webHidden/>
              </w:rPr>
              <w:fldChar w:fldCharType="end"/>
            </w:r>
          </w:hyperlink>
        </w:p>
        <w:p w14:paraId="4E8864FB" w14:textId="36DA4243" w:rsidR="00D52173" w:rsidRDefault="00D52173">
          <w:pPr>
            <w:pStyle w:val="TOC5"/>
            <w:rPr>
              <w:rFonts w:asciiTheme="minorHAnsi" w:eastAsiaTheme="minorEastAsia" w:hAnsiTheme="minorHAnsi" w:cstheme="minorBidi"/>
              <w:sz w:val="22"/>
              <w:szCs w:val="22"/>
              <w:lang w:eastAsia="en-US"/>
            </w:rPr>
          </w:pPr>
          <w:hyperlink w:anchor="_Toc73517485" w:history="1">
            <w:r w:rsidRPr="00484ACF">
              <w:rPr>
                <w:rStyle w:val="Hyperlink"/>
              </w:rPr>
              <w:t>Test 67 Service Now – Verify Event Management</w:t>
            </w:r>
            <w:r>
              <w:rPr>
                <w:webHidden/>
              </w:rPr>
              <w:tab/>
            </w:r>
            <w:r>
              <w:rPr>
                <w:webHidden/>
              </w:rPr>
              <w:fldChar w:fldCharType="begin"/>
            </w:r>
            <w:r>
              <w:rPr>
                <w:webHidden/>
              </w:rPr>
              <w:instrText xml:space="preserve"> PAGEREF _Toc73517485 \h </w:instrText>
            </w:r>
            <w:r>
              <w:rPr>
                <w:webHidden/>
              </w:rPr>
            </w:r>
            <w:r>
              <w:rPr>
                <w:webHidden/>
              </w:rPr>
              <w:fldChar w:fldCharType="separate"/>
            </w:r>
            <w:r>
              <w:rPr>
                <w:webHidden/>
              </w:rPr>
              <w:t>32</w:t>
            </w:r>
            <w:r>
              <w:rPr>
                <w:webHidden/>
              </w:rPr>
              <w:fldChar w:fldCharType="end"/>
            </w:r>
          </w:hyperlink>
        </w:p>
        <w:p w14:paraId="6196DBBB" w14:textId="5EECB65E" w:rsidR="00D52173" w:rsidRDefault="00D52173">
          <w:pPr>
            <w:pStyle w:val="TOC5"/>
            <w:rPr>
              <w:rFonts w:asciiTheme="minorHAnsi" w:eastAsiaTheme="minorEastAsia" w:hAnsiTheme="minorHAnsi" w:cstheme="minorBidi"/>
              <w:sz w:val="22"/>
              <w:szCs w:val="22"/>
              <w:lang w:eastAsia="en-US"/>
            </w:rPr>
          </w:pPr>
          <w:hyperlink w:anchor="_Toc73517486" w:history="1">
            <w:r w:rsidRPr="00484ACF">
              <w:rPr>
                <w:rStyle w:val="Hyperlink"/>
              </w:rPr>
              <w:t>Test 68 Service Now – Service Level Management</w:t>
            </w:r>
            <w:r>
              <w:rPr>
                <w:webHidden/>
              </w:rPr>
              <w:tab/>
            </w:r>
            <w:r>
              <w:rPr>
                <w:webHidden/>
              </w:rPr>
              <w:fldChar w:fldCharType="begin"/>
            </w:r>
            <w:r>
              <w:rPr>
                <w:webHidden/>
              </w:rPr>
              <w:instrText xml:space="preserve"> PAGEREF _Toc73517486 \h </w:instrText>
            </w:r>
            <w:r>
              <w:rPr>
                <w:webHidden/>
              </w:rPr>
            </w:r>
            <w:r>
              <w:rPr>
                <w:webHidden/>
              </w:rPr>
              <w:fldChar w:fldCharType="separate"/>
            </w:r>
            <w:r>
              <w:rPr>
                <w:webHidden/>
              </w:rPr>
              <w:t>33</w:t>
            </w:r>
            <w:r>
              <w:rPr>
                <w:webHidden/>
              </w:rPr>
              <w:fldChar w:fldCharType="end"/>
            </w:r>
          </w:hyperlink>
        </w:p>
        <w:p w14:paraId="73787A02" w14:textId="1F4FB399" w:rsidR="00D52173" w:rsidRDefault="00D52173">
          <w:pPr>
            <w:pStyle w:val="TOC1"/>
            <w:rPr>
              <w:rFonts w:asciiTheme="minorHAnsi" w:eastAsiaTheme="minorEastAsia" w:hAnsiTheme="minorHAnsi" w:cstheme="minorBidi"/>
              <w:sz w:val="22"/>
              <w:szCs w:val="22"/>
            </w:rPr>
          </w:pPr>
          <w:hyperlink w:anchor="_Toc73517487" w:history="1">
            <w:r w:rsidRPr="00484ACF">
              <w:rPr>
                <w:rStyle w:val="Hyperlink"/>
              </w:rPr>
              <w:t>6</w:t>
            </w:r>
            <w:r>
              <w:rPr>
                <w:rFonts w:asciiTheme="minorHAnsi" w:eastAsiaTheme="minorEastAsia" w:hAnsiTheme="minorHAnsi" w:cstheme="minorBidi"/>
                <w:sz w:val="22"/>
                <w:szCs w:val="22"/>
              </w:rPr>
              <w:tab/>
            </w:r>
            <w:r w:rsidRPr="00484ACF">
              <w:rPr>
                <w:rStyle w:val="Hyperlink"/>
              </w:rPr>
              <w:t>Appendix A – Automated Infrastructure Tests</w:t>
            </w:r>
            <w:r>
              <w:rPr>
                <w:webHidden/>
              </w:rPr>
              <w:tab/>
            </w:r>
            <w:r>
              <w:rPr>
                <w:webHidden/>
              </w:rPr>
              <w:fldChar w:fldCharType="begin"/>
            </w:r>
            <w:r>
              <w:rPr>
                <w:webHidden/>
              </w:rPr>
              <w:instrText xml:space="preserve"> PAGEREF _Toc73517487 \h </w:instrText>
            </w:r>
            <w:r>
              <w:rPr>
                <w:webHidden/>
              </w:rPr>
            </w:r>
            <w:r>
              <w:rPr>
                <w:webHidden/>
              </w:rPr>
              <w:fldChar w:fldCharType="separate"/>
            </w:r>
            <w:r>
              <w:rPr>
                <w:webHidden/>
              </w:rPr>
              <w:t>34</w:t>
            </w:r>
            <w:r>
              <w:rPr>
                <w:webHidden/>
              </w:rPr>
              <w:fldChar w:fldCharType="end"/>
            </w:r>
          </w:hyperlink>
        </w:p>
        <w:p w14:paraId="6FEDA033" w14:textId="33B2A55C" w:rsidR="00D52173" w:rsidRDefault="00D52173">
          <w:pPr>
            <w:pStyle w:val="TOC1"/>
            <w:rPr>
              <w:rFonts w:asciiTheme="minorHAnsi" w:eastAsiaTheme="minorEastAsia" w:hAnsiTheme="minorHAnsi" w:cstheme="minorBidi"/>
              <w:sz w:val="22"/>
              <w:szCs w:val="22"/>
            </w:rPr>
          </w:pPr>
          <w:hyperlink w:anchor="_Toc73517488" w:history="1">
            <w:r w:rsidRPr="00484ACF">
              <w:rPr>
                <w:rStyle w:val="Hyperlink"/>
              </w:rPr>
              <w:t>7</w:t>
            </w:r>
            <w:r>
              <w:rPr>
                <w:rFonts w:asciiTheme="minorHAnsi" w:eastAsiaTheme="minorEastAsia" w:hAnsiTheme="minorHAnsi" w:cstheme="minorBidi"/>
                <w:sz w:val="22"/>
                <w:szCs w:val="22"/>
              </w:rPr>
              <w:tab/>
            </w:r>
            <w:r w:rsidRPr="00484ACF">
              <w:rPr>
                <w:rStyle w:val="Hyperlink"/>
              </w:rPr>
              <w:t>Appendix B – CPRs Tests</w:t>
            </w:r>
            <w:r>
              <w:rPr>
                <w:webHidden/>
              </w:rPr>
              <w:tab/>
            </w:r>
            <w:r>
              <w:rPr>
                <w:webHidden/>
              </w:rPr>
              <w:fldChar w:fldCharType="begin"/>
            </w:r>
            <w:r>
              <w:rPr>
                <w:webHidden/>
              </w:rPr>
              <w:instrText xml:space="preserve"> PAGEREF _Toc73517488 \h </w:instrText>
            </w:r>
            <w:r>
              <w:rPr>
                <w:webHidden/>
              </w:rPr>
            </w:r>
            <w:r>
              <w:rPr>
                <w:webHidden/>
              </w:rPr>
              <w:fldChar w:fldCharType="separate"/>
            </w:r>
            <w:r>
              <w:rPr>
                <w:webHidden/>
              </w:rPr>
              <w:t>35</w:t>
            </w:r>
            <w:r>
              <w:rPr>
                <w:webHidden/>
              </w:rPr>
              <w:fldChar w:fldCharType="end"/>
            </w:r>
          </w:hyperlink>
        </w:p>
        <w:p w14:paraId="0B488569" w14:textId="0A27BFF0" w:rsidR="00C2383C" w:rsidRDefault="0025706B" w:rsidP="00C2383C">
          <w:pPr>
            <w:rPr>
              <w:b/>
              <w:bCs/>
              <w:noProof/>
            </w:rPr>
          </w:pPr>
          <w:r w:rsidRPr="00E76186">
            <w:rPr>
              <w:noProof/>
              <w:sz w:val="20"/>
            </w:rPr>
            <w:fldChar w:fldCharType="end"/>
          </w:r>
        </w:p>
      </w:sdtContent>
    </w:sdt>
    <w:p w14:paraId="02B68E60" w14:textId="77777777" w:rsidR="00A032FC" w:rsidRPr="005B4D98" w:rsidRDefault="00A032FC" w:rsidP="00A032FC">
      <w:pPr>
        <w:pStyle w:val="Heading0"/>
        <w:numPr>
          <w:ilvl w:val="0"/>
          <w:numId w:val="0"/>
        </w:numPr>
        <w:outlineLvl w:val="0"/>
      </w:pPr>
      <w:r w:rsidRPr="005B4D98">
        <w:lastRenderedPageBreak/>
        <w:fldChar w:fldCharType="begin"/>
      </w:r>
      <w:r w:rsidRPr="005B4D98">
        <w:instrText xml:space="preserve"> DOCPROPERTY "lblListOfChanges" </w:instrText>
      </w:r>
      <w:r w:rsidRPr="005B4D98">
        <w:fldChar w:fldCharType="separate"/>
      </w:r>
      <w:bookmarkStart w:id="13" w:name="_Toc71537217"/>
      <w:bookmarkStart w:id="14" w:name="_Toc73517406"/>
      <w:r>
        <w:t>List of changes</w:t>
      </w:r>
      <w:bookmarkEnd w:id="13"/>
      <w:bookmarkEnd w:id="14"/>
      <w:r w:rsidRPr="005B4D98">
        <w:fldChar w:fldCharType="end"/>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 w:type="dxa"/>
          <w:left w:w="85" w:type="dxa"/>
          <w:bottom w:w="11" w:type="dxa"/>
          <w:right w:w="85" w:type="dxa"/>
        </w:tblCellMar>
        <w:tblLook w:val="01E0" w:firstRow="1" w:lastRow="1" w:firstColumn="1" w:lastColumn="1" w:noHBand="0" w:noVBand="0"/>
      </w:tblPr>
      <w:tblGrid>
        <w:gridCol w:w="1010"/>
        <w:gridCol w:w="1131"/>
        <w:gridCol w:w="4883"/>
        <w:gridCol w:w="1925"/>
      </w:tblGrid>
      <w:tr w:rsidR="00A032FC" w:rsidRPr="005B4D98" w14:paraId="7D1FEE4F" w14:textId="77777777" w:rsidTr="00A032FC">
        <w:trPr>
          <w:tblHeader/>
        </w:trPr>
        <w:tc>
          <w:tcPr>
            <w:tcW w:w="1010" w:type="dxa"/>
            <w:tcBorders>
              <w:right w:val="single" w:sz="4" w:space="0" w:color="FFFFFF"/>
            </w:tcBorders>
            <w:shd w:val="clear" w:color="auto" w:fill="0066A2"/>
            <w:tcMar>
              <w:top w:w="57" w:type="dxa"/>
            </w:tcMar>
          </w:tcPr>
          <w:bookmarkStart w:id="15" w:name="_Hlk505339251"/>
          <w:p w14:paraId="3080BC89" w14:textId="77777777" w:rsidR="00A032FC" w:rsidRPr="005B4D98" w:rsidRDefault="00A032FC" w:rsidP="000A760D">
            <w:pPr>
              <w:pStyle w:val="TableHeader"/>
            </w:pPr>
            <w:r w:rsidRPr="005B4D98">
              <w:fldChar w:fldCharType="begin"/>
            </w:r>
            <w:r w:rsidRPr="005B4D98">
              <w:instrText xml:space="preserve"> DOCPROPERTY "lblVersion" </w:instrText>
            </w:r>
            <w:r w:rsidRPr="005B4D98">
              <w:fldChar w:fldCharType="separate"/>
            </w:r>
            <w:r>
              <w:t xml:space="preserve">Version: </w:t>
            </w:r>
            <w:r w:rsidRPr="005B4D98">
              <w:fldChar w:fldCharType="end"/>
            </w:r>
          </w:p>
        </w:tc>
        <w:tc>
          <w:tcPr>
            <w:tcW w:w="1131" w:type="dxa"/>
            <w:tcBorders>
              <w:left w:val="single" w:sz="4" w:space="0" w:color="FFFFFF"/>
              <w:right w:val="single" w:sz="4" w:space="0" w:color="FFFFFF"/>
            </w:tcBorders>
            <w:shd w:val="clear" w:color="auto" w:fill="0066A2"/>
            <w:tcMar>
              <w:top w:w="57" w:type="dxa"/>
            </w:tcMar>
          </w:tcPr>
          <w:p w14:paraId="55CDAE6F" w14:textId="77777777" w:rsidR="00A032FC" w:rsidRPr="005B4D98" w:rsidRDefault="00A032FC" w:rsidP="000A760D">
            <w:pPr>
              <w:pStyle w:val="TableHeader"/>
            </w:pPr>
            <w:r w:rsidRPr="005B4D98">
              <w:fldChar w:fldCharType="begin"/>
            </w:r>
            <w:r w:rsidRPr="005B4D98">
              <w:instrText xml:space="preserve"> DOCPROPERTY "lblDate" </w:instrText>
            </w:r>
            <w:r w:rsidRPr="005B4D98">
              <w:fldChar w:fldCharType="separate"/>
            </w:r>
            <w:r>
              <w:t>Date</w:t>
            </w:r>
            <w:r w:rsidRPr="005B4D98">
              <w:fldChar w:fldCharType="end"/>
            </w:r>
          </w:p>
        </w:tc>
        <w:tc>
          <w:tcPr>
            <w:tcW w:w="4883" w:type="dxa"/>
            <w:tcBorders>
              <w:left w:val="single" w:sz="4" w:space="0" w:color="FFFFFF"/>
              <w:right w:val="single" w:sz="4" w:space="0" w:color="FFFFFF"/>
            </w:tcBorders>
            <w:shd w:val="clear" w:color="auto" w:fill="0066A2"/>
            <w:tcMar>
              <w:top w:w="57" w:type="dxa"/>
            </w:tcMar>
          </w:tcPr>
          <w:p w14:paraId="4EA9C0EC" w14:textId="77777777" w:rsidR="00A032FC" w:rsidRPr="005B4D98" w:rsidRDefault="00A032FC" w:rsidP="000A760D">
            <w:pPr>
              <w:pStyle w:val="TableHeader"/>
            </w:pPr>
            <w:r w:rsidRPr="005B4D98">
              <w:fldChar w:fldCharType="begin"/>
            </w:r>
            <w:r w:rsidRPr="005B4D98">
              <w:instrText xml:space="preserve"> DOCPROPERTY "lblDescription" </w:instrText>
            </w:r>
            <w:r w:rsidRPr="005B4D98">
              <w:fldChar w:fldCharType="separate"/>
            </w:r>
            <w:r>
              <w:t>Description</w:t>
            </w:r>
            <w:r w:rsidRPr="005B4D98">
              <w:fldChar w:fldCharType="end"/>
            </w:r>
          </w:p>
        </w:tc>
        <w:tc>
          <w:tcPr>
            <w:tcW w:w="1925" w:type="dxa"/>
            <w:tcBorders>
              <w:left w:val="single" w:sz="4" w:space="0" w:color="FFFFFF"/>
            </w:tcBorders>
            <w:shd w:val="clear" w:color="auto" w:fill="0066A2"/>
            <w:tcMar>
              <w:top w:w="57" w:type="dxa"/>
            </w:tcMar>
          </w:tcPr>
          <w:p w14:paraId="615B0D73" w14:textId="77777777" w:rsidR="00A032FC" w:rsidRPr="005B4D98" w:rsidRDefault="00A032FC" w:rsidP="000A760D">
            <w:pPr>
              <w:pStyle w:val="TableHeader"/>
            </w:pPr>
            <w:r w:rsidRPr="005B4D98">
              <w:fldChar w:fldCharType="begin"/>
            </w:r>
            <w:r w:rsidRPr="005B4D98">
              <w:instrText xml:space="preserve"> DOCPROPERTY "lblAuthors" </w:instrText>
            </w:r>
            <w:r w:rsidRPr="005B4D98">
              <w:fldChar w:fldCharType="separate"/>
            </w:r>
            <w:r>
              <w:t>Author(s)</w:t>
            </w:r>
            <w:r w:rsidRPr="005B4D98">
              <w:fldChar w:fldCharType="end"/>
            </w:r>
          </w:p>
        </w:tc>
      </w:tr>
      <w:tr w:rsidR="00A032FC" w:rsidRPr="005B4D98" w14:paraId="413322E8" w14:textId="77777777" w:rsidTr="00A032FC">
        <w:tc>
          <w:tcPr>
            <w:tcW w:w="1010" w:type="dxa"/>
            <w:shd w:val="clear" w:color="auto" w:fill="auto"/>
            <w:tcMar>
              <w:top w:w="28" w:type="dxa"/>
            </w:tcMar>
          </w:tcPr>
          <w:p w14:paraId="4D063E5D" w14:textId="77777777" w:rsidR="00A032FC" w:rsidRPr="005B4D98" w:rsidRDefault="00A032FC" w:rsidP="000A760D">
            <w:pPr>
              <w:pStyle w:val="Table"/>
            </w:pPr>
            <w:r w:rsidRPr="005B4D98">
              <w:t>0.1</w:t>
            </w:r>
          </w:p>
        </w:tc>
        <w:tc>
          <w:tcPr>
            <w:tcW w:w="1131" w:type="dxa"/>
            <w:shd w:val="clear" w:color="auto" w:fill="auto"/>
            <w:tcMar>
              <w:top w:w="28" w:type="dxa"/>
            </w:tcMar>
          </w:tcPr>
          <w:p w14:paraId="039364C2" w14:textId="082CBB1C" w:rsidR="00A032FC" w:rsidRPr="005B4D98" w:rsidRDefault="00A032FC" w:rsidP="000A760D">
            <w:pPr>
              <w:pStyle w:val="Table"/>
            </w:pPr>
            <w:r>
              <w:t>21.0</w:t>
            </w:r>
            <w:r w:rsidR="00E245E5">
              <w:t>4</w:t>
            </w:r>
            <w:r>
              <w:t>.20</w:t>
            </w:r>
            <w:r w:rsidR="00C776B2">
              <w:t>20</w:t>
            </w:r>
          </w:p>
        </w:tc>
        <w:tc>
          <w:tcPr>
            <w:tcW w:w="4883" w:type="dxa"/>
            <w:shd w:val="clear" w:color="auto" w:fill="auto"/>
            <w:tcMar>
              <w:top w:w="28" w:type="dxa"/>
            </w:tcMar>
          </w:tcPr>
          <w:p w14:paraId="488D1A54" w14:textId="77777777" w:rsidR="00A032FC" w:rsidRPr="005B4D98" w:rsidRDefault="00A032FC" w:rsidP="000A760D">
            <w:pPr>
              <w:pStyle w:val="Table"/>
            </w:pPr>
            <w:r>
              <w:t>Initial version (draft)</w:t>
            </w:r>
          </w:p>
        </w:tc>
        <w:tc>
          <w:tcPr>
            <w:tcW w:w="1925" w:type="dxa"/>
            <w:shd w:val="clear" w:color="auto" w:fill="auto"/>
            <w:tcMar>
              <w:top w:w="28" w:type="dxa"/>
            </w:tcMar>
          </w:tcPr>
          <w:p w14:paraId="6837D6AA" w14:textId="77777777" w:rsidR="00A032FC" w:rsidRPr="005B4D98" w:rsidRDefault="00A032FC" w:rsidP="000A760D">
            <w:pPr>
              <w:pStyle w:val="Table"/>
            </w:pPr>
            <w:r>
              <w:t>Marcin Kujawski</w:t>
            </w:r>
          </w:p>
        </w:tc>
      </w:tr>
      <w:tr w:rsidR="00A032FC" w:rsidRPr="005B4D98" w14:paraId="457CCDC0" w14:textId="77777777" w:rsidTr="00A032FC">
        <w:tc>
          <w:tcPr>
            <w:tcW w:w="1010" w:type="dxa"/>
            <w:shd w:val="clear" w:color="auto" w:fill="auto"/>
            <w:tcMar>
              <w:top w:w="28" w:type="dxa"/>
            </w:tcMar>
          </w:tcPr>
          <w:p w14:paraId="285273DE" w14:textId="77777777" w:rsidR="00A032FC" w:rsidRPr="005B4D98" w:rsidRDefault="00A032FC" w:rsidP="000A760D">
            <w:pPr>
              <w:pStyle w:val="Table"/>
            </w:pPr>
            <w:r>
              <w:t>0.2</w:t>
            </w:r>
          </w:p>
        </w:tc>
        <w:tc>
          <w:tcPr>
            <w:tcW w:w="1131" w:type="dxa"/>
            <w:shd w:val="clear" w:color="auto" w:fill="auto"/>
            <w:tcMar>
              <w:top w:w="28" w:type="dxa"/>
            </w:tcMar>
          </w:tcPr>
          <w:p w14:paraId="7E33DF31" w14:textId="14442121" w:rsidR="00A032FC" w:rsidRPr="005B4D98" w:rsidRDefault="00E245E5" w:rsidP="000A760D">
            <w:pPr>
              <w:pStyle w:val="Table"/>
            </w:pPr>
            <w:r>
              <w:t>10</w:t>
            </w:r>
            <w:r w:rsidR="00A032FC">
              <w:t>.0</w:t>
            </w:r>
            <w:r>
              <w:t>5</w:t>
            </w:r>
            <w:r w:rsidR="00A032FC">
              <w:t>.2</w:t>
            </w:r>
            <w:r>
              <w:t>021</w:t>
            </w:r>
          </w:p>
        </w:tc>
        <w:tc>
          <w:tcPr>
            <w:tcW w:w="4883" w:type="dxa"/>
            <w:shd w:val="clear" w:color="auto" w:fill="auto"/>
            <w:tcMar>
              <w:top w:w="28" w:type="dxa"/>
            </w:tcMar>
          </w:tcPr>
          <w:p w14:paraId="270648F2" w14:textId="75090361" w:rsidR="00A032FC" w:rsidRPr="005B4D98" w:rsidRDefault="00A032FC" w:rsidP="000A760D">
            <w:pPr>
              <w:pStyle w:val="Table"/>
            </w:pPr>
            <w:r>
              <w:t>Upda</w:t>
            </w:r>
            <w:r w:rsidR="00E245E5">
              <w:t xml:space="preserve">tes </w:t>
            </w:r>
            <w:r w:rsidR="00F70B5A">
              <w:t>for vCF 4.1 and DHC 1.3</w:t>
            </w:r>
          </w:p>
        </w:tc>
        <w:tc>
          <w:tcPr>
            <w:tcW w:w="1925" w:type="dxa"/>
            <w:shd w:val="clear" w:color="auto" w:fill="auto"/>
            <w:tcMar>
              <w:top w:w="28" w:type="dxa"/>
            </w:tcMar>
          </w:tcPr>
          <w:p w14:paraId="3729465A" w14:textId="77777777" w:rsidR="00A032FC" w:rsidRPr="005B4D98" w:rsidRDefault="00A032FC" w:rsidP="000A760D">
            <w:pPr>
              <w:pStyle w:val="Table"/>
            </w:pPr>
            <w:r>
              <w:t>Marcin Kujawski</w:t>
            </w:r>
          </w:p>
        </w:tc>
      </w:tr>
      <w:bookmarkEnd w:id="15"/>
      <w:tr w:rsidR="00A032FC" w:rsidRPr="005B4D98" w14:paraId="60AC0CCE" w14:textId="77777777" w:rsidTr="00A032FC">
        <w:tc>
          <w:tcPr>
            <w:tcW w:w="1010" w:type="dxa"/>
            <w:tcBorders>
              <w:top w:val="single" w:sz="4" w:space="0" w:color="000000"/>
              <w:left w:val="single" w:sz="4" w:space="0" w:color="000000"/>
              <w:bottom w:val="single" w:sz="4" w:space="0" w:color="000000"/>
              <w:right w:val="single" w:sz="4" w:space="0" w:color="000000"/>
            </w:tcBorders>
            <w:shd w:val="clear" w:color="auto" w:fill="auto"/>
            <w:tcMar>
              <w:top w:w="28" w:type="dxa"/>
            </w:tcMar>
          </w:tcPr>
          <w:p w14:paraId="74D38DF9" w14:textId="77777777" w:rsidR="00A032FC" w:rsidRPr="005B4D98" w:rsidRDefault="00A032FC" w:rsidP="000A760D">
            <w:pPr>
              <w:pStyle w:val="Table"/>
            </w:pPr>
          </w:p>
        </w:tc>
        <w:tc>
          <w:tcPr>
            <w:tcW w:w="1131" w:type="dxa"/>
            <w:tcBorders>
              <w:top w:val="single" w:sz="4" w:space="0" w:color="000000"/>
              <w:left w:val="single" w:sz="4" w:space="0" w:color="000000"/>
              <w:bottom w:val="single" w:sz="4" w:space="0" w:color="000000"/>
              <w:right w:val="single" w:sz="4" w:space="0" w:color="000000"/>
            </w:tcBorders>
            <w:shd w:val="clear" w:color="auto" w:fill="auto"/>
            <w:tcMar>
              <w:top w:w="28" w:type="dxa"/>
            </w:tcMar>
          </w:tcPr>
          <w:p w14:paraId="72FA85AF" w14:textId="77777777" w:rsidR="00A032FC" w:rsidRPr="005B4D98" w:rsidRDefault="00A032FC" w:rsidP="000A760D">
            <w:pPr>
              <w:pStyle w:val="Table"/>
            </w:pPr>
          </w:p>
        </w:tc>
        <w:tc>
          <w:tcPr>
            <w:tcW w:w="4883" w:type="dxa"/>
            <w:tcBorders>
              <w:top w:val="single" w:sz="4" w:space="0" w:color="000000"/>
              <w:left w:val="single" w:sz="4" w:space="0" w:color="000000"/>
              <w:bottom w:val="single" w:sz="4" w:space="0" w:color="000000"/>
              <w:right w:val="single" w:sz="4" w:space="0" w:color="000000"/>
            </w:tcBorders>
            <w:shd w:val="clear" w:color="auto" w:fill="auto"/>
            <w:tcMar>
              <w:top w:w="28" w:type="dxa"/>
            </w:tcMar>
          </w:tcPr>
          <w:p w14:paraId="0FE79113" w14:textId="77777777" w:rsidR="00A032FC" w:rsidRPr="005B4D98" w:rsidRDefault="00A032FC" w:rsidP="000A760D">
            <w:pPr>
              <w:pStyle w:val="Table"/>
            </w:pP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28" w:type="dxa"/>
            </w:tcMar>
          </w:tcPr>
          <w:p w14:paraId="41B53B2D" w14:textId="77777777" w:rsidR="00A032FC" w:rsidRPr="005B4D98" w:rsidRDefault="00A032FC" w:rsidP="000A760D">
            <w:pPr>
              <w:pStyle w:val="Table"/>
            </w:pPr>
          </w:p>
        </w:tc>
      </w:tr>
    </w:tbl>
    <w:p w14:paraId="43742469" w14:textId="77777777" w:rsidR="00A032FC" w:rsidRPr="005B4D98" w:rsidRDefault="00A032FC" w:rsidP="00A032FC"/>
    <w:p w14:paraId="59A5A75C" w14:textId="77777777" w:rsidR="00A032FC" w:rsidRPr="005B4D98" w:rsidRDefault="00A032FC" w:rsidP="00A032FC">
      <w:bookmarkStart w:id="16" w:name="sys_DCO_Tables"/>
      <w:r w:rsidRPr="005B4D98">
        <w:softHyphen/>
      </w:r>
      <w:bookmarkStart w:id="17" w:name="sys_DCO_Target"/>
      <w:bookmarkEnd w:id="17"/>
      <w:r w:rsidRPr="005B4D98">
        <w:softHyphen/>
      </w:r>
      <w:bookmarkStart w:id="18" w:name="sys_DCO_Terms"/>
      <w:bookmarkEnd w:id="18"/>
      <w:r w:rsidRPr="005B4D98">
        <w:softHyphen/>
      </w:r>
      <w:bookmarkStart w:id="19" w:name="sys_DCO_Chapters_Anchor"/>
      <w:bookmarkEnd w:id="19"/>
      <w:r w:rsidRPr="005B4D98">
        <w:softHyphen/>
      </w:r>
      <w:bookmarkEnd w:id="16"/>
    </w:p>
    <w:p w14:paraId="620FBB26" w14:textId="77777777" w:rsidR="00A032FC" w:rsidRDefault="00A032FC" w:rsidP="00624472"/>
    <w:p w14:paraId="069453F4" w14:textId="108B9D0A" w:rsidR="00C30452" w:rsidRPr="003D040E" w:rsidRDefault="00C30452" w:rsidP="00624472">
      <w:pPr>
        <w:pStyle w:val="Heading1"/>
      </w:pPr>
      <w:bookmarkStart w:id="20" w:name="_Toc71537218"/>
      <w:bookmarkStart w:id="21" w:name="_Toc73517407"/>
      <w:r w:rsidRPr="003D040E">
        <w:lastRenderedPageBreak/>
        <w:t>Introduction</w:t>
      </w:r>
      <w:bookmarkEnd w:id="0"/>
      <w:bookmarkEnd w:id="1"/>
      <w:bookmarkEnd w:id="2"/>
      <w:bookmarkEnd w:id="3"/>
      <w:bookmarkEnd w:id="4"/>
      <w:bookmarkEnd w:id="20"/>
      <w:bookmarkEnd w:id="21"/>
    </w:p>
    <w:p w14:paraId="069453F5" w14:textId="77777777" w:rsidR="005F7D0D" w:rsidRPr="003D040E" w:rsidRDefault="005F7D0D" w:rsidP="003D040E"/>
    <w:p w14:paraId="069453F7" w14:textId="131E532B" w:rsidR="00570424" w:rsidRPr="003D040E" w:rsidRDefault="00F70B5A" w:rsidP="003D040E">
      <w:r w:rsidRPr="00F70B5A">
        <w:t>This Test Report provides documentary evidence of the completion of the technical build for the Digital Hybrid Cloud.</w:t>
      </w:r>
    </w:p>
    <w:p w14:paraId="06945402" w14:textId="5AFE7EF8" w:rsidR="00C30452" w:rsidRDefault="00C30452" w:rsidP="003D040E"/>
    <w:p w14:paraId="7059CCA1" w14:textId="400C22D7" w:rsidR="00972661" w:rsidRDefault="00972661" w:rsidP="003D040E"/>
    <w:p w14:paraId="1A42E4AE" w14:textId="77777777" w:rsidR="00972661" w:rsidRDefault="00972661" w:rsidP="00972661">
      <w:pPr>
        <w:pStyle w:val="Heading2"/>
      </w:pPr>
      <w:bookmarkStart w:id="22" w:name="_Toc71537219"/>
      <w:bookmarkStart w:id="23" w:name="_Toc73517408"/>
      <w:r>
        <w:t>Purpose</w:t>
      </w:r>
      <w:bookmarkEnd w:id="22"/>
      <w:bookmarkEnd w:id="23"/>
    </w:p>
    <w:p w14:paraId="56F5BE0C" w14:textId="77777777" w:rsidR="00972661" w:rsidRDefault="00972661" w:rsidP="003D040E"/>
    <w:p w14:paraId="2CA170BE" w14:textId="2C88BA5D" w:rsidR="00972661" w:rsidRDefault="00972661" w:rsidP="003D040E">
      <w:r w:rsidRPr="00972661">
        <w:t>The purpose of this document is to provide detailed step-by-step instructions to test whole DHC infrastructure after finished deployment phase.</w:t>
      </w:r>
    </w:p>
    <w:p w14:paraId="146239C2" w14:textId="174E9541" w:rsidR="00972661" w:rsidRDefault="00972661" w:rsidP="003D040E"/>
    <w:p w14:paraId="3CC0A6EB" w14:textId="28608B74" w:rsidR="00972661" w:rsidRDefault="00972661" w:rsidP="00972661">
      <w:pPr>
        <w:pStyle w:val="Heading2"/>
      </w:pPr>
      <w:bookmarkStart w:id="24" w:name="_Toc71537220"/>
      <w:bookmarkStart w:id="25" w:name="_Toc73517409"/>
      <w:r>
        <w:t>Audience</w:t>
      </w:r>
      <w:bookmarkEnd w:id="24"/>
      <w:bookmarkEnd w:id="25"/>
    </w:p>
    <w:p w14:paraId="1AD2A0E8" w14:textId="1D73ADDD" w:rsidR="00972661" w:rsidRDefault="00972661" w:rsidP="003D040E"/>
    <w:p w14:paraId="56128DAC" w14:textId="77777777" w:rsidR="00972661" w:rsidRDefault="00972661" w:rsidP="00972661">
      <w:r>
        <w:t>This document is intended for the DHC build and development engineers tasked with performing DHC tests. It is advised that you read the DHC related LLDs and get familiar with all DHC components.</w:t>
      </w:r>
    </w:p>
    <w:p w14:paraId="20D1F653" w14:textId="77777777" w:rsidR="00972661" w:rsidRDefault="00972661" w:rsidP="00972661"/>
    <w:p w14:paraId="31E384C7" w14:textId="3D5B73B0" w:rsidR="00972661" w:rsidRDefault="00972661" w:rsidP="00972661">
      <w:pPr>
        <w:pStyle w:val="ListParagraph"/>
        <w:numPr>
          <w:ilvl w:val="0"/>
          <w:numId w:val="47"/>
        </w:numPr>
      </w:pPr>
      <w:r>
        <w:t>Integration Architects</w:t>
      </w:r>
    </w:p>
    <w:p w14:paraId="006989BC" w14:textId="58C82970" w:rsidR="00972661" w:rsidRDefault="00972661" w:rsidP="00972661">
      <w:pPr>
        <w:pStyle w:val="ListParagraph"/>
        <w:numPr>
          <w:ilvl w:val="0"/>
          <w:numId w:val="47"/>
        </w:numPr>
      </w:pPr>
      <w:r>
        <w:t>DHC Build Engineers</w:t>
      </w:r>
    </w:p>
    <w:p w14:paraId="7B64124F" w14:textId="77777777" w:rsidR="00972661" w:rsidRDefault="00972661" w:rsidP="006D5152">
      <w:pPr>
        <w:pStyle w:val="ListParagraph"/>
        <w:numPr>
          <w:ilvl w:val="0"/>
          <w:numId w:val="47"/>
        </w:numPr>
      </w:pPr>
      <w:r>
        <w:t>DHC Deployment Managers</w:t>
      </w:r>
    </w:p>
    <w:p w14:paraId="79E1B8FE" w14:textId="491F61CD" w:rsidR="00972661" w:rsidRDefault="00972661" w:rsidP="006D5152">
      <w:pPr>
        <w:pStyle w:val="ListParagraph"/>
        <w:numPr>
          <w:ilvl w:val="0"/>
          <w:numId w:val="47"/>
        </w:numPr>
      </w:pPr>
      <w:r>
        <w:t>Cloud Tower Service Managers</w:t>
      </w:r>
    </w:p>
    <w:p w14:paraId="53F7CE1D" w14:textId="31F09291" w:rsidR="00972661" w:rsidRDefault="00972661" w:rsidP="00972661"/>
    <w:p w14:paraId="753394FF" w14:textId="77777777" w:rsidR="00C2383C" w:rsidRPr="003D040E" w:rsidRDefault="00C2383C" w:rsidP="00972661"/>
    <w:p w14:paraId="06945403" w14:textId="0CB81890" w:rsidR="00C30452" w:rsidRDefault="00C30452" w:rsidP="00C2383C">
      <w:pPr>
        <w:pStyle w:val="Heading2"/>
      </w:pPr>
      <w:bookmarkStart w:id="26" w:name="_Toc198978788"/>
      <w:bookmarkStart w:id="27" w:name="_Toc214242779"/>
      <w:bookmarkStart w:id="28" w:name="_Toc215970317"/>
      <w:bookmarkStart w:id="29" w:name="_Toc293677082"/>
      <w:bookmarkStart w:id="30" w:name="_Toc515018726"/>
      <w:bookmarkStart w:id="31" w:name="_Toc71537221"/>
      <w:bookmarkStart w:id="32" w:name="_Toc73517410"/>
      <w:r w:rsidRPr="003D040E">
        <w:t>Scope</w:t>
      </w:r>
      <w:bookmarkEnd w:id="26"/>
      <w:bookmarkEnd w:id="27"/>
      <w:bookmarkEnd w:id="28"/>
      <w:bookmarkEnd w:id="29"/>
      <w:bookmarkEnd w:id="30"/>
      <w:bookmarkEnd w:id="31"/>
      <w:bookmarkEnd w:id="32"/>
    </w:p>
    <w:p w14:paraId="0D92FCF2" w14:textId="77777777" w:rsidR="00972661" w:rsidRPr="00972661" w:rsidRDefault="00972661" w:rsidP="00972661"/>
    <w:p w14:paraId="06945404" w14:textId="77777777" w:rsidR="00AC44AA" w:rsidRPr="003D040E" w:rsidRDefault="00AC44AA" w:rsidP="003D040E"/>
    <w:p w14:paraId="0BE0C141" w14:textId="77777777" w:rsidR="00827A12" w:rsidRPr="003D040E" w:rsidRDefault="00827A12" w:rsidP="003D040E">
      <w:r w:rsidRPr="003D040E">
        <w:t>The scope of this document is verification of the technical build which includes:</w:t>
      </w:r>
    </w:p>
    <w:p w14:paraId="48628F4A" w14:textId="77777777" w:rsidR="00827A12" w:rsidRPr="003D040E" w:rsidRDefault="00827A12" w:rsidP="003D040E"/>
    <w:p w14:paraId="081FD7F6" w14:textId="659263AE" w:rsidR="00827A12" w:rsidRDefault="008F11EF" w:rsidP="003D040E">
      <w:pPr>
        <w:pStyle w:val="ListParagraph"/>
        <w:numPr>
          <w:ilvl w:val="0"/>
          <w:numId w:val="40"/>
        </w:numPr>
      </w:pPr>
      <w:r w:rsidRPr="008F11EF">
        <w:t>Successful implementation of DHC customer tenant</w:t>
      </w:r>
    </w:p>
    <w:p w14:paraId="445C481F" w14:textId="45BFAE66" w:rsidR="007825A4" w:rsidRPr="003D040E" w:rsidRDefault="008F11EF" w:rsidP="003D040E">
      <w:pPr>
        <w:pStyle w:val="ListParagraph"/>
        <w:numPr>
          <w:ilvl w:val="0"/>
          <w:numId w:val="40"/>
        </w:numPr>
      </w:pPr>
      <w:r w:rsidRPr="008F11EF">
        <w:t>Successful implementation of all DHC functions including monitoring and reporting</w:t>
      </w:r>
    </w:p>
    <w:p w14:paraId="48ACB62F" w14:textId="2DC6FC09" w:rsidR="00827A12" w:rsidRPr="003D040E" w:rsidRDefault="008F11EF" w:rsidP="003D040E">
      <w:pPr>
        <w:pStyle w:val="ListParagraph"/>
        <w:numPr>
          <w:ilvl w:val="0"/>
          <w:numId w:val="40"/>
        </w:numPr>
      </w:pPr>
      <w:r w:rsidRPr="008F11EF">
        <w:t>Successfull implementation of 3rd party services: CEB, ServiceNow, CMP (optional)</w:t>
      </w:r>
    </w:p>
    <w:p w14:paraId="24D5FD4C" w14:textId="77777777" w:rsidR="00827A12" w:rsidRPr="003D040E" w:rsidRDefault="00827A12" w:rsidP="003D040E"/>
    <w:p w14:paraId="40630661" w14:textId="77777777" w:rsidR="00827A12" w:rsidRPr="003D040E" w:rsidRDefault="00827A12" w:rsidP="003D040E">
      <w:r w:rsidRPr="003D040E">
        <w:t>Elements excluded from scope:</w:t>
      </w:r>
    </w:p>
    <w:p w14:paraId="31F892CD" w14:textId="77777777" w:rsidR="00827A12" w:rsidRPr="003D040E" w:rsidRDefault="00827A12" w:rsidP="003D040E"/>
    <w:p w14:paraId="28249AF7" w14:textId="77777777" w:rsidR="00827A12" w:rsidRPr="003D040E" w:rsidRDefault="00827A12" w:rsidP="003D040E">
      <w:pPr>
        <w:pStyle w:val="ListParagraph"/>
        <w:numPr>
          <w:ilvl w:val="0"/>
          <w:numId w:val="41"/>
        </w:numPr>
      </w:pPr>
      <w:r w:rsidRPr="003D040E">
        <w:t>Service Process setup</w:t>
      </w:r>
    </w:p>
    <w:p w14:paraId="1F59BD11" w14:textId="6A3119F1" w:rsidR="00827A12" w:rsidRDefault="00827A12" w:rsidP="003D040E">
      <w:pPr>
        <w:pStyle w:val="ListParagraph"/>
        <w:numPr>
          <w:ilvl w:val="0"/>
          <w:numId w:val="41"/>
        </w:numPr>
      </w:pPr>
      <w:r w:rsidRPr="003D040E">
        <w:t>Staff Training</w:t>
      </w:r>
    </w:p>
    <w:p w14:paraId="78BD19CD" w14:textId="56E7F00C" w:rsidR="00ED1E2B" w:rsidRDefault="00ED1E2B" w:rsidP="00ED1E2B"/>
    <w:p w14:paraId="1AF0EE7A" w14:textId="77777777" w:rsidR="00C2383C" w:rsidRDefault="00C2383C" w:rsidP="00ED1E2B"/>
    <w:p w14:paraId="51151621" w14:textId="44869793" w:rsidR="00ED1E2B" w:rsidRPr="003D040E" w:rsidRDefault="00ED1E2B" w:rsidP="00C2383C">
      <w:pPr>
        <w:pStyle w:val="Heading2"/>
      </w:pPr>
      <w:bookmarkStart w:id="33" w:name="_Toc71537222"/>
      <w:bookmarkStart w:id="34" w:name="_Toc73517411"/>
      <w:r>
        <w:t>Related Documents</w:t>
      </w:r>
      <w:bookmarkEnd w:id="33"/>
      <w:bookmarkEnd w:id="34"/>
    </w:p>
    <w:p w14:paraId="0694540D" w14:textId="3DFBA04D" w:rsidR="005F7D0D" w:rsidRDefault="005F7D0D" w:rsidP="003D040E"/>
    <w:tbl>
      <w:tblPr>
        <w:tblW w:w="9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6581"/>
      </w:tblGrid>
      <w:tr w:rsidR="00ED1E2B" w:rsidRPr="003D040E" w14:paraId="1BCC1D2F" w14:textId="77777777" w:rsidTr="00B1700D">
        <w:trPr>
          <w:tblHeader/>
        </w:trPr>
        <w:tc>
          <w:tcPr>
            <w:tcW w:w="2830" w:type="dxa"/>
            <w:tcBorders>
              <w:right w:val="single" w:sz="4" w:space="0" w:color="FFFFFF"/>
            </w:tcBorders>
            <w:shd w:val="clear" w:color="auto" w:fill="0066A2"/>
            <w:tcMar>
              <w:top w:w="57" w:type="dxa"/>
              <w:left w:w="85" w:type="dxa"/>
              <w:right w:w="85" w:type="dxa"/>
            </w:tcMar>
          </w:tcPr>
          <w:p w14:paraId="133C965B" w14:textId="77777777" w:rsidR="00ED1E2B" w:rsidRPr="00ED1E2B" w:rsidRDefault="00ED1E2B" w:rsidP="000A760D">
            <w:pPr>
              <w:rPr>
                <w:b/>
                <w:bCs/>
                <w:color w:val="FFFFFF" w:themeColor="background1"/>
              </w:rPr>
            </w:pPr>
            <w:r w:rsidRPr="00ED1E2B">
              <w:rPr>
                <w:b/>
                <w:bCs/>
                <w:color w:val="FFFFFF" w:themeColor="background1"/>
              </w:rPr>
              <w:t>Abbreviation</w:t>
            </w:r>
          </w:p>
        </w:tc>
        <w:tc>
          <w:tcPr>
            <w:tcW w:w="6581" w:type="dxa"/>
            <w:tcBorders>
              <w:left w:val="single" w:sz="4" w:space="0" w:color="FFFFFF"/>
            </w:tcBorders>
            <w:shd w:val="clear" w:color="auto" w:fill="0066A2"/>
            <w:tcMar>
              <w:top w:w="57" w:type="dxa"/>
              <w:left w:w="85" w:type="dxa"/>
              <w:right w:w="85" w:type="dxa"/>
            </w:tcMar>
          </w:tcPr>
          <w:p w14:paraId="1660D4B0" w14:textId="77777777" w:rsidR="00ED1E2B" w:rsidRPr="00ED1E2B" w:rsidRDefault="00ED1E2B" w:rsidP="000A760D">
            <w:pPr>
              <w:rPr>
                <w:b/>
                <w:bCs/>
                <w:color w:val="FFFFFF" w:themeColor="background1"/>
              </w:rPr>
            </w:pPr>
            <w:r w:rsidRPr="00ED1E2B">
              <w:rPr>
                <w:b/>
                <w:bCs/>
                <w:color w:val="FFFFFF" w:themeColor="background1"/>
              </w:rPr>
              <w:t>Description</w:t>
            </w:r>
          </w:p>
        </w:tc>
      </w:tr>
      <w:tr w:rsidR="00ED1E2B" w:rsidRPr="003D040E" w14:paraId="15C6A04A" w14:textId="77777777" w:rsidTr="00B1700D">
        <w:tc>
          <w:tcPr>
            <w:tcW w:w="2830" w:type="dxa"/>
            <w:shd w:val="clear" w:color="auto" w:fill="auto"/>
            <w:tcMar>
              <w:top w:w="28" w:type="dxa"/>
              <w:left w:w="85" w:type="dxa"/>
              <w:right w:w="85" w:type="dxa"/>
            </w:tcMar>
          </w:tcPr>
          <w:p w14:paraId="0088653A" w14:textId="37B906EF" w:rsidR="00ED1E2B" w:rsidRPr="003D040E" w:rsidRDefault="00B1700D" w:rsidP="000A760D">
            <w:r>
              <w:t xml:space="preserve">Digital Hybrid Cloud: HLD </w:t>
            </w:r>
          </w:p>
        </w:tc>
        <w:tc>
          <w:tcPr>
            <w:tcW w:w="6581" w:type="dxa"/>
            <w:shd w:val="clear" w:color="auto" w:fill="auto"/>
            <w:tcMar>
              <w:top w:w="28" w:type="dxa"/>
              <w:left w:w="85" w:type="dxa"/>
              <w:right w:w="85" w:type="dxa"/>
            </w:tcMar>
          </w:tcPr>
          <w:p w14:paraId="0BA00AAF" w14:textId="191747B6" w:rsidR="00ED1E2B" w:rsidRPr="003D040E" w:rsidRDefault="00082E40" w:rsidP="000A760D">
            <w:hyperlink r:id="rId18" w:history="1">
              <w:r w:rsidR="00B1700D">
                <w:rPr>
                  <w:rStyle w:val="Hyperlink"/>
                </w:rPr>
                <w:t>https://git.atosone.com/private-cloud/dhc-documentation/-/blob/develop/design/hldDigitalHybridCloud.md</w:t>
              </w:r>
            </w:hyperlink>
          </w:p>
        </w:tc>
      </w:tr>
      <w:tr w:rsidR="00ED1E2B" w:rsidRPr="003D040E" w14:paraId="7C4FBBD1" w14:textId="77777777" w:rsidTr="00B1700D">
        <w:tc>
          <w:tcPr>
            <w:tcW w:w="2830" w:type="dxa"/>
            <w:shd w:val="clear" w:color="auto" w:fill="auto"/>
            <w:tcMar>
              <w:top w:w="28" w:type="dxa"/>
              <w:left w:w="85" w:type="dxa"/>
              <w:right w:w="85" w:type="dxa"/>
            </w:tcMar>
          </w:tcPr>
          <w:p w14:paraId="7FFFE526" w14:textId="6534CCFB" w:rsidR="00ED1E2B" w:rsidRPr="003D040E" w:rsidRDefault="00B1700D" w:rsidP="000A760D">
            <w:r>
              <w:t>DHC Infrastructure: LLD</w:t>
            </w:r>
          </w:p>
        </w:tc>
        <w:tc>
          <w:tcPr>
            <w:tcW w:w="6581" w:type="dxa"/>
            <w:shd w:val="clear" w:color="auto" w:fill="auto"/>
            <w:tcMar>
              <w:top w:w="28" w:type="dxa"/>
              <w:left w:w="85" w:type="dxa"/>
              <w:right w:w="85" w:type="dxa"/>
            </w:tcMar>
          </w:tcPr>
          <w:p w14:paraId="1706D616" w14:textId="44421CA7" w:rsidR="00ED1E2B" w:rsidRPr="003D040E" w:rsidRDefault="00082E40" w:rsidP="000A760D">
            <w:hyperlink r:id="rId19" w:history="1">
              <w:r w:rsidR="00B1700D">
                <w:rPr>
                  <w:rStyle w:val="Hyperlink"/>
                </w:rPr>
                <w:t>https://git.atosone.com/private-cloud/dhc-documentation/-/blob/develop/design/lldInfrastructure.md</w:t>
              </w:r>
            </w:hyperlink>
          </w:p>
        </w:tc>
      </w:tr>
      <w:tr w:rsidR="00ED1E2B" w:rsidRPr="003D040E" w14:paraId="111ACA7C" w14:textId="77777777" w:rsidTr="00B1700D">
        <w:tc>
          <w:tcPr>
            <w:tcW w:w="2830" w:type="dxa"/>
            <w:shd w:val="clear" w:color="auto" w:fill="auto"/>
            <w:tcMar>
              <w:top w:w="28" w:type="dxa"/>
              <w:left w:w="85" w:type="dxa"/>
              <w:right w:w="85" w:type="dxa"/>
            </w:tcMar>
          </w:tcPr>
          <w:p w14:paraId="19E5391D" w14:textId="523AE03B" w:rsidR="00ED1E2B" w:rsidRPr="003D040E" w:rsidRDefault="00B1700D" w:rsidP="000A760D">
            <w:r>
              <w:t>DHC Service Catalog: LLD</w:t>
            </w:r>
          </w:p>
        </w:tc>
        <w:tc>
          <w:tcPr>
            <w:tcW w:w="6581" w:type="dxa"/>
            <w:shd w:val="clear" w:color="auto" w:fill="auto"/>
            <w:tcMar>
              <w:top w:w="28" w:type="dxa"/>
              <w:left w:w="85" w:type="dxa"/>
              <w:right w:w="85" w:type="dxa"/>
            </w:tcMar>
          </w:tcPr>
          <w:p w14:paraId="09CCCE80" w14:textId="0EC65176" w:rsidR="00ED1E2B" w:rsidRPr="003D040E" w:rsidRDefault="00082E40" w:rsidP="000A760D">
            <w:hyperlink r:id="rId20" w:history="1">
              <w:r w:rsidR="00B1700D">
                <w:rPr>
                  <w:rStyle w:val="Hyperlink"/>
                </w:rPr>
                <w:t>https://git.atosone.com/private-cloud/dhc-documentation/-/blob/develop/design/lldServiceCatalog.md</w:t>
              </w:r>
            </w:hyperlink>
          </w:p>
        </w:tc>
      </w:tr>
      <w:tr w:rsidR="00ED1E2B" w:rsidRPr="003D040E" w14:paraId="151D8592" w14:textId="77777777" w:rsidTr="00B1700D">
        <w:tc>
          <w:tcPr>
            <w:tcW w:w="2830" w:type="dxa"/>
            <w:shd w:val="clear" w:color="auto" w:fill="auto"/>
            <w:tcMar>
              <w:top w:w="28" w:type="dxa"/>
              <w:left w:w="85" w:type="dxa"/>
              <w:right w:w="85" w:type="dxa"/>
            </w:tcMar>
          </w:tcPr>
          <w:p w14:paraId="4BD6C38C" w14:textId="3CDD2F53" w:rsidR="00ED1E2B" w:rsidRPr="003D040E" w:rsidRDefault="00B1700D" w:rsidP="000A760D">
            <w:r>
              <w:t>Naming Convention</w:t>
            </w:r>
          </w:p>
        </w:tc>
        <w:tc>
          <w:tcPr>
            <w:tcW w:w="6581" w:type="dxa"/>
            <w:shd w:val="clear" w:color="auto" w:fill="auto"/>
            <w:tcMar>
              <w:top w:w="28" w:type="dxa"/>
              <w:left w:w="85" w:type="dxa"/>
              <w:right w:w="85" w:type="dxa"/>
            </w:tcMar>
          </w:tcPr>
          <w:p w14:paraId="0918BD29" w14:textId="5DB658C1" w:rsidR="00ED1E2B" w:rsidRPr="003D040E" w:rsidRDefault="00082E40" w:rsidP="000A760D">
            <w:hyperlink r:id="rId21" w:history="1">
              <w:r w:rsidR="00B1700D">
                <w:rPr>
                  <w:rStyle w:val="Hyperlink"/>
                </w:rPr>
                <w:t>https://git.atosone.com/private-cloud/dhc-documentation/-/blob/develop/develop/namingConvention.md</w:t>
              </w:r>
            </w:hyperlink>
          </w:p>
        </w:tc>
      </w:tr>
      <w:tr w:rsidR="00ED1E2B" w:rsidRPr="003D040E" w14:paraId="1AD185D0" w14:textId="77777777" w:rsidTr="00B1700D">
        <w:tc>
          <w:tcPr>
            <w:tcW w:w="2830" w:type="dxa"/>
            <w:shd w:val="clear" w:color="auto" w:fill="auto"/>
            <w:tcMar>
              <w:top w:w="28" w:type="dxa"/>
              <w:left w:w="85" w:type="dxa"/>
              <w:right w:w="85" w:type="dxa"/>
            </w:tcMar>
          </w:tcPr>
          <w:p w14:paraId="2899E3F1" w14:textId="57D12545" w:rsidR="00ED1E2B" w:rsidRPr="003D040E" w:rsidRDefault="00B1700D" w:rsidP="000A760D">
            <w:r>
              <w:t>DHC Test Plan</w:t>
            </w:r>
          </w:p>
        </w:tc>
        <w:tc>
          <w:tcPr>
            <w:tcW w:w="6581" w:type="dxa"/>
            <w:shd w:val="clear" w:color="auto" w:fill="auto"/>
            <w:tcMar>
              <w:top w:w="28" w:type="dxa"/>
              <w:left w:w="85" w:type="dxa"/>
              <w:right w:w="85" w:type="dxa"/>
            </w:tcMar>
          </w:tcPr>
          <w:p w14:paraId="32CA6D58" w14:textId="339003CC" w:rsidR="00ED1E2B" w:rsidRPr="003D040E" w:rsidRDefault="00082E40" w:rsidP="000A760D">
            <w:hyperlink r:id="rId22" w:history="1">
              <w:r w:rsidR="00C2383C" w:rsidRPr="00F43EFD">
                <w:rPr>
                  <w:rStyle w:val="Hyperlink"/>
                </w:rPr>
                <w:t>https://git.atosone.com/private-cloud/dhc-documentation/-/blob/develop/workInstructions/dhcTestPlan.md</w:t>
              </w:r>
            </w:hyperlink>
            <w:r w:rsidR="00C2383C">
              <w:t xml:space="preserve"> </w:t>
            </w:r>
          </w:p>
        </w:tc>
      </w:tr>
    </w:tbl>
    <w:p w14:paraId="79416FF4" w14:textId="77777777" w:rsidR="00ED1E2B" w:rsidRPr="003D040E" w:rsidRDefault="00ED1E2B" w:rsidP="003D040E"/>
    <w:p w14:paraId="0694540E" w14:textId="77777777" w:rsidR="005F7D0D" w:rsidRPr="003D040E" w:rsidRDefault="005F7D0D" w:rsidP="003D040E">
      <w:pPr>
        <w:rPr>
          <w:highlight w:val="yellow"/>
        </w:rPr>
      </w:pPr>
    </w:p>
    <w:p w14:paraId="0694540F" w14:textId="15269C20" w:rsidR="00C30452" w:rsidRPr="003D040E" w:rsidRDefault="00C30452" w:rsidP="00C2383C">
      <w:pPr>
        <w:pStyle w:val="Heading2"/>
      </w:pPr>
      <w:bookmarkStart w:id="35" w:name="_Toc198978789"/>
      <w:bookmarkStart w:id="36" w:name="_Toc214242780"/>
      <w:bookmarkStart w:id="37" w:name="_Toc215970318"/>
      <w:bookmarkStart w:id="38" w:name="_Toc293677083"/>
      <w:bookmarkStart w:id="39" w:name="_Toc515018727"/>
      <w:bookmarkStart w:id="40" w:name="_Toc71537223"/>
      <w:bookmarkStart w:id="41" w:name="_Toc73517412"/>
      <w:r w:rsidRPr="003D040E">
        <w:lastRenderedPageBreak/>
        <w:t>Used abbreviations</w:t>
      </w:r>
      <w:bookmarkEnd w:id="35"/>
      <w:bookmarkEnd w:id="36"/>
      <w:bookmarkEnd w:id="37"/>
      <w:bookmarkEnd w:id="38"/>
      <w:bookmarkEnd w:id="39"/>
      <w:bookmarkEnd w:id="40"/>
      <w:bookmarkEnd w:id="41"/>
    </w:p>
    <w:p w14:paraId="06945410" w14:textId="77777777" w:rsidR="00A26BA1" w:rsidRPr="003D040E" w:rsidRDefault="00A26BA1" w:rsidP="003D040E"/>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4"/>
        <w:gridCol w:w="7531"/>
      </w:tblGrid>
      <w:tr w:rsidR="00C30452" w:rsidRPr="003D040E" w14:paraId="06945413" w14:textId="77777777" w:rsidTr="00A26BA1">
        <w:trPr>
          <w:tblHeader/>
        </w:trPr>
        <w:tc>
          <w:tcPr>
            <w:tcW w:w="1644" w:type="dxa"/>
            <w:tcBorders>
              <w:right w:val="single" w:sz="4" w:space="0" w:color="FFFFFF"/>
            </w:tcBorders>
            <w:shd w:val="clear" w:color="auto" w:fill="0066A2"/>
            <w:tcMar>
              <w:top w:w="57" w:type="dxa"/>
              <w:left w:w="85" w:type="dxa"/>
              <w:right w:w="85" w:type="dxa"/>
            </w:tcMar>
          </w:tcPr>
          <w:p w14:paraId="06945411" w14:textId="77777777" w:rsidR="00C30452" w:rsidRPr="00ED1E2B" w:rsidRDefault="00C30452" w:rsidP="003D040E">
            <w:pPr>
              <w:rPr>
                <w:b/>
                <w:bCs/>
                <w:color w:val="FFFFFF" w:themeColor="background1"/>
              </w:rPr>
            </w:pPr>
            <w:r w:rsidRPr="00ED1E2B">
              <w:rPr>
                <w:b/>
                <w:bCs/>
                <w:color w:val="FFFFFF" w:themeColor="background1"/>
              </w:rPr>
              <w:t>Abbreviation</w:t>
            </w:r>
          </w:p>
        </w:tc>
        <w:tc>
          <w:tcPr>
            <w:tcW w:w="7531" w:type="dxa"/>
            <w:tcBorders>
              <w:left w:val="single" w:sz="4" w:space="0" w:color="FFFFFF"/>
            </w:tcBorders>
            <w:shd w:val="clear" w:color="auto" w:fill="0066A2"/>
            <w:tcMar>
              <w:top w:w="57" w:type="dxa"/>
              <w:left w:w="85" w:type="dxa"/>
              <w:right w:w="85" w:type="dxa"/>
            </w:tcMar>
          </w:tcPr>
          <w:p w14:paraId="06945412" w14:textId="77777777" w:rsidR="00C30452" w:rsidRPr="00ED1E2B" w:rsidRDefault="00C30452" w:rsidP="003D040E">
            <w:pPr>
              <w:rPr>
                <w:b/>
                <w:bCs/>
                <w:color w:val="FFFFFF" w:themeColor="background1"/>
              </w:rPr>
            </w:pPr>
            <w:r w:rsidRPr="00ED1E2B">
              <w:rPr>
                <w:b/>
                <w:bCs/>
                <w:color w:val="FFFFFF" w:themeColor="background1"/>
              </w:rPr>
              <w:t>Description</w:t>
            </w:r>
          </w:p>
        </w:tc>
      </w:tr>
      <w:tr w:rsidR="00827A12" w:rsidRPr="003D040E" w14:paraId="06945416" w14:textId="77777777" w:rsidTr="00A26BA1">
        <w:tc>
          <w:tcPr>
            <w:tcW w:w="1644" w:type="dxa"/>
            <w:shd w:val="clear" w:color="auto" w:fill="auto"/>
            <w:tcMar>
              <w:top w:w="28" w:type="dxa"/>
              <w:left w:w="85" w:type="dxa"/>
              <w:right w:w="85" w:type="dxa"/>
            </w:tcMar>
          </w:tcPr>
          <w:p w14:paraId="06945414" w14:textId="29104127" w:rsidR="00827A12" w:rsidRPr="003D040E" w:rsidRDefault="00827A12" w:rsidP="003D040E">
            <w:r w:rsidRPr="003D040E">
              <w:t>CDE</w:t>
            </w:r>
          </w:p>
        </w:tc>
        <w:tc>
          <w:tcPr>
            <w:tcW w:w="7531" w:type="dxa"/>
            <w:shd w:val="clear" w:color="auto" w:fill="auto"/>
            <w:tcMar>
              <w:top w:w="28" w:type="dxa"/>
              <w:left w:w="85" w:type="dxa"/>
              <w:right w:w="85" w:type="dxa"/>
            </w:tcMar>
          </w:tcPr>
          <w:p w14:paraId="06945415" w14:textId="73181C00" w:rsidR="00827A12" w:rsidRPr="003D040E" w:rsidRDefault="00827A12" w:rsidP="003D040E">
            <w:r w:rsidRPr="003D040E">
              <w:t>Customer Dedicated Environment</w:t>
            </w:r>
          </w:p>
        </w:tc>
      </w:tr>
      <w:tr w:rsidR="00827A12" w:rsidRPr="003D040E" w14:paraId="06945419" w14:textId="77777777" w:rsidTr="00A26BA1">
        <w:tc>
          <w:tcPr>
            <w:tcW w:w="1644" w:type="dxa"/>
            <w:shd w:val="clear" w:color="auto" w:fill="auto"/>
            <w:tcMar>
              <w:top w:w="28" w:type="dxa"/>
              <w:left w:w="85" w:type="dxa"/>
              <w:right w:w="85" w:type="dxa"/>
            </w:tcMar>
          </w:tcPr>
          <w:p w14:paraId="06945417" w14:textId="0DC39DD8" w:rsidR="00827A12" w:rsidRPr="003D040E" w:rsidRDefault="00827A12" w:rsidP="003D040E">
            <w:r w:rsidRPr="003D040E">
              <w:t>D</w:t>
            </w:r>
            <w:r w:rsidR="005D0D4D" w:rsidRPr="003D040E">
              <w:t>H</w:t>
            </w:r>
            <w:r w:rsidRPr="003D040E">
              <w:t>C</w:t>
            </w:r>
          </w:p>
        </w:tc>
        <w:tc>
          <w:tcPr>
            <w:tcW w:w="7531" w:type="dxa"/>
            <w:shd w:val="clear" w:color="auto" w:fill="auto"/>
            <w:tcMar>
              <w:top w:w="28" w:type="dxa"/>
              <w:left w:w="85" w:type="dxa"/>
              <w:right w:w="85" w:type="dxa"/>
            </w:tcMar>
          </w:tcPr>
          <w:p w14:paraId="06945418" w14:textId="61AE6D4A" w:rsidR="00827A12" w:rsidRPr="003D040E" w:rsidRDefault="00827A12" w:rsidP="003D040E">
            <w:r w:rsidRPr="003D040E">
              <w:t>Digital Private Cloud</w:t>
            </w:r>
          </w:p>
        </w:tc>
      </w:tr>
      <w:tr w:rsidR="00827A12" w:rsidRPr="003D040E" w14:paraId="0694541F" w14:textId="77777777" w:rsidTr="00A26BA1">
        <w:tc>
          <w:tcPr>
            <w:tcW w:w="1644" w:type="dxa"/>
            <w:shd w:val="clear" w:color="auto" w:fill="auto"/>
            <w:tcMar>
              <w:top w:w="28" w:type="dxa"/>
              <w:left w:w="85" w:type="dxa"/>
              <w:right w:w="85" w:type="dxa"/>
            </w:tcMar>
          </w:tcPr>
          <w:p w14:paraId="0694541D" w14:textId="1B7DA38A" w:rsidR="00827A12" w:rsidRPr="003D040E" w:rsidRDefault="00827A12" w:rsidP="003D040E">
            <w:r w:rsidRPr="003D040E">
              <w:t>ToS</w:t>
            </w:r>
          </w:p>
        </w:tc>
        <w:tc>
          <w:tcPr>
            <w:tcW w:w="7531" w:type="dxa"/>
            <w:shd w:val="clear" w:color="auto" w:fill="auto"/>
            <w:tcMar>
              <w:top w:w="28" w:type="dxa"/>
              <w:left w:w="85" w:type="dxa"/>
              <w:right w:w="85" w:type="dxa"/>
            </w:tcMar>
          </w:tcPr>
          <w:p w14:paraId="0694541E" w14:textId="3DF79CBB" w:rsidR="00827A12" w:rsidRPr="003D040E" w:rsidRDefault="00827A12" w:rsidP="003D040E">
            <w:r w:rsidRPr="003D040E">
              <w:t>Turnover to Services</w:t>
            </w:r>
          </w:p>
        </w:tc>
      </w:tr>
      <w:tr w:rsidR="00827A12" w:rsidRPr="003D040E" w14:paraId="73A72D47" w14:textId="77777777" w:rsidTr="00A26BA1">
        <w:tc>
          <w:tcPr>
            <w:tcW w:w="1644" w:type="dxa"/>
            <w:shd w:val="clear" w:color="auto" w:fill="auto"/>
            <w:tcMar>
              <w:top w:w="28" w:type="dxa"/>
              <w:left w:w="85" w:type="dxa"/>
              <w:right w:w="85" w:type="dxa"/>
            </w:tcMar>
          </w:tcPr>
          <w:p w14:paraId="493651CD" w14:textId="6F80F7F9" w:rsidR="00827A12" w:rsidRPr="003D040E" w:rsidRDefault="00827A12" w:rsidP="003D040E">
            <w:r w:rsidRPr="003D040E">
              <w:t>ToP</w:t>
            </w:r>
          </w:p>
        </w:tc>
        <w:tc>
          <w:tcPr>
            <w:tcW w:w="7531" w:type="dxa"/>
            <w:shd w:val="clear" w:color="auto" w:fill="auto"/>
            <w:tcMar>
              <w:top w:w="28" w:type="dxa"/>
              <w:left w:w="85" w:type="dxa"/>
              <w:right w:w="85" w:type="dxa"/>
            </w:tcMar>
          </w:tcPr>
          <w:p w14:paraId="43ECEF5A" w14:textId="41B5FCF9" w:rsidR="00827A12" w:rsidRPr="003D040E" w:rsidRDefault="00827A12" w:rsidP="003D040E">
            <w:r w:rsidRPr="003D040E">
              <w:t>Turnover to Production</w:t>
            </w:r>
          </w:p>
        </w:tc>
      </w:tr>
      <w:tr w:rsidR="00827A12" w:rsidRPr="003D040E" w14:paraId="2E354DF3" w14:textId="77777777" w:rsidTr="00A26BA1">
        <w:tc>
          <w:tcPr>
            <w:tcW w:w="1644" w:type="dxa"/>
            <w:shd w:val="clear" w:color="auto" w:fill="auto"/>
            <w:tcMar>
              <w:top w:w="28" w:type="dxa"/>
              <w:left w:w="85" w:type="dxa"/>
              <w:right w:w="85" w:type="dxa"/>
            </w:tcMar>
          </w:tcPr>
          <w:p w14:paraId="47FB8033" w14:textId="0326FCFD" w:rsidR="00827A12" w:rsidRPr="003D040E" w:rsidRDefault="00ED1E2B" w:rsidP="003D040E">
            <w:r>
              <w:t>CE</w:t>
            </w:r>
          </w:p>
        </w:tc>
        <w:tc>
          <w:tcPr>
            <w:tcW w:w="7531" w:type="dxa"/>
            <w:shd w:val="clear" w:color="auto" w:fill="auto"/>
            <w:tcMar>
              <w:top w:w="28" w:type="dxa"/>
              <w:left w:w="85" w:type="dxa"/>
              <w:right w:w="85" w:type="dxa"/>
            </w:tcMar>
          </w:tcPr>
          <w:p w14:paraId="1671FE4B" w14:textId="6D2C167C" w:rsidR="00827A12" w:rsidRPr="003D040E" w:rsidRDefault="00ED1E2B" w:rsidP="003D040E">
            <w:r w:rsidRPr="00ED1E2B">
              <w:t>Customer Engagement</w:t>
            </w:r>
          </w:p>
        </w:tc>
      </w:tr>
    </w:tbl>
    <w:p w14:paraId="2B6BFBCF" w14:textId="57F5E472" w:rsidR="003D040E" w:rsidRDefault="00C30452" w:rsidP="003D040E">
      <w:pPr>
        <w:rPr>
          <w:highlight w:val="yellow"/>
        </w:rPr>
      </w:pPr>
      <w:bookmarkStart w:id="42" w:name="_Toc198978790"/>
      <w:bookmarkStart w:id="43" w:name="_Toc214242781"/>
      <w:bookmarkStart w:id="44" w:name="_Toc215970319"/>
      <w:r w:rsidRPr="003D040E">
        <w:rPr>
          <w:highlight w:val="yellow"/>
        </w:rPr>
        <w:t xml:space="preserve"> </w:t>
      </w:r>
      <w:bookmarkStart w:id="45" w:name="_Toc215970321"/>
      <w:bookmarkStart w:id="46" w:name="_Toc293677086"/>
      <w:bookmarkStart w:id="47" w:name="_Toc515018730"/>
      <w:bookmarkEnd w:id="42"/>
      <w:bookmarkEnd w:id="43"/>
      <w:bookmarkEnd w:id="44"/>
    </w:p>
    <w:p w14:paraId="0F49D3AA" w14:textId="56B2B0B1" w:rsidR="006C1A26" w:rsidRDefault="006C1A26" w:rsidP="003D040E">
      <w:pPr>
        <w:rPr>
          <w:highlight w:val="yellow"/>
        </w:rPr>
      </w:pPr>
    </w:p>
    <w:p w14:paraId="20314B6C" w14:textId="161CECFE" w:rsidR="006C1A26" w:rsidRDefault="006C1A26" w:rsidP="006C1A26">
      <w:pPr>
        <w:pStyle w:val="Heading1"/>
      </w:pPr>
      <w:bookmarkStart w:id="48" w:name="_Toc71537224"/>
      <w:bookmarkStart w:id="49" w:name="_Toc73517413"/>
      <w:r w:rsidRPr="006C1A26">
        <w:lastRenderedPageBreak/>
        <w:t>Infrastructure Requirements</w:t>
      </w:r>
      <w:bookmarkEnd w:id="48"/>
      <w:bookmarkEnd w:id="49"/>
    </w:p>
    <w:p w14:paraId="6EBC93FA" w14:textId="5385D781" w:rsidR="006C1A26" w:rsidRDefault="006C1A26" w:rsidP="006C1A26"/>
    <w:p w14:paraId="4623CFCD" w14:textId="4E8B85F9" w:rsidR="006C1A26" w:rsidRDefault="006C1A26" w:rsidP="009B525A">
      <w:pPr>
        <w:pStyle w:val="ListParagraph"/>
        <w:numPr>
          <w:ilvl w:val="0"/>
          <w:numId w:val="49"/>
        </w:numPr>
      </w:pPr>
      <w:r>
        <w:t>DHC instance deployed after hardening stage.</w:t>
      </w:r>
    </w:p>
    <w:p w14:paraId="66E7D532" w14:textId="63AF72DC" w:rsidR="006C1A26" w:rsidRDefault="006C1A26" w:rsidP="009B525A">
      <w:pPr>
        <w:pStyle w:val="ListParagraph"/>
        <w:numPr>
          <w:ilvl w:val="0"/>
          <w:numId w:val="49"/>
        </w:numPr>
      </w:pPr>
      <w:r>
        <w:t>All integrations implemented and finished (CEB, CMP, ServiceNow).</w:t>
      </w:r>
    </w:p>
    <w:p w14:paraId="66EAC451" w14:textId="7E2CD297" w:rsidR="006C1A26" w:rsidRDefault="006C1A26" w:rsidP="009B525A">
      <w:pPr>
        <w:pStyle w:val="ListParagraph"/>
        <w:numPr>
          <w:ilvl w:val="0"/>
          <w:numId w:val="49"/>
        </w:numPr>
      </w:pPr>
      <w:r>
        <w:t xml:space="preserve">Platform Administrative account created with correct permissions in the DHC mgmt Active </w:t>
      </w:r>
      <w:r w:rsidR="009B525A">
        <w:t>Dir</w:t>
      </w:r>
      <w:r>
        <w:t>ectory.</w:t>
      </w:r>
    </w:p>
    <w:p w14:paraId="577A3981" w14:textId="130900A3" w:rsidR="006C1A26" w:rsidRDefault="006C1A26" w:rsidP="009B525A">
      <w:pPr>
        <w:pStyle w:val="ListParagraph"/>
        <w:numPr>
          <w:ilvl w:val="0"/>
          <w:numId w:val="49"/>
        </w:numPr>
      </w:pPr>
      <w:r>
        <w:t>Proper Permissions for Customer Tenant organization onvRA Cloud.</w:t>
      </w:r>
    </w:p>
    <w:p w14:paraId="50A9491A" w14:textId="77A8085C" w:rsidR="006C1A26" w:rsidRDefault="006C1A26" w:rsidP="009B525A">
      <w:pPr>
        <w:pStyle w:val="ListParagraph"/>
        <w:numPr>
          <w:ilvl w:val="0"/>
          <w:numId w:val="49"/>
        </w:numPr>
      </w:pPr>
      <w:r>
        <w:t>Access to Ansible Core VM in DHC.</w:t>
      </w:r>
    </w:p>
    <w:p w14:paraId="0455B779" w14:textId="2CA242D5" w:rsidR="009B525A" w:rsidRDefault="009B525A" w:rsidP="009B525A"/>
    <w:p w14:paraId="67EAB028" w14:textId="7BF1BBF9" w:rsidR="009B525A" w:rsidRDefault="009B525A" w:rsidP="009B525A">
      <w:pPr>
        <w:pStyle w:val="Heading1"/>
      </w:pPr>
      <w:bookmarkStart w:id="50" w:name="_Toc71537225"/>
      <w:bookmarkStart w:id="51" w:name="_Toc73517414"/>
      <w:r>
        <w:lastRenderedPageBreak/>
        <w:t>Assumptions</w:t>
      </w:r>
      <w:bookmarkEnd w:id="50"/>
      <w:bookmarkEnd w:id="51"/>
    </w:p>
    <w:p w14:paraId="78A0DA3F" w14:textId="75E83F53" w:rsidR="009B525A" w:rsidRDefault="009B525A" w:rsidP="009B525A"/>
    <w:p w14:paraId="36F7AA04" w14:textId="77777777" w:rsidR="009B525A" w:rsidRDefault="009B525A" w:rsidP="009B525A">
      <w:r>
        <w:t>There is an assumption that the engineers following this process have:</w:t>
      </w:r>
    </w:p>
    <w:p w14:paraId="56422C00" w14:textId="169605F3" w:rsidR="009B525A" w:rsidRDefault="009B525A" w:rsidP="009B525A">
      <w:pPr>
        <w:pStyle w:val="ListParagraph"/>
        <w:numPr>
          <w:ilvl w:val="0"/>
          <w:numId w:val="50"/>
        </w:numPr>
      </w:pPr>
      <w:r>
        <w:t>an understanding of VMware products and can navigate vCenter and vRA Cloud/Cloud Partner Navigator</w:t>
      </w:r>
    </w:p>
    <w:p w14:paraId="439EDFF4" w14:textId="3CAA8A31" w:rsidR="009B525A" w:rsidRDefault="009B525A" w:rsidP="009B525A">
      <w:pPr>
        <w:pStyle w:val="ListParagraph"/>
        <w:numPr>
          <w:ilvl w:val="0"/>
          <w:numId w:val="50"/>
        </w:numPr>
      </w:pPr>
      <w:r>
        <w:t>an understanding of DHC design</w:t>
      </w:r>
    </w:p>
    <w:p w14:paraId="41027952" w14:textId="7169C229" w:rsidR="009B525A" w:rsidRDefault="009B525A" w:rsidP="009B525A">
      <w:pPr>
        <w:pStyle w:val="ListParagraph"/>
        <w:numPr>
          <w:ilvl w:val="0"/>
          <w:numId w:val="50"/>
        </w:numPr>
      </w:pPr>
      <w:r>
        <w:t>an understanding how to run ansible playbooks</w:t>
      </w:r>
    </w:p>
    <w:p w14:paraId="69D2432B" w14:textId="24876DB2" w:rsidR="009B525A" w:rsidRPr="006C1A26" w:rsidRDefault="009B525A" w:rsidP="009B525A">
      <w:pPr>
        <w:pStyle w:val="ListParagraph"/>
        <w:numPr>
          <w:ilvl w:val="0"/>
          <w:numId w:val="50"/>
        </w:numPr>
      </w:pPr>
      <w:r>
        <w:t>sufficient privileges to access vCenter and vRA Cloud/Cloud Partner Navigator</w:t>
      </w:r>
    </w:p>
    <w:p w14:paraId="06945430" w14:textId="3A8D35C1" w:rsidR="00C30452" w:rsidRPr="003D040E" w:rsidRDefault="003D20BC" w:rsidP="00624472">
      <w:pPr>
        <w:pStyle w:val="Heading1"/>
      </w:pPr>
      <w:bookmarkStart w:id="52" w:name="_Toc71537226"/>
      <w:bookmarkStart w:id="53" w:name="_Toc73517415"/>
      <w:r w:rsidRPr="003D040E">
        <w:lastRenderedPageBreak/>
        <w:t xml:space="preserve">Overview of </w:t>
      </w:r>
      <w:r w:rsidR="00C30452" w:rsidRPr="003D040E">
        <w:t>steps involved</w:t>
      </w:r>
      <w:bookmarkEnd w:id="45"/>
      <w:bookmarkEnd w:id="46"/>
      <w:bookmarkEnd w:id="47"/>
      <w:bookmarkEnd w:id="52"/>
      <w:bookmarkEnd w:id="53"/>
    </w:p>
    <w:p w14:paraId="06945431" w14:textId="77777777" w:rsidR="00C30452" w:rsidRPr="003D040E" w:rsidRDefault="00C30452" w:rsidP="003D040E"/>
    <w:p w14:paraId="2C53C734" w14:textId="77777777" w:rsidR="00827A12" w:rsidRPr="003D040E" w:rsidRDefault="00827A12" w:rsidP="003D040E">
      <w:r w:rsidRPr="003D040E">
        <w:t>In general, testing is conducted from 2 perspectives:</w:t>
      </w:r>
    </w:p>
    <w:p w14:paraId="250DE41E" w14:textId="77777777" w:rsidR="00827A12" w:rsidRPr="003D040E" w:rsidRDefault="00827A12" w:rsidP="003D040E"/>
    <w:p w14:paraId="20F51EA7" w14:textId="77777777" w:rsidR="00827A12" w:rsidRPr="003D040E" w:rsidRDefault="00827A12" w:rsidP="003D040E">
      <w:pPr>
        <w:pStyle w:val="ListParagraph"/>
        <w:numPr>
          <w:ilvl w:val="0"/>
          <w:numId w:val="43"/>
        </w:numPr>
      </w:pPr>
      <w:r w:rsidRPr="003D040E">
        <w:t>Customer Perspective (Workload hosting, Service Catalogue Automation)</w:t>
      </w:r>
    </w:p>
    <w:p w14:paraId="76A5B8A4" w14:textId="77777777" w:rsidR="00827A12" w:rsidRPr="003D040E" w:rsidRDefault="00827A12" w:rsidP="003D040E">
      <w:pPr>
        <w:pStyle w:val="ListParagraph"/>
        <w:numPr>
          <w:ilvl w:val="0"/>
          <w:numId w:val="43"/>
        </w:numPr>
      </w:pPr>
      <w:r w:rsidRPr="003D040E">
        <w:t>Cloud Operations perspective (Management infrastructure)</w:t>
      </w:r>
    </w:p>
    <w:p w14:paraId="4EA972D3" w14:textId="77777777" w:rsidR="00827A12" w:rsidRPr="003D040E" w:rsidRDefault="00827A12" w:rsidP="003D040E"/>
    <w:p w14:paraId="0694543C" w14:textId="77777777" w:rsidR="00C30452" w:rsidRPr="003D040E" w:rsidRDefault="00C30452" w:rsidP="003D040E"/>
    <w:p w14:paraId="0694543D" w14:textId="77777777" w:rsidR="00C30452" w:rsidRPr="003D040E" w:rsidRDefault="00C30452" w:rsidP="003D040E"/>
    <w:p w14:paraId="0694543E" w14:textId="4256667A" w:rsidR="00916EC7" w:rsidRPr="003D040E" w:rsidRDefault="00916EC7" w:rsidP="00624472">
      <w:pPr>
        <w:pStyle w:val="Heading2"/>
      </w:pPr>
      <w:bookmarkStart w:id="54" w:name="_Toc387318244"/>
      <w:bookmarkStart w:id="55" w:name="_Toc515018731"/>
      <w:bookmarkStart w:id="56" w:name="_Toc71537227"/>
      <w:bookmarkStart w:id="57" w:name="_Toc73517416"/>
      <w:r w:rsidRPr="003D040E">
        <w:t>Test method</w:t>
      </w:r>
      <w:bookmarkEnd w:id="54"/>
      <w:bookmarkEnd w:id="55"/>
      <w:bookmarkEnd w:id="56"/>
      <w:bookmarkEnd w:id="57"/>
    </w:p>
    <w:p w14:paraId="0694543F" w14:textId="77777777" w:rsidR="00916EC7" w:rsidRPr="003D040E" w:rsidRDefault="00916EC7" w:rsidP="003D040E"/>
    <w:p w14:paraId="422C0C0A" w14:textId="77777777" w:rsidR="009C6DBE" w:rsidRDefault="009C6DBE" w:rsidP="009C6DBE">
      <w:r>
        <w:t>Team members from the test team will act as the customer, will be instructed to behave as such. This means they will not use their technical knowledge to resolve issues or alter the system/application configuration if things do not work as expected.</w:t>
      </w:r>
    </w:p>
    <w:p w14:paraId="2ED6ACC8" w14:textId="77777777" w:rsidR="009C6DBE" w:rsidRDefault="009C6DBE" w:rsidP="009C6DBE"/>
    <w:p w14:paraId="7CAF43A1" w14:textId="77777777" w:rsidR="009C6DBE" w:rsidRDefault="009C6DBE" w:rsidP="009C6DBE">
      <w:r>
        <w:t>Issues will be logged in a copy of the aforementioned Test Plan which will be dedicated to a specific build project.</w:t>
      </w:r>
    </w:p>
    <w:p w14:paraId="6AC2628F" w14:textId="77777777" w:rsidR="009C6DBE" w:rsidRDefault="009C6DBE" w:rsidP="009C6DBE"/>
    <w:p w14:paraId="3E4BF785" w14:textId="77777777" w:rsidR="009C6DBE" w:rsidRDefault="009C6DBE" w:rsidP="009C6DBE">
      <w:r>
        <w:t>Issues shall be passed on to the build/development team for further investigation and resolution.</w:t>
      </w:r>
    </w:p>
    <w:p w14:paraId="03636E8E" w14:textId="77777777" w:rsidR="009C6DBE" w:rsidRDefault="009C6DBE" w:rsidP="009C6DBE">
      <w:r>
        <w:t>Once a specific issue is fixed, a retest will take place.</w:t>
      </w:r>
    </w:p>
    <w:p w14:paraId="1894EAC5" w14:textId="77777777" w:rsidR="009C6DBE" w:rsidRDefault="009C6DBE" w:rsidP="009C6DBE"/>
    <w:p w14:paraId="06945475" w14:textId="18C4E93B" w:rsidR="00916EC7" w:rsidRDefault="009C6DBE" w:rsidP="009C6DBE">
      <w:r>
        <w:t>Tests shall be executed in parallel, if possible from technical and manpower point of view.</w:t>
      </w:r>
    </w:p>
    <w:p w14:paraId="55344629" w14:textId="77777777" w:rsidR="009C6DBE" w:rsidRPr="003D040E" w:rsidRDefault="009C6DBE" w:rsidP="009C6DBE"/>
    <w:p w14:paraId="06945476" w14:textId="4FA782F2" w:rsidR="00916EC7" w:rsidRPr="003D040E" w:rsidRDefault="00916EC7" w:rsidP="00624472">
      <w:pPr>
        <w:pStyle w:val="Heading2"/>
      </w:pPr>
      <w:bookmarkStart w:id="58" w:name="_Toc387318245"/>
      <w:bookmarkStart w:id="59" w:name="_Toc515018732"/>
      <w:bookmarkStart w:id="60" w:name="_Toc71537228"/>
      <w:bookmarkStart w:id="61" w:name="_Toc73517417"/>
      <w:r w:rsidRPr="003D040E">
        <w:t>Planning</w:t>
      </w:r>
      <w:bookmarkEnd w:id="58"/>
      <w:bookmarkEnd w:id="59"/>
      <w:r w:rsidR="002A676B">
        <w:t xml:space="preserve"> and tests list</w:t>
      </w:r>
      <w:bookmarkEnd w:id="60"/>
      <w:bookmarkEnd w:id="61"/>
    </w:p>
    <w:p w14:paraId="06945477" w14:textId="77777777" w:rsidR="00916EC7" w:rsidRPr="003D040E" w:rsidRDefault="00916EC7" w:rsidP="003D040E"/>
    <w:p w14:paraId="06945478" w14:textId="7EB2CB27" w:rsidR="00916EC7" w:rsidRPr="003D040E" w:rsidRDefault="00916EC7" w:rsidP="003D040E">
      <w:r w:rsidRPr="003D040E">
        <w:t>The end-to-end tes</w:t>
      </w:r>
      <w:r w:rsidR="002E7C90" w:rsidRPr="003D040E">
        <w:t>t will be executed in two weeks.</w:t>
      </w:r>
      <w:r w:rsidRPr="003D040E">
        <w:t xml:space="preserve"> </w:t>
      </w:r>
    </w:p>
    <w:p w14:paraId="06945479" w14:textId="77777777" w:rsidR="00916EC7" w:rsidRPr="003D040E" w:rsidRDefault="00916EC7" w:rsidP="003D040E"/>
    <w:tbl>
      <w:tblPr>
        <w:tblStyle w:val="TableGrid8"/>
        <w:tblW w:w="9064" w:type="dxa"/>
        <w:tblLayout w:type="fixed"/>
        <w:tblLook w:val="04A0" w:firstRow="1" w:lastRow="0" w:firstColumn="1" w:lastColumn="0" w:noHBand="0" w:noVBand="1"/>
      </w:tblPr>
      <w:tblGrid>
        <w:gridCol w:w="985"/>
        <w:gridCol w:w="2409"/>
        <w:gridCol w:w="5670"/>
      </w:tblGrid>
      <w:tr w:rsidR="002C7CCF" w:rsidRPr="003D040E" w14:paraId="38A4B949" w14:textId="77777777" w:rsidTr="005F5E24">
        <w:trPr>
          <w:cnfStyle w:val="100000000000" w:firstRow="1" w:lastRow="0" w:firstColumn="0" w:lastColumn="0" w:oddVBand="0" w:evenVBand="0" w:oddHBand="0" w:evenHBand="0" w:firstRowFirstColumn="0" w:firstRowLastColumn="0" w:lastRowFirstColumn="0" w:lastRowLastColumn="0"/>
          <w:tblHeader/>
        </w:trPr>
        <w:tc>
          <w:tcPr>
            <w:tcW w:w="985" w:type="dxa"/>
          </w:tcPr>
          <w:p w14:paraId="38FDA2B6" w14:textId="2D37CE15" w:rsidR="002C7CCF" w:rsidRPr="003D040E" w:rsidRDefault="002C7CCF" w:rsidP="002C7CCF">
            <w:pPr>
              <w:jc w:val="center"/>
            </w:pPr>
            <w:bookmarkStart w:id="62" w:name="_Hlk30156115"/>
            <w:r>
              <w:t>No.</w:t>
            </w:r>
          </w:p>
        </w:tc>
        <w:tc>
          <w:tcPr>
            <w:tcW w:w="2409" w:type="dxa"/>
          </w:tcPr>
          <w:p w14:paraId="7557F289" w14:textId="114D8AAF" w:rsidR="002C7CCF" w:rsidRPr="003D040E" w:rsidRDefault="002C7CCF" w:rsidP="002C7CCF">
            <w:pPr>
              <w:jc w:val="center"/>
            </w:pPr>
            <w:r>
              <w:t>Type</w:t>
            </w:r>
          </w:p>
        </w:tc>
        <w:tc>
          <w:tcPr>
            <w:tcW w:w="5670" w:type="dxa"/>
          </w:tcPr>
          <w:p w14:paraId="4A006A7B" w14:textId="6991A0CB" w:rsidR="002C7CCF" w:rsidRPr="003D040E" w:rsidRDefault="002C7CCF" w:rsidP="002C7CCF">
            <w:pPr>
              <w:jc w:val="center"/>
            </w:pPr>
            <w:r>
              <w:t>Descrption</w:t>
            </w:r>
          </w:p>
        </w:tc>
      </w:tr>
      <w:tr w:rsidR="00AE3FBF" w:rsidRPr="003D040E" w14:paraId="75216D8A" w14:textId="77777777" w:rsidTr="005F5E24">
        <w:trPr>
          <w:trHeight w:val="188"/>
        </w:trPr>
        <w:tc>
          <w:tcPr>
            <w:tcW w:w="985" w:type="dxa"/>
            <w:vAlign w:val="center"/>
          </w:tcPr>
          <w:p w14:paraId="1920AD07" w14:textId="18E38FC8" w:rsidR="00AE3FBF" w:rsidRPr="003D040E" w:rsidRDefault="00AE3FBF" w:rsidP="00AE3FBF">
            <w:r>
              <w:rPr>
                <w:rFonts w:ascii="Calibri" w:hAnsi="Calibri" w:cs="Calibri"/>
                <w:color w:val="000000"/>
                <w:sz w:val="22"/>
                <w:szCs w:val="22"/>
              </w:rPr>
              <w:t>Test 1</w:t>
            </w:r>
          </w:p>
        </w:tc>
        <w:tc>
          <w:tcPr>
            <w:tcW w:w="2409" w:type="dxa"/>
            <w:vAlign w:val="center"/>
          </w:tcPr>
          <w:p w14:paraId="159A91AE" w14:textId="6D0FBD4A" w:rsidR="00AE3FBF" w:rsidRPr="003D040E" w:rsidRDefault="00AE3FBF" w:rsidP="00AE3FBF">
            <w:r>
              <w:rPr>
                <w:rFonts w:ascii="Calibri" w:hAnsi="Calibri" w:cs="Calibri"/>
                <w:color w:val="000000"/>
                <w:sz w:val="22"/>
                <w:szCs w:val="22"/>
              </w:rPr>
              <w:t>SDDC Management</w:t>
            </w:r>
          </w:p>
        </w:tc>
        <w:tc>
          <w:tcPr>
            <w:tcW w:w="5670" w:type="dxa"/>
            <w:vAlign w:val="center"/>
          </w:tcPr>
          <w:p w14:paraId="65D37329" w14:textId="0FDDA8F9" w:rsidR="00AE3FBF" w:rsidRPr="003D040E" w:rsidRDefault="00AE3FBF" w:rsidP="00AE3FBF">
            <w:r>
              <w:rPr>
                <w:rFonts w:ascii="Calibri" w:hAnsi="Calibri" w:cs="Calibri"/>
                <w:color w:val="000000"/>
                <w:sz w:val="22"/>
                <w:szCs w:val="22"/>
              </w:rPr>
              <w:t>Check SDDC licenses</w:t>
            </w:r>
          </w:p>
        </w:tc>
      </w:tr>
      <w:tr w:rsidR="00AE3FBF" w:rsidRPr="003D040E" w14:paraId="3AA02097" w14:textId="77777777" w:rsidTr="005F5E24">
        <w:trPr>
          <w:trHeight w:val="188"/>
        </w:trPr>
        <w:tc>
          <w:tcPr>
            <w:tcW w:w="985" w:type="dxa"/>
            <w:vAlign w:val="center"/>
          </w:tcPr>
          <w:p w14:paraId="6EEFB3D4" w14:textId="5C5450AF" w:rsidR="00AE3FBF" w:rsidRPr="003D040E" w:rsidRDefault="00AE3FBF" w:rsidP="00AE3FBF">
            <w:r>
              <w:rPr>
                <w:rFonts w:ascii="Calibri" w:hAnsi="Calibri" w:cs="Calibri"/>
                <w:color w:val="000000"/>
                <w:sz w:val="22"/>
                <w:szCs w:val="22"/>
              </w:rPr>
              <w:t>Test 2</w:t>
            </w:r>
          </w:p>
        </w:tc>
        <w:tc>
          <w:tcPr>
            <w:tcW w:w="2409" w:type="dxa"/>
            <w:vAlign w:val="center"/>
          </w:tcPr>
          <w:p w14:paraId="7CD2CEFD" w14:textId="29A82450" w:rsidR="00AE3FBF" w:rsidRPr="003D040E" w:rsidRDefault="00AE3FBF" w:rsidP="00AE3FBF">
            <w:r>
              <w:rPr>
                <w:rFonts w:ascii="Calibri" w:hAnsi="Calibri" w:cs="Calibri"/>
                <w:color w:val="000000"/>
                <w:sz w:val="22"/>
                <w:szCs w:val="22"/>
              </w:rPr>
              <w:t>SDDC Management</w:t>
            </w:r>
          </w:p>
        </w:tc>
        <w:tc>
          <w:tcPr>
            <w:tcW w:w="5670" w:type="dxa"/>
            <w:vAlign w:val="center"/>
          </w:tcPr>
          <w:p w14:paraId="3E5BAD3B" w14:textId="76C73D19" w:rsidR="00AE3FBF" w:rsidRPr="003D040E" w:rsidRDefault="00AE3FBF" w:rsidP="00AE3FBF">
            <w:r>
              <w:rPr>
                <w:rFonts w:ascii="Calibri" w:hAnsi="Calibri" w:cs="Calibri"/>
                <w:color w:val="000000"/>
                <w:sz w:val="22"/>
                <w:szCs w:val="22"/>
              </w:rPr>
              <w:t xml:space="preserve">Check </w:t>
            </w:r>
            <w:r w:rsidR="00B321DE">
              <w:rPr>
                <w:rFonts w:ascii="Calibri" w:hAnsi="Calibri" w:cs="Calibri"/>
                <w:color w:val="000000"/>
                <w:sz w:val="22"/>
                <w:szCs w:val="22"/>
              </w:rPr>
              <w:t>SDDC</w:t>
            </w:r>
            <w:r>
              <w:rPr>
                <w:rFonts w:ascii="Calibri" w:hAnsi="Calibri" w:cs="Calibri"/>
                <w:color w:val="000000"/>
                <w:sz w:val="22"/>
                <w:szCs w:val="22"/>
              </w:rPr>
              <w:t xml:space="preserve"> bundles version</w:t>
            </w:r>
          </w:p>
        </w:tc>
      </w:tr>
      <w:tr w:rsidR="00AE3FBF" w:rsidRPr="003D040E" w14:paraId="3C3B2C02" w14:textId="77777777" w:rsidTr="005F5E24">
        <w:trPr>
          <w:trHeight w:val="189"/>
        </w:trPr>
        <w:tc>
          <w:tcPr>
            <w:tcW w:w="985" w:type="dxa"/>
            <w:vAlign w:val="center"/>
          </w:tcPr>
          <w:p w14:paraId="59EA770F" w14:textId="52127F1A" w:rsidR="00AE3FBF" w:rsidRPr="003D040E" w:rsidRDefault="00AE3FBF" w:rsidP="00AE3FBF">
            <w:r>
              <w:rPr>
                <w:rFonts w:ascii="Calibri" w:hAnsi="Calibri" w:cs="Calibri"/>
                <w:color w:val="000000"/>
                <w:sz w:val="22"/>
                <w:szCs w:val="22"/>
              </w:rPr>
              <w:t>Test 3</w:t>
            </w:r>
          </w:p>
        </w:tc>
        <w:tc>
          <w:tcPr>
            <w:tcW w:w="2409" w:type="dxa"/>
            <w:vAlign w:val="center"/>
          </w:tcPr>
          <w:p w14:paraId="12E66A52" w14:textId="2AA2F6AB" w:rsidR="00AE3FBF" w:rsidRPr="003D040E" w:rsidRDefault="00AE3FBF" w:rsidP="00AE3FBF">
            <w:r>
              <w:rPr>
                <w:rFonts w:ascii="Calibri" w:hAnsi="Calibri" w:cs="Calibri"/>
                <w:color w:val="000000"/>
                <w:sz w:val="22"/>
                <w:szCs w:val="22"/>
              </w:rPr>
              <w:t>SDDC Management</w:t>
            </w:r>
          </w:p>
        </w:tc>
        <w:tc>
          <w:tcPr>
            <w:tcW w:w="5670" w:type="dxa"/>
            <w:vAlign w:val="center"/>
          </w:tcPr>
          <w:p w14:paraId="2C898689" w14:textId="6C104F87" w:rsidR="00AE3FBF" w:rsidRPr="003D040E" w:rsidRDefault="00AE3FBF" w:rsidP="00AE3FBF">
            <w:r>
              <w:rPr>
                <w:rFonts w:ascii="Calibri" w:hAnsi="Calibri" w:cs="Calibri"/>
                <w:color w:val="000000"/>
                <w:sz w:val="22"/>
                <w:szCs w:val="22"/>
              </w:rPr>
              <w:t>Check vRealize Suite component</w:t>
            </w:r>
            <w:r w:rsidR="00B321DE">
              <w:rPr>
                <w:rFonts w:ascii="Calibri" w:hAnsi="Calibri" w:cs="Calibri"/>
                <w:color w:val="000000"/>
                <w:sz w:val="22"/>
                <w:szCs w:val="22"/>
              </w:rPr>
              <w:t xml:space="preserve"> is</w:t>
            </w:r>
            <w:r>
              <w:rPr>
                <w:rFonts w:ascii="Calibri" w:hAnsi="Calibri" w:cs="Calibri"/>
                <w:color w:val="000000"/>
                <w:sz w:val="22"/>
                <w:szCs w:val="22"/>
              </w:rPr>
              <w:t xml:space="preserve"> deployed successfully (</w:t>
            </w:r>
            <w:r w:rsidR="00B321DE">
              <w:rPr>
                <w:rFonts w:ascii="Calibri" w:hAnsi="Calibri" w:cs="Calibri"/>
                <w:color w:val="000000"/>
                <w:sz w:val="22"/>
                <w:szCs w:val="22"/>
              </w:rPr>
              <w:t>vLCM</w:t>
            </w:r>
            <w:r>
              <w:rPr>
                <w:rFonts w:ascii="Calibri" w:hAnsi="Calibri" w:cs="Calibri"/>
                <w:color w:val="000000"/>
                <w:sz w:val="22"/>
                <w:szCs w:val="22"/>
              </w:rPr>
              <w:t>)</w:t>
            </w:r>
          </w:p>
        </w:tc>
      </w:tr>
      <w:tr w:rsidR="00AE3FBF" w:rsidRPr="003D040E" w14:paraId="0A4E5874" w14:textId="77777777" w:rsidTr="005F5E24">
        <w:trPr>
          <w:trHeight w:val="188"/>
        </w:trPr>
        <w:tc>
          <w:tcPr>
            <w:tcW w:w="985" w:type="dxa"/>
            <w:vAlign w:val="center"/>
          </w:tcPr>
          <w:p w14:paraId="2DD884DF" w14:textId="5B64E62D" w:rsidR="00AE3FBF" w:rsidRPr="003D040E" w:rsidRDefault="00AE3FBF" w:rsidP="00AE3FBF">
            <w:r>
              <w:rPr>
                <w:rFonts w:ascii="Calibri" w:hAnsi="Calibri" w:cs="Calibri"/>
                <w:color w:val="000000"/>
                <w:sz w:val="22"/>
                <w:szCs w:val="22"/>
              </w:rPr>
              <w:t>Test 4</w:t>
            </w:r>
          </w:p>
        </w:tc>
        <w:tc>
          <w:tcPr>
            <w:tcW w:w="2409" w:type="dxa"/>
            <w:vAlign w:val="center"/>
          </w:tcPr>
          <w:p w14:paraId="666E1F86" w14:textId="48DF3FA9" w:rsidR="00AE3FBF" w:rsidRPr="003D040E" w:rsidRDefault="00AE3FBF" w:rsidP="00AE3FBF">
            <w:r>
              <w:rPr>
                <w:rFonts w:ascii="Calibri" w:hAnsi="Calibri" w:cs="Calibri"/>
                <w:color w:val="000000"/>
                <w:sz w:val="22"/>
                <w:szCs w:val="22"/>
              </w:rPr>
              <w:t>SDDC Management</w:t>
            </w:r>
          </w:p>
        </w:tc>
        <w:tc>
          <w:tcPr>
            <w:tcW w:w="5670" w:type="dxa"/>
            <w:vAlign w:val="center"/>
          </w:tcPr>
          <w:p w14:paraId="29BC4095" w14:textId="379A2524" w:rsidR="00AE3FBF" w:rsidRPr="003D040E" w:rsidRDefault="00AE3FBF" w:rsidP="00AE3FBF">
            <w:r>
              <w:rPr>
                <w:rFonts w:ascii="Calibri" w:hAnsi="Calibri" w:cs="Calibri"/>
                <w:color w:val="000000"/>
                <w:sz w:val="22"/>
                <w:szCs w:val="22"/>
              </w:rPr>
              <w:t>Check Workload Domains status – MGT and CMP</w:t>
            </w:r>
          </w:p>
        </w:tc>
      </w:tr>
      <w:tr w:rsidR="00AE3FBF" w:rsidRPr="003D040E" w14:paraId="19F6BAD1" w14:textId="77777777" w:rsidTr="005F5E24">
        <w:trPr>
          <w:trHeight w:val="189"/>
        </w:trPr>
        <w:tc>
          <w:tcPr>
            <w:tcW w:w="985" w:type="dxa"/>
            <w:vAlign w:val="center"/>
          </w:tcPr>
          <w:p w14:paraId="00D3CD49" w14:textId="3348FF7B" w:rsidR="00AE3FBF" w:rsidRPr="003D040E" w:rsidRDefault="00AE3FBF" w:rsidP="00AE3FBF">
            <w:r>
              <w:rPr>
                <w:rFonts w:ascii="Calibri" w:hAnsi="Calibri" w:cs="Calibri"/>
                <w:color w:val="000000"/>
                <w:sz w:val="22"/>
                <w:szCs w:val="22"/>
              </w:rPr>
              <w:t>Test 5</w:t>
            </w:r>
          </w:p>
        </w:tc>
        <w:tc>
          <w:tcPr>
            <w:tcW w:w="2409" w:type="dxa"/>
            <w:vAlign w:val="center"/>
          </w:tcPr>
          <w:p w14:paraId="58770E02" w14:textId="127DD559" w:rsidR="00AE3FBF" w:rsidRPr="003D040E" w:rsidRDefault="00AE3FBF" w:rsidP="00AE3FBF">
            <w:r>
              <w:rPr>
                <w:rFonts w:ascii="Calibri" w:hAnsi="Calibri" w:cs="Calibri"/>
                <w:color w:val="000000"/>
                <w:sz w:val="22"/>
                <w:szCs w:val="22"/>
              </w:rPr>
              <w:t>SDDC Management</w:t>
            </w:r>
          </w:p>
        </w:tc>
        <w:tc>
          <w:tcPr>
            <w:tcW w:w="5670" w:type="dxa"/>
            <w:vAlign w:val="center"/>
          </w:tcPr>
          <w:p w14:paraId="6A614E2C" w14:textId="006E6BA3" w:rsidR="00AE3FBF" w:rsidRPr="003D040E" w:rsidRDefault="00AE3FBF" w:rsidP="00AE3FBF">
            <w:r>
              <w:rPr>
                <w:rFonts w:ascii="Calibri" w:hAnsi="Calibri" w:cs="Calibri"/>
                <w:color w:val="000000"/>
                <w:sz w:val="22"/>
                <w:szCs w:val="22"/>
              </w:rPr>
              <w:t>Check and validate vCenter connectivity from SDDC Manager</w:t>
            </w:r>
          </w:p>
        </w:tc>
      </w:tr>
      <w:tr w:rsidR="00AE3FBF" w:rsidRPr="003D040E" w14:paraId="0884662C" w14:textId="77777777" w:rsidTr="005F5E24">
        <w:trPr>
          <w:trHeight w:val="188"/>
        </w:trPr>
        <w:tc>
          <w:tcPr>
            <w:tcW w:w="985" w:type="dxa"/>
            <w:vAlign w:val="center"/>
          </w:tcPr>
          <w:p w14:paraId="55072363" w14:textId="29D8C934" w:rsidR="00AE3FBF" w:rsidRPr="003D040E" w:rsidRDefault="00AE3FBF" w:rsidP="00AE3FBF">
            <w:r>
              <w:rPr>
                <w:rFonts w:ascii="Calibri" w:hAnsi="Calibri" w:cs="Calibri"/>
                <w:color w:val="000000"/>
                <w:sz w:val="22"/>
                <w:szCs w:val="22"/>
              </w:rPr>
              <w:t>Test 6</w:t>
            </w:r>
          </w:p>
        </w:tc>
        <w:tc>
          <w:tcPr>
            <w:tcW w:w="2409" w:type="dxa"/>
            <w:vAlign w:val="center"/>
          </w:tcPr>
          <w:p w14:paraId="0DE578DD" w14:textId="7CAB875F" w:rsidR="00AE3FBF" w:rsidRPr="003D040E" w:rsidRDefault="00AE3FBF" w:rsidP="00AE3FBF">
            <w:r>
              <w:rPr>
                <w:rFonts w:ascii="Calibri" w:hAnsi="Calibri" w:cs="Calibri"/>
                <w:color w:val="000000"/>
                <w:sz w:val="22"/>
                <w:szCs w:val="22"/>
              </w:rPr>
              <w:t>SDDC Management</w:t>
            </w:r>
          </w:p>
        </w:tc>
        <w:tc>
          <w:tcPr>
            <w:tcW w:w="5670" w:type="dxa"/>
            <w:vAlign w:val="center"/>
          </w:tcPr>
          <w:p w14:paraId="375A7F57" w14:textId="6E1ECB3A" w:rsidR="00AE3FBF" w:rsidRPr="003D040E" w:rsidRDefault="00AE3FBF" w:rsidP="00AE3FBF">
            <w:r>
              <w:rPr>
                <w:rFonts w:ascii="Calibri" w:hAnsi="Calibri" w:cs="Calibri"/>
                <w:color w:val="000000"/>
                <w:sz w:val="22"/>
                <w:szCs w:val="22"/>
              </w:rPr>
              <w:t xml:space="preserve">Check Health status of Clusters in SDDC Manager </w:t>
            </w:r>
          </w:p>
        </w:tc>
      </w:tr>
      <w:tr w:rsidR="00AE3FBF" w:rsidRPr="003D040E" w14:paraId="5A9B0B02" w14:textId="77777777" w:rsidTr="005F5E24">
        <w:trPr>
          <w:trHeight w:val="189"/>
        </w:trPr>
        <w:tc>
          <w:tcPr>
            <w:tcW w:w="985" w:type="dxa"/>
            <w:vAlign w:val="center"/>
          </w:tcPr>
          <w:p w14:paraId="573CF8C5" w14:textId="63166F38" w:rsidR="00AE3FBF" w:rsidRPr="003D040E" w:rsidRDefault="00AE3FBF" w:rsidP="00AE3FBF">
            <w:r>
              <w:rPr>
                <w:rFonts w:ascii="Calibri" w:hAnsi="Calibri" w:cs="Calibri"/>
                <w:color w:val="000000"/>
                <w:sz w:val="22"/>
                <w:szCs w:val="22"/>
              </w:rPr>
              <w:t>Test 7</w:t>
            </w:r>
          </w:p>
        </w:tc>
        <w:tc>
          <w:tcPr>
            <w:tcW w:w="2409" w:type="dxa"/>
            <w:vAlign w:val="center"/>
          </w:tcPr>
          <w:p w14:paraId="59209141" w14:textId="6EB597A0" w:rsidR="00AE3FBF" w:rsidRPr="003D040E" w:rsidRDefault="00AE3FBF" w:rsidP="00AE3FBF">
            <w:r>
              <w:rPr>
                <w:rFonts w:ascii="Calibri" w:hAnsi="Calibri" w:cs="Calibri"/>
                <w:color w:val="000000"/>
                <w:sz w:val="22"/>
                <w:szCs w:val="22"/>
              </w:rPr>
              <w:t>SDDC Management</w:t>
            </w:r>
          </w:p>
        </w:tc>
        <w:tc>
          <w:tcPr>
            <w:tcW w:w="5670" w:type="dxa"/>
            <w:vAlign w:val="center"/>
          </w:tcPr>
          <w:p w14:paraId="517155D6" w14:textId="516A9DD4" w:rsidR="00AE3FBF" w:rsidRPr="003D040E" w:rsidRDefault="00AE3FBF" w:rsidP="00AE3FBF">
            <w:r>
              <w:rPr>
                <w:rFonts w:ascii="Calibri" w:hAnsi="Calibri" w:cs="Calibri"/>
                <w:color w:val="000000"/>
                <w:sz w:val="22"/>
                <w:szCs w:val="22"/>
              </w:rPr>
              <w:t>Check Health status of Hosts in SDDC Manager</w:t>
            </w:r>
          </w:p>
        </w:tc>
      </w:tr>
      <w:tr w:rsidR="00AE3FBF" w:rsidRPr="003D040E" w14:paraId="28202326" w14:textId="77777777" w:rsidTr="005F5E24">
        <w:trPr>
          <w:trHeight w:val="188"/>
        </w:trPr>
        <w:tc>
          <w:tcPr>
            <w:tcW w:w="985" w:type="dxa"/>
            <w:vAlign w:val="center"/>
          </w:tcPr>
          <w:p w14:paraId="32931B69" w14:textId="5285BAF5" w:rsidR="00AE3FBF" w:rsidRPr="003D040E" w:rsidRDefault="00AE3FBF" w:rsidP="00AE3FBF">
            <w:r>
              <w:rPr>
                <w:rFonts w:ascii="Calibri" w:hAnsi="Calibri" w:cs="Calibri"/>
                <w:color w:val="000000"/>
                <w:sz w:val="22"/>
                <w:szCs w:val="22"/>
              </w:rPr>
              <w:t>Test 8</w:t>
            </w:r>
          </w:p>
        </w:tc>
        <w:tc>
          <w:tcPr>
            <w:tcW w:w="2409" w:type="dxa"/>
            <w:vAlign w:val="center"/>
          </w:tcPr>
          <w:p w14:paraId="508F4D15" w14:textId="6F6218CD" w:rsidR="00AE3FBF" w:rsidRPr="003D040E" w:rsidRDefault="00AE3FBF" w:rsidP="00AE3FBF">
            <w:r>
              <w:rPr>
                <w:rFonts w:ascii="Calibri" w:hAnsi="Calibri" w:cs="Calibri"/>
                <w:color w:val="000000"/>
                <w:sz w:val="22"/>
                <w:szCs w:val="22"/>
              </w:rPr>
              <w:t>SDDC Management</w:t>
            </w:r>
          </w:p>
        </w:tc>
        <w:tc>
          <w:tcPr>
            <w:tcW w:w="5670" w:type="dxa"/>
            <w:vAlign w:val="center"/>
          </w:tcPr>
          <w:p w14:paraId="248CF27A" w14:textId="215E5B79" w:rsidR="00AE3FBF" w:rsidRPr="003D040E" w:rsidRDefault="00AE3FBF" w:rsidP="00AE3FBF">
            <w:r>
              <w:rPr>
                <w:rFonts w:ascii="Calibri" w:hAnsi="Calibri" w:cs="Calibri"/>
                <w:color w:val="000000"/>
                <w:sz w:val="22"/>
                <w:szCs w:val="22"/>
              </w:rPr>
              <w:t>Check certificates are created for vCF components</w:t>
            </w:r>
          </w:p>
        </w:tc>
      </w:tr>
      <w:tr w:rsidR="00AE3FBF" w:rsidRPr="003D040E" w14:paraId="68E30D4D" w14:textId="77777777" w:rsidTr="005F5E24">
        <w:trPr>
          <w:trHeight w:val="189"/>
        </w:trPr>
        <w:tc>
          <w:tcPr>
            <w:tcW w:w="985" w:type="dxa"/>
            <w:vAlign w:val="center"/>
          </w:tcPr>
          <w:p w14:paraId="0754BF9D" w14:textId="2F3DEA85" w:rsidR="00AE3FBF" w:rsidRPr="003D040E" w:rsidRDefault="00AE3FBF" w:rsidP="00AE3FBF">
            <w:r>
              <w:rPr>
                <w:rFonts w:ascii="Calibri" w:hAnsi="Calibri" w:cs="Calibri"/>
                <w:color w:val="000000"/>
                <w:sz w:val="22"/>
                <w:szCs w:val="22"/>
              </w:rPr>
              <w:t>Test 9</w:t>
            </w:r>
          </w:p>
        </w:tc>
        <w:tc>
          <w:tcPr>
            <w:tcW w:w="2409" w:type="dxa"/>
            <w:vAlign w:val="center"/>
          </w:tcPr>
          <w:p w14:paraId="59478D7A" w14:textId="755AB9F8" w:rsidR="00AE3FBF" w:rsidRPr="003D040E" w:rsidRDefault="00AE3FBF" w:rsidP="00AE3FBF">
            <w:r>
              <w:rPr>
                <w:rFonts w:ascii="Calibri" w:hAnsi="Calibri" w:cs="Calibri"/>
                <w:color w:val="000000"/>
                <w:sz w:val="22"/>
                <w:szCs w:val="22"/>
              </w:rPr>
              <w:t>DHC Infrastructure</w:t>
            </w:r>
          </w:p>
        </w:tc>
        <w:tc>
          <w:tcPr>
            <w:tcW w:w="5670" w:type="dxa"/>
            <w:vAlign w:val="center"/>
          </w:tcPr>
          <w:p w14:paraId="290B57F0" w14:textId="7E756283" w:rsidR="00AE3FBF" w:rsidRPr="003D040E" w:rsidRDefault="00AE3FBF" w:rsidP="00AE3FBF">
            <w:r>
              <w:rPr>
                <w:rFonts w:ascii="Calibri" w:hAnsi="Calibri" w:cs="Calibri"/>
                <w:color w:val="000000"/>
                <w:sz w:val="22"/>
                <w:szCs w:val="22"/>
              </w:rPr>
              <w:t xml:space="preserve">Check </w:t>
            </w:r>
            <w:r w:rsidR="005349BF">
              <w:rPr>
                <w:rFonts w:ascii="Calibri" w:hAnsi="Calibri" w:cs="Calibri"/>
                <w:color w:val="000000"/>
                <w:sz w:val="22"/>
                <w:szCs w:val="22"/>
              </w:rPr>
              <w:t>access to vCenter Servers</w:t>
            </w:r>
          </w:p>
        </w:tc>
      </w:tr>
      <w:tr w:rsidR="00AE3FBF" w:rsidRPr="003D040E" w14:paraId="1F86B58F" w14:textId="77777777" w:rsidTr="005F5E24">
        <w:trPr>
          <w:trHeight w:val="188"/>
        </w:trPr>
        <w:tc>
          <w:tcPr>
            <w:tcW w:w="985" w:type="dxa"/>
            <w:vAlign w:val="center"/>
          </w:tcPr>
          <w:p w14:paraId="43D0F89C" w14:textId="457C8253" w:rsidR="00AE3FBF" w:rsidRPr="003D040E" w:rsidRDefault="00AE3FBF" w:rsidP="00AE3FBF">
            <w:r>
              <w:rPr>
                <w:rFonts w:ascii="Calibri" w:hAnsi="Calibri" w:cs="Calibri"/>
                <w:color w:val="000000"/>
                <w:sz w:val="22"/>
                <w:szCs w:val="22"/>
              </w:rPr>
              <w:t>Test 10</w:t>
            </w:r>
          </w:p>
        </w:tc>
        <w:tc>
          <w:tcPr>
            <w:tcW w:w="2409" w:type="dxa"/>
            <w:vAlign w:val="center"/>
          </w:tcPr>
          <w:p w14:paraId="42DE4313" w14:textId="54A08D6E" w:rsidR="00AE3FBF" w:rsidRPr="003D040E" w:rsidRDefault="00AE3FBF" w:rsidP="00AE3FBF">
            <w:r>
              <w:rPr>
                <w:rFonts w:ascii="Calibri" w:hAnsi="Calibri" w:cs="Calibri"/>
                <w:color w:val="000000"/>
                <w:sz w:val="22"/>
                <w:szCs w:val="22"/>
              </w:rPr>
              <w:t>DHC Infrastructure</w:t>
            </w:r>
          </w:p>
        </w:tc>
        <w:tc>
          <w:tcPr>
            <w:tcW w:w="5670" w:type="dxa"/>
            <w:vAlign w:val="center"/>
          </w:tcPr>
          <w:p w14:paraId="63C017E7" w14:textId="3C5A0C36" w:rsidR="00AE3FBF" w:rsidRPr="003D040E" w:rsidRDefault="005349BF" w:rsidP="00AE3FBF">
            <w:r w:rsidRPr="005349BF">
              <w:rPr>
                <w:rFonts w:ascii="Calibri" w:hAnsi="Calibri" w:cs="Calibri"/>
                <w:color w:val="000000"/>
                <w:sz w:val="22"/>
                <w:szCs w:val="22"/>
              </w:rPr>
              <w:t>Check health status of Clusters in vCenter</w:t>
            </w:r>
          </w:p>
        </w:tc>
      </w:tr>
      <w:tr w:rsidR="00AE3FBF" w:rsidRPr="003D040E" w14:paraId="33599ADC" w14:textId="77777777" w:rsidTr="005F5E24">
        <w:trPr>
          <w:trHeight w:val="188"/>
        </w:trPr>
        <w:tc>
          <w:tcPr>
            <w:tcW w:w="985" w:type="dxa"/>
            <w:vAlign w:val="center"/>
          </w:tcPr>
          <w:p w14:paraId="478638FE" w14:textId="3657B91C" w:rsidR="00AE3FBF" w:rsidRPr="003D040E" w:rsidRDefault="00AE3FBF" w:rsidP="00AE3FBF">
            <w:r>
              <w:rPr>
                <w:rFonts w:ascii="Calibri" w:hAnsi="Calibri" w:cs="Calibri"/>
                <w:color w:val="000000"/>
                <w:sz w:val="22"/>
                <w:szCs w:val="22"/>
              </w:rPr>
              <w:t>Test 11</w:t>
            </w:r>
          </w:p>
        </w:tc>
        <w:tc>
          <w:tcPr>
            <w:tcW w:w="2409" w:type="dxa"/>
            <w:vAlign w:val="center"/>
          </w:tcPr>
          <w:p w14:paraId="03454676" w14:textId="5E65438F" w:rsidR="00AE3FBF" w:rsidRPr="003D040E" w:rsidRDefault="00AE3FBF" w:rsidP="00AE3FBF">
            <w:r>
              <w:rPr>
                <w:rFonts w:ascii="Calibri" w:hAnsi="Calibri" w:cs="Calibri"/>
                <w:color w:val="000000"/>
                <w:sz w:val="22"/>
                <w:szCs w:val="22"/>
              </w:rPr>
              <w:t>DHC Infrastructure</w:t>
            </w:r>
          </w:p>
        </w:tc>
        <w:tc>
          <w:tcPr>
            <w:tcW w:w="5670" w:type="dxa"/>
            <w:vAlign w:val="center"/>
          </w:tcPr>
          <w:p w14:paraId="13ACDCB6" w14:textId="679F60DA" w:rsidR="00AE3FBF" w:rsidRPr="003D040E" w:rsidRDefault="00E139F8" w:rsidP="00AE3FBF">
            <w:r w:rsidRPr="00E139F8">
              <w:rPr>
                <w:rFonts w:ascii="Calibri" w:hAnsi="Calibri" w:cs="Calibri"/>
                <w:color w:val="000000"/>
                <w:sz w:val="22"/>
                <w:szCs w:val="22"/>
              </w:rPr>
              <w:t>Check health status of Hosts in vCenter</w:t>
            </w:r>
          </w:p>
        </w:tc>
      </w:tr>
      <w:tr w:rsidR="00E139F8" w:rsidRPr="003D040E" w14:paraId="55179C29" w14:textId="77777777" w:rsidTr="005F5E24">
        <w:trPr>
          <w:trHeight w:val="189"/>
        </w:trPr>
        <w:tc>
          <w:tcPr>
            <w:tcW w:w="985" w:type="dxa"/>
            <w:vAlign w:val="center"/>
          </w:tcPr>
          <w:p w14:paraId="25F5009C" w14:textId="5AA2C8D3" w:rsidR="00E139F8" w:rsidRPr="003D040E" w:rsidRDefault="00E139F8" w:rsidP="00E139F8">
            <w:r>
              <w:rPr>
                <w:rFonts w:ascii="Calibri" w:hAnsi="Calibri" w:cs="Calibri"/>
                <w:color w:val="000000"/>
                <w:sz w:val="22"/>
                <w:szCs w:val="22"/>
              </w:rPr>
              <w:t>Test 12</w:t>
            </w:r>
          </w:p>
        </w:tc>
        <w:tc>
          <w:tcPr>
            <w:tcW w:w="2409" w:type="dxa"/>
            <w:vAlign w:val="center"/>
          </w:tcPr>
          <w:p w14:paraId="43251D37" w14:textId="31FF20CB" w:rsidR="00E139F8" w:rsidRPr="003D040E" w:rsidRDefault="00E139F8" w:rsidP="00E139F8">
            <w:r>
              <w:rPr>
                <w:rFonts w:ascii="Calibri" w:hAnsi="Calibri" w:cs="Calibri"/>
                <w:color w:val="000000"/>
                <w:sz w:val="22"/>
                <w:szCs w:val="22"/>
              </w:rPr>
              <w:t>DHC Infrastructure</w:t>
            </w:r>
          </w:p>
        </w:tc>
        <w:tc>
          <w:tcPr>
            <w:tcW w:w="5670" w:type="dxa"/>
            <w:vAlign w:val="center"/>
          </w:tcPr>
          <w:p w14:paraId="01DE97D5" w14:textId="0347A4CC" w:rsidR="00E139F8" w:rsidRPr="003D040E" w:rsidRDefault="00E139F8" w:rsidP="00E139F8">
            <w:r>
              <w:rPr>
                <w:rFonts w:ascii="Calibri" w:hAnsi="Calibri" w:cs="Calibri"/>
                <w:color w:val="000000"/>
                <w:sz w:val="22"/>
                <w:szCs w:val="22"/>
              </w:rPr>
              <w:t>Check vSphere general functionality: vMotion</w:t>
            </w:r>
          </w:p>
        </w:tc>
      </w:tr>
      <w:tr w:rsidR="00E139F8" w:rsidRPr="003D040E" w14:paraId="1621605F" w14:textId="77777777" w:rsidTr="005F5E24">
        <w:trPr>
          <w:trHeight w:val="188"/>
        </w:trPr>
        <w:tc>
          <w:tcPr>
            <w:tcW w:w="985" w:type="dxa"/>
            <w:vAlign w:val="center"/>
          </w:tcPr>
          <w:p w14:paraId="651F7877" w14:textId="5E968EDF" w:rsidR="00E139F8" w:rsidRPr="003D040E" w:rsidRDefault="00E139F8" w:rsidP="00E139F8">
            <w:r>
              <w:rPr>
                <w:rFonts w:ascii="Calibri" w:hAnsi="Calibri" w:cs="Calibri"/>
                <w:color w:val="000000"/>
                <w:sz w:val="22"/>
                <w:szCs w:val="22"/>
              </w:rPr>
              <w:t>Test 13</w:t>
            </w:r>
          </w:p>
        </w:tc>
        <w:tc>
          <w:tcPr>
            <w:tcW w:w="2409" w:type="dxa"/>
            <w:vAlign w:val="center"/>
          </w:tcPr>
          <w:p w14:paraId="035D6425" w14:textId="50F3E50A" w:rsidR="00E139F8" w:rsidRPr="003D040E" w:rsidRDefault="00E139F8" w:rsidP="00E139F8">
            <w:r>
              <w:rPr>
                <w:rFonts w:ascii="Calibri" w:hAnsi="Calibri" w:cs="Calibri"/>
                <w:color w:val="000000"/>
                <w:sz w:val="22"/>
                <w:szCs w:val="22"/>
              </w:rPr>
              <w:t>DHC Infrastructure</w:t>
            </w:r>
          </w:p>
        </w:tc>
        <w:tc>
          <w:tcPr>
            <w:tcW w:w="5670" w:type="dxa"/>
            <w:vAlign w:val="center"/>
          </w:tcPr>
          <w:p w14:paraId="30D79D09" w14:textId="38DD67A2" w:rsidR="00E139F8" w:rsidRPr="003D040E" w:rsidRDefault="00E139F8" w:rsidP="00E139F8">
            <w:r>
              <w:rPr>
                <w:rFonts w:ascii="Calibri" w:hAnsi="Calibri" w:cs="Calibri"/>
                <w:color w:val="000000"/>
                <w:sz w:val="22"/>
                <w:szCs w:val="22"/>
              </w:rPr>
              <w:t>Check vSphere general functionality: HA</w:t>
            </w:r>
          </w:p>
        </w:tc>
      </w:tr>
      <w:tr w:rsidR="00E139F8" w:rsidRPr="003D040E" w14:paraId="50F99965" w14:textId="77777777" w:rsidTr="005F5E24">
        <w:trPr>
          <w:trHeight w:val="189"/>
        </w:trPr>
        <w:tc>
          <w:tcPr>
            <w:tcW w:w="985" w:type="dxa"/>
            <w:vAlign w:val="center"/>
          </w:tcPr>
          <w:p w14:paraId="0FB9F04E" w14:textId="48236D6F" w:rsidR="00E139F8" w:rsidRPr="003D040E" w:rsidRDefault="00E139F8" w:rsidP="00E139F8">
            <w:r>
              <w:rPr>
                <w:rFonts w:ascii="Calibri" w:hAnsi="Calibri" w:cs="Calibri"/>
                <w:color w:val="000000"/>
                <w:sz w:val="22"/>
                <w:szCs w:val="22"/>
              </w:rPr>
              <w:t>Test 14</w:t>
            </w:r>
          </w:p>
        </w:tc>
        <w:tc>
          <w:tcPr>
            <w:tcW w:w="2409" w:type="dxa"/>
            <w:vAlign w:val="center"/>
          </w:tcPr>
          <w:p w14:paraId="6B44A0EC" w14:textId="122A1ADC" w:rsidR="00E139F8" w:rsidRPr="003D040E" w:rsidRDefault="00E139F8" w:rsidP="00E139F8">
            <w:r>
              <w:rPr>
                <w:rFonts w:ascii="Calibri" w:hAnsi="Calibri" w:cs="Calibri"/>
                <w:color w:val="000000"/>
                <w:sz w:val="22"/>
                <w:szCs w:val="22"/>
              </w:rPr>
              <w:t>DHC Infrastructure</w:t>
            </w:r>
          </w:p>
        </w:tc>
        <w:tc>
          <w:tcPr>
            <w:tcW w:w="5670" w:type="dxa"/>
            <w:vAlign w:val="center"/>
          </w:tcPr>
          <w:p w14:paraId="42DE6D9A" w14:textId="3CFCD64E" w:rsidR="00E139F8" w:rsidRPr="003D040E" w:rsidRDefault="00E139F8" w:rsidP="00E139F8">
            <w:r>
              <w:rPr>
                <w:rFonts w:ascii="Calibri" w:hAnsi="Calibri" w:cs="Calibri"/>
                <w:color w:val="000000"/>
                <w:sz w:val="22"/>
                <w:szCs w:val="22"/>
              </w:rPr>
              <w:t>Verify if vROPs is synchronizing accounts with vIDM</w:t>
            </w:r>
          </w:p>
        </w:tc>
      </w:tr>
      <w:tr w:rsidR="00E139F8" w:rsidRPr="003D040E" w14:paraId="15C9EAE7" w14:textId="77777777" w:rsidTr="005F5E24">
        <w:trPr>
          <w:trHeight w:val="188"/>
        </w:trPr>
        <w:tc>
          <w:tcPr>
            <w:tcW w:w="985" w:type="dxa"/>
            <w:vAlign w:val="center"/>
          </w:tcPr>
          <w:p w14:paraId="204AF5EC" w14:textId="75CE44E7" w:rsidR="00E139F8" w:rsidRPr="003D040E" w:rsidRDefault="00E139F8" w:rsidP="00E139F8">
            <w:r>
              <w:rPr>
                <w:rFonts w:ascii="Calibri" w:hAnsi="Calibri" w:cs="Calibri"/>
                <w:color w:val="000000"/>
                <w:sz w:val="22"/>
                <w:szCs w:val="22"/>
              </w:rPr>
              <w:t>Test 15</w:t>
            </w:r>
          </w:p>
        </w:tc>
        <w:tc>
          <w:tcPr>
            <w:tcW w:w="2409" w:type="dxa"/>
            <w:vAlign w:val="center"/>
          </w:tcPr>
          <w:p w14:paraId="76C91102" w14:textId="05364BE8" w:rsidR="00E139F8" w:rsidRPr="003D040E" w:rsidRDefault="00E139F8" w:rsidP="00E139F8">
            <w:r>
              <w:rPr>
                <w:rFonts w:ascii="Calibri" w:hAnsi="Calibri" w:cs="Calibri"/>
                <w:color w:val="000000"/>
                <w:sz w:val="22"/>
                <w:szCs w:val="22"/>
              </w:rPr>
              <w:t>DHC Infrastructure</w:t>
            </w:r>
          </w:p>
        </w:tc>
        <w:tc>
          <w:tcPr>
            <w:tcW w:w="5670" w:type="dxa"/>
            <w:vAlign w:val="center"/>
          </w:tcPr>
          <w:p w14:paraId="1A9E755C" w14:textId="3C8FFA14" w:rsidR="00E139F8" w:rsidRPr="003D040E" w:rsidRDefault="00E139F8" w:rsidP="00E139F8">
            <w:r>
              <w:rPr>
                <w:rFonts w:ascii="Calibri" w:hAnsi="Calibri" w:cs="Calibri"/>
                <w:color w:val="000000"/>
                <w:sz w:val="22"/>
                <w:szCs w:val="22"/>
              </w:rPr>
              <w:t>Check access to DNS</w:t>
            </w:r>
          </w:p>
        </w:tc>
      </w:tr>
      <w:tr w:rsidR="00E139F8" w:rsidRPr="003D040E" w14:paraId="61845CE4" w14:textId="77777777" w:rsidTr="005F5E24">
        <w:trPr>
          <w:trHeight w:val="189"/>
        </w:trPr>
        <w:tc>
          <w:tcPr>
            <w:tcW w:w="985" w:type="dxa"/>
            <w:vAlign w:val="center"/>
          </w:tcPr>
          <w:p w14:paraId="45DF0CE1" w14:textId="72340D60" w:rsidR="00E139F8" w:rsidRPr="003D040E" w:rsidRDefault="00E139F8" w:rsidP="00E139F8">
            <w:r>
              <w:rPr>
                <w:rFonts w:ascii="Calibri" w:hAnsi="Calibri" w:cs="Calibri"/>
                <w:color w:val="000000"/>
                <w:sz w:val="22"/>
                <w:szCs w:val="22"/>
              </w:rPr>
              <w:t>Test 16</w:t>
            </w:r>
          </w:p>
        </w:tc>
        <w:tc>
          <w:tcPr>
            <w:tcW w:w="2409" w:type="dxa"/>
            <w:vAlign w:val="center"/>
          </w:tcPr>
          <w:p w14:paraId="18FDEC15" w14:textId="51F1FF61" w:rsidR="00E139F8" w:rsidRPr="003D040E" w:rsidRDefault="00E139F8" w:rsidP="00E139F8">
            <w:r>
              <w:rPr>
                <w:rFonts w:ascii="Calibri" w:hAnsi="Calibri" w:cs="Calibri"/>
                <w:color w:val="000000"/>
                <w:sz w:val="22"/>
                <w:szCs w:val="22"/>
              </w:rPr>
              <w:t>DHC Infrastructure</w:t>
            </w:r>
          </w:p>
        </w:tc>
        <w:tc>
          <w:tcPr>
            <w:tcW w:w="5670" w:type="dxa"/>
            <w:vAlign w:val="center"/>
          </w:tcPr>
          <w:p w14:paraId="60569B06" w14:textId="26A373A2" w:rsidR="00E139F8" w:rsidRPr="003D040E" w:rsidRDefault="00E139F8" w:rsidP="00E139F8">
            <w:r>
              <w:rPr>
                <w:rFonts w:ascii="Calibri" w:hAnsi="Calibri" w:cs="Calibri"/>
                <w:color w:val="000000"/>
                <w:sz w:val="22"/>
                <w:szCs w:val="22"/>
              </w:rPr>
              <w:t>Check access to Active Directory</w:t>
            </w:r>
          </w:p>
        </w:tc>
      </w:tr>
      <w:tr w:rsidR="00E139F8" w:rsidRPr="003D040E" w14:paraId="6217CA5B" w14:textId="77777777" w:rsidTr="005F5E24">
        <w:trPr>
          <w:trHeight w:val="189"/>
        </w:trPr>
        <w:tc>
          <w:tcPr>
            <w:tcW w:w="985" w:type="dxa"/>
            <w:vAlign w:val="center"/>
          </w:tcPr>
          <w:p w14:paraId="63DBD415" w14:textId="3B276A55" w:rsidR="00E139F8" w:rsidRPr="003D040E" w:rsidRDefault="00E139F8" w:rsidP="00E139F8">
            <w:r>
              <w:rPr>
                <w:rFonts w:ascii="Calibri" w:hAnsi="Calibri" w:cs="Calibri"/>
                <w:color w:val="000000"/>
                <w:sz w:val="22"/>
                <w:szCs w:val="22"/>
              </w:rPr>
              <w:t>Test 17</w:t>
            </w:r>
          </w:p>
        </w:tc>
        <w:tc>
          <w:tcPr>
            <w:tcW w:w="2409" w:type="dxa"/>
            <w:vAlign w:val="center"/>
          </w:tcPr>
          <w:p w14:paraId="03641A8D" w14:textId="722710B3" w:rsidR="00E139F8" w:rsidRPr="003D040E" w:rsidRDefault="00E139F8" w:rsidP="00E139F8">
            <w:r>
              <w:rPr>
                <w:rFonts w:ascii="Calibri" w:hAnsi="Calibri" w:cs="Calibri"/>
                <w:color w:val="000000"/>
                <w:sz w:val="22"/>
                <w:szCs w:val="22"/>
              </w:rPr>
              <w:t>DHC Infrastructure</w:t>
            </w:r>
          </w:p>
        </w:tc>
        <w:tc>
          <w:tcPr>
            <w:tcW w:w="5670" w:type="dxa"/>
            <w:vAlign w:val="center"/>
          </w:tcPr>
          <w:p w14:paraId="325B3C6F" w14:textId="562A7EC0" w:rsidR="00E139F8" w:rsidRPr="003D040E" w:rsidRDefault="00AB1A9F" w:rsidP="00E139F8">
            <w:r w:rsidRPr="00AB1A9F">
              <w:rPr>
                <w:rFonts w:ascii="Calibri" w:hAnsi="Calibri" w:cs="Calibri"/>
                <w:color w:val="000000"/>
                <w:sz w:val="22"/>
                <w:szCs w:val="22"/>
              </w:rPr>
              <w:t>Check NSX-T configuration for Management</w:t>
            </w:r>
          </w:p>
        </w:tc>
      </w:tr>
      <w:tr w:rsidR="00E139F8" w:rsidRPr="003D040E" w14:paraId="762B3FC9" w14:textId="77777777" w:rsidTr="005F5E24">
        <w:trPr>
          <w:trHeight w:val="189"/>
        </w:trPr>
        <w:tc>
          <w:tcPr>
            <w:tcW w:w="985" w:type="dxa"/>
            <w:vAlign w:val="center"/>
          </w:tcPr>
          <w:p w14:paraId="2F58F475" w14:textId="3B05D15F" w:rsidR="00E139F8" w:rsidRPr="003D040E" w:rsidRDefault="00E139F8" w:rsidP="00E139F8">
            <w:r>
              <w:rPr>
                <w:rFonts w:ascii="Calibri" w:hAnsi="Calibri" w:cs="Calibri"/>
                <w:color w:val="000000"/>
                <w:sz w:val="22"/>
                <w:szCs w:val="22"/>
              </w:rPr>
              <w:t>Test 18</w:t>
            </w:r>
          </w:p>
        </w:tc>
        <w:tc>
          <w:tcPr>
            <w:tcW w:w="2409" w:type="dxa"/>
            <w:vAlign w:val="center"/>
          </w:tcPr>
          <w:p w14:paraId="02A6FCD5" w14:textId="693DEA53" w:rsidR="00E139F8" w:rsidRPr="003D040E" w:rsidRDefault="00E139F8" w:rsidP="00E139F8">
            <w:r>
              <w:rPr>
                <w:rFonts w:ascii="Calibri" w:hAnsi="Calibri" w:cs="Calibri"/>
                <w:color w:val="000000"/>
                <w:sz w:val="22"/>
                <w:szCs w:val="22"/>
              </w:rPr>
              <w:t>DHC Infrastructure</w:t>
            </w:r>
          </w:p>
        </w:tc>
        <w:tc>
          <w:tcPr>
            <w:tcW w:w="5670" w:type="dxa"/>
            <w:vAlign w:val="center"/>
          </w:tcPr>
          <w:p w14:paraId="5B3E2010" w14:textId="7419AB82" w:rsidR="00E139F8" w:rsidRPr="003D040E" w:rsidRDefault="00AB1A9F" w:rsidP="00E139F8">
            <w:r w:rsidRPr="00AB1A9F">
              <w:rPr>
                <w:rFonts w:ascii="Calibri" w:hAnsi="Calibri" w:cs="Calibri"/>
                <w:color w:val="000000"/>
                <w:sz w:val="22"/>
                <w:szCs w:val="22"/>
              </w:rPr>
              <w:t>Check NSX-T configuration for Workload</w:t>
            </w:r>
          </w:p>
        </w:tc>
      </w:tr>
      <w:tr w:rsidR="00E139F8" w:rsidRPr="003D040E" w14:paraId="478D2F2A" w14:textId="77777777" w:rsidTr="005F5E24">
        <w:trPr>
          <w:trHeight w:val="189"/>
        </w:trPr>
        <w:tc>
          <w:tcPr>
            <w:tcW w:w="985" w:type="dxa"/>
            <w:vAlign w:val="center"/>
          </w:tcPr>
          <w:p w14:paraId="16BA177E" w14:textId="049EF8A3" w:rsidR="00E139F8" w:rsidRPr="003D040E" w:rsidRDefault="00E139F8" w:rsidP="00E139F8">
            <w:r>
              <w:rPr>
                <w:rFonts w:ascii="Calibri" w:hAnsi="Calibri" w:cs="Calibri"/>
                <w:color w:val="000000"/>
                <w:sz w:val="22"/>
                <w:szCs w:val="22"/>
              </w:rPr>
              <w:t>Test 19</w:t>
            </w:r>
          </w:p>
        </w:tc>
        <w:tc>
          <w:tcPr>
            <w:tcW w:w="2409" w:type="dxa"/>
            <w:vAlign w:val="center"/>
          </w:tcPr>
          <w:p w14:paraId="7C23F172" w14:textId="61B543EE" w:rsidR="00E139F8" w:rsidRPr="003D040E" w:rsidRDefault="00E139F8" w:rsidP="00E139F8">
            <w:r>
              <w:rPr>
                <w:rFonts w:ascii="Calibri" w:hAnsi="Calibri" w:cs="Calibri"/>
                <w:color w:val="000000"/>
                <w:sz w:val="22"/>
                <w:szCs w:val="22"/>
              </w:rPr>
              <w:t>DHC Infrastructure</w:t>
            </w:r>
          </w:p>
        </w:tc>
        <w:tc>
          <w:tcPr>
            <w:tcW w:w="5670" w:type="dxa"/>
            <w:vAlign w:val="center"/>
          </w:tcPr>
          <w:p w14:paraId="09F296DB" w14:textId="1EA8E54B" w:rsidR="00E139F8" w:rsidRPr="003D040E" w:rsidRDefault="00E139F8" w:rsidP="00E139F8">
            <w:r>
              <w:rPr>
                <w:rFonts w:ascii="Calibri" w:hAnsi="Calibri" w:cs="Calibri"/>
                <w:color w:val="000000"/>
                <w:sz w:val="22"/>
                <w:szCs w:val="22"/>
              </w:rPr>
              <w:t>Check LogInsight configuration</w:t>
            </w:r>
          </w:p>
        </w:tc>
      </w:tr>
      <w:tr w:rsidR="00E139F8" w:rsidRPr="003D040E" w14:paraId="281196E3" w14:textId="77777777" w:rsidTr="005F5E24">
        <w:trPr>
          <w:trHeight w:val="189"/>
        </w:trPr>
        <w:tc>
          <w:tcPr>
            <w:tcW w:w="985" w:type="dxa"/>
            <w:vAlign w:val="center"/>
          </w:tcPr>
          <w:p w14:paraId="41CDF73D" w14:textId="479B9D79" w:rsidR="00E139F8" w:rsidRPr="003D040E" w:rsidRDefault="00E139F8" w:rsidP="00E139F8">
            <w:r>
              <w:rPr>
                <w:rFonts w:ascii="Calibri" w:hAnsi="Calibri" w:cs="Calibri"/>
                <w:color w:val="000000"/>
                <w:sz w:val="22"/>
                <w:szCs w:val="22"/>
              </w:rPr>
              <w:t>Test 20</w:t>
            </w:r>
          </w:p>
        </w:tc>
        <w:tc>
          <w:tcPr>
            <w:tcW w:w="2409" w:type="dxa"/>
            <w:vAlign w:val="center"/>
          </w:tcPr>
          <w:p w14:paraId="1592B9C0" w14:textId="37F5168E" w:rsidR="00E139F8" w:rsidRPr="003D040E" w:rsidRDefault="00E139F8" w:rsidP="00E139F8">
            <w:r>
              <w:rPr>
                <w:rFonts w:ascii="Calibri" w:hAnsi="Calibri" w:cs="Calibri"/>
                <w:color w:val="000000"/>
                <w:sz w:val="22"/>
                <w:szCs w:val="22"/>
              </w:rPr>
              <w:t>DHC Infrastructure</w:t>
            </w:r>
          </w:p>
        </w:tc>
        <w:tc>
          <w:tcPr>
            <w:tcW w:w="5670" w:type="dxa"/>
            <w:vAlign w:val="center"/>
          </w:tcPr>
          <w:p w14:paraId="38ECC561" w14:textId="22E79CB0" w:rsidR="00E139F8" w:rsidRPr="003D040E" w:rsidRDefault="00E139F8" w:rsidP="00E139F8">
            <w:r>
              <w:rPr>
                <w:rFonts w:ascii="Calibri" w:hAnsi="Calibri" w:cs="Calibri"/>
                <w:color w:val="000000"/>
                <w:sz w:val="22"/>
                <w:szCs w:val="22"/>
              </w:rPr>
              <w:t>Check vRSLCM configuration</w:t>
            </w:r>
          </w:p>
        </w:tc>
      </w:tr>
      <w:tr w:rsidR="00E139F8" w:rsidRPr="003D040E" w14:paraId="21ADDB08" w14:textId="77777777" w:rsidTr="005F5E24">
        <w:trPr>
          <w:trHeight w:val="189"/>
        </w:trPr>
        <w:tc>
          <w:tcPr>
            <w:tcW w:w="985" w:type="dxa"/>
            <w:vAlign w:val="center"/>
          </w:tcPr>
          <w:p w14:paraId="498C25EF" w14:textId="6B7FF3A3" w:rsidR="00E139F8" w:rsidRPr="003D040E" w:rsidRDefault="00E139F8" w:rsidP="00E139F8">
            <w:r>
              <w:rPr>
                <w:rFonts w:ascii="Calibri" w:hAnsi="Calibri" w:cs="Calibri"/>
                <w:color w:val="000000"/>
                <w:sz w:val="22"/>
                <w:szCs w:val="22"/>
              </w:rPr>
              <w:t>Test 21</w:t>
            </w:r>
          </w:p>
        </w:tc>
        <w:tc>
          <w:tcPr>
            <w:tcW w:w="2409" w:type="dxa"/>
            <w:vAlign w:val="center"/>
          </w:tcPr>
          <w:p w14:paraId="20981658" w14:textId="26B2AFB3" w:rsidR="00E139F8" w:rsidRPr="003D040E" w:rsidRDefault="00E139F8" w:rsidP="00E139F8">
            <w:r>
              <w:rPr>
                <w:rFonts w:ascii="Calibri" w:hAnsi="Calibri" w:cs="Calibri"/>
                <w:color w:val="000000"/>
                <w:sz w:val="22"/>
                <w:szCs w:val="22"/>
              </w:rPr>
              <w:t>DHC Infrastructure</w:t>
            </w:r>
          </w:p>
        </w:tc>
        <w:tc>
          <w:tcPr>
            <w:tcW w:w="5670" w:type="dxa"/>
            <w:vAlign w:val="center"/>
          </w:tcPr>
          <w:p w14:paraId="059E039E" w14:textId="0FC70FF1" w:rsidR="00E139F8" w:rsidRPr="003D040E" w:rsidRDefault="00E139F8" w:rsidP="00E139F8">
            <w:r>
              <w:rPr>
                <w:rFonts w:ascii="Calibri" w:hAnsi="Calibri" w:cs="Calibri"/>
                <w:color w:val="000000"/>
                <w:sz w:val="22"/>
                <w:szCs w:val="22"/>
              </w:rPr>
              <w:t>Check vROPS configuration</w:t>
            </w:r>
          </w:p>
        </w:tc>
      </w:tr>
      <w:tr w:rsidR="00E139F8" w:rsidRPr="003D040E" w14:paraId="40DF9780" w14:textId="77777777" w:rsidTr="005F5E24">
        <w:trPr>
          <w:trHeight w:val="189"/>
        </w:trPr>
        <w:tc>
          <w:tcPr>
            <w:tcW w:w="985" w:type="dxa"/>
            <w:vAlign w:val="center"/>
          </w:tcPr>
          <w:p w14:paraId="25B890E2" w14:textId="1D079CEB" w:rsidR="00E139F8" w:rsidRPr="003D040E" w:rsidRDefault="00E139F8" w:rsidP="00E139F8">
            <w:r>
              <w:rPr>
                <w:rFonts w:ascii="Calibri" w:hAnsi="Calibri" w:cs="Calibri"/>
                <w:color w:val="000000"/>
                <w:sz w:val="22"/>
                <w:szCs w:val="22"/>
              </w:rPr>
              <w:t>Test 22</w:t>
            </w:r>
          </w:p>
        </w:tc>
        <w:tc>
          <w:tcPr>
            <w:tcW w:w="2409" w:type="dxa"/>
            <w:vAlign w:val="center"/>
          </w:tcPr>
          <w:p w14:paraId="349AF2D0" w14:textId="481BA6CE" w:rsidR="00E139F8" w:rsidRPr="003D040E" w:rsidRDefault="00E139F8" w:rsidP="00E139F8">
            <w:r>
              <w:rPr>
                <w:rFonts w:ascii="Calibri" w:hAnsi="Calibri" w:cs="Calibri"/>
                <w:color w:val="000000"/>
                <w:sz w:val="22"/>
                <w:szCs w:val="22"/>
              </w:rPr>
              <w:t>DHC Infrastructure</w:t>
            </w:r>
          </w:p>
        </w:tc>
        <w:tc>
          <w:tcPr>
            <w:tcW w:w="5670" w:type="dxa"/>
            <w:vAlign w:val="center"/>
          </w:tcPr>
          <w:p w14:paraId="3761DEB2" w14:textId="45055406" w:rsidR="00E139F8" w:rsidRPr="003D040E" w:rsidRDefault="00E139F8" w:rsidP="00E139F8">
            <w:r>
              <w:rPr>
                <w:rFonts w:ascii="Calibri" w:hAnsi="Calibri" w:cs="Calibri"/>
                <w:color w:val="000000"/>
                <w:sz w:val="22"/>
                <w:szCs w:val="22"/>
              </w:rPr>
              <w:t>Check proper licenses are applied for DHC components (vCenter, ESXi hosts)</w:t>
            </w:r>
          </w:p>
        </w:tc>
      </w:tr>
      <w:tr w:rsidR="00EB4070" w:rsidRPr="003D040E" w14:paraId="410D0C7D" w14:textId="77777777" w:rsidTr="005F5E24">
        <w:trPr>
          <w:trHeight w:val="188"/>
        </w:trPr>
        <w:tc>
          <w:tcPr>
            <w:tcW w:w="985" w:type="dxa"/>
            <w:vAlign w:val="center"/>
          </w:tcPr>
          <w:p w14:paraId="5CC3F339" w14:textId="0BEA7108" w:rsidR="00EB4070" w:rsidRPr="003D040E" w:rsidRDefault="00EB4070" w:rsidP="00EB4070">
            <w:r>
              <w:rPr>
                <w:rFonts w:ascii="Calibri" w:hAnsi="Calibri" w:cs="Calibri"/>
                <w:color w:val="000000"/>
                <w:sz w:val="22"/>
                <w:szCs w:val="22"/>
              </w:rPr>
              <w:lastRenderedPageBreak/>
              <w:t>Test 23</w:t>
            </w:r>
          </w:p>
        </w:tc>
        <w:tc>
          <w:tcPr>
            <w:tcW w:w="2409" w:type="dxa"/>
            <w:vAlign w:val="center"/>
          </w:tcPr>
          <w:p w14:paraId="6456B6DC" w14:textId="3BFEF674" w:rsidR="00EB4070" w:rsidRPr="003D040E" w:rsidRDefault="00EB4070" w:rsidP="00EB4070">
            <w:r>
              <w:rPr>
                <w:rFonts w:ascii="Calibri" w:hAnsi="Calibri" w:cs="Calibri"/>
                <w:color w:val="000000"/>
                <w:sz w:val="22"/>
                <w:szCs w:val="22"/>
              </w:rPr>
              <w:t>DHC Infrastructure</w:t>
            </w:r>
          </w:p>
        </w:tc>
        <w:tc>
          <w:tcPr>
            <w:tcW w:w="5670" w:type="dxa"/>
            <w:vAlign w:val="center"/>
          </w:tcPr>
          <w:p w14:paraId="6DB1F800" w14:textId="18244CA5" w:rsidR="00EB4070" w:rsidRPr="003D040E" w:rsidRDefault="00EB4070" w:rsidP="00EB4070">
            <w:r>
              <w:rPr>
                <w:rFonts w:ascii="Calibri" w:hAnsi="Calibri" w:cs="Calibri"/>
                <w:color w:val="000000"/>
                <w:sz w:val="22"/>
                <w:szCs w:val="22"/>
              </w:rPr>
              <w:t>Check the vSAN cluster configuration and health</w:t>
            </w:r>
          </w:p>
        </w:tc>
      </w:tr>
      <w:tr w:rsidR="00EB4070" w:rsidRPr="003D040E" w14:paraId="3ECC346F" w14:textId="77777777" w:rsidTr="005F5E24">
        <w:trPr>
          <w:trHeight w:val="188"/>
        </w:trPr>
        <w:tc>
          <w:tcPr>
            <w:tcW w:w="985" w:type="dxa"/>
            <w:vAlign w:val="center"/>
          </w:tcPr>
          <w:p w14:paraId="2CA4E03E" w14:textId="694B64D3" w:rsidR="00EB4070" w:rsidRPr="003D040E" w:rsidRDefault="00EB4070" w:rsidP="00EB4070">
            <w:r>
              <w:rPr>
                <w:rFonts w:ascii="Calibri" w:hAnsi="Calibri" w:cs="Calibri"/>
                <w:color w:val="000000"/>
                <w:sz w:val="22"/>
                <w:szCs w:val="22"/>
              </w:rPr>
              <w:t>Test 24</w:t>
            </w:r>
          </w:p>
        </w:tc>
        <w:tc>
          <w:tcPr>
            <w:tcW w:w="2409" w:type="dxa"/>
            <w:vAlign w:val="center"/>
          </w:tcPr>
          <w:p w14:paraId="4C3B7347" w14:textId="0C67EDD7" w:rsidR="00EB4070" w:rsidRPr="003D040E" w:rsidRDefault="00EB4070" w:rsidP="00EB4070">
            <w:r>
              <w:rPr>
                <w:rFonts w:ascii="Calibri" w:hAnsi="Calibri" w:cs="Calibri"/>
                <w:color w:val="000000"/>
                <w:sz w:val="22"/>
                <w:szCs w:val="22"/>
              </w:rPr>
              <w:t>DHC Infrastructure</w:t>
            </w:r>
          </w:p>
        </w:tc>
        <w:tc>
          <w:tcPr>
            <w:tcW w:w="5670" w:type="dxa"/>
            <w:vAlign w:val="center"/>
          </w:tcPr>
          <w:p w14:paraId="1FC252F2" w14:textId="7A1D63F0" w:rsidR="00EB4070" w:rsidRPr="003D040E" w:rsidRDefault="00EB4070" w:rsidP="00EB4070">
            <w:r>
              <w:rPr>
                <w:rFonts w:ascii="Calibri" w:hAnsi="Calibri" w:cs="Calibri"/>
                <w:color w:val="000000"/>
                <w:sz w:val="22"/>
                <w:szCs w:val="22"/>
              </w:rPr>
              <w:t>Check for disk groups, SSDs used for vSAN</w:t>
            </w:r>
          </w:p>
        </w:tc>
      </w:tr>
      <w:tr w:rsidR="00EB4070" w:rsidRPr="003D040E" w14:paraId="6B52F03B" w14:textId="77777777" w:rsidTr="005F5E24">
        <w:trPr>
          <w:trHeight w:val="188"/>
        </w:trPr>
        <w:tc>
          <w:tcPr>
            <w:tcW w:w="985" w:type="dxa"/>
            <w:vAlign w:val="center"/>
          </w:tcPr>
          <w:p w14:paraId="3B04621D" w14:textId="5B78144A" w:rsidR="00EB4070" w:rsidRPr="003D040E" w:rsidRDefault="00EB4070" w:rsidP="00EB4070">
            <w:r>
              <w:rPr>
                <w:rFonts w:ascii="Calibri" w:hAnsi="Calibri" w:cs="Calibri"/>
                <w:color w:val="000000"/>
                <w:sz w:val="22"/>
                <w:szCs w:val="22"/>
              </w:rPr>
              <w:t>Test 25</w:t>
            </w:r>
          </w:p>
        </w:tc>
        <w:tc>
          <w:tcPr>
            <w:tcW w:w="2409" w:type="dxa"/>
            <w:vAlign w:val="center"/>
          </w:tcPr>
          <w:p w14:paraId="3234B991" w14:textId="28AF52D8" w:rsidR="00EB4070" w:rsidRPr="003D040E" w:rsidRDefault="00EB4070" w:rsidP="00EB4070">
            <w:r>
              <w:rPr>
                <w:rFonts w:ascii="Calibri" w:hAnsi="Calibri" w:cs="Calibri"/>
                <w:color w:val="000000"/>
                <w:sz w:val="22"/>
                <w:szCs w:val="22"/>
              </w:rPr>
              <w:t>DHC Infrastructure</w:t>
            </w:r>
          </w:p>
        </w:tc>
        <w:tc>
          <w:tcPr>
            <w:tcW w:w="5670" w:type="dxa"/>
            <w:vAlign w:val="center"/>
          </w:tcPr>
          <w:p w14:paraId="2BBFD102" w14:textId="2EA85BDF" w:rsidR="00EB4070" w:rsidRPr="003D040E" w:rsidRDefault="00EB4070" w:rsidP="00EB4070">
            <w:r>
              <w:rPr>
                <w:rFonts w:ascii="Calibri" w:hAnsi="Calibri" w:cs="Calibri"/>
                <w:color w:val="000000"/>
                <w:sz w:val="22"/>
                <w:szCs w:val="22"/>
              </w:rPr>
              <w:t>Check Storage Policy Compliance on vSAN</w:t>
            </w:r>
          </w:p>
        </w:tc>
      </w:tr>
      <w:tr w:rsidR="00EB4070" w:rsidRPr="003D040E" w14:paraId="6EA76BDB" w14:textId="77777777" w:rsidTr="005F5E24">
        <w:trPr>
          <w:trHeight w:val="188"/>
        </w:trPr>
        <w:tc>
          <w:tcPr>
            <w:tcW w:w="985" w:type="dxa"/>
            <w:vAlign w:val="center"/>
          </w:tcPr>
          <w:p w14:paraId="67D700BE" w14:textId="511ABCBA" w:rsidR="00EB4070" w:rsidRPr="003D040E" w:rsidRDefault="00EB4070" w:rsidP="00EB4070">
            <w:r>
              <w:rPr>
                <w:rFonts w:ascii="Calibri" w:hAnsi="Calibri" w:cs="Calibri"/>
                <w:color w:val="000000"/>
                <w:sz w:val="22"/>
                <w:szCs w:val="22"/>
              </w:rPr>
              <w:t>Test 26</w:t>
            </w:r>
          </w:p>
        </w:tc>
        <w:tc>
          <w:tcPr>
            <w:tcW w:w="2409" w:type="dxa"/>
            <w:vAlign w:val="center"/>
          </w:tcPr>
          <w:p w14:paraId="3E4455DC" w14:textId="09C6FB13" w:rsidR="00EB4070" w:rsidRPr="003D040E" w:rsidRDefault="00EB4070" w:rsidP="00EB4070">
            <w:r>
              <w:rPr>
                <w:rFonts w:ascii="Calibri" w:hAnsi="Calibri" w:cs="Calibri"/>
                <w:color w:val="000000"/>
                <w:sz w:val="22"/>
                <w:szCs w:val="22"/>
              </w:rPr>
              <w:t>DHC Infrastructure</w:t>
            </w:r>
          </w:p>
        </w:tc>
        <w:tc>
          <w:tcPr>
            <w:tcW w:w="5670" w:type="dxa"/>
            <w:vAlign w:val="center"/>
          </w:tcPr>
          <w:p w14:paraId="5E9EB4C8" w14:textId="2B13C823" w:rsidR="00EB4070" w:rsidRPr="003D040E" w:rsidRDefault="00EB4070" w:rsidP="00EB4070">
            <w:r>
              <w:rPr>
                <w:rFonts w:ascii="Calibri" w:hAnsi="Calibri" w:cs="Calibri"/>
                <w:color w:val="000000"/>
                <w:sz w:val="22"/>
                <w:szCs w:val="22"/>
              </w:rPr>
              <w:t>Check Terminal Server configuration and license</w:t>
            </w:r>
          </w:p>
        </w:tc>
      </w:tr>
      <w:tr w:rsidR="00EB4070" w:rsidRPr="003D040E" w14:paraId="7E4D7334" w14:textId="77777777" w:rsidTr="005F5E24">
        <w:trPr>
          <w:trHeight w:val="188"/>
        </w:trPr>
        <w:tc>
          <w:tcPr>
            <w:tcW w:w="985" w:type="dxa"/>
            <w:vAlign w:val="center"/>
          </w:tcPr>
          <w:p w14:paraId="27E1B628" w14:textId="1DB222AC" w:rsidR="00EB4070" w:rsidRPr="003D040E" w:rsidRDefault="00EB4070" w:rsidP="00EB4070">
            <w:r>
              <w:rPr>
                <w:rFonts w:ascii="Calibri" w:hAnsi="Calibri" w:cs="Calibri"/>
                <w:color w:val="000000"/>
                <w:sz w:val="22"/>
                <w:szCs w:val="22"/>
              </w:rPr>
              <w:t>Test 27</w:t>
            </w:r>
          </w:p>
        </w:tc>
        <w:tc>
          <w:tcPr>
            <w:tcW w:w="2409" w:type="dxa"/>
            <w:vAlign w:val="center"/>
          </w:tcPr>
          <w:p w14:paraId="1915F147" w14:textId="55E8DF80" w:rsidR="00EB4070" w:rsidRPr="003D040E" w:rsidRDefault="00EB4070" w:rsidP="00EB4070">
            <w:r>
              <w:rPr>
                <w:rFonts w:ascii="Calibri" w:hAnsi="Calibri" w:cs="Calibri"/>
                <w:color w:val="000000"/>
                <w:sz w:val="22"/>
                <w:szCs w:val="22"/>
              </w:rPr>
              <w:t>DHC Infrastructure</w:t>
            </w:r>
          </w:p>
        </w:tc>
        <w:tc>
          <w:tcPr>
            <w:tcW w:w="5670" w:type="dxa"/>
            <w:vAlign w:val="center"/>
          </w:tcPr>
          <w:p w14:paraId="79D5F4F9" w14:textId="42C5D82B" w:rsidR="00EB4070" w:rsidRPr="003D040E" w:rsidRDefault="00EB4070" w:rsidP="00EB4070">
            <w:r>
              <w:rPr>
                <w:rFonts w:ascii="Calibri" w:hAnsi="Calibri" w:cs="Calibri"/>
                <w:color w:val="000000"/>
                <w:sz w:val="22"/>
                <w:szCs w:val="22"/>
              </w:rPr>
              <w:t>Check Anti-Virus Deep Security Relay, and agents status</w:t>
            </w:r>
          </w:p>
        </w:tc>
      </w:tr>
      <w:tr w:rsidR="00EB4070" w:rsidRPr="003D040E" w14:paraId="73565FBB" w14:textId="77777777" w:rsidTr="005F5E24">
        <w:trPr>
          <w:trHeight w:val="188"/>
        </w:trPr>
        <w:tc>
          <w:tcPr>
            <w:tcW w:w="985" w:type="dxa"/>
            <w:vAlign w:val="center"/>
          </w:tcPr>
          <w:p w14:paraId="7C498D38" w14:textId="20FBCEA2" w:rsidR="00EB4070" w:rsidRPr="003D040E" w:rsidRDefault="00EB4070" w:rsidP="00EB4070">
            <w:r>
              <w:rPr>
                <w:rFonts w:ascii="Calibri" w:hAnsi="Calibri" w:cs="Calibri"/>
                <w:color w:val="000000"/>
                <w:sz w:val="22"/>
                <w:szCs w:val="22"/>
              </w:rPr>
              <w:t>Test 28</w:t>
            </w:r>
          </w:p>
        </w:tc>
        <w:tc>
          <w:tcPr>
            <w:tcW w:w="2409" w:type="dxa"/>
            <w:vAlign w:val="center"/>
          </w:tcPr>
          <w:p w14:paraId="2CBB9CF3" w14:textId="7732E382" w:rsidR="00EB4070" w:rsidRPr="003D040E" w:rsidRDefault="00EB4070" w:rsidP="00EB4070">
            <w:r>
              <w:rPr>
                <w:rFonts w:ascii="Calibri" w:hAnsi="Calibri" w:cs="Calibri"/>
                <w:color w:val="000000"/>
                <w:sz w:val="22"/>
                <w:szCs w:val="22"/>
              </w:rPr>
              <w:t>DHC Infrastructure</w:t>
            </w:r>
          </w:p>
        </w:tc>
        <w:tc>
          <w:tcPr>
            <w:tcW w:w="5670" w:type="dxa"/>
            <w:vAlign w:val="center"/>
          </w:tcPr>
          <w:p w14:paraId="3480D6A4" w14:textId="72200DE9" w:rsidR="00EB4070" w:rsidRPr="003D040E" w:rsidRDefault="00EB4070" w:rsidP="00EB4070">
            <w:r>
              <w:rPr>
                <w:rFonts w:ascii="Calibri" w:hAnsi="Calibri" w:cs="Calibri"/>
                <w:color w:val="000000"/>
                <w:sz w:val="22"/>
                <w:szCs w:val="22"/>
              </w:rPr>
              <w:t>Check with BDS team status of Anti-Virus protection</w:t>
            </w:r>
          </w:p>
        </w:tc>
      </w:tr>
      <w:tr w:rsidR="00EB4070" w:rsidRPr="003D040E" w14:paraId="3C5167A1" w14:textId="77777777" w:rsidTr="005F5E24">
        <w:trPr>
          <w:trHeight w:val="188"/>
        </w:trPr>
        <w:tc>
          <w:tcPr>
            <w:tcW w:w="985" w:type="dxa"/>
            <w:vAlign w:val="center"/>
          </w:tcPr>
          <w:p w14:paraId="53A36C96" w14:textId="4E7EE0F7" w:rsidR="00EB4070" w:rsidRPr="003D040E" w:rsidRDefault="00EB4070" w:rsidP="00EB4070">
            <w:r>
              <w:rPr>
                <w:rFonts w:ascii="Calibri" w:hAnsi="Calibri" w:cs="Calibri"/>
                <w:color w:val="000000"/>
                <w:sz w:val="22"/>
                <w:szCs w:val="22"/>
              </w:rPr>
              <w:t>Test 29</w:t>
            </w:r>
          </w:p>
        </w:tc>
        <w:tc>
          <w:tcPr>
            <w:tcW w:w="2409" w:type="dxa"/>
            <w:vAlign w:val="center"/>
          </w:tcPr>
          <w:p w14:paraId="3F89A6CF" w14:textId="74894163" w:rsidR="00EB4070" w:rsidRPr="003D040E" w:rsidRDefault="00EB4070" w:rsidP="00EB4070">
            <w:r>
              <w:rPr>
                <w:rFonts w:ascii="Calibri" w:hAnsi="Calibri" w:cs="Calibri"/>
                <w:color w:val="000000"/>
                <w:sz w:val="22"/>
                <w:szCs w:val="22"/>
              </w:rPr>
              <w:t>DHC Infrastructure</w:t>
            </w:r>
          </w:p>
        </w:tc>
        <w:tc>
          <w:tcPr>
            <w:tcW w:w="5670" w:type="dxa"/>
            <w:vAlign w:val="center"/>
          </w:tcPr>
          <w:p w14:paraId="1ED137C1" w14:textId="0D9F09D4" w:rsidR="00EB4070" w:rsidRPr="003D040E" w:rsidRDefault="00EB4070" w:rsidP="00EB4070">
            <w:r>
              <w:rPr>
                <w:rFonts w:ascii="Calibri" w:hAnsi="Calibri" w:cs="Calibri"/>
                <w:color w:val="000000"/>
                <w:sz w:val="22"/>
                <w:szCs w:val="22"/>
              </w:rPr>
              <w:t>Check monitoring for management machines</w:t>
            </w:r>
          </w:p>
        </w:tc>
      </w:tr>
      <w:tr w:rsidR="00EB4070" w:rsidRPr="003D040E" w14:paraId="708273F2" w14:textId="77777777" w:rsidTr="005F5E24">
        <w:trPr>
          <w:trHeight w:val="188"/>
        </w:trPr>
        <w:tc>
          <w:tcPr>
            <w:tcW w:w="985" w:type="dxa"/>
            <w:vAlign w:val="center"/>
          </w:tcPr>
          <w:p w14:paraId="1A015EE3" w14:textId="148259AB" w:rsidR="00EB4070" w:rsidRPr="003D040E" w:rsidRDefault="00EB4070" w:rsidP="00EB4070">
            <w:r>
              <w:rPr>
                <w:rFonts w:ascii="Calibri" w:hAnsi="Calibri" w:cs="Calibri"/>
                <w:color w:val="000000"/>
                <w:sz w:val="22"/>
                <w:szCs w:val="22"/>
              </w:rPr>
              <w:t>Test 30</w:t>
            </w:r>
          </w:p>
        </w:tc>
        <w:tc>
          <w:tcPr>
            <w:tcW w:w="2409" w:type="dxa"/>
            <w:vAlign w:val="center"/>
          </w:tcPr>
          <w:p w14:paraId="41A1E44F" w14:textId="67B6A29A" w:rsidR="00EB4070" w:rsidRPr="003D040E" w:rsidRDefault="00EB4070" w:rsidP="00EB4070">
            <w:r>
              <w:rPr>
                <w:rFonts w:ascii="Calibri" w:hAnsi="Calibri" w:cs="Calibri"/>
                <w:color w:val="000000"/>
                <w:sz w:val="22"/>
                <w:szCs w:val="22"/>
              </w:rPr>
              <w:t>DHC Infrastructure</w:t>
            </w:r>
          </w:p>
        </w:tc>
        <w:tc>
          <w:tcPr>
            <w:tcW w:w="5670" w:type="dxa"/>
            <w:vAlign w:val="center"/>
          </w:tcPr>
          <w:p w14:paraId="7AC08D3A" w14:textId="698E5A6E" w:rsidR="00EB4070" w:rsidRPr="003D040E" w:rsidRDefault="00EB4070" w:rsidP="00EB4070">
            <w:r>
              <w:rPr>
                <w:rFonts w:ascii="Calibri" w:hAnsi="Calibri" w:cs="Calibri"/>
                <w:color w:val="000000"/>
                <w:sz w:val="22"/>
                <w:szCs w:val="22"/>
              </w:rPr>
              <w:t>Check access and secrets availability in HashiCorp Vault</w:t>
            </w:r>
          </w:p>
        </w:tc>
      </w:tr>
      <w:tr w:rsidR="00EB4070" w:rsidRPr="003D040E" w14:paraId="335BCF82" w14:textId="77777777" w:rsidTr="005F5E24">
        <w:trPr>
          <w:trHeight w:val="188"/>
        </w:trPr>
        <w:tc>
          <w:tcPr>
            <w:tcW w:w="985" w:type="dxa"/>
            <w:vAlign w:val="center"/>
          </w:tcPr>
          <w:p w14:paraId="052EF2CA" w14:textId="78C6E65E" w:rsidR="00EB4070" w:rsidRDefault="00EB4070" w:rsidP="00EB4070">
            <w:pPr>
              <w:rPr>
                <w:rFonts w:ascii="Calibri" w:hAnsi="Calibri" w:cs="Calibri"/>
                <w:color w:val="000000"/>
                <w:sz w:val="22"/>
                <w:szCs w:val="22"/>
              </w:rPr>
            </w:pPr>
            <w:r>
              <w:rPr>
                <w:rFonts w:ascii="Calibri" w:hAnsi="Calibri" w:cs="Calibri"/>
                <w:color w:val="000000"/>
                <w:sz w:val="22"/>
                <w:szCs w:val="22"/>
              </w:rPr>
              <w:t>Test 31</w:t>
            </w:r>
          </w:p>
        </w:tc>
        <w:tc>
          <w:tcPr>
            <w:tcW w:w="2409" w:type="dxa"/>
            <w:vAlign w:val="center"/>
          </w:tcPr>
          <w:p w14:paraId="7524D538" w14:textId="01809512" w:rsidR="00EB4070" w:rsidRDefault="00EB4070" w:rsidP="00EB4070">
            <w:pPr>
              <w:rPr>
                <w:rFonts w:ascii="Calibri" w:hAnsi="Calibri" w:cs="Calibri"/>
                <w:color w:val="000000"/>
                <w:sz w:val="22"/>
                <w:szCs w:val="22"/>
              </w:rPr>
            </w:pPr>
            <w:r>
              <w:rPr>
                <w:rFonts w:ascii="Calibri" w:hAnsi="Calibri" w:cs="Calibri"/>
                <w:color w:val="000000"/>
                <w:sz w:val="22"/>
                <w:szCs w:val="22"/>
              </w:rPr>
              <w:t>DHC Infrastructure</w:t>
            </w:r>
          </w:p>
        </w:tc>
        <w:tc>
          <w:tcPr>
            <w:tcW w:w="5670" w:type="dxa"/>
            <w:vAlign w:val="center"/>
          </w:tcPr>
          <w:p w14:paraId="2114BB22" w14:textId="72E3C463" w:rsidR="00EB4070" w:rsidRDefault="00EB4070" w:rsidP="00EB4070">
            <w:pPr>
              <w:rPr>
                <w:rFonts w:ascii="Calibri" w:hAnsi="Calibri" w:cs="Calibri"/>
                <w:color w:val="000000"/>
                <w:sz w:val="22"/>
                <w:szCs w:val="22"/>
              </w:rPr>
            </w:pPr>
            <w:r>
              <w:rPr>
                <w:rFonts w:ascii="Calibri" w:hAnsi="Calibri" w:cs="Calibri"/>
                <w:color w:val="000000"/>
                <w:sz w:val="22"/>
                <w:szCs w:val="22"/>
              </w:rPr>
              <w:t>Check domain membership of management servers</w:t>
            </w:r>
          </w:p>
        </w:tc>
      </w:tr>
      <w:tr w:rsidR="0060457E" w:rsidRPr="003D040E" w14:paraId="7B7AD198" w14:textId="77777777" w:rsidTr="005F5E24">
        <w:trPr>
          <w:trHeight w:val="188"/>
        </w:trPr>
        <w:tc>
          <w:tcPr>
            <w:tcW w:w="985" w:type="dxa"/>
            <w:vAlign w:val="center"/>
          </w:tcPr>
          <w:p w14:paraId="4D625C16" w14:textId="242FA399" w:rsidR="0060457E" w:rsidRDefault="0060457E" w:rsidP="00EB4070">
            <w:pPr>
              <w:rPr>
                <w:rFonts w:ascii="Calibri" w:hAnsi="Calibri" w:cs="Calibri"/>
                <w:color w:val="000000"/>
                <w:sz w:val="22"/>
                <w:szCs w:val="22"/>
              </w:rPr>
            </w:pPr>
            <w:r>
              <w:rPr>
                <w:rFonts w:ascii="Calibri" w:hAnsi="Calibri" w:cs="Calibri"/>
                <w:color w:val="000000"/>
                <w:sz w:val="22"/>
                <w:szCs w:val="22"/>
              </w:rPr>
              <w:t>Test 32</w:t>
            </w:r>
          </w:p>
        </w:tc>
        <w:tc>
          <w:tcPr>
            <w:tcW w:w="2409" w:type="dxa"/>
            <w:vAlign w:val="center"/>
          </w:tcPr>
          <w:p w14:paraId="5173938E" w14:textId="59EE8E05" w:rsidR="0060457E" w:rsidRDefault="0060457E" w:rsidP="00EB4070">
            <w:pPr>
              <w:rPr>
                <w:rFonts w:ascii="Calibri" w:hAnsi="Calibri" w:cs="Calibri"/>
                <w:color w:val="000000"/>
                <w:sz w:val="22"/>
                <w:szCs w:val="22"/>
              </w:rPr>
            </w:pPr>
            <w:r>
              <w:rPr>
                <w:rFonts w:ascii="Calibri" w:hAnsi="Calibri" w:cs="Calibri"/>
                <w:color w:val="000000"/>
                <w:sz w:val="22"/>
                <w:szCs w:val="22"/>
              </w:rPr>
              <w:t>DHC Infrastructure</w:t>
            </w:r>
          </w:p>
        </w:tc>
        <w:tc>
          <w:tcPr>
            <w:tcW w:w="5670" w:type="dxa"/>
            <w:vAlign w:val="center"/>
          </w:tcPr>
          <w:p w14:paraId="59F08713" w14:textId="78387682" w:rsidR="0060457E" w:rsidRDefault="00025E46" w:rsidP="00EB4070">
            <w:pPr>
              <w:rPr>
                <w:rFonts w:ascii="Calibri" w:hAnsi="Calibri" w:cs="Calibri"/>
                <w:color w:val="000000"/>
                <w:sz w:val="22"/>
                <w:szCs w:val="22"/>
              </w:rPr>
            </w:pPr>
            <w:r>
              <w:rPr>
                <w:rFonts w:ascii="Calibri" w:hAnsi="Calibri" w:cs="Calibri"/>
                <w:color w:val="000000"/>
                <w:sz w:val="22"/>
                <w:szCs w:val="22"/>
              </w:rPr>
              <w:t>Check status of vSAN encryption in vCenter</w:t>
            </w:r>
          </w:p>
        </w:tc>
      </w:tr>
      <w:tr w:rsidR="00EB4070" w:rsidRPr="003D040E" w14:paraId="11A6E249" w14:textId="77777777" w:rsidTr="005F5E24">
        <w:trPr>
          <w:trHeight w:val="188"/>
        </w:trPr>
        <w:tc>
          <w:tcPr>
            <w:tcW w:w="985" w:type="dxa"/>
            <w:vAlign w:val="center"/>
          </w:tcPr>
          <w:p w14:paraId="70CC0CED" w14:textId="0690C3CC" w:rsidR="00EB4070" w:rsidRDefault="00EB4070" w:rsidP="00EB4070">
            <w:pPr>
              <w:rPr>
                <w:rFonts w:ascii="Calibri" w:hAnsi="Calibri" w:cs="Calibri"/>
                <w:color w:val="000000"/>
                <w:sz w:val="22"/>
                <w:szCs w:val="22"/>
              </w:rPr>
            </w:pPr>
            <w:r>
              <w:rPr>
                <w:rFonts w:ascii="Calibri" w:hAnsi="Calibri" w:cs="Calibri"/>
                <w:color w:val="000000"/>
                <w:sz w:val="22"/>
                <w:szCs w:val="22"/>
              </w:rPr>
              <w:t>Test 33</w:t>
            </w:r>
          </w:p>
        </w:tc>
        <w:tc>
          <w:tcPr>
            <w:tcW w:w="2409" w:type="dxa"/>
            <w:vAlign w:val="center"/>
          </w:tcPr>
          <w:p w14:paraId="5F18C792" w14:textId="7AB41B3C" w:rsidR="00EB4070" w:rsidRDefault="00EB4070" w:rsidP="00EB4070">
            <w:pPr>
              <w:rPr>
                <w:rFonts w:ascii="Calibri" w:hAnsi="Calibri" w:cs="Calibri"/>
                <w:color w:val="000000"/>
                <w:sz w:val="22"/>
                <w:szCs w:val="22"/>
              </w:rPr>
            </w:pPr>
            <w:r>
              <w:rPr>
                <w:rFonts w:ascii="Calibri" w:hAnsi="Calibri" w:cs="Calibri"/>
                <w:color w:val="000000"/>
                <w:sz w:val="22"/>
                <w:szCs w:val="22"/>
              </w:rPr>
              <w:t>DHC Infrastructure</w:t>
            </w:r>
          </w:p>
        </w:tc>
        <w:tc>
          <w:tcPr>
            <w:tcW w:w="5670" w:type="dxa"/>
            <w:vAlign w:val="center"/>
          </w:tcPr>
          <w:p w14:paraId="54AD2665" w14:textId="15FEC53A" w:rsidR="00EB4070" w:rsidRDefault="00025E46" w:rsidP="00EB4070">
            <w:pPr>
              <w:rPr>
                <w:rFonts w:ascii="Calibri" w:hAnsi="Calibri" w:cs="Calibri"/>
                <w:color w:val="000000"/>
                <w:sz w:val="22"/>
                <w:szCs w:val="22"/>
              </w:rPr>
            </w:pPr>
            <w:r w:rsidRPr="0060457E">
              <w:rPr>
                <w:rFonts w:ascii="Calibri" w:hAnsi="Calibri" w:cs="Calibri"/>
                <w:color w:val="000000"/>
                <w:sz w:val="22"/>
                <w:szCs w:val="22"/>
              </w:rPr>
              <w:t>Check status of vSAN encryption in KMS servers</w:t>
            </w:r>
          </w:p>
        </w:tc>
      </w:tr>
      <w:tr w:rsidR="00EB4070" w:rsidRPr="003D040E" w14:paraId="41FAFD9D" w14:textId="77777777" w:rsidTr="005F5E24">
        <w:trPr>
          <w:trHeight w:val="188"/>
        </w:trPr>
        <w:tc>
          <w:tcPr>
            <w:tcW w:w="985" w:type="dxa"/>
            <w:vAlign w:val="center"/>
          </w:tcPr>
          <w:p w14:paraId="0D27E5FD" w14:textId="0525928C" w:rsidR="00EB4070" w:rsidRDefault="00EB4070" w:rsidP="00EB4070">
            <w:pPr>
              <w:rPr>
                <w:rFonts w:ascii="Calibri" w:hAnsi="Calibri" w:cs="Calibri"/>
                <w:color w:val="000000"/>
                <w:sz w:val="22"/>
                <w:szCs w:val="22"/>
              </w:rPr>
            </w:pPr>
            <w:r>
              <w:rPr>
                <w:rFonts w:ascii="Calibri" w:hAnsi="Calibri" w:cs="Calibri"/>
                <w:color w:val="000000"/>
                <w:sz w:val="22"/>
                <w:szCs w:val="22"/>
              </w:rPr>
              <w:t>Test 34</w:t>
            </w:r>
          </w:p>
        </w:tc>
        <w:tc>
          <w:tcPr>
            <w:tcW w:w="2409" w:type="dxa"/>
            <w:vAlign w:val="center"/>
          </w:tcPr>
          <w:p w14:paraId="4EAEC0AC" w14:textId="0D73C8D3" w:rsidR="00EB4070" w:rsidRDefault="00EB4070" w:rsidP="00EB4070">
            <w:pPr>
              <w:rPr>
                <w:rFonts w:ascii="Calibri" w:hAnsi="Calibri" w:cs="Calibri"/>
                <w:color w:val="000000"/>
                <w:sz w:val="22"/>
                <w:szCs w:val="22"/>
              </w:rPr>
            </w:pPr>
            <w:r>
              <w:rPr>
                <w:rFonts w:ascii="Calibri" w:hAnsi="Calibri" w:cs="Calibri"/>
                <w:color w:val="000000"/>
                <w:sz w:val="22"/>
                <w:szCs w:val="22"/>
              </w:rPr>
              <w:t>DHC Infrastructure</w:t>
            </w:r>
          </w:p>
        </w:tc>
        <w:tc>
          <w:tcPr>
            <w:tcW w:w="5670" w:type="dxa"/>
            <w:vAlign w:val="center"/>
          </w:tcPr>
          <w:p w14:paraId="2122754E" w14:textId="4D7B06DA" w:rsidR="00EB4070" w:rsidRDefault="00025E46" w:rsidP="00EB4070">
            <w:pPr>
              <w:rPr>
                <w:rFonts w:ascii="Calibri" w:hAnsi="Calibri" w:cs="Calibri"/>
                <w:color w:val="000000"/>
                <w:sz w:val="22"/>
                <w:szCs w:val="22"/>
              </w:rPr>
            </w:pPr>
            <w:r w:rsidRPr="00025E46">
              <w:rPr>
                <w:rFonts w:ascii="Calibri" w:hAnsi="Calibri" w:cs="Calibri"/>
                <w:color w:val="000000"/>
                <w:sz w:val="22"/>
                <w:szCs w:val="22"/>
              </w:rPr>
              <w:t>Verify Event Management</w:t>
            </w:r>
          </w:p>
        </w:tc>
      </w:tr>
      <w:tr w:rsidR="00EB4070" w:rsidRPr="003D040E" w14:paraId="314BF068" w14:textId="77777777" w:rsidTr="005F5E24">
        <w:trPr>
          <w:trHeight w:val="188"/>
        </w:trPr>
        <w:tc>
          <w:tcPr>
            <w:tcW w:w="985" w:type="dxa"/>
            <w:vAlign w:val="center"/>
          </w:tcPr>
          <w:p w14:paraId="2446E833" w14:textId="4F74C658" w:rsidR="00EB4070" w:rsidRDefault="00EB4070" w:rsidP="00EB4070">
            <w:pPr>
              <w:rPr>
                <w:rFonts w:ascii="Calibri" w:hAnsi="Calibri" w:cs="Calibri"/>
                <w:color w:val="000000"/>
                <w:sz w:val="22"/>
                <w:szCs w:val="22"/>
              </w:rPr>
            </w:pPr>
            <w:r>
              <w:rPr>
                <w:rFonts w:ascii="Calibri" w:hAnsi="Calibri" w:cs="Calibri"/>
                <w:color w:val="000000"/>
                <w:sz w:val="22"/>
                <w:szCs w:val="22"/>
              </w:rPr>
              <w:t>Test 35</w:t>
            </w:r>
          </w:p>
        </w:tc>
        <w:tc>
          <w:tcPr>
            <w:tcW w:w="2409" w:type="dxa"/>
            <w:vAlign w:val="center"/>
          </w:tcPr>
          <w:p w14:paraId="4F46B61B" w14:textId="4DE9F1E3" w:rsidR="00EB4070" w:rsidRDefault="00EB4070" w:rsidP="00EB4070">
            <w:pPr>
              <w:rPr>
                <w:rFonts w:ascii="Calibri" w:hAnsi="Calibri" w:cs="Calibri"/>
                <w:color w:val="000000"/>
                <w:sz w:val="22"/>
                <w:szCs w:val="22"/>
              </w:rPr>
            </w:pPr>
            <w:r>
              <w:rPr>
                <w:rFonts w:ascii="Calibri" w:hAnsi="Calibri" w:cs="Calibri"/>
                <w:color w:val="000000"/>
                <w:sz w:val="22"/>
                <w:szCs w:val="22"/>
              </w:rPr>
              <w:t>DHC Infrastructure</w:t>
            </w:r>
          </w:p>
        </w:tc>
        <w:tc>
          <w:tcPr>
            <w:tcW w:w="5670" w:type="dxa"/>
            <w:vAlign w:val="center"/>
          </w:tcPr>
          <w:p w14:paraId="66C511E2" w14:textId="22F17C17" w:rsidR="00EB4070" w:rsidRDefault="00EB4070" w:rsidP="00EB4070">
            <w:pPr>
              <w:rPr>
                <w:rFonts w:ascii="Calibri" w:hAnsi="Calibri" w:cs="Calibri"/>
                <w:color w:val="000000"/>
                <w:sz w:val="22"/>
                <w:szCs w:val="22"/>
              </w:rPr>
            </w:pPr>
            <w:r>
              <w:rPr>
                <w:rFonts w:ascii="Calibri" w:hAnsi="Calibri" w:cs="Calibri"/>
                <w:color w:val="000000"/>
                <w:sz w:val="22"/>
                <w:szCs w:val="22"/>
              </w:rPr>
              <w:t>Check Internet Proxy functionality, whitelist/blacklist</w:t>
            </w:r>
          </w:p>
        </w:tc>
      </w:tr>
      <w:tr w:rsidR="00F11280" w:rsidRPr="003D040E" w14:paraId="4B03A3CC" w14:textId="77777777" w:rsidTr="005F5E24">
        <w:trPr>
          <w:trHeight w:val="188"/>
        </w:trPr>
        <w:tc>
          <w:tcPr>
            <w:tcW w:w="985" w:type="dxa"/>
            <w:vAlign w:val="center"/>
          </w:tcPr>
          <w:p w14:paraId="6C60D805" w14:textId="1B3321D4" w:rsidR="00F11280" w:rsidRDefault="00F11280" w:rsidP="00F11280">
            <w:pPr>
              <w:rPr>
                <w:rFonts w:ascii="Calibri" w:hAnsi="Calibri" w:cs="Calibri"/>
                <w:color w:val="000000"/>
                <w:sz w:val="22"/>
                <w:szCs w:val="22"/>
              </w:rPr>
            </w:pPr>
            <w:r>
              <w:rPr>
                <w:rFonts w:ascii="Calibri" w:hAnsi="Calibri" w:cs="Calibri"/>
                <w:color w:val="000000"/>
                <w:sz w:val="22"/>
                <w:szCs w:val="22"/>
              </w:rPr>
              <w:t>Test 36</w:t>
            </w:r>
          </w:p>
        </w:tc>
        <w:tc>
          <w:tcPr>
            <w:tcW w:w="2409" w:type="dxa"/>
            <w:vAlign w:val="center"/>
          </w:tcPr>
          <w:p w14:paraId="5A4C1720" w14:textId="3FFAA2A1" w:rsidR="00F11280" w:rsidRDefault="00F11280" w:rsidP="00F11280">
            <w:pPr>
              <w:rPr>
                <w:rFonts w:ascii="Calibri" w:hAnsi="Calibri" w:cs="Calibri"/>
                <w:color w:val="000000"/>
                <w:sz w:val="22"/>
                <w:szCs w:val="22"/>
              </w:rPr>
            </w:pPr>
            <w:r>
              <w:rPr>
                <w:rFonts w:ascii="Calibri" w:hAnsi="Calibri" w:cs="Calibri"/>
                <w:color w:val="000000"/>
                <w:sz w:val="22"/>
                <w:szCs w:val="22"/>
              </w:rPr>
              <w:t>DHC Infrastructure</w:t>
            </w:r>
          </w:p>
        </w:tc>
        <w:tc>
          <w:tcPr>
            <w:tcW w:w="5670" w:type="dxa"/>
            <w:vAlign w:val="center"/>
          </w:tcPr>
          <w:p w14:paraId="34200243" w14:textId="5FE95C67" w:rsidR="00F11280" w:rsidRDefault="00F11280" w:rsidP="00F11280">
            <w:pPr>
              <w:rPr>
                <w:rFonts w:ascii="Calibri" w:hAnsi="Calibri" w:cs="Calibri"/>
                <w:color w:val="000000"/>
                <w:sz w:val="22"/>
                <w:szCs w:val="22"/>
              </w:rPr>
            </w:pPr>
            <w:r w:rsidRPr="00F11280">
              <w:rPr>
                <w:rFonts w:ascii="Calibri" w:hAnsi="Calibri" w:cs="Calibri"/>
                <w:color w:val="000000"/>
                <w:sz w:val="22"/>
                <w:szCs w:val="22"/>
              </w:rPr>
              <w:t>Reporting &amp; Billing</w:t>
            </w:r>
          </w:p>
        </w:tc>
      </w:tr>
      <w:tr w:rsidR="00F11280" w:rsidRPr="003D040E" w14:paraId="59692640" w14:textId="77777777" w:rsidTr="005F5E24">
        <w:trPr>
          <w:trHeight w:val="188"/>
        </w:trPr>
        <w:tc>
          <w:tcPr>
            <w:tcW w:w="985" w:type="dxa"/>
            <w:vAlign w:val="center"/>
          </w:tcPr>
          <w:p w14:paraId="61D4A05A" w14:textId="4C9ABFF8" w:rsidR="00F11280" w:rsidRDefault="00F11280" w:rsidP="00F11280">
            <w:pPr>
              <w:rPr>
                <w:rFonts w:ascii="Calibri" w:hAnsi="Calibri" w:cs="Calibri"/>
                <w:color w:val="000000"/>
                <w:sz w:val="22"/>
                <w:szCs w:val="22"/>
              </w:rPr>
            </w:pPr>
            <w:r>
              <w:rPr>
                <w:rFonts w:ascii="Calibri" w:hAnsi="Calibri" w:cs="Calibri"/>
                <w:color w:val="000000"/>
                <w:sz w:val="22"/>
                <w:szCs w:val="22"/>
              </w:rPr>
              <w:t>Test 37</w:t>
            </w:r>
          </w:p>
        </w:tc>
        <w:tc>
          <w:tcPr>
            <w:tcW w:w="2409" w:type="dxa"/>
            <w:vAlign w:val="center"/>
          </w:tcPr>
          <w:p w14:paraId="35189422" w14:textId="0AF57D4B"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0AF7A45C" w14:textId="06D4541B" w:rsidR="00F11280" w:rsidRDefault="00F11280" w:rsidP="00F11280">
            <w:pPr>
              <w:rPr>
                <w:rFonts w:ascii="Calibri" w:hAnsi="Calibri" w:cs="Calibri"/>
                <w:color w:val="000000"/>
                <w:sz w:val="22"/>
                <w:szCs w:val="22"/>
              </w:rPr>
            </w:pPr>
            <w:r>
              <w:rPr>
                <w:rFonts w:ascii="Calibri" w:hAnsi="Calibri" w:cs="Calibri"/>
                <w:color w:val="000000"/>
                <w:sz w:val="22"/>
                <w:szCs w:val="22"/>
              </w:rPr>
              <w:t>Admin account creation in the management domain</w:t>
            </w:r>
          </w:p>
        </w:tc>
      </w:tr>
      <w:tr w:rsidR="00F11280" w:rsidRPr="003D040E" w14:paraId="4D51E69B" w14:textId="77777777" w:rsidTr="005F5E24">
        <w:trPr>
          <w:trHeight w:val="188"/>
        </w:trPr>
        <w:tc>
          <w:tcPr>
            <w:tcW w:w="985" w:type="dxa"/>
            <w:vAlign w:val="center"/>
          </w:tcPr>
          <w:p w14:paraId="425052BC" w14:textId="67C37099" w:rsidR="00F11280" w:rsidRDefault="00F11280" w:rsidP="00F11280">
            <w:pPr>
              <w:rPr>
                <w:rFonts w:ascii="Calibri" w:hAnsi="Calibri" w:cs="Calibri"/>
                <w:color w:val="000000"/>
                <w:sz w:val="22"/>
                <w:szCs w:val="22"/>
              </w:rPr>
            </w:pPr>
            <w:r>
              <w:rPr>
                <w:rFonts w:ascii="Calibri" w:hAnsi="Calibri" w:cs="Calibri"/>
                <w:color w:val="000000"/>
                <w:sz w:val="22"/>
                <w:szCs w:val="22"/>
              </w:rPr>
              <w:t>Test 38</w:t>
            </w:r>
          </w:p>
        </w:tc>
        <w:tc>
          <w:tcPr>
            <w:tcW w:w="2409" w:type="dxa"/>
            <w:vAlign w:val="center"/>
          </w:tcPr>
          <w:p w14:paraId="1E82D622" w14:textId="0688A933"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1C5D960B" w14:textId="3DF99869" w:rsidR="00F11280" w:rsidRDefault="00F11280" w:rsidP="00F11280">
            <w:pPr>
              <w:rPr>
                <w:rFonts w:ascii="Calibri" w:hAnsi="Calibri" w:cs="Calibri"/>
                <w:color w:val="000000"/>
                <w:sz w:val="22"/>
                <w:szCs w:val="22"/>
              </w:rPr>
            </w:pPr>
            <w:r>
              <w:rPr>
                <w:rFonts w:ascii="Calibri" w:hAnsi="Calibri" w:cs="Calibri"/>
                <w:color w:val="000000"/>
                <w:sz w:val="22"/>
                <w:szCs w:val="22"/>
              </w:rPr>
              <w:t>Patching of the management stack VMs (Linux &amp; Windows)</w:t>
            </w:r>
          </w:p>
        </w:tc>
      </w:tr>
      <w:tr w:rsidR="00F11280" w:rsidRPr="003D040E" w14:paraId="51D49098" w14:textId="77777777" w:rsidTr="005F5E24">
        <w:trPr>
          <w:trHeight w:val="188"/>
        </w:trPr>
        <w:tc>
          <w:tcPr>
            <w:tcW w:w="985" w:type="dxa"/>
            <w:vAlign w:val="center"/>
          </w:tcPr>
          <w:p w14:paraId="5B5FB66E" w14:textId="4FC37FD0" w:rsidR="00F11280" w:rsidRDefault="00F11280" w:rsidP="00F11280">
            <w:pPr>
              <w:rPr>
                <w:rFonts w:ascii="Calibri" w:hAnsi="Calibri" w:cs="Calibri"/>
                <w:color w:val="000000"/>
                <w:sz w:val="22"/>
                <w:szCs w:val="22"/>
              </w:rPr>
            </w:pPr>
            <w:r>
              <w:rPr>
                <w:rFonts w:ascii="Calibri" w:hAnsi="Calibri" w:cs="Calibri"/>
                <w:color w:val="000000"/>
                <w:sz w:val="22"/>
                <w:szCs w:val="22"/>
              </w:rPr>
              <w:t>Test 39</w:t>
            </w:r>
          </w:p>
        </w:tc>
        <w:tc>
          <w:tcPr>
            <w:tcW w:w="2409" w:type="dxa"/>
            <w:vAlign w:val="center"/>
          </w:tcPr>
          <w:p w14:paraId="01E68A95" w14:textId="74E871EE"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045F29D5" w14:textId="061370F6" w:rsidR="00F11280" w:rsidRDefault="00F11280" w:rsidP="00F11280">
            <w:pPr>
              <w:rPr>
                <w:rFonts w:ascii="Calibri" w:hAnsi="Calibri" w:cs="Calibri"/>
                <w:color w:val="000000"/>
                <w:sz w:val="22"/>
                <w:szCs w:val="22"/>
              </w:rPr>
            </w:pPr>
            <w:r>
              <w:rPr>
                <w:rFonts w:ascii="Calibri" w:hAnsi="Calibri" w:cs="Calibri"/>
                <w:color w:val="000000"/>
                <w:sz w:val="22"/>
                <w:szCs w:val="22"/>
              </w:rPr>
              <w:t>Firewall rules implementation - NSX-T microsegmentation</w:t>
            </w:r>
          </w:p>
        </w:tc>
      </w:tr>
      <w:tr w:rsidR="00F11280" w:rsidRPr="003D040E" w14:paraId="1CA9B0D7" w14:textId="77777777" w:rsidTr="005F5E24">
        <w:trPr>
          <w:trHeight w:val="188"/>
        </w:trPr>
        <w:tc>
          <w:tcPr>
            <w:tcW w:w="985" w:type="dxa"/>
            <w:vAlign w:val="center"/>
          </w:tcPr>
          <w:p w14:paraId="2F759E39" w14:textId="1A0B2D6D" w:rsidR="00F11280" w:rsidRDefault="00F11280" w:rsidP="00F11280">
            <w:pPr>
              <w:rPr>
                <w:rFonts w:ascii="Calibri" w:hAnsi="Calibri" w:cs="Calibri"/>
                <w:color w:val="000000"/>
                <w:sz w:val="22"/>
                <w:szCs w:val="22"/>
              </w:rPr>
            </w:pPr>
            <w:r>
              <w:rPr>
                <w:rFonts w:ascii="Calibri" w:hAnsi="Calibri" w:cs="Calibri"/>
                <w:color w:val="000000"/>
                <w:sz w:val="22"/>
                <w:szCs w:val="22"/>
              </w:rPr>
              <w:t>Test 40</w:t>
            </w:r>
          </w:p>
        </w:tc>
        <w:tc>
          <w:tcPr>
            <w:tcW w:w="2409" w:type="dxa"/>
            <w:vAlign w:val="center"/>
          </w:tcPr>
          <w:p w14:paraId="4E43BE2F" w14:textId="49DA4180"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17E3E3DF" w14:textId="16ACC86B" w:rsidR="00F11280" w:rsidRDefault="00F11280" w:rsidP="00F11280">
            <w:pPr>
              <w:rPr>
                <w:rFonts w:ascii="Calibri" w:hAnsi="Calibri" w:cs="Calibri"/>
                <w:color w:val="000000"/>
                <w:sz w:val="22"/>
                <w:szCs w:val="22"/>
              </w:rPr>
            </w:pPr>
            <w:r>
              <w:rPr>
                <w:rFonts w:ascii="Calibri" w:hAnsi="Calibri" w:cs="Calibri"/>
                <w:color w:val="000000"/>
                <w:sz w:val="22"/>
                <w:szCs w:val="22"/>
              </w:rPr>
              <w:t>Alcatraz Compliance management</w:t>
            </w:r>
          </w:p>
        </w:tc>
      </w:tr>
      <w:tr w:rsidR="00F11280" w:rsidRPr="003D040E" w14:paraId="5E25BFD1" w14:textId="77777777" w:rsidTr="005F5E24">
        <w:trPr>
          <w:trHeight w:val="188"/>
        </w:trPr>
        <w:tc>
          <w:tcPr>
            <w:tcW w:w="985" w:type="dxa"/>
            <w:vAlign w:val="center"/>
          </w:tcPr>
          <w:p w14:paraId="11033FCD" w14:textId="39DA606D" w:rsidR="00F11280" w:rsidRDefault="00F11280" w:rsidP="00F11280">
            <w:pPr>
              <w:rPr>
                <w:rFonts w:ascii="Calibri" w:hAnsi="Calibri" w:cs="Calibri"/>
                <w:color w:val="000000"/>
                <w:sz w:val="22"/>
                <w:szCs w:val="22"/>
              </w:rPr>
            </w:pPr>
            <w:r>
              <w:rPr>
                <w:rFonts w:ascii="Calibri" w:hAnsi="Calibri" w:cs="Calibri"/>
                <w:color w:val="000000"/>
                <w:sz w:val="22"/>
                <w:szCs w:val="22"/>
              </w:rPr>
              <w:t>Test 41</w:t>
            </w:r>
          </w:p>
        </w:tc>
        <w:tc>
          <w:tcPr>
            <w:tcW w:w="2409" w:type="dxa"/>
            <w:vAlign w:val="center"/>
          </w:tcPr>
          <w:p w14:paraId="44B3474E" w14:textId="5CE21B8D"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2CC35F24" w14:textId="50B49A1F" w:rsidR="00F11280" w:rsidRDefault="00F11280" w:rsidP="00F11280">
            <w:pPr>
              <w:rPr>
                <w:rFonts w:ascii="Calibri" w:hAnsi="Calibri" w:cs="Calibri"/>
                <w:color w:val="000000"/>
                <w:sz w:val="22"/>
                <w:szCs w:val="22"/>
              </w:rPr>
            </w:pPr>
            <w:r>
              <w:rPr>
                <w:rFonts w:ascii="Calibri" w:hAnsi="Calibri" w:cs="Calibri"/>
                <w:color w:val="000000"/>
                <w:sz w:val="22"/>
                <w:szCs w:val="22"/>
              </w:rPr>
              <w:t>Nessus Vulnerability scanning</w:t>
            </w:r>
          </w:p>
        </w:tc>
      </w:tr>
      <w:tr w:rsidR="00F11280" w:rsidRPr="003D040E" w14:paraId="760FA5DA" w14:textId="77777777" w:rsidTr="005F5E24">
        <w:trPr>
          <w:trHeight w:val="188"/>
        </w:trPr>
        <w:tc>
          <w:tcPr>
            <w:tcW w:w="985" w:type="dxa"/>
            <w:vAlign w:val="center"/>
          </w:tcPr>
          <w:p w14:paraId="1F5364AA" w14:textId="09B2076C" w:rsidR="00F11280" w:rsidRDefault="00F11280" w:rsidP="00F11280">
            <w:pPr>
              <w:rPr>
                <w:rFonts w:ascii="Calibri" w:hAnsi="Calibri" w:cs="Calibri"/>
                <w:color w:val="000000"/>
                <w:sz w:val="22"/>
                <w:szCs w:val="22"/>
              </w:rPr>
            </w:pPr>
            <w:r>
              <w:rPr>
                <w:rFonts w:ascii="Calibri" w:hAnsi="Calibri" w:cs="Calibri"/>
                <w:color w:val="000000"/>
                <w:sz w:val="22"/>
                <w:szCs w:val="22"/>
              </w:rPr>
              <w:t>Test 42</w:t>
            </w:r>
          </w:p>
        </w:tc>
        <w:tc>
          <w:tcPr>
            <w:tcW w:w="2409" w:type="dxa"/>
            <w:vAlign w:val="center"/>
          </w:tcPr>
          <w:p w14:paraId="5D4997EF" w14:textId="0F4A0245"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6B56A548" w14:textId="21DECE77" w:rsidR="00F11280" w:rsidRDefault="00F11280" w:rsidP="00F11280">
            <w:pPr>
              <w:rPr>
                <w:rFonts w:ascii="Calibri" w:hAnsi="Calibri" w:cs="Calibri"/>
                <w:color w:val="000000"/>
                <w:sz w:val="22"/>
                <w:szCs w:val="22"/>
              </w:rPr>
            </w:pPr>
            <w:r>
              <w:rPr>
                <w:rFonts w:ascii="Calibri" w:hAnsi="Calibri" w:cs="Calibri"/>
                <w:color w:val="000000"/>
                <w:sz w:val="22"/>
                <w:szCs w:val="22"/>
              </w:rPr>
              <w:t>Active Directory Group Policy adjustments</w:t>
            </w:r>
          </w:p>
        </w:tc>
      </w:tr>
      <w:tr w:rsidR="00F11280" w:rsidRPr="003D040E" w14:paraId="119F3379" w14:textId="77777777" w:rsidTr="005F5E24">
        <w:trPr>
          <w:trHeight w:val="188"/>
        </w:trPr>
        <w:tc>
          <w:tcPr>
            <w:tcW w:w="985" w:type="dxa"/>
            <w:vAlign w:val="center"/>
          </w:tcPr>
          <w:p w14:paraId="06C1D905" w14:textId="0DD37B33" w:rsidR="00F11280" w:rsidRDefault="00F11280" w:rsidP="00F11280">
            <w:pPr>
              <w:rPr>
                <w:rFonts w:ascii="Calibri" w:hAnsi="Calibri" w:cs="Calibri"/>
                <w:color w:val="000000"/>
                <w:sz w:val="22"/>
                <w:szCs w:val="22"/>
              </w:rPr>
            </w:pPr>
            <w:r>
              <w:rPr>
                <w:rFonts w:ascii="Calibri" w:hAnsi="Calibri" w:cs="Calibri"/>
                <w:color w:val="000000"/>
                <w:sz w:val="22"/>
                <w:szCs w:val="22"/>
              </w:rPr>
              <w:t>Test 43</w:t>
            </w:r>
          </w:p>
        </w:tc>
        <w:tc>
          <w:tcPr>
            <w:tcW w:w="2409" w:type="dxa"/>
            <w:vAlign w:val="center"/>
          </w:tcPr>
          <w:p w14:paraId="55AF375B" w14:textId="2B1DD267"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3DEB9425" w14:textId="48CDB0E3" w:rsidR="00F11280" w:rsidRDefault="00F11280" w:rsidP="00F11280">
            <w:pPr>
              <w:rPr>
                <w:rFonts w:ascii="Calibri" w:hAnsi="Calibri" w:cs="Calibri"/>
                <w:color w:val="000000"/>
                <w:sz w:val="22"/>
                <w:szCs w:val="22"/>
              </w:rPr>
            </w:pPr>
            <w:r>
              <w:rPr>
                <w:rFonts w:ascii="Calibri" w:hAnsi="Calibri" w:cs="Calibri"/>
                <w:color w:val="000000"/>
                <w:sz w:val="22"/>
                <w:szCs w:val="22"/>
              </w:rPr>
              <w:t>Enable Kerberos WinRM transport mode</w:t>
            </w:r>
          </w:p>
        </w:tc>
      </w:tr>
      <w:tr w:rsidR="00F11280" w:rsidRPr="003D040E" w14:paraId="3AB5C90A" w14:textId="77777777" w:rsidTr="005F5E24">
        <w:trPr>
          <w:trHeight w:val="188"/>
        </w:trPr>
        <w:tc>
          <w:tcPr>
            <w:tcW w:w="985" w:type="dxa"/>
            <w:vAlign w:val="center"/>
          </w:tcPr>
          <w:p w14:paraId="2B69826F" w14:textId="052A1984" w:rsidR="00F11280" w:rsidRDefault="00F11280" w:rsidP="00F11280">
            <w:pPr>
              <w:rPr>
                <w:rFonts w:ascii="Calibri" w:hAnsi="Calibri" w:cs="Calibri"/>
                <w:color w:val="000000"/>
                <w:sz w:val="22"/>
                <w:szCs w:val="22"/>
              </w:rPr>
            </w:pPr>
            <w:r>
              <w:rPr>
                <w:rFonts w:ascii="Calibri" w:hAnsi="Calibri" w:cs="Calibri"/>
                <w:color w:val="000000"/>
                <w:sz w:val="22"/>
                <w:szCs w:val="22"/>
              </w:rPr>
              <w:t>Test 44</w:t>
            </w:r>
          </w:p>
        </w:tc>
        <w:tc>
          <w:tcPr>
            <w:tcW w:w="2409" w:type="dxa"/>
            <w:vAlign w:val="center"/>
          </w:tcPr>
          <w:p w14:paraId="09BDB977" w14:textId="1D5FE30E"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4E80B53D" w14:textId="445FD98F" w:rsidR="00F11280" w:rsidRDefault="00F11280" w:rsidP="00F11280">
            <w:pPr>
              <w:rPr>
                <w:rFonts w:ascii="Calibri" w:hAnsi="Calibri" w:cs="Calibri"/>
                <w:color w:val="000000"/>
                <w:sz w:val="22"/>
                <w:szCs w:val="22"/>
              </w:rPr>
            </w:pPr>
            <w:r>
              <w:rPr>
                <w:rFonts w:ascii="Calibri" w:hAnsi="Calibri" w:cs="Calibri"/>
                <w:color w:val="000000"/>
                <w:sz w:val="22"/>
                <w:szCs w:val="22"/>
              </w:rPr>
              <w:t>SDDC Manager reset VCF components credentials</w:t>
            </w:r>
          </w:p>
        </w:tc>
      </w:tr>
      <w:tr w:rsidR="00F11280" w:rsidRPr="003D040E" w14:paraId="3D7AC262" w14:textId="77777777" w:rsidTr="005F5E24">
        <w:trPr>
          <w:trHeight w:val="188"/>
        </w:trPr>
        <w:tc>
          <w:tcPr>
            <w:tcW w:w="985" w:type="dxa"/>
            <w:vAlign w:val="center"/>
          </w:tcPr>
          <w:p w14:paraId="02CBD1CC" w14:textId="3B218318" w:rsidR="00F11280" w:rsidRDefault="00F11280" w:rsidP="00F11280">
            <w:pPr>
              <w:rPr>
                <w:rFonts w:ascii="Calibri" w:hAnsi="Calibri" w:cs="Calibri"/>
                <w:color w:val="000000"/>
                <w:sz w:val="22"/>
                <w:szCs w:val="22"/>
              </w:rPr>
            </w:pPr>
            <w:r>
              <w:rPr>
                <w:rFonts w:ascii="Calibri" w:hAnsi="Calibri" w:cs="Calibri"/>
                <w:color w:val="000000"/>
                <w:sz w:val="22"/>
                <w:szCs w:val="22"/>
              </w:rPr>
              <w:t>Test 45</w:t>
            </w:r>
          </w:p>
        </w:tc>
        <w:tc>
          <w:tcPr>
            <w:tcW w:w="2409" w:type="dxa"/>
            <w:vAlign w:val="center"/>
          </w:tcPr>
          <w:p w14:paraId="603C30B6" w14:textId="3FED2D49"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00259967" w14:textId="683770B0" w:rsidR="00F11280" w:rsidRDefault="00F11280" w:rsidP="00F11280">
            <w:pPr>
              <w:rPr>
                <w:rFonts w:ascii="Calibri" w:hAnsi="Calibri" w:cs="Calibri"/>
                <w:color w:val="000000"/>
                <w:sz w:val="22"/>
                <w:szCs w:val="22"/>
              </w:rPr>
            </w:pPr>
            <w:r>
              <w:rPr>
                <w:rFonts w:ascii="Calibri" w:hAnsi="Calibri" w:cs="Calibri"/>
                <w:color w:val="000000"/>
                <w:sz w:val="22"/>
                <w:szCs w:val="22"/>
              </w:rPr>
              <w:t>Management Servers credentials</w:t>
            </w:r>
          </w:p>
        </w:tc>
      </w:tr>
      <w:tr w:rsidR="00F11280" w:rsidRPr="003D040E" w14:paraId="7BED8642" w14:textId="77777777" w:rsidTr="005F5E24">
        <w:trPr>
          <w:trHeight w:val="188"/>
        </w:trPr>
        <w:tc>
          <w:tcPr>
            <w:tcW w:w="985" w:type="dxa"/>
            <w:vAlign w:val="center"/>
          </w:tcPr>
          <w:p w14:paraId="509F22DD" w14:textId="0FAEF4A8" w:rsidR="00F11280" w:rsidRDefault="00F11280" w:rsidP="00F11280">
            <w:pPr>
              <w:rPr>
                <w:rFonts w:ascii="Calibri" w:hAnsi="Calibri" w:cs="Calibri"/>
                <w:color w:val="000000"/>
                <w:sz w:val="22"/>
                <w:szCs w:val="22"/>
              </w:rPr>
            </w:pPr>
            <w:r>
              <w:rPr>
                <w:rFonts w:ascii="Calibri" w:hAnsi="Calibri" w:cs="Calibri"/>
                <w:color w:val="000000"/>
                <w:sz w:val="22"/>
                <w:szCs w:val="22"/>
              </w:rPr>
              <w:t>Test 46</w:t>
            </w:r>
          </w:p>
        </w:tc>
        <w:tc>
          <w:tcPr>
            <w:tcW w:w="2409" w:type="dxa"/>
            <w:vAlign w:val="center"/>
          </w:tcPr>
          <w:p w14:paraId="04094F35" w14:textId="062C33EB"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74304C56" w14:textId="20501857" w:rsidR="00F11280" w:rsidRDefault="00F11280" w:rsidP="00F11280">
            <w:pPr>
              <w:rPr>
                <w:rFonts w:ascii="Calibri" w:hAnsi="Calibri" w:cs="Calibri"/>
                <w:color w:val="000000"/>
                <w:sz w:val="22"/>
                <w:szCs w:val="22"/>
              </w:rPr>
            </w:pPr>
            <w:r>
              <w:rPr>
                <w:rFonts w:ascii="Calibri" w:hAnsi="Calibri" w:cs="Calibri"/>
                <w:color w:val="000000"/>
                <w:sz w:val="22"/>
                <w:szCs w:val="22"/>
              </w:rPr>
              <w:t>ESXi hosts domain join</w:t>
            </w:r>
          </w:p>
        </w:tc>
      </w:tr>
      <w:tr w:rsidR="00F11280" w:rsidRPr="003D040E" w14:paraId="70BC47CD" w14:textId="77777777" w:rsidTr="005F5E24">
        <w:trPr>
          <w:trHeight w:val="188"/>
        </w:trPr>
        <w:tc>
          <w:tcPr>
            <w:tcW w:w="985" w:type="dxa"/>
            <w:vAlign w:val="center"/>
          </w:tcPr>
          <w:p w14:paraId="6001DE16" w14:textId="45EC88B4" w:rsidR="00F11280" w:rsidRDefault="00F11280" w:rsidP="00F11280">
            <w:pPr>
              <w:rPr>
                <w:rFonts w:ascii="Calibri" w:hAnsi="Calibri" w:cs="Calibri"/>
                <w:color w:val="000000"/>
                <w:sz w:val="22"/>
                <w:szCs w:val="22"/>
              </w:rPr>
            </w:pPr>
            <w:r>
              <w:rPr>
                <w:rFonts w:ascii="Calibri" w:hAnsi="Calibri" w:cs="Calibri"/>
                <w:color w:val="000000"/>
                <w:sz w:val="22"/>
                <w:szCs w:val="22"/>
              </w:rPr>
              <w:t>Test 47</w:t>
            </w:r>
          </w:p>
        </w:tc>
        <w:tc>
          <w:tcPr>
            <w:tcW w:w="2409" w:type="dxa"/>
            <w:vAlign w:val="center"/>
          </w:tcPr>
          <w:p w14:paraId="42B1D187" w14:textId="0E564F30"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3ABFF239" w14:textId="318210BA" w:rsidR="00F11280" w:rsidRDefault="00F11280" w:rsidP="00F11280">
            <w:pPr>
              <w:rPr>
                <w:rFonts w:ascii="Calibri" w:hAnsi="Calibri" w:cs="Calibri"/>
                <w:color w:val="000000"/>
                <w:sz w:val="22"/>
                <w:szCs w:val="22"/>
              </w:rPr>
            </w:pPr>
            <w:r>
              <w:rPr>
                <w:rFonts w:ascii="Calibri" w:hAnsi="Calibri" w:cs="Calibri"/>
                <w:color w:val="000000"/>
                <w:sz w:val="22"/>
                <w:szCs w:val="22"/>
              </w:rPr>
              <w:t>Out of band management - remote controller card credentials</w:t>
            </w:r>
          </w:p>
        </w:tc>
      </w:tr>
      <w:tr w:rsidR="00F11280" w:rsidRPr="003D040E" w14:paraId="5A32755A" w14:textId="77777777" w:rsidTr="005F5E24">
        <w:trPr>
          <w:trHeight w:val="188"/>
        </w:trPr>
        <w:tc>
          <w:tcPr>
            <w:tcW w:w="985" w:type="dxa"/>
            <w:vAlign w:val="center"/>
          </w:tcPr>
          <w:p w14:paraId="0A8F918F" w14:textId="1E4539A9" w:rsidR="00F11280" w:rsidRDefault="00F11280" w:rsidP="00F11280">
            <w:pPr>
              <w:rPr>
                <w:rFonts w:ascii="Calibri" w:hAnsi="Calibri" w:cs="Calibri"/>
                <w:color w:val="000000"/>
                <w:sz w:val="22"/>
                <w:szCs w:val="22"/>
              </w:rPr>
            </w:pPr>
            <w:r>
              <w:rPr>
                <w:rFonts w:ascii="Calibri" w:hAnsi="Calibri" w:cs="Calibri"/>
                <w:color w:val="000000"/>
                <w:sz w:val="22"/>
                <w:szCs w:val="22"/>
              </w:rPr>
              <w:t>Test 48</w:t>
            </w:r>
          </w:p>
        </w:tc>
        <w:tc>
          <w:tcPr>
            <w:tcW w:w="2409" w:type="dxa"/>
            <w:vAlign w:val="center"/>
          </w:tcPr>
          <w:p w14:paraId="40CFD817" w14:textId="12EBDA3F"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00A1CC97" w14:textId="32DAB299" w:rsidR="00F11280" w:rsidRDefault="00F11280" w:rsidP="00F11280">
            <w:pPr>
              <w:rPr>
                <w:rFonts w:ascii="Calibri" w:hAnsi="Calibri" w:cs="Calibri"/>
                <w:color w:val="000000"/>
                <w:sz w:val="22"/>
                <w:szCs w:val="22"/>
              </w:rPr>
            </w:pPr>
            <w:r>
              <w:rPr>
                <w:rFonts w:ascii="Calibri" w:hAnsi="Calibri" w:cs="Calibri"/>
                <w:color w:val="000000"/>
                <w:sz w:val="22"/>
                <w:szCs w:val="22"/>
              </w:rPr>
              <w:t>Hardening of DHC Password Manager (</w:t>
            </w:r>
            <w:r w:rsidR="00175341" w:rsidRPr="00175341">
              <w:rPr>
                <w:rFonts w:ascii="Calibri" w:hAnsi="Calibri" w:cs="Calibri"/>
                <w:color w:val="000000"/>
                <w:sz w:val="22"/>
                <w:szCs w:val="22"/>
              </w:rPr>
              <w:t>HashiCorp</w:t>
            </w:r>
            <w:r w:rsidR="00175341">
              <w:rPr>
                <w:rFonts w:ascii="Calibri" w:hAnsi="Calibri" w:cs="Calibri"/>
                <w:color w:val="000000"/>
                <w:sz w:val="22"/>
                <w:szCs w:val="22"/>
              </w:rPr>
              <w:t xml:space="preserve"> </w:t>
            </w:r>
            <w:r>
              <w:rPr>
                <w:rFonts w:ascii="Calibri" w:hAnsi="Calibri" w:cs="Calibri"/>
                <w:color w:val="000000"/>
                <w:sz w:val="22"/>
                <w:szCs w:val="22"/>
              </w:rPr>
              <w:t>Vault)</w:t>
            </w:r>
          </w:p>
        </w:tc>
      </w:tr>
      <w:tr w:rsidR="00F11280" w:rsidRPr="003D040E" w14:paraId="385D715D" w14:textId="77777777" w:rsidTr="005F5E24">
        <w:trPr>
          <w:trHeight w:val="188"/>
        </w:trPr>
        <w:tc>
          <w:tcPr>
            <w:tcW w:w="985" w:type="dxa"/>
            <w:vAlign w:val="center"/>
          </w:tcPr>
          <w:p w14:paraId="69F6BA81" w14:textId="60C1BAD2" w:rsidR="00F11280" w:rsidRDefault="00F11280" w:rsidP="00F11280">
            <w:pPr>
              <w:rPr>
                <w:rFonts w:ascii="Calibri" w:hAnsi="Calibri" w:cs="Calibri"/>
                <w:color w:val="000000"/>
                <w:sz w:val="22"/>
                <w:szCs w:val="22"/>
              </w:rPr>
            </w:pPr>
            <w:r>
              <w:rPr>
                <w:rFonts w:ascii="Calibri" w:hAnsi="Calibri" w:cs="Calibri"/>
                <w:color w:val="000000"/>
                <w:sz w:val="22"/>
                <w:szCs w:val="22"/>
              </w:rPr>
              <w:t>Test 49</w:t>
            </w:r>
          </w:p>
        </w:tc>
        <w:tc>
          <w:tcPr>
            <w:tcW w:w="2409" w:type="dxa"/>
            <w:vAlign w:val="center"/>
          </w:tcPr>
          <w:p w14:paraId="395DCC3E" w14:textId="791F3F0D"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5E713725" w14:textId="71DFBED0" w:rsidR="00F11280" w:rsidRDefault="00F11280" w:rsidP="00F11280">
            <w:pPr>
              <w:rPr>
                <w:rFonts w:ascii="Calibri" w:hAnsi="Calibri" w:cs="Calibri"/>
                <w:color w:val="000000"/>
                <w:sz w:val="22"/>
                <w:szCs w:val="22"/>
              </w:rPr>
            </w:pPr>
            <w:r>
              <w:rPr>
                <w:rFonts w:ascii="Calibri" w:hAnsi="Calibri" w:cs="Calibri"/>
                <w:color w:val="000000"/>
                <w:sz w:val="22"/>
                <w:szCs w:val="22"/>
              </w:rPr>
              <w:t>Ansible vars and inventory cleanup</w:t>
            </w:r>
          </w:p>
        </w:tc>
      </w:tr>
      <w:tr w:rsidR="00F11280" w:rsidRPr="003D040E" w14:paraId="3BC882B0" w14:textId="77777777" w:rsidTr="005F5E24">
        <w:trPr>
          <w:trHeight w:val="188"/>
        </w:trPr>
        <w:tc>
          <w:tcPr>
            <w:tcW w:w="985" w:type="dxa"/>
            <w:vAlign w:val="center"/>
          </w:tcPr>
          <w:p w14:paraId="4EEF0FF3" w14:textId="0328ED80" w:rsidR="00F11280" w:rsidRDefault="00F11280" w:rsidP="00F11280">
            <w:pPr>
              <w:rPr>
                <w:rFonts w:ascii="Calibri" w:hAnsi="Calibri" w:cs="Calibri"/>
                <w:color w:val="000000"/>
                <w:sz w:val="22"/>
                <w:szCs w:val="22"/>
              </w:rPr>
            </w:pPr>
            <w:r>
              <w:rPr>
                <w:rFonts w:ascii="Calibri" w:hAnsi="Calibri" w:cs="Calibri"/>
                <w:color w:val="000000"/>
                <w:sz w:val="22"/>
                <w:szCs w:val="22"/>
              </w:rPr>
              <w:t>Test 50</w:t>
            </w:r>
          </w:p>
        </w:tc>
        <w:tc>
          <w:tcPr>
            <w:tcW w:w="2409" w:type="dxa"/>
            <w:vAlign w:val="center"/>
          </w:tcPr>
          <w:p w14:paraId="4443C6B4" w14:textId="37E77A6D" w:rsidR="00F11280" w:rsidRDefault="00F11280" w:rsidP="00F11280">
            <w:pPr>
              <w:rPr>
                <w:rFonts w:ascii="Calibri" w:hAnsi="Calibri" w:cs="Calibri"/>
                <w:color w:val="000000"/>
                <w:sz w:val="22"/>
                <w:szCs w:val="22"/>
              </w:rPr>
            </w:pPr>
            <w:r>
              <w:rPr>
                <w:rFonts w:ascii="Calibri" w:hAnsi="Calibri" w:cs="Calibri"/>
                <w:color w:val="000000"/>
                <w:sz w:val="22"/>
                <w:szCs w:val="22"/>
              </w:rPr>
              <w:t>DHC Hardening</w:t>
            </w:r>
          </w:p>
        </w:tc>
        <w:tc>
          <w:tcPr>
            <w:tcW w:w="5670" w:type="dxa"/>
            <w:vAlign w:val="center"/>
          </w:tcPr>
          <w:p w14:paraId="772AB0AB" w14:textId="6341F5AC" w:rsidR="00F11280" w:rsidRDefault="00F11280" w:rsidP="00F11280">
            <w:pPr>
              <w:rPr>
                <w:rFonts w:ascii="Calibri" w:hAnsi="Calibri" w:cs="Calibri"/>
                <w:color w:val="000000"/>
                <w:sz w:val="22"/>
                <w:szCs w:val="22"/>
              </w:rPr>
            </w:pPr>
            <w:r>
              <w:rPr>
                <w:rFonts w:ascii="Calibri" w:hAnsi="Calibri" w:cs="Calibri"/>
                <w:color w:val="000000"/>
                <w:sz w:val="22"/>
                <w:szCs w:val="22"/>
              </w:rPr>
              <w:t>Prerequisite Virtual Machine log files transfer</w:t>
            </w:r>
          </w:p>
        </w:tc>
      </w:tr>
      <w:tr w:rsidR="00F11280" w:rsidRPr="003D040E" w14:paraId="0B4AC76A" w14:textId="77777777" w:rsidTr="005F5E24">
        <w:trPr>
          <w:trHeight w:val="188"/>
        </w:trPr>
        <w:tc>
          <w:tcPr>
            <w:tcW w:w="985" w:type="dxa"/>
            <w:vAlign w:val="center"/>
          </w:tcPr>
          <w:p w14:paraId="1489652E" w14:textId="542BE77E" w:rsidR="00F11280" w:rsidRDefault="00F11280" w:rsidP="00F11280">
            <w:pPr>
              <w:rPr>
                <w:rFonts w:ascii="Calibri" w:hAnsi="Calibri" w:cs="Calibri"/>
                <w:color w:val="000000"/>
                <w:sz w:val="22"/>
                <w:szCs w:val="22"/>
              </w:rPr>
            </w:pPr>
            <w:r>
              <w:rPr>
                <w:rFonts w:ascii="Calibri" w:hAnsi="Calibri" w:cs="Calibri"/>
                <w:color w:val="000000"/>
                <w:sz w:val="22"/>
                <w:szCs w:val="22"/>
              </w:rPr>
              <w:t>Test 51</w:t>
            </w:r>
          </w:p>
        </w:tc>
        <w:tc>
          <w:tcPr>
            <w:tcW w:w="2409" w:type="dxa"/>
            <w:vAlign w:val="center"/>
          </w:tcPr>
          <w:p w14:paraId="75FB620F" w14:textId="10407B71" w:rsidR="00F11280" w:rsidRDefault="00F11280" w:rsidP="00F11280">
            <w:pPr>
              <w:rPr>
                <w:rFonts w:ascii="Calibri" w:hAnsi="Calibri" w:cs="Calibri"/>
                <w:color w:val="000000"/>
                <w:sz w:val="22"/>
                <w:szCs w:val="22"/>
              </w:rPr>
            </w:pPr>
            <w:r>
              <w:rPr>
                <w:rFonts w:ascii="Calibri" w:hAnsi="Calibri" w:cs="Calibri"/>
                <w:color w:val="000000"/>
                <w:sz w:val="22"/>
                <w:szCs w:val="22"/>
              </w:rPr>
              <w:t>vRA Cloud</w:t>
            </w:r>
          </w:p>
        </w:tc>
        <w:tc>
          <w:tcPr>
            <w:tcW w:w="5670" w:type="dxa"/>
            <w:vAlign w:val="center"/>
          </w:tcPr>
          <w:p w14:paraId="47EDDD2C" w14:textId="14CC5174" w:rsidR="00F11280" w:rsidRDefault="00F11280" w:rsidP="00F11280">
            <w:pPr>
              <w:rPr>
                <w:rFonts w:ascii="Calibri" w:hAnsi="Calibri" w:cs="Calibri"/>
                <w:color w:val="000000"/>
                <w:sz w:val="22"/>
                <w:szCs w:val="22"/>
              </w:rPr>
            </w:pPr>
            <w:r>
              <w:rPr>
                <w:rFonts w:ascii="Calibri" w:hAnsi="Calibri" w:cs="Calibri"/>
                <w:color w:val="000000"/>
                <w:sz w:val="22"/>
                <w:szCs w:val="22"/>
              </w:rPr>
              <w:t>Check OS templates are imported in vCenter (CMP Cluster)</w:t>
            </w:r>
          </w:p>
        </w:tc>
      </w:tr>
      <w:tr w:rsidR="00F11280" w:rsidRPr="003D040E" w14:paraId="6739C0D5" w14:textId="77777777" w:rsidTr="005F5E24">
        <w:trPr>
          <w:trHeight w:val="188"/>
        </w:trPr>
        <w:tc>
          <w:tcPr>
            <w:tcW w:w="985" w:type="dxa"/>
            <w:vAlign w:val="center"/>
          </w:tcPr>
          <w:p w14:paraId="14855D30" w14:textId="335CBC1F" w:rsidR="00F11280" w:rsidRDefault="00F11280" w:rsidP="00F11280">
            <w:pPr>
              <w:rPr>
                <w:rFonts w:ascii="Calibri" w:hAnsi="Calibri" w:cs="Calibri"/>
                <w:color w:val="000000"/>
                <w:sz w:val="22"/>
                <w:szCs w:val="22"/>
              </w:rPr>
            </w:pPr>
            <w:r>
              <w:rPr>
                <w:rFonts w:ascii="Calibri" w:hAnsi="Calibri" w:cs="Calibri"/>
                <w:color w:val="000000"/>
                <w:sz w:val="22"/>
                <w:szCs w:val="22"/>
              </w:rPr>
              <w:t>Test 52</w:t>
            </w:r>
          </w:p>
        </w:tc>
        <w:tc>
          <w:tcPr>
            <w:tcW w:w="2409" w:type="dxa"/>
            <w:vAlign w:val="center"/>
          </w:tcPr>
          <w:p w14:paraId="5B54AE70" w14:textId="0AE3D0FC" w:rsidR="00F11280" w:rsidRDefault="00F11280" w:rsidP="00F11280">
            <w:pPr>
              <w:rPr>
                <w:rFonts w:ascii="Calibri" w:hAnsi="Calibri" w:cs="Calibri"/>
                <w:color w:val="000000"/>
                <w:sz w:val="22"/>
                <w:szCs w:val="22"/>
              </w:rPr>
            </w:pPr>
            <w:r>
              <w:rPr>
                <w:rFonts w:ascii="Calibri" w:hAnsi="Calibri" w:cs="Calibri"/>
                <w:color w:val="000000"/>
                <w:sz w:val="22"/>
                <w:szCs w:val="22"/>
              </w:rPr>
              <w:t>vRA Cloud</w:t>
            </w:r>
          </w:p>
        </w:tc>
        <w:tc>
          <w:tcPr>
            <w:tcW w:w="5670" w:type="dxa"/>
            <w:vAlign w:val="center"/>
          </w:tcPr>
          <w:p w14:paraId="5AB4DAC6" w14:textId="60D4FB08" w:rsidR="00F11280" w:rsidRDefault="00F11280" w:rsidP="00F11280">
            <w:pPr>
              <w:rPr>
                <w:rFonts w:ascii="Calibri" w:hAnsi="Calibri" w:cs="Calibri"/>
                <w:color w:val="000000"/>
                <w:sz w:val="22"/>
                <w:szCs w:val="22"/>
              </w:rPr>
            </w:pPr>
            <w:r>
              <w:rPr>
                <w:rFonts w:ascii="Calibri" w:hAnsi="Calibri" w:cs="Calibri"/>
                <w:color w:val="000000"/>
                <w:sz w:val="22"/>
                <w:szCs w:val="22"/>
              </w:rPr>
              <w:t>Check vRA Cloud configuration (project, cloud zone, cloud account, cloud proxy, storage profiles, network profiles, flavour mappings, image mapping, blueprints)</w:t>
            </w:r>
          </w:p>
        </w:tc>
      </w:tr>
      <w:tr w:rsidR="00F11280" w:rsidRPr="003D040E" w14:paraId="4CE01F4C" w14:textId="77777777" w:rsidTr="005F5E24">
        <w:trPr>
          <w:trHeight w:val="188"/>
        </w:trPr>
        <w:tc>
          <w:tcPr>
            <w:tcW w:w="985" w:type="dxa"/>
            <w:vAlign w:val="center"/>
          </w:tcPr>
          <w:p w14:paraId="7CD73609" w14:textId="07A9B899" w:rsidR="00F11280" w:rsidRDefault="00F11280" w:rsidP="00F11280">
            <w:pPr>
              <w:rPr>
                <w:rFonts w:ascii="Calibri" w:hAnsi="Calibri" w:cs="Calibri"/>
                <w:color w:val="000000"/>
                <w:sz w:val="22"/>
                <w:szCs w:val="22"/>
              </w:rPr>
            </w:pPr>
            <w:r>
              <w:rPr>
                <w:rFonts w:ascii="Calibri" w:hAnsi="Calibri" w:cs="Calibri"/>
                <w:color w:val="000000"/>
                <w:sz w:val="22"/>
                <w:szCs w:val="22"/>
              </w:rPr>
              <w:t>Test 53</w:t>
            </w:r>
          </w:p>
        </w:tc>
        <w:tc>
          <w:tcPr>
            <w:tcW w:w="2409" w:type="dxa"/>
            <w:vAlign w:val="center"/>
          </w:tcPr>
          <w:p w14:paraId="67410149" w14:textId="12BE5015" w:rsidR="00F11280" w:rsidRDefault="00F11280" w:rsidP="00F11280">
            <w:pPr>
              <w:rPr>
                <w:rFonts w:ascii="Calibri" w:hAnsi="Calibri" w:cs="Calibri"/>
                <w:color w:val="000000"/>
                <w:sz w:val="22"/>
                <w:szCs w:val="22"/>
              </w:rPr>
            </w:pPr>
            <w:r>
              <w:rPr>
                <w:rFonts w:ascii="Calibri" w:hAnsi="Calibri" w:cs="Calibri"/>
                <w:color w:val="000000"/>
                <w:sz w:val="22"/>
                <w:szCs w:val="22"/>
              </w:rPr>
              <w:t>vRA Cloud</w:t>
            </w:r>
          </w:p>
        </w:tc>
        <w:tc>
          <w:tcPr>
            <w:tcW w:w="5670" w:type="dxa"/>
            <w:vAlign w:val="center"/>
          </w:tcPr>
          <w:p w14:paraId="43DB3DD6" w14:textId="667C8953" w:rsidR="00F11280" w:rsidRDefault="00F11280" w:rsidP="00F11280">
            <w:pPr>
              <w:rPr>
                <w:rFonts w:ascii="Calibri" w:hAnsi="Calibri" w:cs="Calibri"/>
                <w:color w:val="000000"/>
                <w:sz w:val="22"/>
                <w:szCs w:val="22"/>
              </w:rPr>
            </w:pPr>
            <w:r w:rsidRPr="005F5E24">
              <w:rPr>
                <w:rFonts w:ascii="Calibri" w:hAnsi="Calibri" w:cs="Calibri"/>
                <w:color w:val="000000"/>
                <w:sz w:val="22"/>
                <w:szCs w:val="22"/>
              </w:rPr>
              <w:t>API call verification in CAS (Code Stream) - Create VM</w:t>
            </w:r>
          </w:p>
        </w:tc>
      </w:tr>
      <w:tr w:rsidR="00F11280" w:rsidRPr="003D040E" w14:paraId="3F0D797B" w14:textId="77777777" w:rsidTr="00C869D3">
        <w:trPr>
          <w:trHeight w:val="188"/>
        </w:trPr>
        <w:tc>
          <w:tcPr>
            <w:tcW w:w="985" w:type="dxa"/>
            <w:vAlign w:val="center"/>
          </w:tcPr>
          <w:p w14:paraId="482DE732" w14:textId="151B7610" w:rsidR="00F11280" w:rsidRDefault="00F11280" w:rsidP="00F11280">
            <w:pPr>
              <w:rPr>
                <w:rFonts w:ascii="Calibri" w:hAnsi="Calibri" w:cs="Calibri"/>
                <w:color w:val="000000"/>
                <w:sz w:val="22"/>
                <w:szCs w:val="22"/>
              </w:rPr>
            </w:pPr>
            <w:r>
              <w:rPr>
                <w:rFonts w:ascii="Calibri" w:hAnsi="Calibri" w:cs="Calibri"/>
                <w:color w:val="000000"/>
                <w:sz w:val="22"/>
                <w:szCs w:val="22"/>
              </w:rPr>
              <w:t>Test 54</w:t>
            </w:r>
          </w:p>
        </w:tc>
        <w:tc>
          <w:tcPr>
            <w:tcW w:w="2409" w:type="dxa"/>
          </w:tcPr>
          <w:p w14:paraId="240B36CB" w14:textId="448CADA6" w:rsidR="00F11280" w:rsidRDefault="00F11280" w:rsidP="00F11280">
            <w:pPr>
              <w:rPr>
                <w:rFonts w:ascii="Calibri" w:hAnsi="Calibri" w:cs="Calibri"/>
                <w:color w:val="000000"/>
                <w:sz w:val="22"/>
                <w:szCs w:val="22"/>
              </w:rPr>
            </w:pPr>
            <w:r w:rsidRPr="00110E5C">
              <w:rPr>
                <w:rFonts w:ascii="Calibri" w:hAnsi="Calibri" w:cs="Calibri"/>
                <w:color w:val="000000"/>
                <w:sz w:val="22"/>
                <w:szCs w:val="22"/>
              </w:rPr>
              <w:t>vRA Cloud</w:t>
            </w:r>
          </w:p>
        </w:tc>
        <w:tc>
          <w:tcPr>
            <w:tcW w:w="5670" w:type="dxa"/>
            <w:vAlign w:val="center"/>
          </w:tcPr>
          <w:p w14:paraId="5D41C41D" w14:textId="55C2046A" w:rsidR="00F11280" w:rsidRPr="006D0DDD" w:rsidRDefault="00F11280" w:rsidP="00F11280">
            <w:pPr>
              <w:rPr>
                <w:rFonts w:ascii="Calibri" w:hAnsi="Calibri" w:cs="Calibri"/>
                <w:color w:val="000000"/>
                <w:sz w:val="22"/>
                <w:szCs w:val="22"/>
              </w:rPr>
            </w:pPr>
            <w:r w:rsidRPr="005F5E24">
              <w:rPr>
                <w:rFonts w:ascii="Calibri" w:hAnsi="Calibri" w:cs="Calibri"/>
                <w:color w:val="000000"/>
                <w:sz w:val="22"/>
                <w:szCs w:val="22"/>
              </w:rPr>
              <w:t>API call verification in CAS (Code Stream) - Power Operations</w:t>
            </w:r>
          </w:p>
        </w:tc>
      </w:tr>
      <w:tr w:rsidR="00F11280" w:rsidRPr="003D040E" w14:paraId="156E83CD" w14:textId="77777777" w:rsidTr="00C869D3">
        <w:trPr>
          <w:trHeight w:val="188"/>
        </w:trPr>
        <w:tc>
          <w:tcPr>
            <w:tcW w:w="985" w:type="dxa"/>
            <w:vAlign w:val="center"/>
          </w:tcPr>
          <w:p w14:paraId="4392A033" w14:textId="598D0B4B" w:rsidR="00F11280" w:rsidRDefault="00F11280" w:rsidP="00F11280">
            <w:pPr>
              <w:rPr>
                <w:rFonts w:ascii="Calibri" w:hAnsi="Calibri" w:cs="Calibri"/>
                <w:color w:val="000000"/>
                <w:sz w:val="22"/>
                <w:szCs w:val="22"/>
              </w:rPr>
            </w:pPr>
            <w:r>
              <w:rPr>
                <w:rFonts w:ascii="Calibri" w:hAnsi="Calibri" w:cs="Calibri"/>
                <w:color w:val="000000"/>
                <w:sz w:val="22"/>
                <w:szCs w:val="22"/>
              </w:rPr>
              <w:t>Test 55</w:t>
            </w:r>
          </w:p>
        </w:tc>
        <w:tc>
          <w:tcPr>
            <w:tcW w:w="2409" w:type="dxa"/>
          </w:tcPr>
          <w:p w14:paraId="6B1896CC" w14:textId="63EE87E7" w:rsidR="00F11280" w:rsidRDefault="00F11280" w:rsidP="00F11280">
            <w:pPr>
              <w:rPr>
                <w:rFonts w:ascii="Calibri" w:hAnsi="Calibri" w:cs="Calibri"/>
                <w:color w:val="000000"/>
                <w:sz w:val="22"/>
                <w:szCs w:val="22"/>
              </w:rPr>
            </w:pPr>
            <w:r w:rsidRPr="00110E5C">
              <w:rPr>
                <w:rFonts w:ascii="Calibri" w:hAnsi="Calibri" w:cs="Calibri"/>
                <w:color w:val="000000"/>
                <w:sz w:val="22"/>
                <w:szCs w:val="22"/>
              </w:rPr>
              <w:t>vRA Cloud</w:t>
            </w:r>
          </w:p>
        </w:tc>
        <w:tc>
          <w:tcPr>
            <w:tcW w:w="5670" w:type="dxa"/>
            <w:vAlign w:val="center"/>
          </w:tcPr>
          <w:p w14:paraId="295DFAE2" w14:textId="1533046B" w:rsidR="00F11280" w:rsidRPr="006D0DDD" w:rsidRDefault="00F11280" w:rsidP="00F11280">
            <w:pPr>
              <w:rPr>
                <w:rFonts w:ascii="Calibri" w:hAnsi="Calibri" w:cs="Calibri"/>
                <w:color w:val="000000"/>
                <w:sz w:val="22"/>
                <w:szCs w:val="22"/>
              </w:rPr>
            </w:pPr>
            <w:r w:rsidRPr="005F5E24">
              <w:rPr>
                <w:rFonts w:ascii="Calibri" w:hAnsi="Calibri" w:cs="Calibri"/>
                <w:color w:val="000000"/>
                <w:sz w:val="22"/>
                <w:szCs w:val="22"/>
              </w:rPr>
              <w:t>API call verification in CAS (Code Stream) - Snapshot Operations</w:t>
            </w:r>
          </w:p>
        </w:tc>
      </w:tr>
      <w:tr w:rsidR="00F11280" w:rsidRPr="003D040E" w14:paraId="0985630E" w14:textId="77777777" w:rsidTr="00C869D3">
        <w:trPr>
          <w:trHeight w:val="188"/>
        </w:trPr>
        <w:tc>
          <w:tcPr>
            <w:tcW w:w="985" w:type="dxa"/>
            <w:vAlign w:val="center"/>
          </w:tcPr>
          <w:p w14:paraId="53F674D9" w14:textId="12F72107" w:rsidR="00F11280" w:rsidRDefault="00F11280" w:rsidP="00F11280">
            <w:pPr>
              <w:rPr>
                <w:rFonts w:ascii="Calibri" w:hAnsi="Calibri" w:cs="Calibri"/>
                <w:color w:val="000000"/>
                <w:sz w:val="22"/>
                <w:szCs w:val="22"/>
              </w:rPr>
            </w:pPr>
            <w:r>
              <w:rPr>
                <w:rFonts w:ascii="Calibri" w:hAnsi="Calibri" w:cs="Calibri"/>
                <w:color w:val="000000"/>
                <w:sz w:val="22"/>
                <w:szCs w:val="22"/>
              </w:rPr>
              <w:t>Test 56</w:t>
            </w:r>
          </w:p>
        </w:tc>
        <w:tc>
          <w:tcPr>
            <w:tcW w:w="2409" w:type="dxa"/>
          </w:tcPr>
          <w:p w14:paraId="30ED8CDD" w14:textId="50E09783" w:rsidR="00F11280" w:rsidRDefault="00F11280" w:rsidP="00F11280">
            <w:pPr>
              <w:rPr>
                <w:rFonts w:ascii="Calibri" w:hAnsi="Calibri" w:cs="Calibri"/>
                <w:color w:val="000000"/>
                <w:sz w:val="22"/>
                <w:szCs w:val="22"/>
              </w:rPr>
            </w:pPr>
            <w:r w:rsidRPr="00110E5C">
              <w:rPr>
                <w:rFonts w:ascii="Calibri" w:hAnsi="Calibri" w:cs="Calibri"/>
                <w:color w:val="000000"/>
                <w:sz w:val="22"/>
                <w:szCs w:val="22"/>
              </w:rPr>
              <w:t>vRA Cloud</w:t>
            </w:r>
          </w:p>
        </w:tc>
        <w:tc>
          <w:tcPr>
            <w:tcW w:w="5670" w:type="dxa"/>
            <w:vAlign w:val="center"/>
          </w:tcPr>
          <w:p w14:paraId="2441C092" w14:textId="56644B8C" w:rsidR="00F11280" w:rsidRPr="006D0DDD" w:rsidRDefault="00F11280" w:rsidP="00F11280">
            <w:pPr>
              <w:rPr>
                <w:rFonts w:ascii="Calibri" w:hAnsi="Calibri" w:cs="Calibri"/>
                <w:color w:val="000000"/>
                <w:sz w:val="22"/>
                <w:szCs w:val="22"/>
              </w:rPr>
            </w:pPr>
            <w:r w:rsidRPr="005F5E24">
              <w:rPr>
                <w:rFonts w:ascii="Calibri" w:hAnsi="Calibri" w:cs="Calibri"/>
                <w:color w:val="000000"/>
                <w:sz w:val="22"/>
                <w:szCs w:val="22"/>
              </w:rPr>
              <w:t>API call verification in CAS (Code Stream) - Disk Operations</w:t>
            </w:r>
          </w:p>
        </w:tc>
      </w:tr>
      <w:tr w:rsidR="00F11280" w:rsidRPr="003D040E" w14:paraId="55AFE7AD" w14:textId="77777777" w:rsidTr="00C869D3">
        <w:trPr>
          <w:trHeight w:val="188"/>
        </w:trPr>
        <w:tc>
          <w:tcPr>
            <w:tcW w:w="985" w:type="dxa"/>
            <w:vAlign w:val="center"/>
          </w:tcPr>
          <w:p w14:paraId="1ECE0104" w14:textId="2DBAC8C9" w:rsidR="00F11280" w:rsidRDefault="00F11280" w:rsidP="00F11280">
            <w:pPr>
              <w:rPr>
                <w:rFonts w:ascii="Calibri" w:hAnsi="Calibri" w:cs="Calibri"/>
                <w:color w:val="000000"/>
                <w:sz w:val="22"/>
                <w:szCs w:val="22"/>
              </w:rPr>
            </w:pPr>
            <w:r>
              <w:rPr>
                <w:rFonts w:ascii="Calibri" w:hAnsi="Calibri" w:cs="Calibri"/>
                <w:color w:val="000000"/>
                <w:sz w:val="22"/>
                <w:szCs w:val="22"/>
              </w:rPr>
              <w:t>Test 57</w:t>
            </w:r>
          </w:p>
        </w:tc>
        <w:tc>
          <w:tcPr>
            <w:tcW w:w="2409" w:type="dxa"/>
          </w:tcPr>
          <w:p w14:paraId="6009C354" w14:textId="53215A53" w:rsidR="00F11280" w:rsidRDefault="00F11280" w:rsidP="00F11280">
            <w:pPr>
              <w:rPr>
                <w:rFonts w:ascii="Calibri" w:hAnsi="Calibri" w:cs="Calibri"/>
                <w:color w:val="000000"/>
                <w:sz w:val="22"/>
                <w:szCs w:val="22"/>
              </w:rPr>
            </w:pPr>
            <w:r w:rsidRPr="00110E5C">
              <w:rPr>
                <w:rFonts w:ascii="Calibri" w:hAnsi="Calibri" w:cs="Calibri"/>
                <w:color w:val="000000"/>
                <w:sz w:val="22"/>
                <w:szCs w:val="22"/>
              </w:rPr>
              <w:t>vRA Cloud</w:t>
            </w:r>
          </w:p>
        </w:tc>
        <w:tc>
          <w:tcPr>
            <w:tcW w:w="5670" w:type="dxa"/>
            <w:vAlign w:val="center"/>
          </w:tcPr>
          <w:p w14:paraId="7197554A" w14:textId="657B4AAE" w:rsidR="00F11280" w:rsidRPr="006D0DDD" w:rsidRDefault="00F11280" w:rsidP="00F11280">
            <w:pPr>
              <w:rPr>
                <w:rFonts w:ascii="Calibri" w:hAnsi="Calibri" w:cs="Calibri"/>
                <w:color w:val="000000"/>
                <w:sz w:val="22"/>
                <w:szCs w:val="22"/>
              </w:rPr>
            </w:pPr>
            <w:r w:rsidRPr="005D32F4">
              <w:rPr>
                <w:rFonts w:ascii="Calibri" w:hAnsi="Calibri" w:cs="Calibri"/>
                <w:color w:val="000000"/>
                <w:sz w:val="22"/>
                <w:szCs w:val="22"/>
              </w:rPr>
              <w:t>API call verification in CAS (Code Stream) - Resize VM</w:t>
            </w:r>
          </w:p>
        </w:tc>
      </w:tr>
      <w:tr w:rsidR="00F11280" w:rsidRPr="003D040E" w14:paraId="34AFD668" w14:textId="77777777" w:rsidTr="00466829">
        <w:trPr>
          <w:trHeight w:val="188"/>
        </w:trPr>
        <w:tc>
          <w:tcPr>
            <w:tcW w:w="985" w:type="dxa"/>
          </w:tcPr>
          <w:p w14:paraId="4297980A" w14:textId="71B5862E" w:rsidR="00F11280" w:rsidRDefault="00F11280" w:rsidP="00F11280">
            <w:pPr>
              <w:rPr>
                <w:rFonts w:ascii="Calibri" w:hAnsi="Calibri" w:cs="Calibri"/>
                <w:color w:val="000000"/>
                <w:sz w:val="22"/>
                <w:szCs w:val="22"/>
              </w:rPr>
            </w:pPr>
            <w:r w:rsidRPr="00776684">
              <w:rPr>
                <w:rFonts w:ascii="Calibri" w:hAnsi="Calibri" w:cs="Calibri"/>
                <w:color w:val="000000"/>
                <w:sz w:val="22"/>
                <w:szCs w:val="22"/>
              </w:rPr>
              <w:t>Test 5</w:t>
            </w:r>
            <w:r>
              <w:rPr>
                <w:rFonts w:ascii="Calibri" w:hAnsi="Calibri" w:cs="Calibri"/>
                <w:color w:val="000000"/>
                <w:sz w:val="22"/>
                <w:szCs w:val="22"/>
              </w:rPr>
              <w:t>8</w:t>
            </w:r>
          </w:p>
        </w:tc>
        <w:tc>
          <w:tcPr>
            <w:tcW w:w="2409" w:type="dxa"/>
          </w:tcPr>
          <w:p w14:paraId="4CB08BA1" w14:textId="419304E8" w:rsidR="00F11280" w:rsidRDefault="00F11280" w:rsidP="00F11280">
            <w:pPr>
              <w:rPr>
                <w:rFonts w:ascii="Calibri" w:hAnsi="Calibri" w:cs="Calibri"/>
                <w:color w:val="000000"/>
                <w:sz w:val="22"/>
                <w:szCs w:val="22"/>
              </w:rPr>
            </w:pPr>
            <w:r w:rsidRPr="00110E5C">
              <w:rPr>
                <w:rFonts w:ascii="Calibri" w:hAnsi="Calibri" w:cs="Calibri"/>
                <w:color w:val="000000"/>
                <w:sz w:val="22"/>
                <w:szCs w:val="22"/>
              </w:rPr>
              <w:t>vRA Cloud</w:t>
            </w:r>
          </w:p>
        </w:tc>
        <w:tc>
          <w:tcPr>
            <w:tcW w:w="5670" w:type="dxa"/>
            <w:vAlign w:val="center"/>
          </w:tcPr>
          <w:p w14:paraId="2BE96AB8" w14:textId="4F1A7E0A" w:rsidR="00F11280" w:rsidRPr="006D0DDD" w:rsidRDefault="00F11280" w:rsidP="00F11280">
            <w:pPr>
              <w:rPr>
                <w:rFonts w:ascii="Calibri" w:hAnsi="Calibri" w:cs="Calibri"/>
                <w:color w:val="000000"/>
                <w:sz w:val="22"/>
                <w:szCs w:val="22"/>
              </w:rPr>
            </w:pPr>
            <w:r w:rsidRPr="005D32F4">
              <w:rPr>
                <w:rFonts w:ascii="Calibri" w:hAnsi="Calibri" w:cs="Calibri"/>
                <w:color w:val="000000"/>
                <w:sz w:val="22"/>
                <w:szCs w:val="22"/>
              </w:rPr>
              <w:t>API call verification in CAS (Code Stream) - Delete VM</w:t>
            </w:r>
          </w:p>
        </w:tc>
      </w:tr>
      <w:tr w:rsidR="00F11280" w:rsidRPr="00776684" w14:paraId="462F5A87" w14:textId="77777777" w:rsidTr="00F11280">
        <w:trPr>
          <w:trHeight w:val="315"/>
        </w:trPr>
        <w:tc>
          <w:tcPr>
            <w:tcW w:w="985" w:type="dxa"/>
          </w:tcPr>
          <w:p w14:paraId="1EAE9429" w14:textId="5BE997A2" w:rsidR="00F11280" w:rsidRPr="00776684" w:rsidRDefault="00F11280" w:rsidP="00F11280">
            <w:pPr>
              <w:rPr>
                <w:rFonts w:ascii="Calibri" w:hAnsi="Calibri" w:cs="Calibri"/>
                <w:color w:val="000000"/>
                <w:sz w:val="22"/>
                <w:szCs w:val="22"/>
              </w:rPr>
            </w:pPr>
            <w:r w:rsidRPr="00776684">
              <w:rPr>
                <w:rFonts w:ascii="Calibri" w:hAnsi="Calibri" w:cs="Calibri"/>
                <w:color w:val="000000"/>
                <w:sz w:val="22"/>
                <w:szCs w:val="22"/>
              </w:rPr>
              <w:t>Test 5</w:t>
            </w:r>
            <w:r>
              <w:rPr>
                <w:rFonts w:ascii="Calibri" w:hAnsi="Calibri" w:cs="Calibri"/>
                <w:color w:val="000000"/>
                <w:sz w:val="22"/>
                <w:szCs w:val="22"/>
              </w:rPr>
              <w:t>9</w:t>
            </w:r>
          </w:p>
        </w:tc>
        <w:tc>
          <w:tcPr>
            <w:tcW w:w="2409" w:type="dxa"/>
            <w:hideMark/>
          </w:tcPr>
          <w:p w14:paraId="2A769F12" w14:textId="77777777" w:rsidR="00F11280" w:rsidRPr="00776684" w:rsidRDefault="00F11280" w:rsidP="00F11280">
            <w:pPr>
              <w:rPr>
                <w:rFonts w:ascii="Calibri" w:hAnsi="Calibri" w:cs="Calibri"/>
                <w:color w:val="000000"/>
                <w:sz w:val="22"/>
                <w:szCs w:val="22"/>
              </w:rPr>
            </w:pPr>
            <w:r w:rsidRPr="00776684">
              <w:rPr>
                <w:rFonts w:ascii="Calibri" w:hAnsi="Calibri" w:cs="Calibri"/>
                <w:color w:val="000000"/>
                <w:sz w:val="22"/>
                <w:szCs w:val="22"/>
              </w:rPr>
              <w:t>vRA Cloud</w:t>
            </w:r>
          </w:p>
        </w:tc>
        <w:tc>
          <w:tcPr>
            <w:tcW w:w="5670" w:type="dxa"/>
            <w:hideMark/>
          </w:tcPr>
          <w:p w14:paraId="23C13588" w14:textId="5CA374CB" w:rsidR="00F11280" w:rsidRPr="00776684" w:rsidRDefault="00FC45D3" w:rsidP="00F11280">
            <w:pPr>
              <w:rPr>
                <w:rFonts w:ascii="Calibri" w:hAnsi="Calibri" w:cs="Calibri"/>
                <w:color w:val="000000"/>
                <w:sz w:val="22"/>
                <w:szCs w:val="22"/>
              </w:rPr>
            </w:pPr>
            <w:r w:rsidRPr="00FC45D3">
              <w:rPr>
                <w:rFonts w:ascii="Calibri" w:hAnsi="Calibri" w:cs="Calibri"/>
                <w:color w:val="000000"/>
                <w:sz w:val="22"/>
                <w:szCs w:val="22"/>
              </w:rPr>
              <w:t>Create VM manually CAS (Cloud Assembly)</w:t>
            </w:r>
          </w:p>
        </w:tc>
      </w:tr>
      <w:tr w:rsidR="00F11280" w:rsidRPr="00776684" w14:paraId="70BB8315" w14:textId="77777777" w:rsidTr="00F11280">
        <w:trPr>
          <w:trHeight w:val="315"/>
        </w:trPr>
        <w:tc>
          <w:tcPr>
            <w:tcW w:w="985" w:type="dxa"/>
          </w:tcPr>
          <w:p w14:paraId="21B0C8C2" w14:textId="2B6B04AF" w:rsidR="00F11280" w:rsidRPr="00776684" w:rsidRDefault="00F11280" w:rsidP="00F11280">
            <w:pPr>
              <w:rPr>
                <w:rFonts w:ascii="Calibri" w:hAnsi="Calibri" w:cs="Calibri"/>
                <w:color w:val="000000"/>
                <w:sz w:val="22"/>
                <w:szCs w:val="22"/>
              </w:rPr>
            </w:pPr>
            <w:r w:rsidRPr="00776684">
              <w:rPr>
                <w:rFonts w:ascii="Calibri" w:hAnsi="Calibri" w:cs="Calibri"/>
                <w:color w:val="000000"/>
                <w:sz w:val="22"/>
                <w:szCs w:val="22"/>
              </w:rPr>
              <w:t xml:space="preserve">Test </w:t>
            </w:r>
            <w:r>
              <w:rPr>
                <w:rFonts w:ascii="Calibri" w:hAnsi="Calibri" w:cs="Calibri"/>
                <w:color w:val="000000"/>
                <w:sz w:val="22"/>
                <w:szCs w:val="22"/>
              </w:rPr>
              <w:t>60</w:t>
            </w:r>
          </w:p>
        </w:tc>
        <w:tc>
          <w:tcPr>
            <w:tcW w:w="2409" w:type="dxa"/>
            <w:hideMark/>
          </w:tcPr>
          <w:p w14:paraId="16127A8B" w14:textId="77777777" w:rsidR="00F11280" w:rsidRPr="00776684" w:rsidRDefault="00F11280" w:rsidP="00F11280">
            <w:pPr>
              <w:rPr>
                <w:rFonts w:ascii="Calibri" w:hAnsi="Calibri" w:cs="Calibri"/>
                <w:color w:val="000000"/>
                <w:sz w:val="22"/>
                <w:szCs w:val="22"/>
              </w:rPr>
            </w:pPr>
            <w:r w:rsidRPr="00776684">
              <w:rPr>
                <w:rFonts w:ascii="Calibri" w:hAnsi="Calibri" w:cs="Calibri"/>
                <w:color w:val="000000"/>
                <w:sz w:val="22"/>
                <w:szCs w:val="22"/>
              </w:rPr>
              <w:t>CEB</w:t>
            </w:r>
          </w:p>
        </w:tc>
        <w:tc>
          <w:tcPr>
            <w:tcW w:w="5670" w:type="dxa"/>
            <w:hideMark/>
          </w:tcPr>
          <w:p w14:paraId="5DF3E596" w14:textId="2D23A09E" w:rsidR="00F11280" w:rsidRPr="00776684" w:rsidRDefault="00F11280" w:rsidP="00F11280">
            <w:pPr>
              <w:rPr>
                <w:rFonts w:ascii="Calibri" w:hAnsi="Calibri" w:cs="Calibri"/>
                <w:color w:val="000000"/>
                <w:sz w:val="22"/>
                <w:szCs w:val="22"/>
              </w:rPr>
            </w:pPr>
            <w:r w:rsidRPr="00AA116C">
              <w:rPr>
                <w:rFonts w:ascii="Calibri" w:hAnsi="Calibri" w:cs="Calibri"/>
                <w:color w:val="000000"/>
                <w:sz w:val="22"/>
                <w:szCs w:val="22"/>
              </w:rPr>
              <w:t>Check backup integration (DHC side)</w:t>
            </w:r>
          </w:p>
        </w:tc>
      </w:tr>
      <w:tr w:rsidR="00537573" w:rsidRPr="00776684" w14:paraId="22581F07" w14:textId="77777777" w:rsidTr="003330BB">
        <w:trPr>
          <w:trHeight w:val="315"/>
        </w:trPr>
        <w:tc>
          <w:tcPr>
            <w:tcW w:w="985" w:type="dxa"/>
            <w:vAlign w:val="center"/>
          </w:tcPr>
          <w:p w14:paraId="64A0A36E" w14:textId="3AA886BD" w:rsidR="00537573" w:rsidRPr="00776684" w:rsidRDefault="00537573" w:rsidP="00537573">
            <w:pPr>
              <w:rPr>
                <w:rFonts w:ascii="Calibri" w:hAnsi="Calibri" w:cs="Calibri"/>
                <w:color w:val="000000"/>
                <w:sz w:val="22"/>
                <w:szCs w:val="22"/>
              </w:rPr>
            </w:pPr>
            <w:r>
              <w:rPr>
                <w:rFonts w:ascii="Calibri" w:hAnsi="Calibri" w:cs="Calibri"/>
                <w:color w:val="000000"/>
                <w:sz w:val="22"/>
                <w:szCs w:val="22"/>
              </w:rPr>
              <w:t>Test 61</w:t>
            </w:r>
          </w:p>
        </w:tc>
        <w:tc>
          <w:tcPr>
            <w:tcW w:w="2409" w:type="dxa"/>
            <w:hideMark/>
          </w:tcPr>
          <w:p w14:paraId="01AA94E5" w14:textId="77777777" w:rsidR="00537573" w:rsidRPr="00776684" w:rsidRDefault="00537573" w:rsidP="00537573">
            <w:pPr>
              <w:rPr>
                <w:rFonts w:ascii="Calibri" w:hAnsi="Calibri" w:cs="Calibri"/>
                <w:color w:val="000000"/>
                <w:sz w:val="22"/>
                <w:szCs w:val="22"/>
              </w:rPr>
            </w:pPr>
            <w:r w:rsidRPr="00776684">
              <w:rPr>
                <w:rFonts w:ascii="Calibri" w:hAnsi="Calibri" w:cs="Calibri"/>
                <w:color w:val="000000"/>
                <w:sz w:val="22"/>
                <w:szCs w:val="22"/>
              </w:rPr>
              <w:t>CEB</w:t>
            </w:r>
          </w:p>
        </w:tc>
        <w:tc>
          <w:tcPr>
            <w:tcW w:w="5670" w:type="dxa"/>
            <w:hideMark/>
          </w:tcPr>
          <w:p w14:paraId="081ED82E" w14:textId="14880286" w:rsidR="00537573" w:rsidRPr="00776684" w:rsidRDefault="00537573" w:rsidP="00537573">
            <w:pPr>
              <w:rPr>
                <w:rFonts w:ascii="Calibri" w:hAnsi="Calibri" w:cs="Calibri"/>
                <w:color w:val="000000"/>
                <w:sz w:val="22"/>
                <w:szCs w:val="22"/>
              </w:rPr>
            </w:pPr>
            <w:r w:rsidRPr="00AA116C">
              <w:rPr>
                <w:rFonts w:ascii="Calibri" w:hAnsi="Calibri" w:cs="Calibri"/>
                <w:color w:val="000000"/>
                <w:sz w:val="22"/>
                <w:szCs w:val="22"/>
              </w:rPr>
              <w:t>Check backup integration (CEB side)</w:t>
            </w:r>
          </w:p>
        </w:tc>
      </w:tr>
      <w:tr w:rsidR="00537573" w:rsidRPr="00776684" w14:paraId="6EF68AB4" w14:textId="77777777" w:rsidTr="005F5E24">
        <w:trPr>
          <w:trHeight w:val="315"/>
        </w:trPr>
        <w:tc>
          <w:tcPr>
            <w:tcW w:w="985" w:type="dxa"/>
            <w:vAlign w:val="center"/>
          </w:tcPr>
          <w:p w14:paraId="30E8E0ED" w14:textId="32784C4B" w:rsidR="00537573" w:rsidRPr="00776684" w:rsidRDefault="00537573" w:rsidP="00537573">
            <w:pPr>
              <w:rPr>
                <w:rFonts w:ascii="Calibri" w:hAnsi="Calibri" w:cs="Calibri"/>
                <w:color w:val="000000"/>
                <w:sz w:val="22"/>
                <w:szCs w:val="22"/>
              </w:rPr>
            </w:pPr>
            <w:r>
              <w:rPr>
                <w:rFonts w:ascii="Calibri" w:hAnsi="Calibri" w:cs="Calibri"/>
                <w:color w:val="000000"/>
                <w:sz w:val="22"/>
                <w:szCs w:val="22"/>
              </w:rPr>
              <w:t>Test 62</w:t>
            </w:r>
          </w:p>
        </w:tc>
        <w:tc>
          <w:tcPr>
            <w:tcW w:w="2409" w:type="dxa"/>
            <w:vAlign w:val="center"/>
          </w:tcPr>
          <w:p w14:paraId="7109B58B" w14:textId="770EC0A1" w:rsidR="00537573" w:rsidRPr="00776684" w:rsidRDefault="00537573" w:rsidP="00537573">
            <w:pPr>
              <w:rPr>
                <w:rFonts w:ascii="Calibri" w:hAnsi="Calibri" w:cs="Calibri"/>
                <w:color w:val="000000"/>
                <w:sz w:val="22"/>
                <w:szCs w:val="22"/>
              </w:rPr>
            </w:pPr>
            <w:r>
              <w:rPr>
                <w:rFonts w:ascii="Calibri" w:hAnsi="Calibri" w:cs="Calibri"/>
                <w:color w:val="000000"/>
                <w:sz w:val="22"/>
                <w:szCs w:val="22"/>
              </w:rPr>
              <w:t>CEB</w:t>
            </w:r>
          </w:p>
        </w:tc>
        <w:tc>
          <w:tcPr>
            <w:tcW w:w="5670" w:type="dxa"/>
            <w:vAlign w:val="center"/>
          </w:tcPr>
          <w:p w14:paraId="1C868059" w14:textId="1AEA4961" w:rsidR="00537573" w:rsidRPr="00776684" w:rsidRDefault="00537573" w:rsidP="00537573">
            <w:pPr>
              <w:rPr>
                <w:rFonts w:ascii="Calibri" w:hAnsi="Calibri" w:cs="Calibri"/>
                <w:color w:val="000000"/>
                <w:sz w:val="22"/>
                <w:szCs w:val="22"/>
              </w:rPr>
            </w:pPr>
            <w:r w:rsidRPr="00537573">
              <w:rPr>
                <w:rFonts w:ascii="Calibri" w:hAnsi="Calibri" w:cs="Calibri"/>
                <w:color w:val="000000"/>
                <w:sz w:val="22"/>
                <w:szCs w:val="22"/>
              </w:rPr>
              <w:t>Verify test backup and restore (mgt VM)</w:t>
            </w:r>
          </w:p>
        </w:tc>
      </w:tr>
      <w:tr w:rsidR="00537573" w:rsidRPr="00776684" w14:paraId="0906DA69" w14:textId="77777777" w:rsidTr="005F5E24">
        <w:trPr>
          <w:trHeight w:val="315"/>
        </w:trPr>
        <w:tc>
          <w:tcPr>
            <w:tcW w:w="985" w:type="dxa"/>
            <w:hideMark/>
          </w:tcPr>
          <w:p w14:paraId="29AB1080" w14:textId="2B513E96" w:rsidR="00537573" w:rsidRPr="00776684" w:rsidRDefault="00537573" w:rsidP="00537573">
            <w:pPr>
              <w:rPr>
                <w:rFonts w:ascii="Calibri" w:hAnsi="Calibri" w:cs="Calibri"/>
                <w:color w:val="000000"/>
                <w:sz w:val="22"/>
                <w:szCs w:val="22"/>
              </w:rPr>
            </w:pPr>
            <w:r w:rsidRPr="00776684">
              <w:rPr>
                <w:rFonts w:ascii="Calibri" w:hAnsi="Calibri" w:cs="Calibri"/>
                <w:color w:val="000000"/>
                <w:sz w:val="22"/>
                <w:szCs w:val="22"/>
              </w:rPr>
              <w:t xml:space="preserve">Test </w:t>
            </w:r>
            <w:r>
              <w:rPr>
                <w:rFonts w:ascii="Calibri" w:hAnsi="Calibri" w:cs="Calibri"/>
                <w:color w:val="000000"/>
                <w:sz w:val="22"/>
                <w:szCs w:val="22"/>
              </w:rPr>
              <w:t>63</w:t>
            </w:r>
          </w:p>
        </w:tc>
        <w:tc>
          <w:tcPr>
            <w:tcW w:w="2409" w:type="dxa"/>
            <w:hideMark/>
          </w:tcPr>
          <w:p w14:paraId="22A4B53D" w14:textId="77777777" w:rsidR="00537573" w:rsidRPr="00776684" w:rsidRDefault="00537573" w:rsidP="00537573">
            <w:pPr>
              <w:rPr>
                <w:rFonts w:ascii="Calibri" w:hAnsi="Calibri" w:cs="Calibri"/>
                <w:color w:val="000000"/>
                <w:sz w:val="22"/>
                <w:szCs w:val="22"/>
              </w:rPr>
            </w:pPr>
            <w:r w:rsidRPr="00776684">
              <w:rPr>
                <w:rFonts w:ascii="Calibri" w:hAnsi="Calibri" w:cs="Calibri"/>
                <w:color w:val="000000"/>
                <w:sz w:val="22"/>
                <w:szCs w:val="22"/>
              </w:rPr>
              <w:t>CMP</w:t>
            </w:r>
          </w:p>
        </w:tc>
        <w:tc>
          <w:tcPr>
            <w:tcW w:w="5670" w:type="dxa"/>
            <w:hideMark/>
          </w:tcPr>
          <w:p w14:paraId="23C99FDE" w14:textId="45DEE134" w:rsidR="00537573" w:rsidRPr="00776684" w:rsidRDefault="00537573" w:rsidP="00537573">
            <w:pPr>
              <w:rPr>
                <w:rFonts w:ascii="Calibri" w:hAnsi="Calibri" w:cs="Calibri"/>
                <w:color w:val="000000"/>
                <w:sz w:val="22"/>
                <w:szCs w:val="22"/>
              </w:rPr>
            </w:pPr>
            <w:r w:rsidRPr="00776684">
              <w:rPr>
                <w:rFonts w:ascii="Calibri" w:hAnsi="Calibri" w:cs="Calibri"/>
                <w:color w:val="000000"/>
                <w:sz w:val="22"/>
                <w:szCs w:val="22"/>
              </w:rPr>
              <w:t>Check CMP integration</w:t>
            </w:r>
          </w:p>
        </w:tc>
      </w:tr>
      <w:tr w:rsidR="00537573" w:rsidRPr="00776684" w14:paraId="776DA050" w14:textId="77777777" w:rsidTr="005F5E24">
        <w:trPr>
          <w:trHeight w:val="315"/>
        </w:trPr>
        <w:tc>
          <w:tcPr>
            <w:tcW w:w="985" w:type="dxa"/>
            <w:hideMark/>
          </w:tcPr>
          <w:p w14:paraId="66F5A64D" w14:textId="749DA48F" w:rsidR="00537573" w:rsidRPr="00776684" w:rsidRDefault="00537573" w:rsidP="00537573">
            <w:pPr>
              <w:rPr>
                <w:rFonts w:ascii="Calibri" w:hAnsi="Calibri" w:cs="Calibri"/>
                <w:color w:val="000000"/>
                <w:sz w:val="22"/>
                <w:szCs w:val="22"/>
              </w:rPr>
            </w:pPr>
            <w:r w:rsidRPr="00776684">
              <w:rPr>
                <w:rFonts w:ascii="Calibri" w:hAnsi="Calibri" w:cs="Calibri"/>
                <w:color w:val="000000"/>
                <w:sz w:val="22"/>
                <w:szCs w:val="22"/>
              </w:rPr>
              <w:t xml:space="preserve">Test </w:t>
            </w:r>
            <w:r>
              <w:rPr>
                <w:rFonts w:ascii="Calibri" w:hAnsi="Calibri" w:cs="Calibri"/>
                <w:color w:val="000000"/>
                <w:sz w:val="22"/>
                <w:szCs w:val="22"/>
              </w:rPr>
              <w:t>64</w:t>
            </w:r>
          </w:p>
        </w:tc>
        <w:tc>
          <w:tcPr>
            <w:tcW w:w="2409" w:type="dxa"/>
            <w:hideMark/>
          </w:tcPr>
          <w:p w14:paraId="78F9CA59" w14:textId="77777777" w:rsidR="00537573" w:rsidRPr="00776684" w:rsidRDefault="00537573" w:rsidP="00537573">
            <w:pPr>
              <w:rPr>
                <w:rFonts w:ascii="Calibri" w:hAnsi="Calibri" w:cs="Calibri"/>
                <w:color w:val="000000"/>
                <w:sz w:val="22"/>
                <w:szCs w:val="22"/>
              </w:rPr>
            </w:pPr>
            <w:r w:rsidRPr="00776684">
              <w:rPr>
                <w:rFonts w:ascii="Calibri" w:hAnsi="Calibri" w:cs="Calibri"/>
                <w:color w:val="000000"/>
                <w:sz w:val="22"/>
                <w:szCs w:val="22"/>
              </w:rPr>
              <w:t>CMP</w:t>
            </w:r>
          </w:p>
        </w:tc>
        <w:tc>
          <w:tcPr>
            <w:tcW w:w="5670" w:type="dxa"/>
            <w:hideMark/>
          </w:tcPr>
          <w:p w14:paraId="21D4AFEB" w14:textId="340149C2" w:rsidR="00537573" w:rsidRPr="00776684" w:rsidRDefault="00537573" w:rsidP="00537573">
            <w:pPr>
              <w:rPr>
                <w:rFonts w:ascii="Calibri" w:hAnsi="Calibri" w:cs="Calibri"/>
                <w:color w:val="000000"/>
                <w:sz w:val="22"/>
                <w:szCs w:val="22"/>
              </w:rPr>
            </w:pPr>
            <w:r w:rsidRPr="00776684">
              <w:rPr>
                <w:rFonts w:ascii="Calibri" w:hAnsi="Calibri" w:cs="Calibri"/>
                <w:color w:val="000000"/>
                <w:sz w:val="22"/>
                <w:szCs w:val="22"/>
              </w:rPr>
              <w:t xml:space="preserve">Validate CPRs execution </w:t>
            </w:r>
          </w:p>
        </w:tc>
      </w:tr>
      <w:tr w:rsidR="00A92B12" w:rsidRPr="00776684" w14:paraId="738A2D60" w14:textId="77777777" w:rsidTr="005F5E24">
        <w:trPr>
          <w:trHeight w:val="315"/>
        </w:trPr>
        <w:tc>
          <w:tcPr>
            <w:tcW w:w="985" w:type="dxa"/>
            <w:hideMark/>
          </w:tcPr>
          <w:p w14:paraId="43AC0404" w14:textId="5CD7311F" w:rsidR="00A92B12" w:rsidRPr="00776684" w:rsidRDefault="00A92B12" w:rsidP="00A92B12">
            <w:pPr>
              <w:rPr>
                <w:rFonts w:ascii="Calibri" w:hAnsi="Calibri" w:cs="Calibri"/>
                <w:color w:val="000000"/>
                <w:sz w:val="22"/>
                <w:szCs w:val="22"/>
              </w:rPr>
            </w:pPr>
            <w:r w:rsidRPr="00776684">
              <w:rPr>
                <w:rFonts w:ascii="Calibri" w:hAnsi="Calibri" w:cs="Calibri"/>
                <w:color w:val="000000"/>
                <w:sz w:val="22"/>
                <w:szCs w:val="22"/>
              </w:rPr>
              <w:lastRenderedPageBreak/>
              <w:t xml:space="preserve">Test </w:t>
            </w:r>
            <w:r>
              <w:rPr>
                <w:rFonts w:ascii="Calibri" w:hAnsi="Calibri" w:cs="Calibri"/>
                <w:color w:val="000000"/>
                <w:sz w:val="22"/>
                <w:szCs w:val="22"/>
              </w:rPr>
              <w:t>65</w:t>
            </w:r>
          </w:p>
        </w:tc>
        <w:tc>
          <w:tcPr>
            <w:tcW w:w="2409" w:type="dxa"/>
            <w:hideMark/>
          </w:tcPr>
          <w:p w14:paraId="3922D71C" w14:textId="4319DF65" w:rsidR="00A92B12" w:rsidRPr="00776684" w:rsidRDefault="00A92B12" w:rsidP="00A92B12">
            <w:pPr>
              <w:rPr>
                <w:rFonts w:ascii="Calibri" w:hAnsi="Calibri" w:cs="Calibri"/>
                <w:color w:val="000000"/>
                <w:sz w:val="22"/>
                <w:szCs w:val="22"/>
              </w:rPr>
            </w:pPr>
            <w:r w:rsidRPr="00776684">
              <w:rPr>
                <w:rFonts w:ascii="Calibri" w:hAnsi="Calibri" w:cs="Calibri"/>
                <w:color w:val="000000"/>
                <w:sz w:val="22"/>
                <w:szCs w:val="22"/>
              </w:rPr>
              <w:t>CMP</w:t>
            </w:r>
          </w:p>
        </w:tc>
        <w:tc>
          <w:tcPr>
            <w:tcW w:w="5670" w:type="dxa"/>
            <w:hideMark/>
          </w:tcPr>
          <w:p w14:paraId="08A315DB" w14:textId="68FBDED2" w:rsidR="00A92B12" w:rsidRPr="00776684" w:rsidRDefault="006F5806" w:rsidP="00A92B12">
            <w:pPr>
              <w:rPr>
                <w:rFonts w:ascii="Calibri" w:hAnsi="Calibri" w:cs="Calibri"/>
                <w:color w:val="000000"/>
                <w:sz w:val="22"/>
                <w:szCs w:val="22"/>
              </w:rPr>
            </w:pPr>
            <w:r w:rsidRPr="006F5806">
              <w:rPr>
                <w:rFonts w:ascii="Calibri" w:hAnsi="Calibri" w:cs="Calibri"/>
                <w:color w:val="000000"/>
                <w:sz w:val="22"/>
                <w:szCs w:val="22"/>
              </w:rPr>
              <w:t>Validate CMDB for Customer Workload (CMP)</w:t>
            </w:r>
          </w:p>
        </w:tc>
      </w:tr>
      <w:tr w:rsidR="00A92B12" w:rsidRPr="00776684" w14:paraId="5DB236A6" w14:textId="77777777" w:rsidTr="005F5E24">
        <w:trPr>
          <w:trHeight w:val="315"/>
        </w:trPr>
        <w:tc>
          <w:tcPr>
            <w:tcW w:w="985" w:type="dxa"/>
          </w:tcPr>
          <w:p w14:paraId="6D2158B6" w14:textId="2585D017" w:rsidR="00A92B12" w:rsidRPr="00776684" w:rsidRDefault="00A92B12" w:rsidP="00A92B12">
            <w:pPr>
              <w:rPr>
                <w:rFonts w:ascii="Calibri" w:hAnsi="Calibri" w:cs="Calibri"/>
                <w:color w:val="000000"/>
                <w:sz w:val="22"/>
                <w:szCs w:val="22"/>
              </w:rPr>
            </w:pPr>
            <w:r w:rsidRPr="00776684">
              <w:rPr>
                <w:rFonts w:ascii="Calibri" w:hAnsi="Calibri" w:cs="Calibri"/>
                <w:color w:val="000000"/>
                <w:sz w:val="22"/>
                <w:szCs w:val="22"/>
              </w:rPr>
              <w:t xml:space="preserve">Test </w:t>
            </w:r>
            <w:r>
              <w:rPr>
                <w:rFonts w:ascii="Calibri" w:hAnsi="Calibri" w:cs="Calibri"/>
                <w:color w:val="000000"/>
                <w:sz w:val="22"/>
                <w:szCs w:val="22"/>
              </w:rPr>
              <w:t>66</w:t>
            </w:r>
          </w:p>
        </w:tc>
        <w:tc>
          <w:tcPr>
            <w:tcW w:w="2409" w:type="dxa"/>
          </w:tcPr>
          <w:p w14:paraId="33552A17" w14:textId="529C006E" w:rsidR="00A92B12" w:rsidRPr="00776684" w:rsidRDefault="00A92B12" w:rsidP="00A92B12">
            <w:pPr>
              <w:rPr>
                <w:rFonts w:ascii="Calibri" w:hAnsi="Calibri" w:cs="Calibri"/>
                <w:color w:val="000000"/>
                <w:sz w:val="22"/>
                <w:szCs w:val="22"/>
              </w:rPr>
            </w:pPr>
            <w:r w:rsidRPr="00776684">
              <w:rPr>
                <w:rFonts w:ascii="Calibri" w:hAnsi="Calibri" w:cs="Calibri"/>
                <w:color w:val="000000"/>
                <w:sz w:val="22"/>
                <w:szCs w:val="22"/>
              </w:rPr>
              <w:t>CMP</w:t>
            </w:r>
          </w:p>
        </w:tc>
        <w:tc>
          <w:tcPr>
            <w:tcW w:w="5670" w:type="dxa"/>
          </w:tcPr>
          <w:p w14:paraId="653C8474" w14:textId="1DA17A21" w:rsidR="00A92B12" w:rsidRPr="00776684" w:rsidRDefault="006F5806" w:rsidP="00A92B12">
            <w:pPr>
              <w:rPr>
                <w:rFonts w:ascii="Calibri" w:hAnsi="Calibri" w:cs="Calibri"/>
                <w:color w:val="000000"/>
                <w:sz w:val="22"/>
                <w:szCs w:val="22"/>
              </w:rPr>
            </w:pPr>
            <w:r w:rsidRPr="006F5806">
              <w:rPr>
                <w:rFonts w:ascii="Calibri" w:hAnsi="Calibri" w:cs="Calibri"/>
                <w:color w:val="000000"/>
                <w:sz w:val="22"/>
                <w:szCs w:val="22"/>
              </w:rPr>
              <w:t>Validate CMDB for Mgmt CIs (MGT</w:t>
            </w:r>
            <w:r>
              <w:rPr>
                <w:rFonts w:ascii="Calibri" w:hAnsi="Calibri" w:cs="Calibri"/>
                <w:color w:val="000000"/>
                <w:sz w:val="22"/>
                <w:szCs w:val="22"/>
              </w:rPr>
              <w:t>)</w:t>
            </w:r>
          </w:p>
        </w:tc>
      </w:tr>
      <w:tr w:rsidR="00A92B12" w:rsidRPr="00776684" w14:paraId="6257810D" w14:textId="77777777" w:rsidTr="005F5E24">
        <w:trPr>
          <w:trHeight w:val="315"/>
        </w:trPr>
        <w:tc>
          <w:tcPr>
            <w:tcW w:w="985" w:type="dxa"/>
          </w:tcPr>
          <w:p w14:paraId="5AA46B70" w14:textId="4B0DC5AA" w:rsidR="00A92B12" w:rsidRPr="00776684" w:rsidRDefault="00A92B12" w:rsidP="00A92B12">
            <w:pPr>
              <w:rPr>
                <w:rFonts w:ascii="Calibri" w:hAnsi="Calibri" w:cs="Calibri"/>
                <w:color w:val="000000"/>
                <w:sz w:val="22"/>
                <w:szCs w:val="22"/>
              </w:rPr>
            </w:pPr>
            <w:r w:rsidRPr="00776684">
              <w:rPr>
                <w:rFonts w:ascii="Calibri" w:hAnsi="Calibri" w:cs="Calibri"/>
                <w:color w:val="000000"/>
                <w:sz w:val="22"/>
                <w:szCs w:val="22"/>
              </w:rPr>
              <w:t xml:space="preserve">Test </w:t>
            </w:r>
            <w:r>
              <w:rPr>
                <w:rFonts w:ascii="Calibri" w:hAnsi="Calibri" w:cs="Calibri"/>
                <w:color w:val="000000"/>
                <w:sz w:val="22"/>
                <w:szCs w:val="22"/>
              </w:rPr>
              <w:t>67</w:t>
            </w:r>
          </w:p>
        </w:tc>
        <w:tc>
          <w:tcPr>
            <w:tcW w:w="2409" w:type="dxa"/>
          </w:tcPr>
          <w:p w14:paraId="70BA8173" w14:textId="0A2BF663" w:rsidR="00A92B12" w:rsidRPr="00776684" w:rsidRDefault="00A92B12" w:rsidP="00A92B12">
            <w:pPr>
              <w:rPr>
                <w:rFonts w:ascii="Calibri" w:hAnsi="Calibri" w:cs="Calibri"/>
                <w:color w:val="000000"/>
                <w:sz w:val="22"/>
                <w:szCs w:val="22"/>
              </w:rPr>
            </w:pPr>
            <w:r w:rsidRPr="00776684">
              <w:rPr>
                <w:rFonts w:ascii="Calibri" w:hAnsi="Calibri" w:cs="Calibri"/>
                <w:color w:val="000000"/>
                <w:sz w:val="22"/>
                <w:szCs w:val="22"/>
              </w:rPr>
              <w:t>CMP</w:t>
            </w:r>
          </w:p>
        </w:tc>
        <w:tc>
          <w:tcPr>
            <w:tcW w:w="5670" w:type="dxa"/>
          </w:tcPr>
          <w:p w14:paraId="3E0509D8" w14:textId="7533C03B" w:rsidR="00A92B12" w:rsidRPr="00776684" w:rsidRDefault="006F5806" w:rsidP="00A92B12">
            <w:pPr>
              <w:rPr>
                <w:rFonts w:ascii="Calibri" w:hAnsi="Calibri" w:cs="Calibri"/>
                <w:color w:val="000000"/>
                <w:sz w:val="22"/>
                <w:szCs w:val="22"/>
              </w:rPr>
            </w:pPr>
            <w:r w:rsidRPr="006F5806">
              <w:rPr>
                <w:rFonts w:ascii="Calibri" w:hAnsi="Calibri" w:cs="Calibri"/>
                <w:color w:val="000000"/>
                <w:sz w:val="22"/>
                <w:szCs w:val="22"/>
              </w:rPr>
              <w:t>Verify Event Management</w:t>
            </w:r>
          </w:p>
        </w:tc>
      </w:tr>
      <w:tr w:rsidR="00A92B12" w:rsidRPr="00776684" w14:paraId="14135D79" w14:textId="77777777" w:rsidTr="005F5E24">
        <w:trPr>
          <w:trHeight w:val="315"/>
        </w:trPr>
        <w:tc>
          <w:tcPr>
            <w:tcW w:w="985" w:type="dxa"/>
          </w:tcPr>
          <w:p w14:paraId="2398FB45" w14:textId="3C82C92B" w:rsidR="00A92B12" w:rsidRPr="00776684" w:rsidRDefault="00A92B12" w:rsidP="00A92B12">
            <w:pPr>
              <w:rPr>
                <w:rFonts w:ascii="Calibri" w:hAnsi="Calibri" w:cs="Calibri"/>
                <w:color w:val="000000"/>
                <w:sz w:val="22"/>
                <w:szCs w:val="22"/>
              </w:rPr>
            </w:pPr>
            <w:r w:rsidRPr="00776684">
              <w:rPr>
                <w:rFonts w:ascii="Calibri" w:hAnsi="Calibri" w:cs="Calibri"/>
                <w:color w:val="000000"/>
                <w:sz w:val="22"/>
                <w:szCs w:val="22"/>
              </w:rPr>
              <w:t xml:space="preserve">Test </w:t>
            </w:r>
            <w:r>
              <w:rPr>
                <w:rFonts w:ascii="Calibri" w:hAnsi="Calibri" w:cs="Calibri"/>
                <w:color w:val="000000"/>
                <w:sz w:val="22"/>
                <w:szCs w:val="22"/>
              </w:rPr>
              <w:t>68</w:t>
            </w:r>
          </w:p>
        </w:tc>
        <w:tc>
          <w:tcPr>
            <w:tcW w:w="2409" w:type="dxa"/>
          </w:tcPr>
          <w:p w14:paraId="3EEC4382" w14:textId="5397E51E" w:rsidR="00A92B12" w:rsidRPr="00776684" w:rsidRDefault="00A92B12" w:rsidP="00A92B12">
            <w:pPr>
              <w:rPr>
                <w:rFonts w:ascii="Calibri" w:hAnsi="Calibri" w:cs="Calibri"/>
                <w:color w:val="000000"/>
                <w:sz w:val="22"/>
                <w:szCs w:val="22"/>
              </w:rPr>
            </w:pPr>
            <w:r w:rsidRPr="00776684">
              <w:rPr>
                <w:rFonts w:ascii="Calibri" w:hAnsi="Calibri" w:cs="Calibri"/>
                <w:color w:val="000000"/>
                <w:sz w:val="22"/>
                <w:szCs w:val="22"/>
              </w:rPr>
              <w:t>CMP</w:t>
            </w:r>
          </w:p>
        </w:tc>
        <w:tc>
          <w:tcPr>
            <w:tcW w:w="5670" w:type="dxa"/>
          </w:tcPr>
          <w:p w14:paraId="08E6A9F9" w14:textId="743E52B0" w:rsidR="00A92B12" w:rsidRPr="00776684" w:rsidRDefault="006F5806" w:rsidP="00A92B12">
            <w:pPr>
              <w:rPr>
                <w:rFonts w:ascii="Calibri" w:hAnsi="Calibri" w:cs="Calibri"/>
                <w:color w:val="000000"/>
                <w:sz w:val="22"/>
                <w:szCs w:val="22"/>
              </w:rPr>
            </w:pPr>
            <w:r w:rsidRPr="006F5806">
              <w:rPr>
                <w:rFonts w:ascii="Calibri" w:hAnsi="Calibri" w:cs="Calibri"/>
                <w:color w:val="000000"/>
                <w:sz w:val="22"/>
                <w:szCs w:val="22"/>
              </w:rPr>
              <w:t>Service Level Management</w:t>
            </w:r>
          </w:p>
        </w:tc>
      </w:tr>
      <w:bookmarkEnd w:id="62"/>
    </w:tbl>
    <w:p w14:paraId="069456B7" w14:textId="77777777" w:rsidR="00CD1048" w:rsidRPr="003D040E" w:rsidRDefault="00CD1048" w:rsidP="003D040E"/>
    <w:p w14:paraId="069456B9" w14:textId="07D45376" w:rsidR="00C30452" w:rsidRPr="003D040E" w:rsidRDefault="00DF56F8" w:rsidP="00624472">
      <w:pPr>
        <w:pStyle w:val="Heading1"/>
      </w:pPr>
      <w:bookmarkStart w:id="63" w:name="_Toc515018733"/>
      <w:bookmarkStart w:id="64" w:name="_Toc71537229"/>
      <w:bookmarkStart w:id="65" w:name="_Toc73517418"/>
      <w:r w:rsidRPr="003D040E">
        <w:lastRenderedPageBreak/>
        <w:t>Test Plan</w:t>
      </w:r>
      <w:bookmarkEnd w:id="63"/>
      <w:bookmarkEnd w:id="64"/>
      <w:bookmarkEnd w:id="65"/>
    </w:p>
    <w:p w14:paraId="069456BA" w14:textId="77777777" w:rsidR="004B75CB" w:rsidRPr="003D040E" w:rsidRDefault="004B75CB" w:rsidP="003D040E"/>
    <w:p w14:paraId="1E326C80" w14:textId="77C8E79F" w:rsidR="0033333F" w:rsidRPr="003D040E" w:rsidRDefault="0033333F" w:rsidP="00EE59A5">
      <w:pPr>
        <w:pStyle w:val="Heading5"/>
      </w:pPr>
      <w:bookmarkStart w:id="66" w:name="_Toc515018665"/>
      <w:bookmarkStart w:id="67" w:name="_Toc73517419"/>
      <w:r w:rsidRPr="003D040E">
        <w:t xml:space="preserve">Test </w:t>
      </w:r>
      <w:r w:rsidR="005D0D4D" w:rsidRPr="003D040E">
        <w:t>1</w:t>
      </w:r>
      <w:r w:rsidRPr="003D040E">
        <w:t xml:space="preserve"> </w:t>
      </w:r>
      <w:r w:rsidR="00EB7032" w:rsidRPr="003D040E">
        <w:t xml:space="preserve">SDDC </w:t>
      </w:r>
      <w:r w:rsidRPr="003D040E">
        <w:t xml:space="preserve">Management </w:t>
      </w:r>
      <w:r w:rsidR="00EB7032" w:rsidRPr="003D040E">
        <w:t>–</w:t>
      </w:r>
      <w:r w:rsidRPr="003D040E">
        <w:t xml:space="preserve"> </w:t>
      </w:r>
      <w:bookmarkEnd w:id="66"/>
      <w:r w:rsidR="00EB7032" w:rsidRPr="003D040E">
        <w:t xml:space="preserve">Check </w:t>
      </w:r>
      <w:r w:rsidR="00B3144D">
        <w:t>SDDC</w:t>
      </w:r>
      <w:r w:rsidR="00EB7032" w:rsidRPr="003D040E">
        <w:t xml:space="preserve"> licences</w:t>
      </w:r>
      <w:bookmarkEnd w:id="67"/>
    </w:p>
    <w:p w14:paraId="235AF021" w14:textId="04FB2171" w:rsidR="00AA3299" w:rsidRPr="003D040E" w:rsidRDefault="00AA3299"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F13C6F" w:rsidRPr="003D040E" w14:paraId="7CBA7F91" w14:textId="77777777" w:rsidTr="00FC5C53">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068004E2" w14:textId="77777777" w:rsidR="007C0340" w:rsidRPr="003D040E" w:rsidRDefault="007C0340" w:rsidP="00FC5C53">
            <w:r w:rsidRPr="003D040E">
              <w:t xml:space="preserve">SDDC Management – Check </w:t>
            </w:r>
            <w:r>
              <w:t>SDDC</w:t>
            </w:r>
            <w:r w:rsidRPr="003D040E">
              <w:t xml:space="preserve"> licences</w:t>
            </w:r>
          </w:p>
        </w:tc>
        <w:tc>
          <w:tcPr>
            <w:tcW w:w="2835" w:type="dxa"/>
            <w:tcBorders>
              <w:left w:val="single" w:sz="4" w:space="0" w:color="FFFFFF"/>
            </w:tcBorders>
            <w:shd w:val="clear" w:color="auto" w:fill="0066A2"/>
            <w:noWrap/>
            <w:tcMar>
              <w:top w:w="57" w:type="dxa"/>
              <w:left w:w="85" w:type="dxa"/>
              <w:right w:w="85" w:type="dxa"/>
            </w:tcMar>
            <w:hideMark/>
          </w:tcPr>
          <w:p w14:paraId="7847FCCF" w14:textId="77777777" w:rsidR="007C0340" w:rsidRPr="003D040E" w:rsidRDefault="007C0340" w:rsidP="00FC5C53"/>
        </w:tc>
      </w:tr>
      <w:tr w:rsidR="007C0340" w:rsidRPr="003D040E" w14:paraId="0EB92934" w14:textId="77777777" w:rsidTr="00FC5C53">
        <w:trPr>
          <w:trHeight w:val="300"/>
        </w:trPr>
        <w:tc>
          <w:tcPr>
            <w:tcW w:w="2628" w:type="dxa"/>
            <w:shd w:val="clear" w:color="auto" w:fill="auto"/>
            <w:noWrap/>
            <w:tcMar>
              <w:top w:w="28" w:type="dxa"/>
              <w:left w:w="85" w:type="dxa"/>
              <w:right w:w="85" w:type="dxa"/>
            </w:tcMar>
            <w:vAlign w:val="bottom"/>
            <w:hideMark/>
          </w:tcPr>
          <w:p w14:paraId="19BCCCF2" w14:textId="77777777" w:rsidR="007C0340" w:rsidRPr="003D040E" w:rsidRDefault="007C0340" w:rsidP="00FC5C53">
            <w:r w:rsidRPr="003D040E">
              <w:t>Test procedure</w:t>
            </w:r>
          </w:p>
        </w:tc>
        <w:tc>
          <w:tcPr>
            <w:tcW w:w="6710" w:type="dxa"/>
            <w:gridSpan w:val="2"/>
            <w:shd w:val="clear" w:color="auto" w:fill="auto"/>
            <w:noWrap/>
            <w:tcMar>
              <w:top w:w="28" w:type="dxa"/>
              <w:left w:w="85" w:type="dxa"/>
              <w:right w:w="85" w:type="dxa"/>
            </w:tcMar>
            <w:vAlign w:val="bottom"/>
          </w:tcPr>
          <w:p w14:paraId="7B0F2FB6" w14:textId="77777777" w:rsidR="007C0340" w:rsidRPr="003D040E" w:rsidRDefault="007C0340" w:rsidP="00FC5C53">
            <w:r w:rsidRPr="003D040E">
              <w:t>Login to SDDC server.</w:t>
            </w:r>
          </w:p>
          <w:p w14:paraId="10A6441E" w14:textId="77777777" w:rsidR="007C0340" w:rsidRPr="003D040E" w:rsidRDefault="007C0340" w:rsidP="00FC5C53">
            <w:r w:rsidRPr="003D040E">
              <w:t>Select Administrator&gt;Licensing</w:t>
            </w:r>
          </w:p>
          <w:p w14:paraId="558FF50F" w14:textId="77777777" w:rsidR="007C0340" w:rsidRPr="003D040E" w:rsidRDefault="007C0340" w:rsidP="00FC5C53">
            <w:r w:rsidRPr="003D040E">
              <w:t>Check licences of all available products</w:t>
            </w:r>
          </w:p>
        </w:tc>
      </w:tr>
      <w:tr w:rsidR="007C0340" w:rsidRPr="003D040E" w14:paraId="244DF58B" w14:textId="77777777" w:rsidTr="00FC5C53">
        <w:trPr>
          <w:trHeight w:val="300"/>
        </w:trPr>
        <w:tc>
          <w:tcPr>
            <w:tcW w:w="2628" w:type="dxa"/>
            <w:shd w:val="clear" w:color="auto" w:fill="auto"/>
            <w:noWrap/>
            <w:tcMar>
              <w:top w:w="28" w:type="dxa"/>
              <w:left w:w="85" w:type="dxa"/>
              <w:right w:w="85" w:type="dxa"/>
            </w:tcMar>
            <w:vAlign w:val="bottom"/>
            <w:hideMark/>
          </w:tcPr>
          <w:p w14:paraId="706E60D1" w14:textId="77777777" w:rsidR="007C0340" w:rsidRPr="003D040E" w:rsidRDefault="007C0340" w:rsidP="00FC5C53">
            <w:r w:rsidRPr="003D040E">
              <w:t>Expected results</w:t>
            </w:r>
          </w:p>
        </w:tc>
        <w:tc>
          <w:tcPr>
            <w:tcW w:w="6710" w:type="dxa"/>
            <w:gridSpan w:val="2"/>
            <w:shd w:val="clear" w:color="auto" w:fill="auto"/>
            <w:noWrap/>
            <w:tcMar>
              <w:top w:w="28" w:type="dxa"/>
              <w:left w:w="85" w:type="dxa"/>
              <w:right w:w="85" w:type="dxa"/>
            </w:tcMar>
            <w:vAlign w:val="bottom"/>
          </w:tcPr>
          <w:p w14:paraId="55852337" w14:textId="77777777" w:rsidR="007C0340" w:rsidRPr="003D040E" w:rsidRDefault="007C0340" w:rsidP="00FC5C53">
            <w:r w:rsidRPr="003D040E">
              <w:t>SDDC Manager is open, and login is successful</w:t>
            </w:r>
          </w:p>
          <w:p w14:paraId="6FA4E765" w14:textId="77777777" w:rsidR="007C0340" w:rsidRPr="003D040E" w:rsidRDefault="007C0340" w:rsidP="00FC5C53">
            <w:r>
              <w:t>Licenses are available, valid and not expired</w:t>
            </w:r>
          </w:p>
        </w:tc>
      </w:tr>
      <w:tr w:rsidR="007C0340" w:rsidRPr="003D040E" w14:paraId="262A074D" w14:textId="77777777" w:rsidTr="00FC5C53">
        <w:trPr>
          <w:trHeight w:val="300"/>
        </w:trPr>
        <w:tc>
          <w:tcPr>
            <w:tcW w:w="2628" w:type="dxa"/>
            <w:shd w:val="clear" w:color="auto" w:fill="auto"/>
            <w:noWrap/>
            <w:tcMar>
              <w:top w:w="28" w:type="dxa"/>
              <w:left w:w="85" w:type="dxa"/>
              <w:right w:w="85" w:type="dxa"/>
            </w:tcMar>
            <w:vAlign w:val="bottom"/>
          </w:tcPr>
          <w:p w14:paraId="5DD1A60B" w14:textId="77777777" w:rsidR="007C0340" w:rsidRPr="003D040E" w:rsidRDefault="007C0340" w:rsidP="00FC5C53">
            <w:r>
              <w:t>Observed results</w:t>
            </w:r>
          </w:p>
        </w:tc>
        <w:tc>
          <w:tcPr>
            <w:tcW w:w="6710" w:type="dxa"/>
            <w:gridSpan w:val="2"/>
            <w:shd w:val="clear" w:color="auto" w:fill="auto"/>
            <w:noWrap/>
            <w:tcMar>
              <w:top w:w="28" w:type="dxa"/>
              <w:left w:w="85" w:type="dxa"/>
              <w:right w:w="85" w:type="dxa"/>
            </w:tcMar>
            <w:vAlign w:val="bottom"/>
          </w:tcPr>
          <w:p w14:paraId="4EDBD7F3" w14:textId="77777777" w:rsidR="007C0340" w:rsidRDefault="007C0340" w:rsidP="00FC5C53"/>
          <w:p w14:paraId="05E7BC28" w14:textId="7D8C0AEA" w:rsidR="007C0340" w:rsidRPr="003D040E" w:rsidRDefault="007C0340" w:rsidP="00176EDA"/>
        </w:tc>
      </w:tr>
      <w:tr w:rsidR="007C0340" w:rsidRPr="003D040E" w14:paraId="700D9AC8" w14:textId="77777777" w:rsidTr="00FC5C53">
        <w:trPr>
          <w:trHeight w:val="300"/>
        </w:trPr>
        <w:tc>
          <w:tcPr>
            <w:tcW w:w="2628" w:type="dxa"/>
            <w:shd w:val="clear" w:color="auto" w:fill="auto"/>
            <w:noWrap/>
            <w:tcMar>
              <w:top w:w="28" w:type="dxa"/>
              <w:left w:w="85" w:type="dxa"/>
              <w:right w:w="85" w:type="dxa"/>
            </w:tcMar>
            <w:vAlign w:val="bottom"/>
          </w:tcPr>
          <w:p w14:paraId="3566D45D" w14:textId="77777777" w:rsidR="007C0340" w:rsidRDefault="007C0340" w:rsidP="00FC5C53">
            <w:r>
              <w:t>Status</w:t>
            </w:r>
          </w:p>
        </w:tc>
        <w:sdt>
          <w:sdtPr>
            <w:id w:val="2065823983"/>
            <w:placeholder>
              <w:docPart w:val="80FAB31B4AD347A5B5305E6978CA1C25"/>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shd w:val="clear" w:color="auto" w:fill="auto"/>
                <w:noWrap/>
                <w:tcMar>
                  <w:top w:w="28" w:type="dxa"/>
                  <w:left w:w="85" w:type="dxa"/>
                  <w:right w:w="85" w:type="dxa"/>
                </w:tcMar>
                <w:vAlign w:val="bottom"/>
              </w:tcPr>
              <w:p w14:paraId="44EDC0E3" w14:textId="272A68E9" w:rsidR="007C0340" w:rsidRPr="002E72D3" w:rsidRDefault="00242404" w:rsidP="00FC5C53">
                <w:r>
                  <w:rPr>
                    <w:rStyle w:val="PlaceholderText"/>
                  </w:rPr>
                  <w:t>Choose an item</w:t>
                </w:r>
              </w:p>
            </w:tc>
          </w:sdtContent>
        </w:sdt>
      </w:tr>
    </w:tbl>
    <w:p w14:paraId="1BEA90E8" w14:textId="59E4E830" w:rsidR="00B622FE" w:rsidRPr="003D040E" w:rsidRDefault="00B622FE" w:rsidP="003D040E"/>
    <w:p w14:paraId="696E977D" w14:textId="77777777" w:rsidR="00726627" w:rsidRDefault="00726627" w:rsidP="00726627">
      <w:pPr>
        <w:rPr>
          <w:color w:val="548DD4" w:themeColor="text2" w:themeTint="99"/>
        </w:rPr>
      </w:pPr>
    </w:p>
    <w:p w14:paraId="1EB788BC" w14:textId="561C2895" w:rsidR="00726627" w:rsidRPr="003D040E" w:rsidRDefault="00726627" w:rsidP="00EE59A5">
      <w:pPr>
        <w:pStyle w:val="Heading5"/>
      </w:pPr>
      <w:bookmarkStart w:id="68" w:name="_Toc73517420"/>
      <w:r w:rsidRPr="003D040E">
        <w:t xml:space="preserve">Test </w:t>
      </w:r>
      <w:r w:rsidR="008D0C14">
        <w:t>2</w:t>
      </w:r>
      <w:r w:rsidRPr="003D040E">
        <w:t xml:space="preserve"> SDDC Management – Check </w:t>
      </w:r>
      <w:r>
        <w:t>SDDC</w:t>
      </w:r>
      <w:r w:rsidRPr="003D040E">
        <w:t xml:space="preserve"> </w:t>
      </w:r>
      <w:r w:rsidR="008D0C14">
        <w:t>bundles version</w:t>
      </w:r>
      <w:bookmarkEnd w:id="68"/>
    </w:p>
    <w:p w14:paraId="02054E12" w14:textId="77777777" w:rsidR="00726627" w:rsidRPr="003D040E" w:rsidRDefault="00726627" w:rsidP="00726627"/>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847DDA" w:rsidRPr="003D040E" w14:paraId="2B0A2DAA" w14:textId="77777777" w:rsidTr="00FC5C53">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58429F79" w14:textId="77777777" w:rsidR="00847DDA" w:rsidRPr="003D040E" w:rsidRDefault="00847DDA" w:rsidP="00FC5C53">
            <w:r w:rsidRPr="003D040E">
              <w:t xml:space="preserve">SDDC Management – Check </w:t>
            </w:r>
            <w:r>
              <w:t>SDDC</w:t>
            </w:r>
            <w:r w:rsidRPr="003D040E">
              <w:t xml:space="preserve"> licences</w:t>
            </w:r>
          </w:p>
        </w:tc>
        <w:tc>
          <w:tcPr>
            <w:tcW w:w="2835" w:type="dxa"/>
            <w:tcBorders>
              <w:left w:val="single" w:sz="4" w:space="0" w:color="FFFFFF"/>
            </w:tcBorders>
            <w:shd w:val="clear" w:color="auto" w:fill="0066A2"/>
            <w:noWrap/>
            <w:tcMar>
              <w:top w:w="57" w:type="dxa"/>
              <w:left w:w="85" w:type="dxa"/>
              <w:right w:w="85" w:type="dxa"/>
            </w:tcMar>
            <w:hideMark/>
          </w:tcPr>
          <w:p w14:paraId="0EECBC8D" w14:textId="77777777" w:rsidR="00847DDA" w:rsidRPr="003D040E" w:rsidRDefault="00847DDA" w:rsidP="00FC5C53"/>
        </w:tc>
      </w:tr>
      <w:tr w:rsidR="00847DDA" w:rsidRPr="003D040E" w14:paraId="3FF3F4C9" w14:textId="77777777" w:rsidTr="00FC5C53">
        <w:trPr>
          <w:trHeight w:val="300"/>
        </w:trPr>
        <w:tc>
          <w:tcPr>
            <w:tcW w:w="2628" w:type="dxa"/>
            <w:shd w:val="clear" w:color="auto" w:fill="auto"/>
            <w:noWrap/>
            <w:tcMar>
              <w:top w:w="28" w:type="dxa"/>
              <w:left w:w="85" w:type="dxa"/>
              <w:right w:w="85" w:type="dxa"/>
            </w:tcMar>
            <w:vAlign w:val="bottom"/>
            <w:hideMark/>
          </w:tcPr>
          <w:p w14:paraId="40868E53" w14:textId="77777777" w:rsidR="00847DDA" w:rsidRPr="003D040E" w:rsidRDefault="00847DDA" w:rsidP="00FC5C53">
            <w:r w:rsidRPr="003D040E">
              <w:t>Test procedure</w:t>
            </w:r>
          </w:p>
        </w:tc>
        <w:tc>
          <w:tcPr>
            <w:tcW w:w="6710" w:type="dxa"/>
            <w:gridSpan w:val="2"/>
            <w:shd w:val="clear" w:color="auto" w:fill="auto"/>
            <w:noWrap/>
            <w:tcMar>
              <w:top w:w="28" w:type="dxa"/>
              <w:left w:w="85" w:type="dxa"/>
              <w:right w:w="85" w:type="dxa"/>
            </w:tcMar>
            <w:vAlign w:val="bottom"/>
          </w:tcPr>
          <w:p w14:paraId="050EEF81" w14:textId="77777777" w:rsidR="00847DDA" w:rsidRPr="003D040E" w:rsidRDefault="00847DDA" w:rsidP="00FC5C53">
            <w:r w:rsidRPr="003D040E">
              <w:t xml:space="preserve">Login to </w:t>
            </w:r>
            <w:r>
              <w:t xml:space="preserve">GUI of </w:t>
            </w:r>
            <w:r w:rsidRPr="003D040E">
              <w:t>SDDC server.</w:t>
            </w:r>
          </w:p>
          <w:p w14:paraId="2906EA2D" w14:textId="77777777" w:rsidR="00847DDA" w:rsidRPr="003D040E" w:rsidRDefault="00847DDA" w:rsidP="00FC5C53">
            <w:r w:rsidRPr="003D040E">
              <w:t>Select Repository&gt;Bundles</w:t>
            </w:r>
          </w:p>
          <w:p w14:paraId="095290AD" w14:textId="77777777" w:rsidR="00847DDA" w:rsidRPr="003D040E" w:rsidRDefault="00847DDA" w:rsidP="00FC5C53">
            <w:r w:rsidRPr="003D040E">
              <w:t>Check a list of available bundles and connection to Bundles repository</w:t>
            </w:r>
          </w:p>
          <w:p w14:paraId="3F84E589" w14:textId="77777777" w:rsidR="00847DDA" w:rsidRPr="003D040E" w:rsidRDefault="00847DDA" w:rsidP="00FC5C53">
            <w:r w:rsidRPr="003D040E">
              <w:t>Select Administrator&gt;Repository Settings</w:t>
            </w:r>
          </w:p>
          <w:p w14:paraId="68668472" w14:textId="77777777" w:rsidR="00847DDA" w:rsidRPr="003D040E" w:rsidRDefault="00847DDA" w:rsidP="00FC5C53">
            <w:r w:rsidRPr="003D040E">
              <w:t>Check whether connection to repository is Active</w:t>
            </w:r>
          </w:p>
        </w:tc>
      </w:tr>
      <w:tr w:rsidR="00847DDA" w:rsidRPr="003D040E" w14:paraId="2684DA1C" w14:textId="77777777" w:rsidTr="00FC5C53">
        <w:trPr>
          <w:trHeight w:val="300"/>
        </w:trPr>
        <w:tc>
          <w:tcPr>
            <w:tcW w:w="2628" w:type="dxa"/>
            <w:shd w:val="clear" w:color="auto" w:fill="auto"/>
            <w:noWrap/>
            <w:tcMar>
              <w:top w:w="28" w:type="dxa"/>
              <w:left w:w="85" w:type="dxa"/>
              <w:right w:w="85" w:type="dxa"/>
            </w:tcMar>
            <w:vAlign w:val="bottom"/>
            <w:hideMark/>
          </w:tcPr>
          <w:p w14:paraId="0D02A807" w14:textId="77777777" w:rsidR="00847DDA" w:rsidRPr="003D040E" w:rsidRDefault="00847DDA" w:rsidP="00FC5C53">
            <w:r w:rsidRPr="003D040E">
              <w:t>Expected results</w:t>
            </w:r>
          </w:p>
        </w:tc>
        <w:tc>
          <w:tcPr>
            <w:tcW w:w="6710" w:type="dxa"/>
            <w:gridSpan w:val="2"/>
            <w:shd w:val="clear" w:color="auto" w:fill="auto"/>
            <w:noWrap/>
            <w:tcMar>
              <w:top w:w="28" w:type="dxa"/>
              <w:left w:w="85" w:type="dxa"/>
              <w:right w:w="85" w:type="dxa"/>
            </w:tcMar>
            <w:vAlign w:val="bottom"/>
          </w:tcPr>
          <w:p w14:paraId="39F4C253" w14:textId="77777777" w:rsidR="00847DDA" w:rsidRPr="003D040E" w:rsidRDefault="00847DDA" w:rsidP="00FC5C53">
            <w:r w:rsidRPr="003D040E">
              <w:t>SDDC Manager is open, and login is successful</w:t>
            </w:r>
          </w:p>
          <w:p w14:paraId="7DCFC350" w14:textId="77777777" w:rsidR="00847DDA" w:rsidRPr="003D040E" w:rsidRDefault="00847DDA" w:rsidP="00FC5C53">
            <w:r w:rsidRPr="003D040E">
              <w:t>Access to bundles repository is working</w:t>
            </w:r>
          </w:p>
        </w:tc>
      </w:tr>
      <w:tr w:rsidR="00847DDA" w:rsidRPr="003D040E" w14:paraId="254AA709" w14:textId="77777777" w:rsidTr="00FC5C53">
        <w:trPr>
          <w:trHeight w:val="300"/>
        </w:trPr>
        <w:tc>
          <w:tcPr>
            <w:tcW w:w="2628" w:type="dxa"/>
            <w:shd w:val="clear" w:color="auto" w:fill="auto"/>
            <w:noWrap/>
            <w:tcMar>
              <w:top w:w="28" w:type="dxa"/>
              <w:left w:w="85" w:type="dxa"/>
              <w:right w:w="85" w:type="dxa"/>
            </w:tcMar>
            <w:vAlign w:val="bottom"/>
          </w:tcPr>
          <w:p w14:paraId="51B03C5D" w14:textId="77777777" w:rsidR="00847DDA" w:rsidRPr="003D040E" w:rsidRDefault="00847DDA" w:rsidP="00FC5C53">
            <w:r>
              <w:t>Observed results</w:t>
            </w:r>
          </w:p>
        </w:tc>
        <w:tc>
          <w:tcPr>
            <w:tcW w:w="6710" w:type="dxa"/>
            <w:gridSpan w:val="2"/>
            <w:shd w:val="clear" w:color="auto" w:fill="auto"/>
            <w:noWrap/>
            <w:tcMar>
              <w:top w:w="28" w:type="dxa"/>
              <w:left w:w="85" w:type="dxa"/>
              <w:right w:w="85" w:type="dxa"/>
            </w:tcMar>
            <w:vAlign w:val="bottom"/>
          </w:tcPr>
          <w:p w14:paraId="039C7BEB" w14:textId="1911ED86" w:rsidR="00847DDA" w:rsidRPr="003D040E" w:rsidRDefault="00847DDA" w:rsidP="00FC5C53"/>
        </w:tc>
      </w:tr>
      <w:tr w:rsidR="00847DDA" w:rsidRPr="003D040E" w14:paraId="1725E887" w14:textId="77777777" w:rsidTr="00FC5C53">
        <w:trPr>
          <w:trHeight w:val="300"/>
        </w:trPr>
        <w:tc>
          <w:tcPr>
            <w:tcW w:w="2628" w:type="dxa"/>
            <w:shd w:val="clear" w:color="auto" w:fill="auto"/>
            <w:noWrap/>
            <w:tcMar>
              <w:top w:w="28" w:type="dxa"/>
              <w:left w:w="85" w:type="dxa"/>
              <w:right w:w="85" w:type="dxa"/>
            </w:tcMar>
            <w:vAlign w:val="bottom"/>
          </w:tcPr>
          <w:p w14:paraId="3BF6D4BE" w14:textId="77777777" w:rsidR="00847DDA" w:rsidRPr="003D040E" w:rsidRDefault="00847DDA" w:rsidP="00FC5C53">
            <w:r>
              <w:t>Status</w:t>
            </w:r>
          </w:p>
        </w:tc>
        <w:sdt>
          <w:sdtPr>
            <w:id w:val="894234365"/>
            <w:placeholder>
              <w:docPart w:val="C410C6E95ECA4FC694A1F9EADC3AA660"/>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shd w:val="clear" w:color="auto" w:fill="auto"/>
                <w:noWrap/>
                <w:tcMar>
                  <w:top w:w="28" w:type="dxa"/>
                  <w:left w:w="85" w:type="dxa"/>
                  <w:right w:w="85" w:type="dxa"/>
                </w:tcMar>
                <w:vAlign w:val="bottom"/>
              </w:tcPr>
              <w:p w14:paraId="074C5A03" w14:textId="5F69D6BA" w:rsidR="00847DDA" w:rsidRPr="003D040E" w:rsidRDefault="00242404" w:rsidP="00FC5C53">
                <w:r>
                  <w:rPr>
                    <w:rStyle w:val="PlaceholderText"/>
                  </w:rPr>
                  <w:t>Choose an item</w:t>
                </w:r>
              </w:p>
            </w:tc>
          </w:sdtContent>
        </w:sdt>
      </w:tr>
    </w:tbl>
    <w:p w14:paraId="41A9C5CF" w14:textId="0220D528" w:rsidR="00EE5B15" w:rsidRPr="003D040E" w:rsidRDefault="00EE5B15" w:rsidP="003D040E"/>
    <w:p w14:paraId="7A850A8A" w14:textId="409E19AD" w:rsidR="00B622FE" w:rsidRDefault="00B622FE" w:rsidP="003D040E"/>
    <w:p w14:paraId="0C80EA32" w14:textId="5FC1E4AB" w:rsidR="0063568B" w:rsidRPr="00BE06D0" w:rsidRDefault="0063568B" w:rsidP="00FC7E05">
      <w:pPr>
        <w:pStyle w:val="Heading5"/>
      </w:pPr>
      <w:bookmarkStart w:id="69" w:name="_Toc515018667"/>
      <w:bookmarkStart w:id="70" w:name="_Toc73517421"/>
      <w:r w:rsidRPr="00BE06D0">
        <w:t xml:space="preserve">Test </w:t>
      </w:r>
      <w:r w:rsidR="00473776">
        <w:t>3</w:t>
      </w:r>
      <w:r w:rsidRPr="00BE06D0">
        <w:t xml:space="preserve"> SDDC Management – Check vRealize Suite component</w:t>
      </w:r>
      <w:r w:rsidR="000D6C66">
        <w:t xml:space="preserve"> </w:t>
      </w:r>
      <w:r w:rsidR="00F95B14">
        <w:t>is</w:t>
      </w:r>
      <w:r w:rsidR="000D6C66">
        <w:t xml:space="preserve"> deployed successfully (</w:t>
      </w:r>
      <w:r w:rsidR="002F0291">
        <w:t>vLCM</w:t>
      </w:r>
      <w:r w:rsidR="00E54DCE">
        <w:t>)</w:t>
      </w:r>
      <w:bookmarkEnd w:id="70"/>
    </w:p>
    <w:p w14:paraId="48A524CE" w14:textId="77777777" w:rsidR="0063568B" w:rsidRPr="003D040E" w:rsidRDefault="0063568B"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C43A10" w:rsidRPr="003D040E" w14:paraId="19BEA44B" w14:textId="77777777" w:rsidTr="00FC5C53">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7EA51E86" w14:textId="77777777" w:rsidR="00C43A10" w:rsidRPr="003D040E" w:rsidRDefault="00C43A10" w:rsidP="00FC5C53">
            <w:r w:rsidRPr="003D040E">
              <w:t>SDDC Management – Check connection to vRealize Suite components</w:t>
            </w:r>
          </w:p>
        </w:tc>
        <w:tc>
          <w:tcPr>
            <w:tcW w:w="2835" w:type="dxa"/>
            <w:tcBorders>
              <w:left w:val="single" w:sz="4" w:space="0" w:color="FFFFFF"/>
            </w:tcBorders>
            <w:shd w:val="clear" w:color="auto" w:fill="0066A2"/>
            <w:noWrap/>
            <w:tcMar>
              <w:top w:w="57" w:type="dxa"/>
              <w:left w:w="85" w:type="dxa"/>
              <w:right w:w="85" w:type="dxa"/>
            </w:tcMar>
            <w:hideMark/>
          </w:tcPr>
          <w:p w14:paraId="1F9106CD" w14:textId="77777777" w:rsidR="00C43A10" w:rsidRPr="003D040E" w:rsidRDefault="00C43A10" w:rsidP="00FC5C53"/>
        </w:tc>
      </w:tr>
      <w:tr w:rsidR="00C43A10" w:rsidRPr="003D040E" w14:paraId="09290010" w14:textId="77777777" w:rsidTr="00FC5C53">
        <w:trPr>
          <w:trHeight w:val="300"/>
        </w:trPr>
        <w:tc>
          <w:tcPr>
            <w:tcW w:w="2628" w:type="dxa"/>
            <w:shd w:val="clear" w:color="auto" w:fill="auto"/>
            <w:noWrap/>
            <w:tcMar>
              <w:top w:w="28" w:type="dxa"/>
              <w:left w:w="85" w:type="dxa"/>
              <w:right w:w="85" w:type="dxa"/>
            </w:tcMar>
            <w:vAlign w:val="bottom"/>
            <w:hideMark/>
          </w:tcPr>
          <w:p w14:paraId="41B17F1A" w14:textId="77777777" w:rsidR="00C43A10" w:rsidRPr="003D040E" w:rsidRDefault="00C43A10" w:rsidP="00FC5C53">
            <w:r w:rsidRPr="003D040E">
              <w:t>Test procedure</w:t>
            </w:r>
          </w:p>
        </w:tc>
        <w:tc>
          <w:tcPr>
            <w:tcW w:w="6710" w:type="dxa"/>
            <w:gridSpan w:val="2"/>
            <w:shd w:val="clear" w:color="auto" w:fill="auto"/>
            <w:noWrap/>
            <w:tcMar>
              <w:top w:w="28" w:type="dxa"/>
              <w:left w:w="85" w:type="dxa"/>
              <w:right w:w="85" w:type="dxa"/>
            </w:tcMar>
            <w:vAlign w:val="bottom"/>
          </w:tcPr>
          <w:p w14:paraId="5165E894" w14:textId="77777777" w:rsidR="00C43A10" w:rsidRPr="003D040E" w:rsidRDefault="00C43A10" w:rsidP="00FC5C53">
            <w:r w:rsidRPr="003D040E">
              <w:t>Login to</w:t>
            </w:r>
            <w:r>
              <w:t xml:space="preserve"> GUI of</w:t>
            </w:r>
            <w:r w:rsidRPr="003D040E">
              <w:t xml:space="preserve"> SDDC server.</w:t>
            </w:r>
          </w:p>
          <w:p w14:paraId="4D985154" w14:textId="77777777" w:rsidR="00C43A10" w:rsidRPr="003D040E" w:rsidRDefault="00C43A10" w:rsidP="00FC5C53">
            <w:r w:rsidRPr="003D040E">
              <w:t>Select Administrator&gt;vRealize Suite</w:t>
            </w:r>
          </w:p>
          <w:p w14:paraId="6774DC01" w14:textId="01A790A1" w:rsidR="00C43A10" w:rsidRPr="003D040E" w:rsidRDefault="00DE7E43" w:rsidP="00FC5C53">
            <w:r>
              <w:t>Check connection to all components (except vRA Automation)</w:t>
            </w:r>
          </w:p>
        </w:tc>
      </w:tr>
      <w:tr w:rsidR="00C43A10" w:rsidRPr="003D040E" w14:paraId="055D7E5A" w14:textId="77777777" w:rsidTr="00FC5C53">
        <w:trPr>
          <w:trHeight w:val="300"/>
        </w:trPr>
        <w:tc>
          <w:tcPr>
            <w:tcW w:w="2628" w:type="dxa"/>
            <w:shd w:val="clear" w:color="auto" w:fill="auto"/>
            <w:noWrap/>
            <w:tcMar>
              <w:top w:w="28" w:type="dxa"/>
              <w:left w:w="85" w:type="dxa"/>
              <w:right w:w="85" w:type="dxa"/>
            </w:tcMar>
            <w:vAlign w:val="bottom"/>
            <w:hideMark/>
          </w:tcPr>
          <w:p w14:paraId="04F4164C" w14:textId="77777777" w:rsidR="00C43A10" w:rsidRPr="003D040E" w:rsidRDefault="00C43A10" w:rsidP="00FC5C53">
            <w:r w:rsidRPr="003D040E">
              <w:t>Expected results</w:t>
            </w:r>
          </w:p>
        </w:tc>
        <w:tc>
          <w:tcPr>
            <w:tcW w:w="6710" w:type="dxa"/>
            <w:gridSpan w:val="2"/>
            <w:shd w:val="clear" w:color="auto" w:fill="auto"/>
            <w:noWrap/>
            <w:tcMar>
              <w:top w:w="28" w:type="dxa"/>
              <w:left w:w="85" w:type="dxa"/>
              <w:right w:w="85" w:type="dxa"/>
            </w:tcMar>
            <w:vAlign w:val="bottom"/>
          </w:tcPr>
          <w:p w14:paraId="69A25ECB" w14:textId="77777777" w:rsidR="00C43A10" w:rsidRDefault="005A06D9" w:rsidP="00FC5C53">
            <w:r>
              <w:t>SDDC Manager is open, and login is successful</w:t>
            </w:r>
          </w:p>
          <w:p w14:paraId="230802BB" w14:textId="04EB1D7D" w:rsidR="005A06D9" w:rsidRPr="003D040E" w:rsidRDefault="005A06D9" w:rsidP="00FC5C53">
            <w:r>
              <w:t>Connection to all vRealize Suite components is Active (except vRA Automation)</w:t>
            </w:r>
          </w:p>
        </w:tc>
      </w:tr>
      <w:tr w:rsidR="00C43A10" w:rsidRPr="003D040E" w14:paraId="73A53CBC" w14:textId="77777777" w:rsidTr="00FC5C5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EC501EF" w14:textId="77777777" w:rsidR="00C43A10" w:rsidRPr="003D040E" w:rsidRDefault="00C43A10" w:rsidP="00FC5C5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E7E057B" w14:textId="2A8D554E" w:rsidR="00C43A10" w:rsidRPr="003D040E" w:rsidRDefault="00C43A10" w:rsidP="00FC5C53"/>
        </w:tc>
      </w:tr>
      <w:tr w:rsidR="00C43A10" w:rsidRPr="003D040E" w14:paraId="622DF447" w14:textId="77777777" w:rsidTr="00FC5C5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2517FEA5" w14:textId="77777777" w:rsidR="00C43A10" w:rsidRPr="003D040E" w:rsidRDefault="00C43A10" w:rsidP="00FC5C53">
            <w:r>
              <w:t>Status</w:t>
            </w:r>
          </w:p>
        </w:tc>
        <w:sdt>
          <w:sdtPr>
            <w:id w:val="-1742779398"/>
            <w:placeholder>
              <w:docPart w:val="B339D217BEEC41B0BB5419348D34BEAC"/>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490CDA5" w14:textId="0EA4D3CE" w:rsidR="00C43A10" w:rsidRPr="003D040E" w:rsidRDefault="00242404" w:rsidP="00FC5C53">
                <w:r>
                  <w:rPr>
                    <w:rStyle w:val="PlaceholderText"/>
                  </w:rPr>
                  <w:t>Choose an item</w:t>
                </w:r>
              </w:p>
            </w:tc>
          </w:sdtContent>
        </w:sdt>
      </w:tr>
    </w:tbl>
    <w:p w14:paraId="57F4FE2D" w14:textId="77777777" w:rsidR="0063568B" w:rsidRPr="003D040E" w:rsidRDefault="0063568B" w:rsidP="003D040E"/>
    <w:p w14:paraId="1976F04F" w14:textId="57AC755A" w:rsidR="00456138" w:rsidRDefault="00456138" w:rsidP="00FC7E05">
      <w:pPr>
        <w:pStyle w:val="Heading5"/>
      </w:pPr>
      <w:bookmarkStart w:id="71" w:name="_Toc515018668"/>
      <w:bookmarkStart w:id="72" w:name="_Toc73517422"/>
      <w:bookmarkEnd w:id="69"/>
      <w:r w:rsidRPr="00BE06D0">
        <w:t xml:space="preserve">Test </w:t>
      </w:r>
      <w:r w:rsidR="002F0291">
        <w:t>4</w:t>
      </w:r>
      <w:r w:rsidRPr="00BE06D0">
        <w:t xml:space="preserve"> SDDC Management – Check </w:t>
      </w:r>
      <w:r w:rsidR="00E138CB">
        <w:t xml:space="preserve">Workload Domains status </w:t>
      </w:r>
      <w:r w:rsidR="001C2B43">
        <w:t xml:space="preserve">- </w:t>
      </w:r>
      <w:r w:rsidR="00E138CB">
        <w:t>MGT and CMP</w:t>
      </w:r>
      <w:bookmarkEnd w:id="72"/>
    </w:p>
    <w:p w14:paraId="0F0D9115" w14:textId="77777777" w:rsidR="002F0291" w:rsidRPr="00BE06D0" w:rsidRDefault="002F0291" w:rsidP="00456138">
      <w:pPr>
        <w:rPr>
          <w:color w:val="548DD4" w:themeColor="text2" w:themeTint="99"/>
        </w:rPr>
      </w:pPr>
    </w:p>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CB094D" w:rsidRPr="003D040E" w14:paraId="05B23A8C" w14:textId="77777777" w:rsidTr="00FC5C53">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25774CC8" w14:textId="77777777" w:rsidR="00CB094D" w:rsidRPr="003D040E" w:rsidRDefault="00CB094D" w:rsidP="00FC5C53">
            <w:r w:rsidRPr="003D040E">
              <w:t xml:space="preserve">SDDC Management – Check </w:t>
            </w:r>
            <w:r>
              <w:t>Workload Domains status</w:t>
            </w:r>
          </w:p>
        </w:tc>
        <w:tc>
          <w:tcPr>
            <w:tcW w:w="2835" w:type="dxa"/>
            <w:tcBorders>
              <w:left w:val="single" w:sz="4" w:space="0" w:color="FFFFFF"/>
            </w:tcBorders>
            <w:shd w:val="clear" w:color="auto" w:fill="0066A2"/>
            <w:noWrap/>
            <w:tcMar>
              <w:top w:w="57" w:type="dxa"/>
              <w:left w:w="85" w:type="dxa"/>
              <w:right w:w="85" w:type="dxa"/>
            </w:tcMar>
            <w:hideMark/>
          </w:tcPr>
          <w:p w14:paraId="6CC96846" w14:textId="77777777" w:rsidR="00CB094D" w:rsidRPr="003D040E" w:rsidRDefault="00CB094D" w:rsidP="00FC5C53"/>
        </w:tc>
      </w:tr>
      <w:tr w:rsidR="00CB094D" w:rsidRPr="003D040E" w14:paraId="30278D33" w14:textId="77777777" w:rsidTr="00FC5C53">
        <w:trPr>
          <w:trHeight w:val="300"/>
        </w:trPr>
        <w:tc>
          <w:tcPr>
            <w:tcW w:w="2628" w:type="dxa"/>
            <w:shd w:val="clear" w:color="auto" w:fill="auto"/>
            <w:noWrap/>
            <w:tcMar>
              <w:top w:w="28" w:type="dxa"/>
              <w:left w:w="85" w:type="dxa"/>
              <w:right w:w="85" w:type="dxa"/>
            </w:tcMar>
            <w:vAlign w:val="bottom"/>
            <w:hideMark/>
          </w:tcPr>
          <w:p w14:paraId="217CBCBE" w14:textId="77777777" w:rsidR="00CB094D" w:rsidRPr="003D040E" w:rsidRDefault="00CB094D" w:rsidP="00FC5C53">
            <w:r w:rsidRPr="003D040E">
              <w:t>Test procedure</w:t>
            </w:r>
          </w:p>
        </w:tc>
        <w:tc>
          <w:tcPr>
            <w:tcW w:w="6710" w:type="dxa"/>
            <w:gridSpan w:val="2"/>
            <w:shd w:val="clear" w:color="auto" w:fill="auto"/>
            <w:noWrap/>
            <w:tcMar>
              <w:top w:w="28" w:type="dxa"/>
              <w:left w:w="85" w:type="dxa"/>
              <w:right w:w="85" w:type="dxa"/>
            </w:tcMar>
            <w:vAlign w:val="bottom"/>
          </w:tcPr>
          <w:p w14:paraId="49617B1F" w14:textId="77777777" w:rsidR="00CB094D" w:rsidRPr="003D040E" w:rsidRDefault="00CB094D" w:rsidP="00FC5C53">
            <w:r w:rsidRPr="003D040E">
              <w:t>Login to</w:t>
            </w:r>
            <w:r>
              <w:t xml:space="preserve"> GUI of</w:t>
            </w:r>
            <w:r w:rsidRPr="003D040E">
              <w:t xml:space="preserve"> SDDC server.</w:t>
            </w:r>
          </w:p>
          <w:p w14:paraId="3BBD33A5" w14:textId="77777777" w:rsidR="00CB094D" w:rsidRPr="003D040E" w:rsidRDefault="00CB094D" w:rsidP="00FC5C53">
            <w:r w:rsidRPr="003D040E">
              <w:t xml:space="preserve">Select </w:t>
            </w:r>
            <w:r>
              <w:t>Inventory</w:t>
            </w:r>
            <w:r w:rsidRPr="003D040E">
              <w:t>&gt;</w:t>
            </w:r>
            <w:r>
              <w:t>Workload Domains&gt;View Details</w:t>
            </w:r>
          </w:p>
          <w:p w14:paraId="6473238C" w14:textId="77777777" w:rsidR="00CB094D" w:rsidRPr="003D040E" w:rsidRDefault="00CB094D" w:rsidP="00FC5C53">
            <w:r w:rsidRPr="003D040E">
              <w:t xml:space="preserve">Check </w:t>
            </w:r>
            <w:r>
              <w:t>status of Workload Domains</w:t>
            </w:r>
          </w:p>
        </w:tc>
      </w:tr>
      <w:tr w:rsidR="00CB094D" w:rsidRPr="003D040E" w14:paraId="76961239" w14:textId="77777777" w:rsidTr="00FC5C53">
        <w:trPr>
          <w:trHeight w:val="300"/>
        </w:trPr>
        <w:tc>
          <w:tcPr>
            <w:tcW w:w="2628" w:type="dxa"/>
            <w:shd w:val="clear" w:color="auto" w:fill="auto"/>
            <w:noWrap/>
            <w:tcMar>
              <w:top w:w="28" w:type="dxa"/>
              <w:left w:w="85" w:type="dxa"/>
              <w:right w:w="85" w:type="dxa"/>
            </w:tcMar>
            <w:vAlign w:val="bottom"/>
            <w:hideMark/>
          </w:tcPr>
          <w:p w14:paraId="7860A11C" w14:textId="77777777" w:rsidR="00CB094D" w:rsidRPr="003D040E" w:rsidRDefault="00CB094D" w:rsidP="00FC5C53">
            <w:r w:rsidRPr="003D040E">
              <w:t>Expected results</w:t>
            </w:r>
          </w:p>
        </w:tc>
        <w:tc>
          <w:tcPr>
            <w:tcW w:w="6710" w:type="dxa"/>
            <w:gridSpan w:val="2"/>
            <w:shd w:val="clear" w:color="auto" w:fill="auto"/>
            <w:noWrap/>
            <w:tcMar>
              <w:top w:w="28" w:type="dxa"/>
              <w:left w:w="85" w:type="dxa"/>
              <w:right w:w="85" w:type="dxa"/>
            </w:tcMar>
            <w:vAlign w:val="bottom"/>
          </w:tcPr>
          <w:p w14:paraId="2E11A93B" w14:textId="77777777" w:rsidR="00CB094D" w:rsidRPr="003D040E" w:rsidRDefault="00CB094D" w:rsidP="00FC5C53">
            <w:r>
              <w:t>Both Workload Domains (Management and Virtual Infrastructure) are are visible with status Active</w:t>
            </w:r>
          </w:p>
        </w:tc>
      </w:tr>
      <w:tr w:rsidR="00CB094D" w:rsidRPr="003D040E" w14:paraId="70F5289F" w14:textId="77777777" w:rsidTr="00FC5C5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6461415" w14:textId="77777777" w:rsidR="00CB094D" w:rsidRPr="003D040E" w:rsidRDefault="00CB094D" w:rsidP="00FC5C5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9A819DD" w14:textId="1CC539E6" w:rsidR="00CB094D" w:rsidRPr="003D040E" w:rsidRDefault="00CB094D" w:rsidP="00FC5C53"/>
        </w:tc>
      </w:tr>
      <w:tr w:rsidR="00CB094D" w:rsidRPr="003D040E" w14:paraId="09015784" w14:textId="77777777" w:rsidTr="00FC5C5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82446D7" w14:textId="77777777" w:rsidR="00CB094D" w:rsidRPr="003D040E" w:rsidRDefault="00CB094D" w:rsidP="00FC5C53">
            <w:r>
              <w:lastRenderedPageBreak/>
              <w:t>Status</w:t>
            </w:r>
          </w:p>
        </w:tc>
        <w:sdt>
          <w:sdtPr>
            <w:id w:val="-790898204"/>
            <w:placeholder>
              <w:docPart w:val="F405F98A15C24C489CCD3CB48EEA0736"/>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2BE48F2" w14:textId="2C2876CE" w:rsidR="00CB094D" w:rsidRPr="003D040E" w:rsidRDefault="00242404" w:rsidP="00FC5C53">
                <w:r>
                  <w:rPr>
                    <w:rStyle w:val="PlaceholderText"/>
                  </w:rPr>
                  <w:t>Choose an item</w:t>
                </w:r>
              </w:p>
            </w:tc>
          </w:sdtContent>
        </w:sdt>
      </w:tr>
    </w:tbl>
    <w:p w14:paraId="37EA9450" w14:textId="77777777" w:rsidR="008B0B0F" w:rsidRDefault="008B0B0F" w:rsidP="003D040E"/>
    <w:p w14:paraId="164B6890" w14:textId="65F72956" w:rsidR="00C3327C" w:rsidRDefault="00C3327C" w:rsidP="003D040E"/>
    <w:p w14:paraId="387B2FB1" w14:textId="77777777" w:rsidR="00C3327C" w:rsidRDefault="00C3327C" w:rsidP="003D040E"/>
    <w:p w14:paraId="035D38E7" w14:textId="03F46D73" w:rsidR="00C40FE3" w:rsidRDefault="00C40FE3" w:rsidP="00FC7E05">
      <w:pPr>
        <w:pStyle w:val="Heading5"/>
      </w:pPr>
      <w:bookmarkStart w:id="73" w:name="_Toc73517423"/>
      <w:r w:rsidRPr="00BE06D0">
        <w:t xml:space="preserve">Test </w:t>
      </w:r>
      <w:r>
        <w:t>5</w:t>
      </w:r>
      <w:r w:rsidRPr="00BE06D0">
        <w:t xml:space="preserve"> </w:t>
      </w:r>
      <w:r>
        <w:t xml:space="preserve">SDDC Management - </w:t>
      </w:r>
      <w:r w:rsidRPr="00BE06D0">
        <w:t xml:space="preserve">Check and validate vCenter connectivity </w:t>
      </w:r>
      <w:r>
        <w:t>in SDDC Manager</w:t>
      </w:r>
      <w:bookmarkEnd w:id="73"/>
      <w:r w:rsidRPr="00BE06D0">
        <w:t xml:space="preserve"> </w:t>
      </w:r>
    </w:p>
    <w:p w14:paraId="53177B97" w14:textId="77777777" w:rsidR="00535010" w:rsidRPr="00BE06D0" w:rsidRDefault="00535010" w:rsidP="00C40FE3">
      <w:pPr>
        <w:rPr>
          <w:color w:val="548DD4" w:themeColor="text2" w:themeTint="99"/>
        </w:rPr>
      </w:pPr>
    </w:p>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061"/>
        <w:gridCol w:w="1649"/>
      </w:tblGrid>
      <w:tr w:rsidR="002E3A51" w:rsidRPr="003D040E" w14:paraId="64730B47" w14:textId="77777777" w:rsidTr="00FC5C53">
        <w:trPr>
          <w:trHeight w:val="300"/>
          <w:tblHeader/>
        </w:trPr>
        <w:tc>
          <w:tcPr>
            <w:tcW w:w="7689" w:type="dxa"/>
            <w:gridSpan w:val="2"/>
            <w:tcBorders>
              <w:right w:val="single" w:sz="4" w:space="0" w:color="FFFFFF"/>
            </w:tcBorders>
            <w:shd w:val="clear" w:color="auto" w:fill="0066A2"/>
            <w:noWrap/>
            <w:tcMar>
              <w:top w:w="57" w:type="dxa"/>
              <w:left w:w="85" w:type="dxa"/>
              <w:right w:w="85" w:type="dxa"/>
            </w:tcMar>
            <w:hideMark/>
          </w:tcPr>
          <w:p w14:paraId="45021A56" w14:textId="77777777" w:rsidR="00894B03" w:rsidRPr="003D040E" w:rsidRDefault="00894B03" w:rsidP="00FC5C53">
            <w:r w:rsidRPr="003D040E">
              <w:t xml:space="preserve">SDDC Management – </w:t>
            </w:r>
            <w:r w:rsidRPr="00535010">
              <w:t>Check and validate vCenter connectivity in SDDC Manager</w:t>
            </w:r>
          </w:p>
        </w:tc>
        <w:tc>
          <w:tcPr>
            <w:tcW w:w="1649" w:type="dxa"/>
            <w:tcBorders>
              <w:left w:val="single" w:sz="4" w:space="0" w:color="FFFFFF"/>
            </w:tcBorders>
            <w:shd w:val="clear" w:color="auto" w:fill="0066A2"/>
            <w:noWrap/>
            <w:tcMar>
              <w:top w:w="57" w:type="dxa"/>
              <w:left w:w="85" w:type="dxa"/>
              <w:right w:w="85" w:type="dxa"/>
            </w:tcMar>
            <w:hideMark/>
          </w:tcPr>
          <w:p w14:paraId="7CB91BF9" w14:textId="77777777" w:rsidR="00894B03" w:rsidRPr="003D040E" w:rsidRDefault="00894B03" w:rsidP="00FC5C53"/>
        </w:tc>
      </w:tr>
      <w:tr w:rsidR="00894B03" w:rsidRPr="003D040E" w14:paraId="1437F28A" w14:textId="77777777" w:rsidTr="00FC5C53">
        <w:trPr>
          <w:trHeight w:val="300"/>
        </w:trPr>
        <w:tc>
          <w:tcPr>
            <w:tcW w:w="2628" w:type="dxa"/>
            <w:shd w:val="clear" w:color="auto" w:fill="auto"/>
            <w:noWrap/>
            <w:tcMar>
              <w:top w:w="28" w:type="dxa"/>
              <w:left w:w="85" w:type="dxa"/>
              <w:right w:w="85" w:type="dxa"/>
            </w:tcMar>
            <w:vAlign w:val="bottom"/>
            <w:hideMark/>
          </w:tcPr>
          <w:p w14:paraId="2C848B52" w14:textId="77777777" w:rsidR="00894B03" w:rsidRPr="003D040E" w:rsidRDefault="00894B03" w:rsidP="00FC5C53">
            <w:r w:rsidRPr="003D040E">
              <w:t>Test procedure</w:t>
            </w:r>
          </w:p>
        </w:tc>
        <w:tc>
          <w:tcPr>
            <w:tcW w:w="6710" w:type="dxa"/>
            <w:gridSpan w:val="2"/>
            <w:shd w:val="clear" w:color="auto" w:fill="auto"/>
            <w:noWrap/>
            <w:tcMar>
              <w:top w:w="28" w:type="dxa"/>
              <w:left w:w="85" w:type="dxa"/>
              <w:right w:w="85" w:type="dxa"/>
            </w:tcMar>
            <w:vAlign w:val="bottom"/>
          </w:tcPr>
          <w:p w14:paraId="73E18B2C" w14:textId="77777777" w:rsidR="00894B03" w:rsidRPr="003D040E" w:rsidRDefault="00894B03" w:rsidP="00FC5C53">
            <w:r w:rsidRPr="003D040E">
              <w:t>Login to</w:t>
            </w:r>
            <w:r>
              <w:t xml:space="preserve"> GUI of</w:t>
            </w:r>
            <w:r w:rsidRPr="003D040E">
              <w:t xml:space="preserve"> SDDC server.</w:t>
            </w:r>
          </w:p>
          <w:p w14:paraId="2EA514A4" w14:textId="77777777" w:rsidR="00894B03" w:rsidRPr="003D040E" w:rsidRDefault="00894B03" w:rsidP="00FC5C53">
            <w:r w:rsidRPr="003D040E">
              <w:t xml:space="preserve">Select </w:t>
            </w:r>
            <w:r>
              <w:t>Inventory</w:t>
            </w:r>
            <w:r w:rsidRPr="003D040E">
              <w:t>&gt;</w:t>
            </w:r>
            <w:r>
              <w:t>Workload Domains&gt;View Details</w:t>
            </w:r>
          </w:p>
          <w:p w14:paraId="0E15A296" w14:textId="77777777" w:rsidR="00894B03" w:rsidRDefault="00894B03" w:rsidP="00FC5C53">
            <w:r>
              <w:t>Select Workload Domain (MGT or CMP)&gt;switch to tab Services</w:t>
            </w:r>
          </w:p>
          <w:p w14:paraId="6F0B0126" w14:textId="77777777" w:rsidR="00894B03" w:rsidRPr="003D040E" w:rsidRDefault="00894B03" w:rsidP="00FC5C53">
            <w:r>
              <w:t>Check presence of vCenter Servers</w:t>
            </w:r>
          </w:p>
        </w:tc>
      </w:tr>
      <w:tr w:rsidR="00894B03" w:rsidRPr="003D040E" w14:paraId="06A4737C" w14:textId="77777777" w:rsidTr="00FC5C53">
        <w:trPr>
          <w:trHeight w:val="300"/>
        </w:trPr>
        <w:tc>
          <w:tcPr>
            <w:tcW w:w="2628" w:type="dxa"/>
            <w:shd w:val="clear" w:color="auto" w:fill="auto"/>
            <w:noWrap/>
            <w:tcMar>
              <w:top w:w="28" w:type="dxa"/>
              <w:left w:w="85" w:type="dxa"/>
              <w:right w:w="85" w:type="dxa"/>
            </w:tcMar>
            <w:vAlign w:val="bottom"/>
            <w:hideMark/>
          </w:tcPr>
          <w:p w14:paraId="4160429E" w14:textId="77777777" w:rsidR="00894B03" w:rsidRPr="003D040E" w:rsidRDefault="00894B03" w:rsidP="00FC5C53">
            <w:r w:rsidRPr="003D040E">
              <w:t>Expected results</w:t>
            </w:r>
          </w:p>
        </w:tc>
        <w:tc>
          <w:tcPr>
            <w:tcW w:w="6710" w:type="dxa"/>
            <w:gridSpan w:val="2"/>
            <w:shd w:val="clear" w:color="auto" w:fill="auto"/>
            <w:noWrap/>
            <w:tcMar>
              <w:top w:w="28" w:type="dxa"/>
              <w:left w:w="85" w:type="dxa"/>
              <w:right w:w="85" w:type="dxa"/>
            </w:tcMar>
            <w:vAlign w:val="bottom"/>
          </w:tcPr>
          <w:p w14:paraId="24E880DD" w14:textId="77777777" w:rsidR="00894B03" w:rsidRPr="003D040E" w:rsidRDefault="00894B03" w:rsidP="00FC5C53">
            <w:r>
              <w:t>vCenter Servers are available in both Workload Domains (MGT and CMP) and visible.</w:t>
            </w:r>
          </w:p>
        </w:tc>
      </w:tr>
      <w:tr w:rsidR="00894B03" w:rsidRPr="003D040E" w14:paraId="40F936FB" w14:textId="77777777" w:rsidTr="00FC5C5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DEEFD50" w14:textId="77777777" w:rsidR="00894B03" w:rsidRPr="003D040E" w:rsidRDefault="00894B03" w:rsidP="00FC5C5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5DBEBFD" w14:textId="77777777" w:rsidR="00894B03" w:rsidRPr="003D040E" w:rsidRDefault="00894B03" w:rsidP="00FC5C53"/>
        </w:tc>
      </w:tr>
      <w:tr w:rsidR="00894B03" w:rsidRPr="003D040E" w14:paraId="5CED8018" w14:textId="77777777" w:rsidTr="00FC5C5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3BF0E81" w14:textId="77777777" w:rsidR="00894B03" w:rsidRPr="003D040E" w:rsidRDefault="00894B03" w:rsidP="00FC5C53">
            <w:r>
              <w:t>Status</w:t>
            </w:r>
          </w:p>
        </w:tc>
        <w:sdt>
          <w:sdtPr>
            <w:id w:val="2115084758"/>
            <w:placeholder>
              <w:docPart w:val="67D63670036242A29D2C085A2B9E1FAB"/>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39C441A" w14:textId="72374F02" w:rsidR="00894B03" w:rsidRPr="003D040E" w:rsidRDefault="00242404" w:rsidP="00FC5C53">
                <w:r>
                  <w:rPr>
                    <w:rStyle w:val="PlaceholderText"/>
                  </w:rPr>
                  <w:t>Choose an item</w:t>
                </w:r>
              </w:p>
            </w:tc>
          </w:sdtContent>
        </w:sdt>
      </w:tr>
    </w:tbl>
    <w:p w14:paraId="2D7ABB68" w14:textId="79FE5E37" w:rsidR="000659C8" w:rsidRDefault="000659C8" w:rsidP="003D040E"/>
    <w:p w14:paraId="2E715DAA" w14:textId="26B954F0" w:rsidR="00222E46" w:rsidRDefault="00222E46" w:rsidP="003D040E"/>
    <w:p w14:paraId="4A383BA3" w14:textId="77777777" w:rsidR="00C76929" w:rsidRDefault="0064262C" w:rsidP="00C76929">
      <w:pPr>
        <w:pStyle w:val="Heading5"/>
      </w:pPr>
      <w:bookmarkStart w:id="74" w:name="_Toc73517424"/>
      <w:r w:rsidRPr="00BE06D0">
        <w:t xml:space="preserve">Test </w:t>
      </w:r>
      <w:r>
        <w:t>6</w:t>
      </w:r>
      <w:r w:rsidRPr="00BE06D0">
        <w:t xml:space="preserve"> </w:t>
      </w:r>
      <w:r>
        <w:t xml:space="preserve">SDDC Management - </w:t>
      </w:r>
      <w:r w:rsidRPr="00BE06D0">
        <w:t xml:space="preserve">Check </w:t>
      </w:r>
      <w:r w:rsidR="004642E7">
        <w:t xml:space="preserve">health status of </w:t>
      </w:r>
      <w:r w:rsidR="00C76929">
        <w:t>Clusters and Hosts in SDDC Manager</w:t>
      </w:r>
      <w:bookmarkEnd w:id="74"/>
    </w:p>
    <w:p w14:paraId="7E8DD017" w14:textId="6A3F815E" w:rsidR="0064262C" w:rsidRDefault="0064262C"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061"/>
        <w:gridCol w:w="1649"/>
      </w:tblGrid>
      <w:tr w:rsidR="00D56D91" w:rsidRPr="003D040E" w14:paraId="5FA45619" w14:textId="77777777" w:rsidTr="00FC5C53">
        <w:trPr>
          <w:trHeight w:val="300"/>
          <w:tblHeader/>
        </w:trPr>
        <w:tc>
          <w:tcPr>
            <w:tcW w:w="7689" w:type="dxa"/>
            <w:gridSpan w:val="2"/>
            <w:tcBorders>
              <w:right w:val="single" w:sz="4" w:space="0" w:color="FFFFFF"/>
            </w:tcBorders>
            <w:shd w:val="clear" w:color="auto" w:fill="0066A2"/>
            <w:noWrap/>
            <w:tcMar>
              <w:top w:w="57" w:type="dxa"/>
              <w:left w:w="85" w:type="dxa"/>
              <w:right w:w="85" w:type="dxa"/>
            </w:tcMar>
            <w:hideMark/>
          </w:tcPr>
          <w:p w14:paraId="79E3DB1F" w14:textId="77777777" w:rsidR="00214E66" w:rsidRPr="003D040E" w:rsidRDefault="00214E66" w:rsidP="00FC5C53">
            <w:r w:rsidRPr="003D040E">
              <w:t xml:space="preserve">SDDC Management – </w:t>
            </w:r>
            <w:r w:rsidRPr="00535010">
              <w:t xml:space="preserve">Check </w:t>
            </w:r>
            <w:r>
              <w:t>health status of Clusters/Hosts</w:t>
            </w:r>
            <w:r w:rsidRPr="00535010">
              <w:t xml:space="preserve"> in SDDC Manager</w:t>
            </w:r>
          </w:p>
        </w:tc>
        <w:tc>
          <w:tcPr>
            <w:tcW w:w="1649" w:type="dxa"/>
            <w:tcBorders>
              <w:left w:val="single" w:sz="4" w:space="0" w:color="FFFFFF"/>
            </w:tcBorders>
            <w:shd w:val="clear" w:color="auto" w:fill="0066A2"/>
            <w:noWrap/>
            <w:tcMar>
              <w:top w:w="57" w:type="dxa"/>
              <w:left w:w="85" w:type="dxa"/>
              <w:right w:w="85" w:type="dxa"/>
            </w:tcMar>
            <w:hideMark/>
          </w:tcPr>
          <w:p w14:paraId="355A2E05" w14:textId="77777777" w:rsidR="00214E66" w:rsidRPr="003D040E" w:rsidRDefault="00214E66" w:rsidP="00FC5C53"/>
        </w:tc>
      </w:tr>
      <w:tr w:rsidR="00214E66" w:rsidRPr="003D040E" w14:paraId="7B64B0B7" w14:textId="77777777" w:rsidTr="00FC5C53">
        <w:trPr>
          <w:trHeight w:val="300"/>
        </w:trPr>
        <w:tc>
          <w:tcPr>
            <w:tcW w:w="2628" w:type="dxa"/>
            <w:shd w:val="clear" w:color="auto" w:fill="auto"/>
            <w:noWrap/>
            <w:tcMar>
              <w:top w:w="28" w:type="dxa"/>
              <w:left w:w="85" w:type="dxa"/>
              <w:right w:w="85" w:type="dxa"/>
            </w:tcMar>
            <w:vAlign w:val="bottom"/>
            <w:hideMark/>
          </w:tcPr>
          <w:p w14:paraId="3E87E695" w14:textId="77777777" w:rsidR="00214E66" w:rsidRPr="003D040E" w:rsidRDefault="00214E66" w:rsidP="00FC5C53">
            <w:r w:rsidRPr="003D040E">
              <w:t>Test procedure</w:t>
            </w:r>
          </w:p>
        </w:tc>
        <w:tc>
          <w:tcPr>
            <w:tcW w:w="6710" w:type="dxa"/>
            <w:gridSpan w:val="2"/>
            <w:shd w:val="clear" w:color="auto" w:fill="auto"/>
            <w:noWrap/>
            <w:tcMar>
              <w:top w:w="28" w:type="dxa"/>
              <w:left w:w="85" w:type="dxa"/>
              <w:right w:w="85" w:type="dxa"/>
            </w:tcMar>
            <w:vAlign w:val="bottom"/>
          </w:tcPr>
          <w:p w14:paraId="7EA5B260" w14:textId="77777777" w:rsidR="00214E66" w:rsidRPr="003D040E" w:rsidRDefault="00214E66" w:rsidP="00FC5C53">
            <w:r w:rsidRPr="003D040E">
              <w:t>Login to</w:t>
            </w:r>
            <w:r>
              <w:t xml:space="preserve"> GUI of</w:t>
            </w:r>
            <w:r w:rsidRPr="003D040E">
              <w:t xml:space="preserve"> SDDC server.</w:t>
            </w:r>
          </w:p>
          <w:p w14:paraId="35B8FB52" w14:textId="77777777" w:rsidR="00214E66" w:rsidRPr="003D040E" w:rsidRDefault="00214E66" w:rsidP="00FC5C53">
            <w:r w:rsidRPr="003D040E">
              <w:t xml:space="preserve">Select </w:t>
            </w:r>
            <w:r>
              <w:t>Inventory</w:t>
            </w:r>
            <w:r w:rsidRPr="003D040E">
              <w:t>&gt;</w:t>
            </w:r>
            <w:r>
              <w:t>Workload Domains&gt;View Details</w:t>
            </w:r>
          </w:p>
          <w:p w14:paraId="148E48BE" w14:textId="77777777" w:rsidR="00214E66" w:rsidRDefault="00214E66" w:rsidP="00FC5C53">
            <w:r>
              <w:t>Select Workload Domain (MGT or CMP)&gt;switch to tab Clusters</w:t>
            </w:r>
          </w:p>
          <w:p w14:paraId="6E0BC6E5" w14:textId="77777777" w:rsidR="00214E66" w:rsidRDefault="00214E66" w:rsidP="00FC5C53">
            <w:r>
              <w:t>Check status of Clusters</w:t>
            </w:r>
          </w:p>
          <w:p w14:paraId="555689DE" w14:textId="77777777" w:rsidR="00C76929" w:rsidRDefault="00C76929" w:rsidP="00FC5C53">
            <w:r>
              <w:t>Select Workload Domain (MGT or CMP) &gt; switch to tab Hosts</w:t>
            </w:r>
          </w:p>
          <w:p w14:paraId="31894D3B" w14:textId="15BFF7F1" w:rsidR="00182568" w:rsidRPr="003D040E" w:rsidRDefault="00182568" w:rsidP="00FC5C53">
            <w:r>
              <w:t>Check status of Hosts</w:t>
            </w:r>
          </w:p>
        </w:tc>
      </w:tr>
      <w:tr w:rsidR="00214E66" w:rsidRPr="003D040E" w14:paraId="1F803068" w14:textId="77777777" w:rsidTr="00FC5C53">
        <w:trPr>
          <w:trHeight w:val="300"/>
        </w:trPr>
        <w:tc>
          <w:tcPr>
            <w:tcW w:w="2628" w:type="dxa"/>
            <w:shd w:val="clear" w:color="auto" w:fill="auto"/>
            <w:noWrap/>
            <w:tcMar>
              <w:top w:w="28" w:type="dxa"/>
              <w:left w:w="85" w:type="dxa"/>
              <w:right w:w="85" w:type="dxa"/>
            </w:tcMar>
            <w:vAlign w:val="bottom"/>
            <w:hideMark/>
          </w:tcPr>
          <w:p w14:paraId="60DC45FA" w14:textId="77777777" w:rsidR="00214E66" w:rsidRPr="003D040E" w:rsidRDefault="00214E66" w:rsidP="00FC5C53">
            <w:r w:rsidRPr="003D040E">
              <w:t>Expected results</w:t>
            </w:r>
          </w:p>
        </w:tc>
        <w:tc>
          <w:tcPr>
            <w:tcW w:w="6710" w:type="dxa"/>
            <w:gridSpan w:val="2"/>
            <w:shd w:val="clear" w:color="auto" w:fill="auto"/>
            <w:noWrap/>
            <w:tcMar>
              <w:top w:w="28" w:type="dxa"/>
              <w:left w:w="85" w:type="dxa"/>
              <w:right w:w="85" w:type="dxa"/>
            </w:tcMar>
            <w:vAlign w:val="bottom"/>
          </w:tcPr>
          <w:p w14:paraId="2B1A15F3" w14:textId="77777777" w:rsidR="00214E66" w:rsidRDefault="00214E66" w:rsidP="00FC5C53">
            <w:r>
              <w:t>Clusters in both Workload Domains (MGT and CMP) are present and active.</w:t>
            </w:r>
          </w:p>
          <w:p w14:paraId="7D757E6E" w14:textId="64E50C26" w:rsidR="00182568" w:rsidRPr="003D040E" w:rsidRDefault="00182568" w:rsidP="00FC5C53">
            <w:r>
              <w:t>All hosts in both Workload Domains (MGT and CMP) are present and active.</w:t>
            </w:r>
          </w:p>
        </w:tc>
      </w:tr>
      <w:tr w:rsidR="00214E66" w:rsidRPr="003D040E" w14:paraId="0695F1FB" w14:textId="77777777" w:rsidTr="00FC5C5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13CDD5BC" w14:textId="77777777" w:rsidR="00214E66" w:rsidRPr="003D040E" w:rsidRDefault="00214E66" w:rsidP="00FC5C5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4406CAD" w14:textId="29BCFAD3" w:rsidR="00214E66" w:rsidRPr="003D040E" w:rsidRDefault="00214E66" w:rsidP="00FC5C53"/>
        </w:tc>
      </w:tr>
      <w:tr w:rsidR="00214E66" w:rsidRPr="003D040E" w14:paraId="40CAEBD2" w14:textId="77777777" w:rsidTr="00FC5C5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170E873" w14:textId="77777777" w:rsidR="00214E66" w:rsidRPr="003D040E" w:rsidRDefault="00214E66" w:rsidP="00FC5C53">
            <w:r>
              <w:t>Status</w:t>
            </w:r>
          </w:p>
        </w:tc>
        <w:sdt>
          <w:sdtPr>
            <w:id w:val="1162361010"/>
            <w:placeholder>
              <w:docPart w:val="92C1A3E8D2A54893AE7531E633178D90"/>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3925B72" w14:textId="2A771332" w:rsidR="00214E66" w:rsidRPr="003D040E" w:rsidRDefault="00242404" w:rsidP="00FC5C53">
                <w:r>
                  <w:rPr>
                    <w:rStyle w:val="PlaceholderText"/>
                  </w:rPr>
                  <w:t>Choose an item</w:t>
                </w:r>
              </w:p>
            </w:tc>
          </w:sdtContent>
        </w:sdt>
      </w:tr>
    </w:tbl>
    <w:p w14:paraId="2152D216" w14:textId="393878E3" w:rsidR="00637585" w:rsidRDefault="00637585" w:rsidP="003D040E"/>
    <w:p w14:paraId="18769BF8" w14:textId="77777777" w:rsidR="00C3327C" w:rsidRDefault="00C3327C" w:rsidP="00981BF9">
      <w:pPr>
        <w:rPr>
          <w:color w:val="548DD4" w:themeColor="text2" w:themeTint="99"/>
        </w:rPr>
      </w:pPr>
    </w:p>
    <w:p w14:paraId="1A0F3D92" w14:textId="6394B400" w:rsidR="00E95D29" w:rsidRDefault="00E95D29" w:rsidP="007821F7">
      <w:pPr>
        <w:pStyle w:val="Heading5"/>
      </w:pPr>
      <w:bookmarkStart w:id="75" w:name="_Toc73517425"/>
      <w:r w:rsidRPr="00BE06D0">
        <w:t xml:space="preserve">Test </w:t>
      </w:r>
      <w:r w:rsidR="00182568">
        <w:t>7</w:t>
      </w:r>
      <w:r w:rsidRPr="00BE06D0">
        <w:t xml:space="preserve"> </w:t>
      </w:r>
      <w:r>
        <w:t xml:space="preserve">SDDC Management - </w:t>
      </w:r>
      <w:r w:rsidRPr="00BE06D0">
        <w:t xml:space="preserve">Check </w:t>
      </w:r>
      <w:r w:rsidR="00040F1F">
        <w:t>certificates are created for vCF components</w:t>
      </w:r>
      <w:bookmarkEnd w:id="75"/>
    </w:p>
    <w:p w14:paraId="5BF9D28C" w14:textId="757B4995" w:rsidR="00E95D29" w:rsidRDefault="00E95D29"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061"/>
        <w:gridCol w:w="1649"/>
      </w:tblGrid>
      <w:tr w:rsidR="002E6ED3" w:rsidRPr="003D040E" w14:paraId="25EDD756" w14:textId="77777777" w:rsidTr="00FC5C53">
        <w:trPr>
          <w:trHeight w:val="300"/>
          <w:tblHeader/>
        </w:trPr>
        <w:tc>
          <w:tcPr>
            <w:tcW w:w="7689" w:type="dxa"/>
            <w:gridSpan w:val="2"/>
            <w:tcBorders>
              <w:right w:val="single" w:sz="4" w:space="0" w:color="FFFFFF"/>
            </w:tcBorders>
            <w:shd w:val="clear" w:color="auto" w:fill="0066A2"/>
            <w:noWrap/>
            <w:tcMar>
              <w:top w:w="57" w:type="dxa"/>
              <w:left w:w="85" w:type="dxa"/>
              <w:right w:w="85" w:type="dxa"/>
            </w:tcMar>
            <w:hideMark/>
          </w:tcPr>
          <w:p w14:paraId="57F894EB" w14:textId="77777777" w:rsidR="002E6ED3" w:rsidRPr="003D040E" w:rsidRDefault="002E6ED3" w:rsidP="00FC5C53">
            <w:r w:rsidRPr="003D040E">
              <w:t xml:space="preserve">SDDC Management – </w:t>
            </w:r>
            <w:r w:rsidRPr="00535010">
              <w:t xml:space="preserve">Check </w:t>
            </w:r>
            <w:r>
              <w:t>certificates are created for vCF components</w:t>
            </w:r>
          </w:p>
        </w:tc>
        <w:tc>
          <w:tcPr>
            <w:tcW w:w="1649" w:type="dxa"/>
            <w:tcBorders>
              <w:left w:val="single" w:sz="4" w:space="0" w:color="FFFFFF"/>
            </w:tcBorders>
            <w:shd w:val="clear" w:color="auto" w:fill="0066A2"/>
            <w:noWrap/>
            <w:tcMar>
              <w:top w:w="57" w:type="dxa"/>
              <w:left w:w="85" w:type="dxa"/>
              <w:right w:w="85" w:type="dxa"/>
            </w:tcMar>
            <w:hideMark/>
          </w:tcPr>
          <w:p w14:paraId="7675F2BB" w14:textId="77777777" w:rsidR="002E6ED3" w:rsidRPr="003D040E" w:rsidRDefault="002E6ED3" w:rsidP="00FC5C53"/>
        </w:tc>
      </w:tr>
      <w:tr w:rsidR="002E6ED3" w:rsidRPr="003D040E" w14:paraId="358E7760" w14:textId="77777777" w:rsidTr="00FC5C53">
        <w:trPr>
          <w:trHeight w:val="300"/>
        </w:trPr>
        <w:tc>
          <w:tcPr>
            <w:tcW w:w="2628" w:type="dxa"/>
            <w:shd w:val="clear" w:color="auto" w:fill="auto"/>
            <w:noWrap/>
            <w:tcMar>
              <w:top w:w="28" w:type="dxa"/>
              <w:left w:w="85" w:type="dxa"/>
              <w:right w:w="85" w:type="dxa"/>
            </w:tcMar>
            <w:vAlign w:val="bottom"/>
            <w:hideMark/>
          </w:tcPr>
          <w:p w14:paraId="306ACB32" w14:textId="77777777" w:rsidR="002E6ED3" w:rsidRPr="003D040E" w:rsidRDefault="002E6ED3" w:rsidP="00FC5C53">
            <w:r w:rsidRPr="003D040E">
              <w:t>Test procedure</w:t>
            </w:r>
          </w:p>
        </w:tc>
        <w:tc>
          <w:tcPr>
            <w:tcW w:w="6710" w:type="dxa"/>
            <w:gridSpan w:val="2"/>
            <w:shd w:val="clear" w:color="auto" w:fill="auto"/>
            <w:noWrap/>
            <w:tcMar>
              <w:top w:w="28" w:type="dxa"/>
              <w:left w:w="85" w:type="dxa"/>
              <w:right w:w="85" w:type="dxa"/>
            </w:tcMar>
            <w:vAlign w:val="bottom"/>
          </w:tcPr>
          <w:p w14:paraId="0C02058C" w14:textId="77777777" w:rsidR="002E6ED3" w:rsidRPr="003D040E" w:rsidRDefault="002E6ED3" w:rsidP="00FC5C53">
            <w:r w:rsidRPr="003D040E">
              <w:t>Login to</w:t>
            </w:r>
            <w:r>
              <w:t xml:space="preserve"> GUI of</w:t>
            </w:r>
            <w:r w:rsidRPr="003D040E">
              <w:t xml:space="preserve"> SDDC server.</w:t>
            </w:r>
          </w:p>
          <w:p w14:paraId="449B912B" w14:textId="328A33F2" w:rsidR="002E6ED3" w:rsidRPr="003D040E" w:rsidRDefault="002E6ED3" w:rsidP="00FC5C53">
            <w:r w:rsidRPr="003D040E">
              <w:t xml:space="preserve">Select </w:t>
            </w:r>
            <w:r>
              <w:t>Administration&gt;</w:t>
            </w:r>
            <w:r w:rsidR="00906A85">
              <w:t>Backup Configuration</w:t>
            </w:r>
          </w:p>
          <w:p w14:paraId="1F1CF923" w14:textId="5B42D439" w:rsidR="002E6ED3" w:rsidRPr="003D040E" w:rsidRDefault="002E6ED3" w:rsidP="00FC5C53">
            <w:r>
              <w:t xml:space="preserve">Check configuration of </w:t>
            </w:r>
            <w:r w:rsidR="00906A85">
              <w:t>backup settings</w:t>
            </w:r>
          </w:p>
        </w:tc>
      </w:tr>
      <w:tr w:rsidR="002E6ED3" w:rsidRPr="003D040E" w14:paraId="445A335B" w14:textId="77777777" w:rsidTr="00FC5C53">
        <w:trPr>
          <w:trHeight w:val="300"/>
        </w:trPr>
        <w:tc>
          <w:tcPr>
            <w:tcW w:w="2628" w:type="dxa"/>
            <w:shd w:val="clear" w:color="auto" w:fill="auto"/>
            <w:noWrap/>
            <w:tcMar>
              <w:top w:w="28" w:type="dxa"/>
              <w:left w:w="85" w:type="dxa"/>
              <w:right w:w="85" w:type="dxa"/>
            </w:tcMar>
            <w:vAlign w:val="bottom"/>
            <w:hideMark/>
          </w:tcPr>
          <w:p w14:paraId="3586788A" w14:textId="77777777" w:rsidR="002E6ED3" w:rsidRPr="003D040E" w:rsidRDefault="002E6ED3" w:rsidP="00FC5C53">
            <w:r w:rsidRPr="003D040E">
              <w:t>Expected results</w:t>
            </w:r>
          </w:p>
        </w:tc>
        <w:tc>
          <w:tcPr>
            <w:tcW w:w="6710" w:type="dxa"/>
            <w:gridSpan w:val="2"/>
            <w:shd w:val="clear" w:color="auto" w:fill="auto"/>
            <w:noWrap/>
            <w:tcMar>
              <w:top w:w="28" w:type="dxa"/>
              <w:left w:w="85" w:type="dxa"/>
              <w:right w:w="85" w:type="dxa"/>
            </w:tcMar>
            <w:vAlign w:val="bottom"/>
          </w:tcPr>
          <w:p w14:paraId="02CB17BC" w14:textId="053CE8AA" w:rsidR="002E6ED3" w:rsidRPr="003D040E" w:rsidRDefault="00906A85" w:rsidP="00FC5C53">
            <w:r>
              <w:t>Backup Server for SDDC Manager and NSX Manager configured to external destiny which is ansible core VM</w:t>
            </w:r>
            <w:r w:rsidR="002E6ED3">
              <w:t>.</w:t>
            </w:r>
          </w:p>
        </w:tc>
      </w:tr>
      <w:tr w:rsidR="002E6ED3" w:rsidRPr="003D040E" w14:paraId="159A14D3" w14:textId="77777777" w:rsidTr="00FC5C53">
        <w:trPr>
          <w:trHeight w:val="300"/>
        </w:trPr>
        <w:tc>
          <w:tcPr>
            <w:tcW w:w="2628" w:type="dxa"/>
            <w:shd w:val="clear" w:color="auto" w:fill="auto"/>
            <w:noWrap/>
            <w:tcMar>
              <w:top w:w="28" w:type="dxa"/>
              <w:left w:w="85" w:type="dxa"/>
              <w:right w:w="85" w:type="dxa"/>
            </w:tcMar>
            <w:vAlign w:val="bottom"/>
          </w:tcPr>
          <w:p w14:paraId="5370FC68" w14:textId="77777777" w:rsidR="002E6ED3" w:rsidRPr="003D040E" w:rsidRDefault="002E6ED3" w:rsidP="00FC5C53">
            <w:r>
              <w:t>Observed results</w:t>
            </w:r>
          </w:p>
        </w:tc>
        <w:tc>
          <w:tcPr>
            <w:tcW w:w="6710" w:type="dxa"/>
            <w:gridSpan w:val="2"/>
            <w:shd w:val="clear" w:color="auto" w:fill="auto"/>
            <w:noWrap/>
            <w:tcMar>
              <w:top w:w="28" w:type="dxa"/>
              <w:left w:w="85" w:type="dxa"/>
              <w:right w:w="85" w:type="dxa"/>
            </w:tcMar>
            <w:vAlign w:val="bottom"/>
          </w:tcPr>
          <w:p w14:paraId="35A1A740" w14:textId="1959028A" w:rsidR="002E6ED3" w:rsidRDefault="002E6ED3" w:rsidP="00FC5C53"/>
        </w:tc>
      </w:tr>
      <w:tr w:rsidR="002E6ED3" w:rsidRPr="003D040E" w14:paraId="232C5C62" w14:textId="77777777" w:rsidTr="00FC5C53">
        <w:trPr>
          <w:trHeight w:val="300"/>
        </w:trPr>
        <w:tc>
          <w:tcPr>
            <w:tcW w:w="2628" w:type="dxa"/>
            <w:shd w:val="clear" w:color="auto" w:fill="auto"/>
            <w:noWrap/>
            <w:tcMar>
              <w:top w:w="28" w:type="dxa"/>
              <w:left w:w="85" w:type="dxa"/>
              <w:right w:w="85" w:type="dxa"/>
            </w:tcMar>
            <w:vAlign w:val="bottom"/>
          </w:tcPr>
          <w:p w14:paraId="531D9C92" w14:textId="77777777" w:rsidR="002E6ED3" w:rsidRPr="003D040E" w:rsidRDefault="002E6ED3" w:rsidP="00FC5C53">
            <w:r>
              <w:t>Status</w:t>
            </w:r>
          </w:p>
        </w:tc>
        <w:sdt>
          <w:sdtPr>
            <w:id w:val="1860319435"/>
            <w:placeholder>
              <w:docPart w:val="51A7025BB1F44616AC4033DC0FBBE132"/>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shd w:val="clear" w:color="auto" w:fill="auto"/>
                <w:noWrap/>
                <w:tcMar>
                  <w:top w:w="28" w:type="dxa"/>
                  <w:left w:w="85" w:type="dxa"/>
                  <w:right w:w="85" w:type="dxa"/>
                </w:tcMar>
                <w:vAlign w:val="bottom"/>
              </w:tcPr>
              <w:p w14:paraId="320C768A" w14:textId="08DEEA3D" w:rsidR="002E6ED3" w:rsidRDefault="00242404" w:rsidP="00FC5C53">
                <w:r>
                  <w:rPr>
                    <w:rStyle w:val="PlaceholderText"/>
                  </w:rPr>
                  <w:t>Choose an item</w:t>
                </w:r>
              </w:p>
            </w:tc>
          </w:sdtContent>
        </w:sdt>
      </w:tr>
    </w:tbl>
    <w:p w14:paraId="342B5997" w14:textId="1917FB1F" w:rsidR="00316295" w:rsidRDefault="00316295" w:rsidP="009A4B36">
      <w:pPr>
        <w:rPr>
          <w:color w:val="548DD4" w:themeColor="text2" w:themeTint="99"/>
        </w:rPr>
      </w:pPr>
    </w:p>
    <w:p w14:paraId="10368CB6" w14:textId="2A3F7A6E" w:rsidR="00906A85" w:rsidRPr="00BE06D0" w:rsidRDefault="00906A85" w:rsidP="00906A85">
      <w:pPr>
        <w:pStyle w:val="Heading5"/>
      </w:pPr>
      <w:bookmarkStart w:id="76" w:name="_Toc73517426"/>
      <w:r w:rsidRPr="00BE06D0">
        <w:t xml:space="preserve">Test </w:t>
      </w:r>
      <w:r>
        <w:t>8</w:t>
      </w:r>
      <w:r w:rsidRPr="00BE06D0">
        <w:t xml:space="preserve"> </w:t>
      </w:r>
      <w:r>
        <w:t xml:space="preserve">SDDC Management - </w:t>
      </w:r>
      <w:r w:rsidRPr="00BE06D0">
        <w:t xml:space="preserve">Check </w:t>
      </w:r>
      <w:r>
        <w:t>access to vCenter Servers</w:t>
      </w:r>
      <w:bookmarkEnd w:id="76"/>
    </w:p>
    <w:p w14:paraId="17C0CD47" w14:textId="77777777" w:rsidR="00906A85" w:rsidRPr="003D040E" w:rsidRDefault="00906A85" w:rsidP="00906A85"/>
    <w:tbl>
      <w:tblPr>
        <w:tblW w:w="8869"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1"/>
        <w:gridCol w:w="3776"/>
        <w:gridCol w:w="2762"/>
      </w:tblGrid>
      <w:tr w:rsidR="00906A85" w:rsidRPr="003D040E" w14:paraId="32016110" w14:textId="77777777" w:rsidTr="00061997">
        <w:trPr>
          <w:trHeight w:val="308"/>
          <w:tblHeader/>
        </w:trPr>
        <w:tc>
          <w:tcPr>
            <w:tcW w:w="6107" w:type="dxa"/>
            <w:gridSpan w:val="2"/>
            <w:tcBorders>
              <w:right w:val="single" w:sz="4" w:space="0" w:color="FFFFFF"/>
            </w:tcBorders>
            <w:shd w:val="clear" w:color="auto" w:fill="0066A2"/>
            <w:noWrap/>
            <w:tcMar>
              <w:top w:w="57" w:type="dxa"/>
              <w:left w:w="85" w:type="dxa"/>
              <w:right w:w="85" w:type="dxa"/>
            </w:tcMar>
            <w:hideMark/>
          </w:tcPr>
          <w:p w14:paraId="5A8FE83F" w14:textId="77777777" w:rsidR="00906A85" w:rsidRPr="003D040E" w:rsidRDefault="00906A85" w:rsidP="00061997">
            <w:r w:rsidRPr="003D040E">
              <w:t>Check and validate vCenter connectivity using vSphere Web Client</w:t>
            </w:r>
          </w:p>
        </w:tc>
        <w:tc>
          <w:tcPr>
            <w:tcW w:w="2762" w:type="dxa"/>
            <w:tcBorders>
              <w:left w:val="single" w:sz="4" w:space="0" w:color="FFFFFF"/>
            </w:tcBorders>
            <w:shd w:val="clear" w:color="auto" w:fill="0066A2"/>
            <w:noWrap/>
            <w:tcMar>
              <w:top w:w="57" w:type="dxa"/>
              <w:left w:w="85" w:type="dxa"/>
              <w:right w:w="85" w:type="dxa"/>
            </w:tcMar>
            <w:hideMark/>
          </w:tcPr>
          <w:p w14:paraId="5DCD8F5A" w14:textId="77777777" w:rsidR="00906A85" w:rsidRPr="003D040E" w:rsidRDefault="00906A85" w:rsidP="00061997"/>
        </w:tc>
      </w:tr>
      <w:tr w:rsidR="00906A85" w:rsidRPr="003D040E" w14:paraId="749F8753" w14:textId="77777777" w:rsidTr="00061997">
        <w:trPr>
          <w:trHeight w:val="308"/>
        </w:trPr>
        <w:tc>
          <w:tcPr>
            <w:tcW w:w="2331" w:type="dxa"/>
            <w:shd w:val="clear" w:color="auto" w:fill="auto"/>
            <w:noWrap/>
            <w:tcMar>
              <w:top w:w="28" w:type="dxa"/>
              <w:left w:w="85" w:type="dxa"/>
              <w:right w:w="85" w:type="dxa"/>
            </w:tcMar>
            <w:vAlign w:val="bottom"/>
            <w:hideMark/>
          </w:tcPr>
          <w:p w14:paraId="79F575D4" w14:textId="77777777" w:rsidR="00906A85" w:rsidRPr="003D040E" w:rsidRDefault="00906A85" w:rsidP="00061997">
            <w:r w:rsidRPr="003D040E">
              <w:t>Test procedure</w:t>
            </w:r>
          </w:p>
        </w:tc>
        <w:tc>
          <w:tcPr>
            <w:tcW w:w="6538" w:type="dxa"/>
            <w:gridSpan w:val="2"/>
            <w:shd w:val="clear" w:color="auto" w:fill="auto"/>
            <w:noWrap/>
            <w:tcMar>
              <w:top w:w="28" w:type="dxa"/>
              <w:left w:w="85" w:type="dxa"/>
              <w:right w:w="85" w:type="dxa"/>
            </w:tcMar>
            <w:vAlign w:val="bottom"/>
          </w:tcPr>
          <w:p w14:paraId="58B6501B" w14:textId="77777777" w:rsidR="00906A85" w:rsidRPr="003D040E" w:rsidRDefault="00906A85" w:rsidP="00061997">
            <w:r w:rsidRPr="003D040E">
              <w:t>Log in to your Terminal Server</w:t>
            </w:r>
          </w:p>
          <w:p w14:paraId="652C1304" w14:textId="77777777" w:rsidR="00906A85" w:rsidRPr="003D040E" w:rsidRDefault="00906A85" w:rsidP="00061997">
            <w:r w:rsidRPr="003D040E">
              <w:t>Open browser</w:t>
            </w:r>
          </w:p>
          <w:p w14:paraId="66E28047" w14:textId="77777777" w:rsidR="00906A85" w:rsidRPr="003D040E" w:rsidRDefault="00906A85" w:rsidP="00061997">
            <w:r w:rsidRPr="003D040E">
              <w:lastRenderedPageBreak/>
              <w:t>Enter vSphere Client URL (https://&lt;hostname&gt; or https://&lt;ip_address:port&gt;/)</w:t>
            </w:r>
          </w:p>
          <w:p w14:paraId="1A601F5A" w14:textId="77777777" w:rsidR="00906A85" w:rsidRPr="003D040E" w:rsidRDefault="00906A85" w:rsidP="00061997">
            <w:r w:rsidRPr="003D040E">
              <w:t>Login using domain credentials</w:t>
            </w:r>
          </w:p>
        </w:tc>
      </w:tr>
      <w:tr w:rsidR="00906A85" w:rsidRPr="003D040E" w14:paraId="42806ABD" w14:textId="77777777" w:rsidTr="00061997">
        <w:trPr>
          <w:trHeight w:val="308"/>
        </w:trPr>
        <w:tc>
          <w:tcPr>
            <w:tcW w:w="2331" w:type="dxa"/>
            <w:shd w:val="clear" w:color="auto" w:fill="auto"/>
            <w:noWrap/>
            <w:tcMar>
              <w:top w:w="28" w:type="dxa"/>
              <w:left w:w="85" w:type="dxa"/>
              <w:right w:w="85" w:type="dxa"/>
            </w:tcMar>
            <w:vAlign w:val="bottom"/>
            <w:hideMark/>
          </w:tcPr>
          <w:p w14:paraId="27176DDF" w14:textId="77777777" w:rsidR="00906A85" w:rsidRPr="003D040E" w:rsidRDefault="00906A85" w:rsidP="00061997">
            <w:r w:rsidRPr="003D040E">
              <w:lastRenderedPageBreak/>
              <w:t>Expected results</w:t>
            </w:r>
          </w:p>
        </w:tc>
        <w:tc>
          <w:tcPr>
            <w:tcW w:w="6538" w:type="dxa"/>
            <w:gridSpan w:val="2"/>
            <w:shd w:val="clear" w:color="auto" w:fill="auto"/>
            <w:noWrap/>
            <w:tcMar>
              <w:top w:w="28" w:type="dxa"/>
              <w:left w:w="85" w:type="dxa"/>
              <w:right w:w="85" w:type="dxa"/>
            </w:tcMar>
            <w:vAlign w:val="bottom"/>
          </w:tcPr>
          <w:p w14:paraId="48DEBB15" w14:textId="77777777" w:rsidR="00906A85" w:rsidRPr="003D040E" w:rsidRDefault="00906A85" w:rsidP="00061997">
            <w:r w:rsidRPr="003D040E">
              <w:t>Only authorized user should be able to login vCenter server successfully</w:t>
            </w:r>
          </w:p>
          <w:p w14:paraId="23BC01E0" w14:textId="77777777" w:rsidR="00906A85" w:rsidRPr="003D040E" w:rsidRDefault="00906A85" w:rsidP="00061997">
            <w:r w:rsidRPr="003D040E">
              <w:t>Chrome is opened</w:t>
            </w:r>
          </w:p>
          <w:p w14:paraId="7EA0C1C4" w14:textId="77777777" w:rsidR="00906A85" w:rsidRPr="003D040E" w:rsidRDefault="00906A85" w:rsidP="00061997">
            <w:r w:rsidRPr="003D040E">
              <w:t>URL accessible</w:t>
            </w:r>
          </w:p>
          <w:p w14:paraId="783682C5" w14:textId="77777777" w:rsidR="00906A85" w:rsidRPr="003D040E" w:rsidRDefault="00906A85" w:rsidP="00061997">
            <w:r w:rsidRPr="003D040E">
              <w:t>Login page displayed</w:t>
            </w:r>
          </w:p>
          <w:p w14:paraId="5E43C875" w14:textId="77777777" w:rsidR="00906A85" w:rsidRPr="003D040E" w:rsidRDefault="00906A85" w:rsidP="00061997">
            <w:r w:rsidRPr="003D040E">
              <w:t>Login successful</w:t>
            </w:r>
          </w:p>
          <w:p w14:paraId="696E2B4F" w14:textId="77777777" w:rsidR="00906A85" w:rsidRPr="003D040E" w:rsidRDefault="00906A85" w:rsidP="00061997">
            <w:r w:rsidRPr="003D040E">
              <w:t>Both vCenters (mgmt and cmp) should be vis</w:t>
            </w:r>
            <w:r>
              <w:t>i</w:t>
            </w:r>
            <w:r w:rsidRPr="003D040E">
              <w:t>ble</w:t>
            </w:r>
          </w:p>
        </w:tc>
      </w:tr>
      <w:tr w:rsidR="00906A85" w:rsidRPr="003D040E" w14:paraId="14C652E7" w14:textId="77777777" w:rsidTr="00061997">
        <w:trPr>
          <w:trHeight w:val="308"/>
        </w:trPr>
        <w:tc>
          <w:tcPr>
            <w:tcW w:w="2331"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38BA3DC" w14:textId="77777777" w:rsidR="00906A85" w:rsidRPr="003D040E" w:rsidRDefault="00906A85" w:rsidP="00061997">
            <w:r>
              <w:t>Observed results</w:t>
            </w:r>
          </w:p>
        </w:tc>
        <w:tc>
          <w:tcPr>
            <w:tcW w:w="6538"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F1A088A" w14:textId="77777777" w:rsidR="00906A85" w:rsidRPr="003D040E" w:rsidRDefault="00906A85" w:rsidP="00061997"/>
        </w:tc>
      </w:tr>
      <w:tr w:rsidR="00906A85" w:rsidRPr="003D040E" w14:paraId="3C1964CA" w14:textId="77777777" w:rsidTr="00061997">
        <w:trPr>
          <w:trHeight w:val="308"/>
        </w:trPr>
        <w:tc>
          <w:tcPr>
            <w:tcW w:w="2331"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1767274F" w14:textId="77777777" w:rsidR="00906A85" w:rsidRPr="003D040E" w:rsidRDefault="00906A85" w:rsidP="00061997">
            <w:r>
              <w:t>Status</w:t>
            </w:r>
          </w:p>
        </w:tc>
        <w:sdt>
          <w:sdtPr>
            <w:id w:val="1607471671"/>
            <w:placeholder>
              <w:docPart w:val="9C2B3088B20E4F25A67AE8D532508752"/>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538"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B5BCECC" w14:textId="77777777" w:rsidR="00906A85" w:rsidRPr="003D040E" w:rsidRDefault="00906A85" w:rsidP="00061997">
                <w:r>
                  <w:rPr>
                    <w:rStyle w:val="PlaceholderText"/>
                  </w:rPr>
                  <w:t>Choose an item</w:t>
                </w:r>
              </w:p>
            </w:tc>
          </w:sdtContent>
        </w:sdt>
      </w:tr>
    </w:tbl>
    <w:p w14:paraId="480982B8" w14:textId="77777777" w:rsidR="00906A85" w:rsidRDefault="00906A85" w:rsidP="009A4B36">
      <w:pPr>
        <w:rPr>
          <w:color w:val="548DD4" w:themeColor="text2" w:themeTint="99"/>
        </w:rPr>
      </w:pPr>
    </w:p>
    <w:p w14:paraId="199CA910" w14:textId="77777777" w:rsidR="00316295" w:rsidRDefault="00316295" w:rsidP="009A4B36">
      <w:pPr>
        <w:rPr>
          <w:color w:val="548DD4" w:themeColor="text2" w:themeTint="99"/>
        </w:rPr>
      </w:pPr>
    </w:p>
    <w:p w14:paraId="6CDC2ADE" w14:textId="6EA948BB" w:rsidR="009A4B36" w:rsidRPr="00BE06D0" w:rsidRDefault="009A4B36" w:rsidP="007821F7">
      <w:pPr>
        <w:pStyle w:val="Heading5"/>
      </w:pPr>
      <w:bookmarkStart w:id="77" w:name="_Toc73517427"/>
      <w:r w:rsidRPr="00BE06D0">
        <w:t xml:space="preserve">Test </w:t>
      </w:r>
      <w:r w:rsidR="00906A85">
        <w:t>9</w:t>
      </w:r>
      <w:r w:rsidRPr="00BE06D0">
        <w:t xml:space="preserve"> </w:t>
      </w:r>
      <w:r>
        <w:t xml:space="preserve">DHC Infrastructure - </w:t>
      </w:r>
      <w:r w:rsidRPr="00BE06D0">
        <w:t xml:space="preserve">Check </w:t>
      </w:r>
      <w:r w:rsidR="00641099">
        <w:t>access to vCenter Servers</w:t>
      </w:r>
      <w:bookmarkEnd w:id="77"/>
      <w:r w:rsidRPr="00BE06D0">
        <w:t xml:space="preserve"> </w:t>
      </w:r>
    </w:p>
    <w:p w14:paraId="55657444" w14:textId="77777777" w:rsidR="009A4B36" w:rsidRPr="003D040E" w:rsidRDefault="009A4B36" w:rsidP="009A4B36"/>
    <w:tbl>
      <w:tblPr>
        <w:tblW w:w="8869"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1"/>
        <w:gridCol w:w="3776"/>
        <w:gridCol w:w="2762"/>
      </w:tblGrid>
      <w:tr w:rsidR="009A4B36" w:rsidRPr="003D040E" w14:paraId="6C89E576" w14:textId="77777777" w:rsidTr="00F51CF2">
        <w:trPr>
          <w:trHeight w:val="308"/>
          <w:tblHeader/>
        </w:trPr>
        <w:tc>
          <w:tcPr>
            <w:tcW w:w="6107" w:type="dxa"/>
            <w:gridSpan w:val="2"/>
            <w:tcBorders>
              <w:right w:val="single" w:sz="4" w:space="0" w:color="FFFFFF"/>
            </w:tcBorders>
            <w:shd w:val="clear" w:color="auto" w:fill="0066A2"/>
            <w:noWrap/>
            <w:tcMar>
              <w:top w:w="57" w:type="dxa"/>
              <w:left w:w="85" w:type="dxa"/>
              <w:right w:w="85" w:type="dxa"/>
            </w:tcMar>
            <w:hideMark/>
          </w:tcPr>
          <w:p w14:paraId="302A4B04" w14:textId="77777777" w:rsidR="009A4B36" w:rsidRPr="003D040E" w:rsidRDefault="009A4B36" w:rsidP="00F51CF2">
            <w:r w:rsidRPr="003D040E">
              <w:t>Check and validate vCenter connectivity using vSphere Web Client</w:t>
            </w:r>
          </w:p>
        </w:tc>
        <w:tc>
          <w:tcPr>
            <w:tcW w:w="2762" w:type="dxa"/>
            <w:tcBorders>
              <w:left w:val="single" w:sz="4" w:space="0" w:color="FFFFFF"/>
            </w:tcBorders>
            <w:shd w:val="clear" w:color="auto" w:fill="0066A2"/>
            <w:noWrap/>
            <w:tcMar>
              <w:top w:w="57" w:type="dxa"/>
              <w:left w:w="85" w:type="dxa"/>
              <w:right w:w="85" w:type="dxa"/>
            </w:tcMar>
            <w:hideMark/>
          </w:tcPr>
          <w:p w14:paraId="618CAB06" w14:textId="77777777" w:rsidR="009A4B36" w:rsidRPr="003D040E" w:rsidRDefault="009A4B36" w:rsidP="00F51CF2"/>
        </w:tc>
      </w:tr>
      <w:tr w:rsidR="009A4B36" w:rsidRPr="003D040E" w14:paraId="6524B649" w14:textId="77777777" w:rsidTr="00F51CF2">
        <w:trPr>
          <w:trHeight w:val="308"/>
        </w:trPr>
        <w:tc>
          <w:tcPr>
            <w:tcW w:w="2331" w:type="dxa"/>
            <w:shd w:val="clear" w:color="auto" w:fill="auto"/>
            <w:noWrap/>
            <w:tcMar>
              <w:top w:w="28" w:type="dxa"/>
              <w:left w:w="85" w:type="dxa"/>
              <w:right w:w="85" w:type="dxa"/>
            </w:tcMar>
            <w:vAlign w:val="bottom"/>
            <w:hideMark/>
          </w:tcPr>
          <w:p w14:paraId="0134C95F" w14:textId="77777777" w:rsidR="009A4B36" w:rsidRPr="003D040E" w:rsidRDefault="009A4B36" w:rsidP="00F51CF2">
            <w:r w:rsidRPr="003D040E">
              <w:t>Test procedure</w:t>
            </w:r>
          </w:p>
        </w:tc>
        <w:tc>
          <w:tcPr>
            <w:tcW w:w="6538" w:type="dxa"/>
            <w:gridSpan w:val="2"/>
            <w:shd w:val="clear" w:color="auto" w:fill="auto"/>
            <w:noWrap/>
            <w:tcMar>
              <w:top w:w="28" w:type="dxa"/>
              <w:left w:w="85" w:type="dxa"/>
              <w:right w:w="85" w:type="dxa"/>
            </w:tcMar>
            <w:vAlign w:val="bottom"/>
          </w:tcPr>
          <w:p w14:paraId="611DEB65" w14:textId="77777777" w:rsidR="009A4B36" w:rsidRPr="003D040E" w:rsidRDefault="009A4B36" w:rsidP="00F51CF2">
            <w:r w:rsidRPr="003D040E">
              <w:t>Log in to your Terminal Server</w:t>
            </w:r>
          </w:p>
          <w:p w14:paraId="53DC7023" w14:textId="77777777" w:rsidR="009A4B36" w:rsidRPr="003D040E" w:rsidRDefault="009A4B36" w:rsidP="00F51CF2">
            <w:r w:rsidRPr="003D040E">
              <w:t>Open browser</w:t>
            </w:r>
          </w:p>
          <w:p w14:paraId="4AC6C9FA" w14:textId="77777777" w:rsidR="009A4B36" w:rsidRPr="003D040E" w:rsidRDefault="009A4B36" w:rsidP="00F51CF2">
            <w:r w:rsidRPr="003D040E">
              <w:t>Enter vSphere Client URL (https://&lt;hostname&gt; or https://&lt;ip_address:port&gt;/)</w:t>
            </w:r>
          </w:p>
          <w:p w14:paraId="473F5ECD" w14:textId="77777777" w:rsidR="009A4B36" w:rsidRPr="003D040E" w:rsidRDefault="009A4B36" w:rsidP="00F51CF2">
            <w:r w:rsidRPr="003D040E">
              <w:t>Login using domain credentials</w:t>
            </w:r>
          </w:p>
        </w:tc>
      </w:tr>
      <w:tr w:rsidR="009A4B36" w:rsidRPr="003D040E" w14:paraId="25F33BF5" w14:textId="77777777" w:rsidTr="00F51CF2">
        <w:trPr>
          <w:trHeight w:val="308"/>
        </w:trPr>
        <w:tc>
          <w:tcPr>
            <w:tcW w:w="2331" w:type="dxa"/>
            <w:shd w:val="clear" w:color="auto" w:fill="auto"/>
            <w:noWrap/>
            <w:tcMar>
              <w:top w:w="28" w:type="dxa"/>
              <w:left w:w="85" w:type="dxa"/>
              <w:right w:w="85" w:type="dxa"/>
            </w:tcMar>
            <w:vAlign w:val="bottom"/>
            <w:hideMark/>
          </w:tcPr>
          <w:p w14:paraId="4C720A3A" w14:textId="77777777" w:rsidR="009A4B36" w:rsidRPr="003D040E" w:rsidRDefault="009A4B36" w:rsidP="00F51CF2">
            <w:r w:rsidRPr="003D040E">
              <w:t>Expected results</w:t>
            </w:r>
          </w:p>
        </w:tc>
        <w:tc>
          <w:tcPr>
            <w:tcW w:w="6538" w:type="dxa"/>
            <w:gridSpan w:val="2"/>
            <w:shd w:val="clear" w:color="auto" w:fill="auto"/>
            <w:noWrap/>
            <w:tcMar>
              <w:top w:w="28" w:type="dxa"/>
              <w:left w:w="85" w:type="dxa"/>
              <w:right w:w="85" w:type="dxa"/>
            </w:tcMar>
            <w:vAlign w:val="bottom"/>
          </w:tcPr>
          <w:p w14:paraId="4DFF28A3" w14:textId="77777777" w:rsidR="009A4B36" w:rsidRPr="003D040E" w:rsidRDefault="009A4B36" w:rsidP="00F51CF2">
            <w:r w:rsidRPr="003D040E">
              <w:t>Only authorized user should be able to login vCenter server successfully</w:t>
            </w:r>
          </w:p>
          <w:p w14:paraId="50C6DFB0" w14:textId="77777777" w:rsidR="009A4B36" w:rsidRPr="003D040E" w:rsidRDefault="009A4B36" w:rsidP="00F51CF2">
            <w:r w:rsidRPr="003D040E">
              <w:t>Chrome is opened</w:t>
            </w:r>
          </w:p>
          <w:p w14:paraId="7880410B" w14:textId="77777777" w:rsidR="009A4B36" w:rsidRPr="003D040E" w:rsidRDefault="009A4B36" w:rsidP="00F51CF2">
            <w:r w:rsidRPr="003D040E">
              <w:t>URL accessible</w:t>
            </w:r>
          </w:p>
          <w:p w14:paraId="6B4C4897" w14:textId="77777777" w:rsidR="009A4B36" w:rsidRPr="003D040E" w:rsidRDefault="009A4B36" w:rsidP="00F51CF2">
            <w:r w:rsidRPr="003D040E">
              <w:t>Login page displayed</w:t>
            </w:r>
          </w:p>
          <w:p w14:paraId="6889C3F6" w14:textId="77777777" w:rsidR="009A4B36" w:rsidRPr="003D040E" w:rsidRDefault="009A4B36" w:rsidP="00F51CF2">
            <w:r w:rsidRPr="003D040E">
              <w:t>Login successful</w:t>
            </w:r>
          </w:p>
          <w:p w14:paraId="082F9EFE" w14:textId="239DE5C3" w:rsidR="009A4B36" w:rsidRPr="003D040E" w:rsidRDefault="009A4B36" w:rsidP="00F51CF2">
            <w:r w:rsidRPr="003D040E">
              <w:t>Both vCenters (mgmt and cmp) should be vis</w:t>
            </w:r>
            <w:r w:rsidR="002F57C6">
              <w:t>i</w:t>
            </w:r>
            <w:r w:rsidRPr="003D040E">
              <w:t>ble</w:t>
            </w:r>
          </w:p>
        </w:tc>
      </w:tr>
      <w:tr w:rsidR="00C869D3" w:rsidRPr="003D040E" w14:paraId="2DC3AAAE" w14:textId="77777777" w:rsidTr="00C869D3">
        <w:trPr>
          <w:trHeight w:val="308"/>
        </w:trPr>
        <w:tc>
          <w:tcPr>
            <w:tcW w:w="2331"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26B873C" w14:textId="77777777" w:rsidR="00C869D3" w:rsidRPr="003D040E" w:rsidRDefault="00C869D3" w:rsidP="00C869D3">
            <w:r>
              <w:t>Observed results</w:t>
            </w:r>
          </w:p>
        </w:tc>
        <w:tc>
          <w:tcPr>
            <w:tcW w:w="6538"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22FC5C9" w14:textId="06C3243B" w:rsidR="00C417D4" w:rsidRPr="003D040E" w:rsidRDefault="00C417D4" w:rsidP="009D615F"/>
        </w:tc>
      </w:tr>
      <w:tr w:rsidR="00C869D3" w:rsidRPr="003D040E" w14:paraId="52090224" w14:textId="77777777" w:rsidTr="00C869D3">
        <w:trPr>
          <w:trHeight w:val="308"/>
        </w:trPr>
        <w:tc>
          <w:tcPr>
            <w:tcW w:w="2331"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677ACF4" w14:textId="77777777" w:rsidR="00C869D3" w:rsidRPr="003D040E" w:rsidRDefault="00C869D3" w:rsidP="00C869D3">
            <w:r>
              <w:t>Status</w:t>
            </w:r>
          </w:p>
        </w:tc>
        <w:sdt>
          <w:sdtPr>
            <w:id w:val="1788540205"/>
            <w:placeholder>
              <w:docPart w:val="BC56EB3669F64E01A1FE8E4C554A41A8"/>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538"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832DB03" w14:textId="0D38274B" w:rsidR="00C869D3" w:rsidRPr="003D040E" w:rsidRDefault="00242404" w:rsidP="00C869D3">
                <w:r>
                  <w:rPr>
                    <w:rStyle w:val="PlaceholderText"/>
                  </w:rPr>
                  <w:t>Choose an item</w:t>
                </w:r>
              </w:p>
            </w:tc>
          </w:sdtContent>
        </w:sdt>
      </w:tr>
    </w:tbl>
    <w:p w14:paraId="64D96102" w14:textId="3EA40940" w:rsidR="00C869D3" w:rsidRDefault="00C869D3" w:rsidP="009A4B36"/>
    <w:p w14:paraId="3603C4DA" w14:textId="77777777" w:rsidR="00C869D3" w:rsidRDefault="00C869D3" w:rsidP="009A4B36"/>
    <w:p w14:paraId="7F4FFCFE" w14:textId="06251282" w:rsidR="009A4B36" w:rsidRPr="003D040E" w:rsidRDefault="009A4B36" w:rsidP="009A4B36"/>
    <w:p w14:paraId="65A8B478" w14:textId="74BE0116" w:rsidR="005520D5" w:rsidRPr="00BE06D0" w:rsidRDefault="005520D5" w:rsidP="007821F7">
      <w:pPr>
        <w:pStyle w:val="Heading5"/>
      </w:pPr>
      <w:bookmarkStart w:id="78" w:name="_Toc73517428"/>
      <w:r w:rsidRPr="00BE06D0">
        <w:t xml:space="preserve">Test </w:t>
      </w:r>
      <w:r w:rsidR="00641099">
        <w:t>10</w:t>
      </w:r>
      <w:r w:rsidRPr="00BE06D0">
        <w:t xml:space="preserve"> </w:t>
      </w:r>
      <w:r>
        <w:t xml:space="preserve">DHC Infrastructure - </w:t>
      </w:r>
      <w:r w:rsidRPr="00BE06D0">
        <w:t xml:space="preserve">Check </w:t>
      </w:r>
      <w:r w:rsidR="00641099">
        <w:t>h</w:t>
      </w:r>
      <w:r w:rsidRPr="00BE06D0">
        <w:t xml:space="preserve">ealth status of Clusters in </w:t>
      </w:r>
      <w:r w:rsidR="00641099">
        <w:t>vCenter</w:t>
      </w:r>
      <w:bookmarkEnd w:id="78"/>
    </w:p>
    <w:p w14:paraId="1420450D" w14:textId="77777777" w:rsidR="005520D5" w:rsidRPr="003D040E" w:rsidRDefault="005520D5" w:rsidP="005520D5"/>
    <w:tbl>
      <w:tblPr>
        <w:tblW w:w="9432"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929"/>
        <w:gridCol w:w="2875"/>
      </w:tblGrid>
      <w:tr w:rsidR="004C066C" w:rsidRPr="003D040E" w14:paraId="715EA232" w14:textId="77777777" w:rsidTr="00F51CF2">
        <w:trPr>
          <w:trHeight w:val="300"/>
          <w:tblHeader/>
        </w:trPr>
        <w:tc>
          <w:tcPr>
            <w:tcW w:w="6557" w:type="dxa"/>
            <w:gridSpan w:val="2"/>
            <w:tcBorders>
              <w:right w:val="single" w:sz="4" w:space="0" w:color="FFFFFF"/>
            </w:tcBorders>
            <w:shd w:val="clear" w:color="auto" w:fill="0066A2"/>
            <w:noWrap/>
            <w:tcMar>
              <w:top w:w="57" w:type="dxa"/>
              <w:left w:w="85" w:type="dxa"/>
              <w:right w:w="85" w:type="dxa"/>
            </w:tcMar>
            <w:hideMark/>
          </w:tcPr>
          <w:p w14:paraId="3505B4F4" w14:textId="721257FB" w:rsidR="005520D5" w:rsidRPr="003D040E" w:rsidRDefault="005520D5" w:rsidP="00F51CF2">
            <w:r w:rsidRPr="003D040E">
              <w:t xml:space="preserve">Check </w:t>
            </w:r>
            <w:r w:rsidR="00641099">
              <w:t>h</w:t>
            </w:r>
            <w:r w:rsidRPr="003D040E">
              <w:t xml:space="preserve">ealth status of Clusters in </w:t>
            </w:r>
            <w:r w:rsidR="00641099">
              <w:t>vCenter</w:t>
            </w:r>
          </w:p>
        </w:tc>
        <w:tc>
          <w:tcPr>
            <w:tcW w:w="2875" w:type="dxa"/>
            <w:tcBorders>
              <w:left w:val="single" w:sz="4" w:space="0" w:color="FFFFFF"/>
            </w:tcBorders>
            <w:shd w:val="clear" w:color="auto" w:fill="0066A2"/>
            <w:noWrap/>
            <w:tcMar>
              <w:top w:w="57" w:type="dxa"/>
              <w:left w:w="85" w:type="dxa"/>
              <w:right w:w="85" w:type="dxa"/>
            </w:tcMar>
            <w:hideMark/>
          </w:tcPr>
          <w:p w14:paraId="36FBB514" w14:textId="77777777" w:rsidR="005520D5" w:rsidRPr="003D040E" w:rsidRDefault="005520D5" w:rsidP="00F51CF2"/>
        </w:tc>
      </w:tr>
      <w:tr w:rsidR="005520D5" w:rsidRPr="003D040E" w14:paraId="742AA033" w14:textId="77777777" w:rsidTr="00F51CF2">
        <w:trPr>
          <w:trHeight w:val="300"/>
        </w:trPr>
        <w:tc>
          <w:tcPr>
            <w:tcW w:w="2628" w:type="dxa"/>
            <w:shd w:val="clear" w:color="auto" w:fill="auto"/>
            <w:noWrap/>
            <w:tcMar>
              <w:top w:w="28" w:type="dxa"/>
              <w:left w:w="85" w:type="dxa"/>
              <w:right w:w="85" w:type="dxa"/>
            </w:tcMar>
            <w:vAlign w:val="bottom"/>
            <w:hideMark/>
          </w:tcPr>
          <w:p w14:paraId="56814183" w14:textId="77777777" w:rsidR="005520D5" w:rsidRPr="003D040E" w:rsidRDefault="005520D5" w:rsidP="00F51CF2">
            <w:r w:rsidRPr="003D040E">
              <w:t>Test procedure</w:t>
            </w:r>
          </w:p>
        </w:tc>
        <w:tc>
          <w:tcPr>
            <w:tcW w:w="6804" w:type="dxa"/>
            <w:gridSpan w:val="2"/>
            <w:shd w:val="clear" w:color="auto" w:fill="auto"/>
            <w:noWrap/>
            <w:tcMar>
              <w:top w:w="28" w:type="dxa"/>
              <w:left w:w="85" w:type="dxa"/>
              <w:right w:w="85" w:type="dxa"/>
            </w:tcMar>
            <w:vAlign w:val="bottom"/>
          </w:tcPr>
          <w:p w14:paraId="37BB276A" w14:textId="77777777" w:rsidR="005520D5" w:rsidRPr="003D040E" w:rsidRDefault="005520D5" w:rsidP="00F51CF2">
            <w:r w:rsidRPr="003D040E">
              <w:t>Open vSphere Client.</w:t>
            </w:r>
          </w:p>
          <w:p w14:paraId="21E3EBC5" w14:textId="77777777" w:rsidR="005520D5" w:rsidRPr="003D040E" w:rsidRDefault="005520D5" w:rsidP="00F51CF2">
            <w:r w:rsidRPr="003D040E">
              <w:t>Log in to vCenter server using vSphere Client.</w:t>
            </w:r>
          </w:p>
          <w:p w14:paraId="3FD8AB60" w14:textId="77777777" w:rsidR="005520D5" w:rsidRPr="003D040E" w:rsidRDefault="005520D5" w:rsidP="00F51CF2">
            <w:r w:rsidRPr="003D040E">
              <w:t>Choice Datacenter and then Hosts and Clusters tab</w:t>
            </w:r>
          </w:p>
          <w:p w14:paraId="76334E4D" w14:textId="77777777" w:rsidR="005520D5" w:rsidRPr="003D040E" w:rsidRDefault="005520D5" w:rsidP="00F51CF2">
            <w:r w:rsidRPr="003D040E">
              <w:t>Select Cluster</w:t>
            </w:r>
          </w:p>
          <w:p w14:paraId="294FC44E" w14:textId="77777777" w:rsidR="005520D5" w:rsidRPr="003D040E" w:rsidRDefault="005520D5" w:rsidP="00F51CF2">
            <w:r w:rsidRPr="003D040E">
              <w:t>Perform Step 4 for both the Clusters</w:t>
            </w:r>
          </w:p>
        </w:tc>
      </w:tr>
      <w:tr w:rsidR="005520D5" w:rsidRPr="003D040E" w14:paraId="0309C7E8" w14:textId="77777777" w:rsidTr="00F51CF2">
        <w:trPr>
          <w:trHeight w:val="300"/>
        </w:trPr>
        <w:tc>
          <w:tcPr>
            <w:tcW w:w="2628" w:type="dxa"/>
            <w:shd w:val="clear" w:color="auto" w:fill="auto"/>
            <w:noWrap/>
            <w:tcMar>
              <w:top w:w="28" w:type="dxa"/>
              <w:left w:w="85" w:type="dxa"/>
              <w:right w:w="85" w:type="dxa"/>
            </w:tcMar>
            <w:vAlign w:val="bottom"/>
            <w:hideMark/>
          </w:tcPr>
          <w:p w14:paraId="2250C9C1" w14:textId="77777777" w:rsidR="005520D5" w:rsidRPr="003D040E" w:rsidRDefault="005520D5" w:rsidP="00F51CF2">
            <w:r w:rsidRPr="003D040E">
              <w:t>Expected results</w:t>
            </w:r>
          </w:p>
        </w:tc>
        <w:tc>
          <w:tcPr>
            <w:tcW w:w="6804" w:type="dxa"/>
            <w:gridSpan w:val="2"/>
            <w:shd w:val="clear" w:color="auto" w:fill="auto"/>
            <w:noWrap/>
            <w:tcMar>
              <w:top w:w="28" w:type="dxa"/>
              <w:left w:w="85" w:type="dxa"/>
              <w:right w:w="85" w:type="dxa"/>
            </w:tcMar>
            <w:vAlign w:val="bottom"/>
          </w:tcPr>
          <w:p w14:paraId="1058A318" w14:textId="77777777" w:rsidR="005520D5" w:rsidRPr="003D040E" w:rsidRDefault="005520D5" w:rsidP="00F51CF2">
            <w:r w:rsidRPr="003D040E">
              <w:t>vSphere Client login page is opened</w:t>
            </w:r>
          </w:p>
          <w:p w14:paraId="3375891D" w14:textId="77777777" w:rsidR="005520D5" w:rsidRPr="003D040E" w:rsidRDefault="005520D5" w:rsidP="00F51CF2">
            <w:r w:rsidRPr="003D040E">
              <w:t>Login to vSphere Client is successful</w:t>
            </w:r>
          </w:p>
          <w:p w14:paraId="3F19FC9F" w14:textId="77777777" w:rsidR="005520D5" w:rsidRPr="003D040E" w:rsidRDefault="005520D5" w:rsidP="00F51CF2">
            <w:r w:rsidRPr="003D040E">
              <w:t>All Hosts and Clusters are listed under DataCenter</w:t>
            </w:r>
          </w:p>
          <w:p w14:paraId="62FD267E" w14:textId="77777777" w:rsidR="005520D5" w:rsidRPr="003D040E" w:rsidRDefault="005520D5" w:rsidP="00F51CF2">
            <w:r w:rsidRPr="003D040E">
              <w:t>Cluster is selected</w:t>
            </w:r>
          </w:p>
          <w:p w14:paraId="24BA9B99" w14:textId="77777777" w:rsidR="005520D5" w:rsidRPr="003D040E" w:rsidRDefault="005520D5" w:rsidP="00F51CF2">
            <w:r w:rsidRPr="003D040E">
              <w:t>Health should be in GREEN</w:t>
            </w:r>
          </w:p>
          <w:p w14:paraId="25EFFEAC" w14:textId="77777777" w:rsidR="005520D5" w:rsidRPr="003D040E" w:rsidRDefault="005520D5" w:rsidP="00F51CF2">
            <w:r w:rsidRPr="003D040E">
              <w:t>Health status for both Clusters should be in GREEN</w:t>
            </w:r>
          </w:p>
        </w:tc>
      </w:tr>
      <w:tr w:rsidR="00C869D3" w:rsidRPr="003D040E" w14:paraId="69D7E8DD"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D3079FE" w14:textId="77777777" w:rsidR="00C869D3" w:rsidRPr="003D040E" w:rsidRDefault="00C869D3" w:rsidP="00C869D3">
            <w:r>
              <w:t>Observed results</w:t>
            </w:r>
          </w:p>
        </w:tc>
        <w:tc>
          <w:tcPr>
            <w:tcW w:w="6804"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7C4F42B" w14:textId="1A9462FF" w:rsidR="004C066C" w:rsidRPr="003D040E" w:rsidRDefault="004C066C" w:rsidP="00C869D3"/>
        </w:tc>
      </w:tr>
      <w:tr w:rsidR="00C869D3" w:rsidRPr="003D040E" w14:paraId="5E7F870F"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1B0D5EEC" w14:textId="77777777" w:rsidR="00C869D3" w:rsidRPr="003D040E" w:rsidRDefault="00C869D3" w:rsidP="00C869D3">
            <w:r>
              <w:t>Status</w:t>
            </w:r>
          </w:p>
        </w:tc>
        <w:sdt>
          <w:sdtPr>
            <w:id w:val="-1537653168"/>
            <w:placeholder>
              <w:docPart w:val="F37D42733471469480720E1AEF9FF756"/>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804"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AFF4824" w14:textId="5B0027E7" w:rsidR="00C869D3" w:rsidRPr="003D040E" w:rsidRDefault="00242404" w:rsidP="00C869D3">
                <w:r>
                  <w:rPr>
                    <w:rStyle w:val="PlaceholderText"/>
                  </w:rPr>
                  <w:t>Choose an item</w:t>
                </w:r>
              </w:p>
            </w:tc>
          </w:sdtContent>
        </w:sdt>
      </w:tr>
    </w:tbl>
    <w:p w14:paraId="2946C455" w14:textId="49A3A88D" w:rsidR="005520D5" w:rsidRDefault="005520D5" w:rsidP="005520D5"/>
    <w:p w14:paraId="2685FC65" w14:textId="77777777" w:rsidR="00C869D3" w:rsidRPr="003D040E" w:rsidRDefault="00C869D3" w:rsidP="005520D5"/>
    <w:p w14:paraId="0704CC26" w14:textId="77777777" w:rsidR="00C3327C" w:rsidRDefault="00C3327C" w:rsidP="0022770D">
      <w:pPr>
        <w:rPr>
          <w:color w:val="548DD4" w:themeColor="text2" w:themeTint="99"/>
        </w:rPr>
      </w:pPr>
      <w:bookmarkStart w:id="79" w:name="_Toc515018673"/>
    </w:p>
    <w:p w14:paraId="11703E04" w14:textId="76B7DF77" w:rsidR="0022770D" w:rsidRPr="00BE06D0" w:rsidRDefault="0022770D" w:rsidP="004C066C">
      <w:pPr>
        <w:pStyle w:val="Heading5"/>
      </w:pPr>
      <w:bookmarkStart w:id="80" w:name="_Toc73517429"/>
      <w:r w:rsidRPr="00BE06D0">
        <w:t xml:space="preserve">Test </w:t>
      </w:r>
      <w:r>
        <w:t>1</w:t>
      </w:r>
      <w:r w:rsidR="00136F43">
        <w:t>1</w:t>
      </w:r>
      <w:r>
        <w:t xml:space="preserve"> DHC Infrastructure -</w:t>
      </w:r>
      <w:r w:rsidRPr="00BE06D0">
        <w:t xml:space="preserve"> Check </w:t>
      </w:r>
      <w:r>
        <w:t>h</w:t>
      </w:r>
      <w:r w:rsidRPr="00BE06D0">
        <w:t xml:space="preserve">ealth status of Hosts in </w:t>
      </w:r>
      <w:bookmarkEnd w:id="79"/>
      <w:r w:rsidR="003E5109">
        <w:t>vCenter</w:t>
      </w:r>
      <w:bookmarkEnd w:id="80"/>
    </w:p>
    <w:p w14:paraId="1A07D22F" w14:textId="77777777" w:rsidR="0022770D" w:rsidRPr="003D040E" w:rsidRDefault="0022770D" w:rsidP="0022770D"/>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22770D" w:rsidRPr="003D040E" w14:paraId="14BE24A8" w14:textId="77777777" w:rsidTr="00F51CF2">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39171E6E" w14:textId="0B322E87" w:rsidR="0022770D" w:rsidRPr="003D040E" w:rsidRDefault="0022770D" w:rsidP="00F51CF2">
            <w:r w:rsidRPr="003D040E">
              <w:t xml:space="preserve">Check </w:t>
            </w:r>
            <w:r>
              <w:t>h</w:t>
            </w:r>
            <w:r w:rsidRPr="003D040E">
              <w:t xml:space="preserve">ealth status of Hosts in </w:t>
            </w:r>
            <w:r w:rsidR="003E5109">
              <w:t>vCenter</w:t>
            </w:r>
          </w:p>
        </w:tc>
        <w:tc>
          <w:tcPr>
            <w:tcW w:w="2835" w:type="dxa"/>
            <w:tcBorders>
              <w:left w:val="single" w:sz="4" w:space="0" w:color="FFFFFF"/>
            </w:tcBorders>
            <w:shd w:val="clear" w:color="auto" w:fill="0066A2"/>
            <w:noWrap/>
            <w:tcMar>
              <w:top w:w="57" w:type="dxa"/>
              <w:left w:w="85" w:type="dxa"/>
              <w:right w:w="85" w:type="dxa"/>
            </w:tcMar>
            <w:hideMark/>
          </w:tcPr>
          <w:p w14:paraId="46F73522" w14:textId="77777777" w:rsidR="0022770D" w:rsidRPr="003D040E" w:rsidRDefault="0022770D" w:rsidP="00F51CF2"/>
        </w:tc>
      </w:tr>
      <w:tr w:rsidR="0022770D" w:rsidRPr="003D040E" w14:paraId="11AC7760" w14:textId="77777777" w:rsidTr="00F51CF2">
        <w:trPr>
          <w:trHeight w:val="300"/>
        </w:trPr>
        <w:tc>
          <w:tcPr>
            <w:tcW w:w="2628" w:type="dxa"/>
            <w:shd w:val="clear" w:color="auto" w:fill="auto"/>
            <w:noWrap/>
            <w:tcMar>
              <w:top w:w="28" w:type="dxa"/>
              <w:left w:w="85" w:type="dxa"/>
              <w:right w:w="85" w:type="dxa"/>
            </w:tcMar>
            <w:vAlign w:val="bottom"/>
            <w:hideMark/>
          </w:tcPr>
          <w:p w14:paraId="5D91098F" w14:textId="77777777" w:rsidR="0022770D" w:rsidRPr="003D040E" w:rsidRDefault="0022770D" w:rsidP="00F51CF2">
            <w:r w:rsidRPr="003D040E">
              <w:t>Test procedure</w:t>
            </w:r>
          </w:p>
        </w:tc>
        <w:tc>
          <w:tcPr>
            <w:tcW w:w="6710" w:type="dxa"/>
            <w:gridSpan w:val="2"/>
            <w:shd w:val="clear" w:color="auto" w:fill="auto"/>
            <w:noWrap/>
            <w:tcMar>
              <w:top w:w="28" w:type="dxa"/>
              <w:left w:w="85" w:type="dxa"/>
              <w:right w:w="85" w:type="dxa"/>
            </w:tcMar>
            <w:vAlign w:val="bottom"/>
          </w:tcPr>
          <w:p w14:paraId="2028AC8F" w14:textId="77777777" w:rsidR="0022770D" w:rsidRPr="003D040E" w:rsidRDefault="0022770D" w:rsidP="00F51CF2">
            <w:r w:rsidRPr="003D040E">
              <w:t>Login to the terminal server of ACCP dev</w:t>
            </w:r>
          </w:p>
          <w:p w14:paraId="5370BC38" w14:textId="77777777" w:rsidR="0022770D" w:rsidRPr="003D040E" w:rsidRDefault="0022770D" w:rsidP="00F51CF2">
            <w:r w:rsidRPr="003D040E">
              <w:t>Open vSphere Client</w:t>
            </w:r>
          </w:p>
          <w:p w14:paraId="26F19B1E" w14:textId="77777777" w:rsidR="0022770D" w:rsidRPr="003D040E" w:rsidRDefault="0022770D" w:rsidP="00F51CF2">
            <w:r w:rsidRPr="003D040E">
              <w:t>Login to vSphere Client</w:t>
            </w:r>
          </w:p>
          <w:p w14:paraId="1DD8A185" w14:textId="77777777" w:rsidR="0022770D" w:rsidRPr="003D040E" w:rsidRDefault="0022770D" w:rsidP="00F51CF2">
            <w:r w:rsidRPr="003D040E">
              <w:t>Navigate to Hosts and cluster</w:t>
            </w:r>
          </w:p>
          <w:p w14:paraId="1AB93A12" w14:textId="77777777" w:rsidR="0022770D" w:rsidRPr="003D040E" w:rsidRDefault="0022770D" w:rsidP="00F51CF2">
            <w:r w:rsidRPr="003D040E">
              <w:t>Choice Datacenter and then Hosts and Clusters tab</w:t>
            </w:r>
          </w:p>
          <w:p w14:paraId="4EF57458" w14:textId="77777777" w:rsidR="0022770D" w:rsidRPr="003D040E" w:rsidRDefault="0022770D" w:rsidP="00F51CF2">
            <w:r w:rsidRPr="003D040E">
              <w:t>Select Hosts</w:t>
            </w:r>
          </w:p>
          <w:p w14:paraId="397D2976" w14:textId="77777777" w:rsidR="0022770D" w:rsidRPr="003D040E" w:rsidRDefault="0022770D" w:rsidP="00F51CF2">
            <w:r w:rsidRPr="003D040E">
              <w:t>Perform Step 4 for all hosts in both Clusters</w:t>
            </w:r>
          </w:p>
        </w:tc>
      </w:tr>
      <w:tr w:rsidR="0022770D" w:rsidRPr="003D040E" w14:paraId="5CC381A8" w14:textId="77777777" w:rsidTr="00F51CF2">
        <w:trPr>
          <w:trHeight w:val="300"/>
        </w:trPr>
        <w:tc>
          <w:tcPr>
            <w:tcW w:w="2628" w:type="dxa"/>
            <w:shd w:val="clear" w:color="auto" w:fill="auto"/>
            <w:noWrap/>
            <w:tcMar>
              <w:top w:w="28" w:type="dxa"/>
              <w:left w:w="85" w:type="dxa"/>
              <w:right w:w="85" w:type="dxa"/>
            </w:tcMar>
            <w:vAlign w:val="bottom"/>
            <w:hideMark/>
          </w:tcPr>
          <w:p w14:paraId="206C59BF" w14:textId="77777777" w:rsidR="0022770D" w:rsidRPr="003D040E" w:rsidRDefault="0022770D" w:rsidP="00F51CF2">
            <w:r w:rsidRPr="003D040E">
              <w:t>Expected results</w:t>
            </w:r>
          </w:p>
        </w:tc>
        <w:tc>
          <w:tcPr>
            <w:tcW w:w="6710" w:type="dxa"/>
            <w:gridSpan w:val="2"/>
            <w:shd w:val="clear" w:color="auto" w:fill="auto"/>
            <w:noWrap/>
            <w:tcMar>
              <w:top w:w="28" w:type="dxa"/>
              <w:left w:w="85" w:type="dxa"/>
              <w:right w:w="85" w:type="dxa"/>
            </w:tcMar>
            <w:vAlign w:val="bottom"/>
          </w:tcPr>
          <w:p w14:paraId="77BBACE1" w14:textId="77777777" w:rsidR="0022770D" w:rsidRPr="003D040E" w:rsidRDefault="0022770D" w:rsidP="00F51CF2">
            <w:r w:rsidRPr="003D040E">
              <w:t>Login successful</w:t>
            </w:r>
          </w:p>
          <w:p w14:paraId="75E4324A" w14:textId="77777777" w:rsidR="0022770D" w:rsidRPr="003D040E" w:rsidRDefault="0022770D" w:rsidP="00F51CF2">
            <w:r w:rsidRPr="003D040E">
              <w:t>vSphere Web Client is opened</w:t>
            </w:r>
          </w:p>
          <w:p w14:paraId="4E6A3924" w14:textId="77777777" w:rsidR="0022770D" w:rsidRPr="003D040E" w:rsidRDefault="0022770D" w:rsidP="00F51CF2">
            <w:r w:rsidRPr="003D040E">
              <w:t>Login to vSphere Web Client is successful</w:t>
            </w:r>
          </w:p>
          <w:p w14:paraId="5C1F0872" w14:textId="77777777" w:rsidR="0022770D" w:rsidRPr="003D040E" w:rsidRDefault="0022770D" w:rsidP="00F51CF2">
            <w:r w:rsidRPr="003D040E">
              <w:t>Hosts and clusters are listed</w:t>
            </w:r>
          </w:p>
          <w:p w14:paraId="2D93EC9C" w14:textId="77777777" w:rsidR="0022770D" w:rsidRPr="003D040E" w:rsidRDefault="0022770D" w:rsidP="00F51CF2">
            <w:r w:rsidRPr="003D040E">
              <w:t>Hosts are visible under Cluster</w:t>
            </w:r>
          </w:p>
          <w:p w14:paraId="1EE8E56E" w14:textId="77777777" w:rsidR="0022770D" w:rsidRPr="003D040E" w:rsidRDefault="0022770D" w:rsidP="00F51CF2">
            <w:r w:rsidRPr="003D040E">
              <w:t>Health should be in GREEN</w:t>
            </w:r>
          </w:p>
          <w:p w14:paraId="67B66EBF" w14:textId="77777777" w:rsidR="0022770D" w:rsidRPr="003D040E" w:rsidRDefault="0022770D" w:rsidP="00F51CF2">
            <w:r w:rsidRPr="003D040E">
              <w:t>Health Status of all hosts should be GREEN</w:t>
            </w:r>
          </w:p>
        </w:tc>
      </w:tr>
      <w:tr w:rsidR="00C869D3" w:rsidRPr="003D040E" w14:paraId="52F8AFB5"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9B6DF86"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7AA151B" w14:textId="035ECF14" w:rsidR="004C066C" w:rsidRPr="003D040E" w:rsidRDefault="004C066C" w:rsidP="00242404"/>
        </w:tc>
      </w:tr>
      <w:tr w:rsidR="00C869D3" w:rsidRPr="003D040E" w14:paraId="5EADA5D9"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2979992F" w14:textId="77777777" w:rsidR="00C869D3" w:rsidRPr="003D040E" w:rsidRDefault="00C869D3" w:rsidP="00C869D3">
            <w:r>
              <w:t>Status</w:t>
            </w:r>
          </w:p>
        </w:tc>
        <w:sdt>
          <w:sdtPr>
            <w:id w:val="1090115981"/>
            <w:placeholder>
              <w:docPart w:val="7A38947132F848B0B67050F3BB094F91"/>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38F65F2A" w14:textId="30848855" w:rsidR="00C869D3" w:rsidRPr="003D040E" w:rsidRDefault="00242404" w:rsidP="00C869D3">
                <w:r>
                  <w:rPr>
                    <w:rStyle w:val="PlaceholderText"/>
                  </w:rPr>
                  <w:t>Choose an item</w:t>
                </w:r>
              </w:p>
            </w:tc>
          </w:sdtContent>
        </w:sdt>
      </w:tr>
    </w:tbl>
    <w:p w14:paraId="5CAE94C8" w14:textId="77777777" w:rsidR="00C869D3" w:rsidRDefault="00C869D3" w:rsidP="0022770D"/>
    <w:p w14:paraId="6B835D09" w14:textId="77777777" w:rsidR="00C869D3" w:rsidRDefault="00C869D3" w:rsidP="0022770D"/>
    <w:p w14:paraId="53741186" w14:textId="77777777" w:rsidR="00D33197" w:rsidRDefault="00D33197" w:rsidP="002C494A">
      <w:pPr>
        <w:rPr>
          <w:color w:val="548DD4" w:themeColor="text2" w:themeTint="99"/>
        </w:rPr>
      </w:pPr>
    </w:p>
    <w:p w14:paraId="51C1207D" w14:textId="272F0F8B" w:rsidR="002C494A" w:rsidRDefault="002C494A" w:rsidP="00D33197">
      <w:pPr>
        <w:pStyle w:val="Heading5"/>
      </w:pPr>
      <w:bookmarkStart w:id="81" w:name="_Toc73517430"/>
      <w:r w:rsidRPr="00BE06D0">
        <w:t xml:space="preserve">Test </w:t>
      </w:r>
      <w:r w:rsidR="00C6006D">
        <w:t>12 DHC Infrastructure -</w:t>
      </w:r>
      <w:r w:rsidRPr="00BE06D0">
        <w:t xml:space="preserve"> Check vSphere general functionality: vMotion</w:t>
      </w:r>
      <w:bookmarkEnd w:id="81"/>
    </w:p>
    <w:p w14:paraId="790849ED" w14:textId="77777777" w:rsidR="002C494A" w:rsidRPr="00BE06D0" w:rsidRDefault="002C494A" w:rsidP="002C494A">
      <w:pPr>
        <w:rPr>
          <w:color w:val="548DD4" w:themeColor="text2" w:themeTint="99"/>
        </w:rPr>
      </w:pPr>
    </w:p>
    <w:tbl>
      <w:tblPr>
        <w:tblpPr w:leftFromText="180" w:rightFromText="180" w:vertAnchor="text" w:horzAnchor="margin" w:tblpXSpec="center" w:tblpY="47"/>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8"/>
        <w:gridCol w:w="3742"/>
        <w:gridCol w:w="3913"/>
      </w:tblGrid>
      <w:tr w:rsidR="007F0BA9" w:rsidRPr="003D040E" w14:paraId="0EFC7D8F" w14:textId="77777777" w:rsidTr="002F1A8E">
        <w:trPr>
          <w:trHeight w:val="278"/>
          <w:tblHeader/>
        </w:trPr>
        <w:tc>
          <w:tcPr>
            <w:tcW w:w="5580" w:type="dxa"/>
            <w:gridSpan w:val="2"/>
            <w:tcBorders>
              <w:right w:val="single" w:sz="4" w:space="0" w:color="FFFFFF"/>
            </w:tcBorders>
            <w:shd w:val="clear" w:color="auto" w:fill="0066A2"/>
            <w:noWrap/>
            <w:tcMar>
              <w:top w:w="57" w:type="dxa"/>
              <w:left w:w="85" w:type="dxa"/>
              <w:right w:w="85" w:type="dxa"/>
            </w:tcMar>
            <w:hideMark/>
          </w:tcPr>
          <w:p w14:paraId="4E09063A" w14:textId="77777777" w:rsidR="002C494A" w:rsidRPr="003D040E" w:rsidRDefault="002C494A" w:rsidP="00F51CF2">
            <w:r w:rsidRPr="003D040E">
              <w:t>Check vSphere general functionality: vMotion</w:t>
            </w:r>
          </w:p>
        </w:tc>
        <w:tc>
          <w:tcPr>
            <w:tcW w:w="3913" w:type="dxa"/>
            <w:tcBorders>
              <w:left w:val="single" w:sz="4" w:space="0" w:color="FFFFFF"/>
            </w:tcBorders>
            <w:shd w:val="clear" w:color="auto" w:fill="0066A2"/>
            <w:noWrap/>
            <w:tcMar>
              <w:top w:w="57" w:type="dxa"/>
              <w:left w:w="85" w:type="dxa"/>
              <w:right w:w="85" w:type="dxa"/>
            </w:tcMar>
            <w:hideMark/>
          </w:tcPr>
          <w:p w14:paraId="4B40C619" w14:textId="77777777" w:rsidR="002C494A" w:rsidRPr="003D040E" w:rsidRDefault="002C494A" w:rsidP="00F51CF2"/>
        </w:tc>
      </w:tr>
      <w:tr w:rsidR="000709F5" w:rsidRPr="003D040E" w14:paraId="080CD848" w14:textId="77777777" w:rsidTr="002F1A8E">
        <w:trPr>
          <w:trHeight w:val="278"/>
        </w:trPr>
        <w:tc>
          <w:tcPr>
            <w:tcW w:w="1838" w:type="dxa"/>
            <w:shd w:val="clear" w:color="auto" w:fill="auto"/>
            <w:noWrap/>
            <w:tcMar>
              <w:top w:w="28" w:type="dxa"/>
              <w:left w:w="85" w:type="dxa"/>
              <w:right w:w="85" w:type="dxa"/>
            </w:tcMar>
            <w:vAlign w:val="bottom"/>
            <w:hideMark/>
          </w:tcPr>
          <w:p w14:paraId="07698D93" w14:textId="77777777" w:rsidR="002C494A" w:rsidRPr="003D040E" w:rsidRDefault="002C494A" w:rsidP="00F51CF2">
            <w:r w:rsidRPr="003D040E">
              <w:t>Test procedure</w:t>
            </w:r>
          </w:p>
        </w:tc>
        <w:tc>
          <w:tcPr>
            <w:tcW w:w="7655" w:type="dxa"/>
            <w:gridSpan w:val="2"/>
            <w:shd w:val="clear" w:color="auto" w:fill="auto"/>
            <w:noWrap/>
            <w:tcMar>
              <w:top w:w="28" w:type="dxa"/>
              <w:left w:w="85" w:type="dxa"/>
              <w:right w:w="85" w:type="dxa"/>
            </w:tcMar>
            <w:vAlign w:val="bottom"/>
          </w:tcPr>
          <w:p w14:paraId="776903D6" w14:textId="77777777" w:rsidR="002C494A" w:rsidRPr="003D040E" w:rsidRDefault="002C494A" w:rsidP="00F51CF2">
            <w:r w:rsidRPr="003D040E">
              <w:t>Login to vSphere Client.  </w:t>
            </w:r>
          </w:p>
          <w:p w14:paraId="12C514DE" w14:textId="77777777" w:rsidR="002C494A" w:rsidRPr="003D040E" w:rsidRDefault="002C494A" w:rsidP="00F51CF2">
            <w:r w:rsidRPr="003D040E">
              <w:t>Navigate to VMs and Templates and expand the inventory</w:t>
            </w:r>
          </w:p>
          <w:p w14:paraId="2DBE4052" w14:textId="77777777" w:rsidR="002C494A" w:rsidRPr="003D040E" w:rsidRDefault="002C494A" w:rsidP="00F51CF2">
            <w:r w:rsidRPr="003D040E">
              <w:t>Select the virtual machine to be migrated and check whether machine is “Power on”, if not than “Power On” machine using steps below:</w:t>
            </w:r>
          </w:p>
          <w:p w14:paraId="76B6620D" w14:textId="77777777" w:rsidR="002C494A" w:rsidRPr="003D040E" w:rsidRDefault="002C494A" w:rsidP="00F51CF2">
            <w:r w:rsidRPr="003D040E">
              <w:t>a. Right click on virtual machine</w:t>
            </w:r>
          </w:p>
          <w:p w14:paraId="4DDC8BE0" w14:textId="77777777" w:rsidR="002C494A" w:rsidRPr="003D040E" w:rsidRDefault="002C494A" w:rsidP="00F51CF2">
            <w:r w:rsidRPr="003D040E">
              <w:t>b. Select Power &gt; Power On</w:t>
            </w:r>
          </w:p>
          <w:p w14:paraId="20EEF3A8" w14:textId="77777777" w:rsidR="002C494A" w:rsidRPr="003D040E" w:rsidRDefault="002C494A" w:rsidP="00F51CF2">
            <w:r w:rsidRPr="003D040E">
              <w:t>Go to Summary tab and scroll down to “Related Objects” and note down current “Host” name of virtual machine</w:t>
            </w:r>
          </w:p>
          <w:p w14:paraId="0A06415C" w14:textId="77777777" w:rsidR="002C494A" w:rsidRPr="003D040E" w:rsidRDefault="002C494A" w:rsidP="00F51CF2">
            <w:r w:rsidRPr="003D040E">
              <w:t>Right-click the virtual machine and select Migrate.</w:t>
            </w:r>
          </w:p>
          <w:p w14:paraId="2D062B48" w14:textId="77777777" w:rsidR="002C494A" w:rsidRPr="003D040E" w:rsidRDefault="002C494A" w:rsidP="00F51CF2">
            <w:r w:rsidRPr="003D040E">
              <w:t>On “Select the migration type page”, click “Change compute resource only” and click Next</w:t>
            </w:r>
          </w:p>
          <w:p w14:paraId="60B74039" w14:textId="77777777" w:rsidR="002C494A" w:rsidRPr="003D040E" w:rsidRDefault="002C494A" w:rsidP="00F51CF2">
            <w:r w:rsidRPr="003D040E">
              <w:t>On “Select Compute Resource” page select appropriate Host as destination host for virtual machine</w:t>
            </w:r>
          </w:p>
          <w:p w14:paraId="7127A717" w14:textId="77777777" w:rsidR="002C494A" w:rsidRPr="003D040E" w:rsidRDefault="002C494A" w:rsidP="00F51CF2">
            <w:r w:rsidRPr="003D040E">
              <w:t>Check Compatibility pane</w:t>
            </w:r>
          </w:p>
          <w:p w14:paraId="19421C23" w14:textId="77777777" w:rsidR="002C494A" w:rsidRPr="003D040E" w:rsidRDefault="002C494A" w:rsidP="00F51CF2">
            <w:r w:rsidRPr="003D040E">
              <w:t>On "Select Network" page choose appropriate Destination network from the Drop down</w:t>
            </w:r>
          </w:p>
          <w:p w14:paraId="183E2B15" w14:textId="77777777" w:rsidR="002C494A" w:rsidRPr="003D040E" w:rsidRDefault="002C494A" w:rsidP="00F51CF2">
            <w:r w:rsidRPr="003D040E">
              <w:t>Click Next if Compatibility check is successful</w:t>
            </w:r>
          </w:p>
          <w:p w14:paraId="2407793B" w14:textId="77777777" w:rsidR="002C494A" w:rsidRPr="003D040E" w:rsidRDefault="002C494A" w:rsidP="00F51CF2">
            <w:r w:rsidRPr="003D040E">
              <w:t>On "Select vMotion Priority" page select 'Schedule vMotion with high priority'</w:t>
            </w:r>
          </w:p>
          <w:p w14:paraId="4DC2938A" w14:textId="77777777" w:rsidR="002C494A" w:rsidRPr="003D040E" w:rsidRDefault="002C494A" w:rsidP="00F51CF2">
            <w:r w:rsidRPr="003D040E">
              <w:t>On Ready to Complete page check and verify all the information and click Finish.</w:t>
            </w:r>
          </w:p>
          <w:p w14:paraId="3CA2FD6F" w14:textId="77777777" w:rsidR="002C494A" w:rsidRPr="003D040E" w:rsidRDefault="002C494A" w:rsidP="00F51CF2">
            <w:r w:rsidRPr="003D040E">
              <w:t>Observe the changes on Recent Tasks Pane and wait for migration process to be completed</w:t>
            </w:r>
          </w:p>
          <w:p w14:paraId="53E15F2B" w14:textId="77777777" w:rsidR="002C494A" w:rsidRPr="003D040E" w:rsidRDefault="002C494A" w:rsidP="00F51CF2">
            <w:r w:rsidRPr="003D040E">
              <w:t>Repeat Step 4 to ensure that virtual machine is migrated successfully to new Host</w:t>
            </w:r>
          </w:p>
        </w:tc>
      </w:tr>
      <w:tr w:rsidR="000709F5" w:rsidRPr="003D040E" w14:paraId="51349281" w14:textId="77777777" w:rsidTr="002F1A8E">
        <w:trPr>
          <w:trHeight w:val="278"/>
        </w:trPr>
        <w:tc>
          <w:tcPr>
            <w:tcW w:w="1838" w:type="dxa"/>
            <w:shd w:val="clear" w:color="auto" w:fill="auto"/>
            <w:noWrap/>
            <w:tcMar>
              <w:top w:w="28" w:type="dxa"/>
              <w:left w:w="85" w:type="dxa"/>
              <w:right w:w="85" w:type="dxa"/>
            </w:tcMar>
            <w:vAlign w:val="bottom"/>
            <w:hideMark/>
          </w:tcPr>
          <w:p w14:paraId="6FD1E598" w14:textId="77777777" w:rsidR="002C494A" w:rsidRPr="003D040E" w:rsidRDefault="002C494A" w:rsidP="00F51CF2">
            <w:r w:rsidRPr="003D040E">
              <w:t>Expected results</w:t>
            </w:r>
          </w:p>
        </w:tc>
        <w:tc>
          <w:tcPr>
            <w:tcW w:w="7655" w:type="dxa"/>
            <w:gridSpan w:val="2"/>
            <w:shd w:val="clear" w:color="auto" w:fill="auto"/>
            <w:noWrap/>
            <w:tcMar>
              <w:top w:w="28" w:type="dxa"/>
              <w:left w:w="85" w:type="dxa"/>
              <w:right w:w="85" w:type="dxa"/>
            </w:tcMar>
            <w:vAlign w:val="bottom"/>
          </w:tcPr>
          <w:p w14:paraId="6261F533" w14:textId="77777777" w:rsidR="002C494A" w:rsidRPr="003D040E" w:rsidRDefault="002C494A" w:rsidP="00F51CF2">
            <w:r w:rsidRPr="003D040E">
              <w:t>Login successful</w:t>
            </w:r>
          </w:p>
          <w:p w14:paraId="63087E77" w14:textId="77777777" w:rsidR="002C494A" w:rsidRPr="003D040E" w:rsidRDefault="002C494A" w:rsidP="00F51CF2">
            <w:r w:rsidRPr="003D040E">
              <w:t>Options listed</w:t>
            </w:r>
          </w:p>
          <w:p w14:paraId="57E88C5F" w14:textId="77777777" w:rsidR="002C494A" w:rsidRPr="003D040E" w:rsidRDefault="002C494A" w:rsidP="00F51CF2">
            <w:r w:rsidRPr="003D040E">
              <w:t>Machine powered on</w:t>
            </w:r>
          </w:p>
          <w:p w14:paraId="0F5DFCFE" w14:textId="77777777" w:rsidR="002C494A" w:rsidRPr="003D040E" w:rsidRDefault="002C494A" w:rsidP="00F51CF2">
            <w:r w:rsidRPr="003D040E">
              <w:t>Migrate option selected</w:t>
            </w:r>
          </w:p>
          <w:p w14:paraId="23BF6601" w14:textId="77777777" w:rsidR="002C494A" w:rsidRPr="003D040E" w:rsidRDefault="002C494A" w:rsidP="00F51CF2">
            <w:r w:rsidRPr="003D040E">
              <w:t>Compatibility checks succeeded</w:t>
            </w:r>
          </w:p>
          <w:p w14:paraId="00B90404" w14:textId="77777777" w:rsidR="002C494A" w:rsidRPr="003D040E" w:rsidRDefault="002C494A" w:rsidP="00F51CF2">
            <w:r w:rsidRPr="003D040E">
              <w:t>Compatibility checks succeeded</w:t>
            </w:r>
          </w:p>
          <w:p w14:paraId="54DBC426" w14:textId="77777777" w:rsidR="002C494A" w:rsidRPr="003D040E" w:rsidRDefault="002C494A" w:rsidP="00F51CF2">
            <w:r w:rsidRPr="003D040E">
              <w:t>Migration process must be completed successfully</w:t>
            </w:r>
          </w:p>
          <w:p w14:paraId="0E00D694" w14:textId="77777777" w:rsidR="002C494A" w:rsidRPr="003D040E" w:rsidRDefault="002C494A" w:rsidP="00F51CF2">
            <w:r w:rsidRPr="003D040E">
              <w:t>Host name should reflect new destination Host</w:t>
            </w:r>
          </w:p>
        </w:tc>
      </w:tr>
      <w:tr w:rsidR="000709F5" w:rsidRPr="003D040E" w14:paraId="3F9B3C80" w14:textId="77777777" w:rsidTr="002F1A8E">
        <w:trPr>
          <w:trHeight w:val="278"/>
        </w:trPr>
        <w:tc>
          <w:tcPr>
            <w:tcW w:w="1838" w:type="dxa"/>
            <w:shd w:val="clear" w:color="auto" w:fill="auto"/>
            <w:noWrap/>
            <w:tcMar>
              <w:top w:w="28" w:type="dxa"/>
              <w:left w:w="85" w:type="dxa"/>
              <w:right w:w="85" w:type="dxa"/>
            </w:tcMar>
            <w:vAlign w:val="bottom"/>
          </w:tcPr>
          <w:p w14:paraId="1E73276B" w14:textId="48D4137E" w:rsidR="00C869D3" w:rsidRPr="003D040E" w:rsidRDefault="00C869D3" w:rsidP="00C869D3">
            <w:r>
              <w:t>Observed results</w:t>
            </w:r>
          </w:p>
        </w:tc>
        <w:tc>
          <w:tcPr>
            <w:tcW w:w="7655" w:type="dxa"/>
            <w:gridSpan w:val="2"/>
            <w:shd w:val="clear" w:color="auto" w:fill="auto"/>
            <w:noWrap/>
            <w:tcMar>
              <w:top w:w="28" w:type="dxa"/>
              <w:left w:w="85" w:type="dxa"/>
              <w:right w:w="85" w:type="dxa"/>
            </w:tcMar>
            <w:vAlign w:val="bottom"/>
          </w:tcPr>
          <w:p w14:paraId="42BBF462" w14:textId="0D390F7A" w:rsidR="00B90462" w:rsidRPr="003D040E" w:rsidRDefault="00B90462" w:rsidP="00242404"/>
        </w:tc>
      </w:tr>
      <w:tr w:rsidR="000709F5" w:rsidRPr="003D040E" w14:paraId="217C8AD1" w14:textId="77777777" w:rsidTr="002F1A8E">
        <w:trPr>
          <w:trHeight w:val="278"/>
        </w:trPr>
        <w:tc>
          <w:tcPr>
            <w:tcW w:w="1838" w:type="dxa"/>
            <w:shd w:val="clear" w:color="auto" w:fill="auto"/>
            <w:noWrap/>
            <w:tcMar>
              <w:top w:w="28" w:type="dxa"/>
              <w:left w:w="85" w:type="dxa"/>
              <w:right w:w="85" w:type="dxa"/>
            </w:tcMar>
            <w:vAlign w:val="bottom"/>
          </w:tcPr>
          <w:p w14:paraId="26C35F91" w14:textId="0AFCB054" w:rsidR="00C869D3" w:rsidRPr="003D040E" w:rsidRDefault="00C869D3" w:rsidP="00C869D3">
            <w:r>
              <w:lastRenderedPageBreak/>
              <w:t>Status</w:t>
            </w:r>
          </w:p>
        </w:tc>
        <w:sdt>
          <w:sdtPr>
            <w:id w:val="-1061323552"/>
            <w:placeholder>
              <w:docPart w:val="4C0A5C63317A4E05AA38C75B88B71AC5"/>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7655" w:type="dxa"/>
                <w:gridSpan w:val="2"/>
                <w:shd w:val="clear" w:color="auto" w:fill="auto"/>
                <w:noWrap/>
                <w:tcMar>
                  <w:top w:w="28" w:type="dxa"/>
                  <w:left w:w="85" w:type="dxa"/>
                  <w:right w:w="85" w:type="dxa"/>
                </w:tcMar>
                <w:vAlign w:val="bottom"/>
              </w:tcPr>
              <w:p w14:paraId="3035F81F" w14:textId="7E38308E" w:rsidR="00C869D3" w:rsidRPr="003D040E" w:rsidRDefault="00242404" w:rsidP="00C869D3">
                <w:r>
                  <w:rPr>
                    <w:rStyle w:val="PlaceholderText"/>
                  </w:rPr>
                  <w:t>Choose an item</w:t>
                </w:r>
              </w:p>
            </w:tc>
          </w:sdtContent>
        </w:sdt>
      </w:tr>
    </w:tbl>
    <w:p w14:paraId="5865B004" w14:textId="77777777" w:rsidR="000709F5" w:rsidRPr="000709F5" w:rsidRDefault="000709F5" w:rsidP="000709F5">
      <w:pPr>
        <w:rPr>
          <w:rStyle w:val="Emphasis"/>
        </w:rPr>
      </w:pPr>
      <w:bookmarkStart w:id="82" w:name="_Toc515018674"/>
      <w:bookmarkEnd w:id="71"/>
    </w:p>
    <w:p w14:paraId="46D75976" w14:textId="7EE5FE9C" w:rsidR="0033333F" w:rsidRPr="00BE06D0" w:rsidRDefault="0033333F" w:rsidP="000A789B">
      <w:pPr>
        <w:pStyle w:val="Heading5"/>
      </w:pPr>
      <w:bookmarkStart w:id="83" w:name="_Toc73517431"/>
      <w:r w:rsidRPr="00BE06D0">
        <w:t xml:space="preserve">Test </w:t>
      </w:r>
      <w:r w:rsidR="00D2187C">
        <w:t>1</w:t>
      </w:r>
      <w:r w:rsidR="00AD62F7">
        <w:t>3</w:t>
      </w:r>
      <w:r w:rsidR="00D2187C">
        <w:t xml:space="preserve"> DHC Infrastructure -</w:t>
      </w:r>
      <w:r w:rsidR="00D2187C" w:rsidRPr="00BE06D0">
        <w:t xml:space="preserve"> </w:t>
      </w:r>
      <w:r w:rsidRPr="00BE06D0">
        <w:t xml:space="preserve"> Check vSphere</w:t>
      </w:r>
      <w:r w:rsidR="00D2187C">
        <w:t xml:space="preserve"> general functionality</w:t>
      </w:r>
      <w:r w:rsidR="00AD62F7">
        <w:t>:</w:t>
      </w:r>
      <w:r w:rsidRPr="00BE06D0">
        <w:t xml:space="preserve"> HA</w:t>
      </w:r>
      <w:bookmarkEnd w:id="82"/>
      <w:bookmarkEnd w:id="83"/>
    </w:p>
    <w:p w14:paraId="116EE83C" w14:textId="6091820D" w:rsidR="00E131D5" w:rsidRPr="003D040E" w:rsidRDefault="00E131D5"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33333F" w:rsidRPr="003D040E" w14:paraId="4F2C729F" w14:textId="77777777" w:rsidTr="005E6CB2">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7F78A316" w14:textId="684B1E04" w:rsidR="0033333F" w:rsidRPr="003D040E" w:rsidRDefault="0033333F" w:rsidP="003D040E">
            <w:r w:rsidRPr="003D040E">
              <w:t>Check and verify vSphere HA</w:t>
            </w:r>
          </w:p>
        </w:tc>
        <w:tc>
          <w:tcPr>
            <w:tcW w:w="2835" w:type="dxa"/>
            <w:tcBorders>
              <w:left w:val="single" w:sz="4" w:space="0" w:color="FFFFFF"/>
            </w:tcBorders>
            <w:shd w:val="clear" w:color="auto" w:fill="0066A2"/>
            <w:noWrap/>
            <w:tcMar>
              <w:top w:w="57" w:type="dxa"/>
              <w:left w:w="85" w:type="dxa"/>
              <w:right w:w="85" w:type="dxa"/>
            </w:tcMar>
            <w:hideMark/>
          </w:tcPr>
          <w:p w14:paraId="7309847C" w14:textId="77777777" w:rsidR="0033333F" w:rsidRPr="003D040E" w:rsidRDefault="0033333F" w:rsidP="003D040E"/>
        </w:tc>
      </w:tr>
      <w:tr w:rsidR="0033333F" w:rsidRPr="003D040E" w14:paraId="051E9489" w14:textId="77777777" w:rsidTr="005E6CB2">
        <w:trPr>
          <w:trHeight w:val="300"/>
        </w:trPr>
        <w:tc>
          <w:tcPr>
            <w:tcW w:w="2628" w:type="dxa"/>
            <w:shd w:val="clear" w:color="auto" w:fill="auto"/>
            <w:noWrap/>
            <w:tcMar>
              <w:top w:w="28" w:type="dxa"/>
              <w:left w:w="85" w:type="dxa"/>
              <w:right w:w="85" w:type="dxa"/>
            </w:tcMar>
            <w:vAlign w:val="bottom"/>
            <w:hideMark/>
          </w:tcPr>
          <w:p w14:paraId="28775ACA" w14:textId="77777777" w:rsidR="0033333F" w:rsidRPr="003D040E" w:rsidRDefault="0033333F" w:rsidP="003D040E">
            <w:r w:rsidRPr="003D040E">
              <w:t>Test procedure</w:t>
            </w:r>
          </w:p>
        </w:tc>
        <w:tc>
          <w:tcPr>
            <w:tcW w:w="6710" w:type="dxa"/>
            <w:gridSpan w:val="2"/>
            <w:shd w:val="clear" w:color="auto" w:fill="auto"/>
            <w:noWrap/>
            <w:tcMar>
              <w:top w:w="28" w:type="dxa"/>
              <w:left w:w="85" w:type="dxa"/>
              <w:right w:w="85" w:type="dxa"/>
            </w:tcMar>
            <w:vAlign w:val="bottom"/>
          </w:tcPr>
          <w:p w14:paraId="05E2CEC1" w14:textId="4B909FF6" w:rsidR="0033333F" w:rsidRPr="003D040E" w:rsidRDefault="0033333F" w:rsidP="003D040E">
            <w:r w:rsidRPr="003D040E">
              <w:t>Login to vSphere</w:t>
            </w:r>
            <w:r w:rsidR="0052466B" w:rsidRPr="003D040E">
              <w:t xml:space="preserve"> </w:t>
            </w:r>
            <w:r w:rsidRPr="003D040E">
              <w:t>Client</w:t>
            </w:r>
          </w:p>
          <w:p w14:paraId="69226DA5" w14:textId="77777777" w:rsidR="0033333F" w:rsidRPr="003D040E" w:rsidRDefault="0033333F" w:rsidP="003D040E">
            <w:r w:rsidRPr="003D040E">
              <w:t>Select ESXi Host on which HA functionality is to be tested</w:t>
            </w:r>
          </w:p>
          <w:p w14:paraId="68D5413C" w14:textId="2521C40B" w:rsidR="0033333F" w:rsidRPr="003D040E" w:rsidRDefault="0033333F" w:rsidP="003D040E">
            <w:r w:rsidRPr="003D040E">
              <w:t xml:space="preserve">Navigate to </w:t>
            </w:r>
            <w:r w:rsidR="0052466B" w:rsidRPr="003D040E">
              <w:t>VM</w:t>
            </w:r>
            <w:r w:rsidRPr="003D040E">
              <w:t xml:space="preserve"> tab</w:t>
            </w:r>
          </w:p>
          <w:p w14:paraId="58348305" w14:textId="77777777" w:rsidR="0033333F" w:rsidRPr="003D040E" w:rsidRDefault="0033333F" w:rsidP="003D040E">
            <w:r w:rsidRPr="003D040E">
              <w:t>Note all VMs listed for selected Host.</w:t>
            </w:r>
          </w:p>
          <w:p w14:paraId="71934A0E" w14:textId="77777777" w:rsidR="0033333F" w:rsidRPr="003D040E" w:rsidRDefault="0033333F" w:rsidP="003D040E">
            <w:r w:rsidRPr="003D040E">
              <w:t>Right click on selected host and Select Maintenance Mode -&gt; Enter Maintenance Mode</w:t>
            </w:r>
          </w:p>
          <w:p w14:paraId="37424A06" w14:textId="3A039BBF" w:rsidR="0033333F" w:rsidRPr="003D040E" w:rsidRDefault="0033333F" w:rsidP="003D040E">
            <w:r w:rsidRPr="003D040E">
              <w:t>On Confirmation Box keep default settings and just click OK</w:t>
            </w:r>
          </w:p>
        </w:tc>
      </w:tr>
      <w:tr w:rsidR="0033333F" w:rsidRPr="003D040E" w14:paraId="158C1835" w14:textId="77777777" w:rsidTr="005E6CB2">
        <w:trPr>
          <w:trHeight w:val="300"/>
        </w:trPr>
        <w:tc>
          <w:tcPr>
            <w:tcW w:w="2628" w:type="dxa"/>
            <w:shd w:val="clear" w:color="auto" w:fill="auto"/>
            <w:noWrap/>
            <w:tcMar>
              <w:top w:w="28" w:type="dxa"/>
              <w:left w:w="85" w:type="dxa"/>
              <w:right w:w="85" w:type="dxa"/>
            </w:tcMar>
            <w:vAlign w:val="bottom"/>
            <w:hideMark/>
          </w:tcPr>
          <w:p w14:paraId="013502C5" w14:textId="77777777" w:rsidR="0033333F" w:rsidRPr="003D040E" w:rsidRDefault="0033333F" w:rsidP="003D040E">
            <w:r w:rsidRPr="003D040E">
              <w:t>Expected results</w:t>
            </w:r>
          </w:p>
        </w:tc>
        <w:tc>
          <w:tcPr>
            <w:tcW w:w="6710" w:type="dxa"/>
            <w:gridSpan w:val="2"/>
            <w:shd w:val="clear" w:color="auto" w:fill="auto"/>
            <w:noWrap/>
            <w:tcMar>
              <w:top w:w="28" w:type="dxa"/>
              <w:left w:w="85" w:type="dxa"/>
              <w:right w:w="85" w:type="dxa"/>
            </w:tcMar>
            <w:vAlign w:val="bottom"/>
          </w:tcPr>
          <w:p w14:paraId="69B7FF7A" w14:textId="77777777" w:rsidR="0033333F" w:rsidRPr="003D040E" w:rsidRDefault="0033333F" w:rsidP="003D040E">
            <w:r w:rsidRPr="003D040E">
              <w:t>Login successful</w:t>
            </w:r>
          </w:p>
          <w:p w14:paraId="52D0E933" w14:textId="77777777" w:rsidR="0033333F" w:rsidRPr="003D040E" w:rsidRDefault="0033333F" w:rsidP="003D040E">
            <w:r w:rsidRPr="003D040E">
              <w:t>Confirmation dialog box appears</w:t>
            </w:r>
          </w:p>
          <w:p w14:paraId="338F34D3" w14:textId="77777777" w:rsidR="0033333F" w:rsidRPr="003D040E" w:rsidRDefault="0033333F" w:rsidP="003D040E">
            <w:r w:rsidRPr="003D040E">
              <w:t>The ownership of host virtual machines is transferred to the new host </w:t>
            </w:r>
          </w:p>
          <w:p w14:paraId="17EA60B1" w14:textId="77777777" w:rsidR="0033333F" w:rsidRPr="003D040E" w:rsidRDefault="0033333F" w:rsidP="003D040E">
            <w:r w:rsidRPr="003D040E">
              <w:t>All VMs of Host on which HA was performed are moved to other host</w:t>
            </w:r>
          </w:p>
        </w:tc>
      </w:tr>
      <w:tr w:rsidR="00C869D3" w:rsidRPr="003D040E" w14:paraId="2B1B65C6"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1B053B0B"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32B6D523" w14:textId="336FF021" w:rsidR="00E23B07" w:rsidRPr="003D040E" w:rsidRDefault="00E23B07" w:rsidP="00C869D3"/>
        </w:tc>
      </w:tr>
      <w:tr w:rsidR="00C869D3" w:rsidRPr="003D040E" w14:paraId="1604D5D9"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51C3066" w14:textId="77777777" w:rsidR="00C869D3" w:rsidRPr="003D040E" w:rsidRDefault="00C869D3" w:rsidP="00C869D3">
            <w:r>
              <w:t>Status</w:t>
            </w:r>
          </w:p>
        </w:tc>
        <w:sdt>
          <w:sdtPr>
            <w:id w:val="-1651908796"/>
            <w:placeholder>
              <w:docPart w:val="42264931AE5B4FEC97354BBC62DF6D64"/>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3579A03B" w14:textId="49092966" w:rsidR="00C869D3" w:rsidRPr="003D040E" w:rsidRDefault="00242404" w:rsidP="00C869D3">
                <w:r>
                  <w:rPr>
                    <w:rStyle w:val="PlaceholderText"/>
                  </w:rPr>
                  <w:t>Choose an item</w:t>
                </w:r>
              </w:p>
            </w:tc>
          </w:sdtContent>
        </w:sdt>
      </w:tr>
    </w:tbl>
    <w:p w14:paraId="3A559A2B" w14:textId="377AB738" w:rsidR="0033333F" w:rsidRPr="003D040E" w:rsidRDefault="0033333F" w:rsidP="003D040E"/>
    <w:p w14:paraId="1AD255EE" w14:textId="517A4B36" w:rsidR="00B65D19" w:rsidRPr="00BE06D0" w:rsidRDefault="00B65D19" w:rsidP="00E23B07">
      <w:pPr>
        <w:pStyle w:val="Heading5"/>
      </w:pPr>
      <w:bookmarkStart w:id="84" w:name="_Toc515017577"/>
      <w:bookmarkStart w:id="85" w:name="_Toc515018090"/>
      <w:bookmarkStart w:id="86" w:name="_Toc515018676"/>
      <w:bookmarkStart w:id="87" w:name="_Toc73517432"/>
      <w:r w:rsidRPr="00BE06D0">
        <w:t xml:space="preserve">Test </w:t>
      </w:r>
      <w:r w:rsidR="00EA5590" w:rsidRPr="00BE06D0">
        <w:t>1</w:t>
      </w:r>
      <w:r w:rsidR="00940D0E">
        <w:t>4 DHC Infrastructure -</w:t>
      </w:r>
      <w:r w:rsidRPr="00BE06D0">
        <w:t xml:space="preserve"> Verify if vRO</w:t>
      </w:r>
      <w:r w:rsidR="00E97713">
        <w:t>p</w:t>
      </w:r>
      <w:r w:rsidRPr="00BE06D0">
        <w:t xml:space="preserve">s is synchronizing accounts with </w:t>
      </w:r>
      <w:bookmarkEnd w:id="84"/>
      <w:bookmarkEnd w:id="85"/>
      <w:bookmarkEnd w:id="86"/>
      <w:r w:rsidR="00674082">
        <w:t>v</w:t>
      </w:r>
      <w:r w:rsidR="009C1F9A" w:rsidRPr="00BE06D0">
        <w:t>IDM</w:t>
      </w:r>
      <w:bookmarkEnd w:id="87"/>
    </w:p>
    <w:p w14:paraId="7483BDA6" w14:textId="2E729D86" w:rsidR="00A234C4" w:rsidRPr="003D040E" w:rsidRDefault="00A234C4" w:rsidP="003D040E"/>
    <w:tbl>
      <w:tblPr>
        <w:tblW w:w="9702"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4085"/>
        <w:gridCol w:w="2989"/>
      </w:tblGrid>
      <w:tr w:rsidR="00B65D19" w:rsidRPr="003D040E" w14:paraId="2D631D35" w14:textId="77777777" w:rsidTr="00577DC2">
        <w:trPr>
          <w:trHeight w:val="300"/>
          <w:tblHeader/>
        </w:trPr>
        <w:tc>
          <w:tcPr>
            <w:tcW w:w="6713" w:type="dxa"/>
            <w:gridSpan w:val="2"/>
            <w:tcBorders>
              <w:right w:val="single" w:sz="4" w:space="0" w:color="FFFFFF"/>
            </w:tcBorders>
            <w:shd w:val="clear" w:color="auto" w:fill="0066A2"/>
            <w:noWrap/>
            <w:tcMar>
              <w:top w:w="57" w:type="dxa"/>
              <w:left w:w="85" w:type="dxa"/>
              <w:right w:w="85" w:type="dxa"/>
            </w:tcMar>
            <w:hideMark/>
          </w:tcPr>
          <w:p w14:paraId="71197972" w14:textId="13380B81" w:rsidR="00B65D19" w:rsidRPr="003D040E" w:rsidRDefault="00B65D19" w:rsidP="003D040E">
            <w:r w:rsidRPr="003D040E">
              <w:t>Verify  if vROps is synchronizing accounts with AD</w:t>
            </w:r>
          </w:p>
        </w:tc>
        <w:tc>
          <w:tcPr>
            <w:tcW w:w="2989" w:type="dxa"/>
            <w:tcBorders>
              <w:left w:val="single" w:sz="4" w:space="0" w:color="FFFFFF"/>
            </w:tcBorders>
            <w:shd w:val="clear" w:color="auto" w:fill="0066A2"/>
            <w:noWrap/>
            <w:tcMar>
              <w:top w:w="57" w:type="dxa"/>
              <w:left w:w="85" w:type="dxa"/>
              <w:right w:w="85" w:type="dxa"/>
            </w:tcMar>
            <w:hideMark/>
          </w:tcPr>
          <w:p w14:paraId="414273D9" w14:textId="77777777" w:rsidR="00B65D19" w:rsidRPr="003D040E" w:rsidRDefault="00B65D19" w:rsidP="003D040E"/>
        </w:tc>
      </w:tr>
      <w:tr w:rsidR="00B65D19" w:rsidRPr="003D040E" w14:paraId="169D58B8" w14:textId="77777777" w:rsidTr="00577DC2">
        <w:trPr>
          <w:trHeight w:val="300"/>
        </w:trPr>
        <w:tc>
          <w:tcPr>
            <w:tcW w:w="2628" w:type="dxa"/>
            <w:shd w:val="clear" w:color="auto" w:fill="auto"/>
            <w:noWrap/>
            <w:tcMar>
              <w:top w:w="28" w:type="dxa"/>
              <w:left w:w="85" w:type="dxa"/>
              <w:right w:w="85" w:type="dxa"/>
            </w:tcMar>
            <w:vAlign w:val="bottom"/>
            <w:hideMark/>
          </w:tcPr>
          <w:p w14:paraId="50EF337F" w14:textId="77777777" w:rsidR="00B65D19" w:rsidRPr="003D040E" w:rsidRDefault="00B65D19" w:rsidP="003D040E">
            <w:r w:rsidRPr="003D040E">
              <w:t>Test procedure</w:t>
            </w:r>
          </w:p>
        </w:tc>
        <w:tc>
          <w:tcPr>
            <w:tcW w:w="7074" w:type="dxa"/>
            <w:gridSpan w:val="2"/>
            <w:shd w:val="clear" w:color="auto" w:fill="auto"/>
            <w:noWrap/>
            <w:tcMar>
              <w:top w:w="28" w:type="dxa"/>
              <w:left w:w="85" w:type="dxa"/>
              <w:right w:w="85" w:type="dxa"/>
            </w:tcMar>
            <w:vAlign w:val="bottom"/>
          </w:tcPr>
          <w:p w14:paraId="03977CB0" w14:textId="62E435CF" w:rsidR="00B65D19" w:rsidRDefault="00B65D19" w:rsidP="003D040E">
            <w:r w:rsidRPr="003D040E">
              <w:t>Open web browser and type</w:t>
            </w:r>
            <w:r w:rsidR="009C1F9A" w:rsidRPr="003D040E">
              <w:t xml:space="preserve"> vROPS ad</w:t>
            </w:r>
            <w:r w:rsidR="00B91226">
              <w:t>d</w:t>
            </w:r>
            <w:r w:rsidR="009C1F9A" w:rsidRPr="003D040E">
              <w:t>res</w:t>
            </w:r>
            <w:r w:rsidR="00B91226">
              <w:t>s</w:t>
            </w:r>
          </w:p>
          <w:p w14:paraId="67F11FE3" w14:textId="0D69C27F" w:rsidR="00B91226" w:rsidRDefault="00B91226" w:rsidP="003D040E">
            <w:r w:rsidRPr="003D040E">
              <w:t>After login in select Administration -&gt;</w:t>
            </w:r>
            <w:r w:rsidR="003873BD">
              <w:t xml:space="preserve"> Other</w:t>
            </w:r>
            <w:r>
              <w:t xml:space="preserve"> Accounts</w:t>
            </w:r>
          </w:p>
          <w:p w14:paraId="2D574B31" w14:textId="78F794F5" w:rsidR="003873BD" w:rsidRDefault="003873BD" w:rsidP="003D040E">
            <w:r>
              <w:t>Check if vIDM account is present</w:t>
            </w:r>
          </w:p>
          <w:p w14:paraId="6F135468" w14:textId="29B4CD41" w:rsidR="00B65D19" w:rsidRPr="003D040E" w:rsidRDefault="009C1F9A" w:rsidP="003D040E">
            <w:r w:rsidRPr="003D040E">
              <w:t xml:space="preserve">After login in select </w:t>
            </w:r>
            <w:r w:rsidR="00B65D19" w:rsidRPr="003D040E">
              <w:t>Administration -&gt; Access -&gt; Authentication Sources</w:t>
            </w:r>
          </w:p>
          <w:p w14:paraId="5399FDCF" w14:textId="77777777" w:rsidR="00B65D19" w:rsidRPr="003D040E" w:rsidRDefault="00B65D19" w:rsidP="003D040E">
            <w:r w:rsidRPr="003D040E">
              <w:t>Select the Active Directory entry and click the Synchronize User Groups icon</w:t>
            </w:r>
          </w:p>
          <w:p w14:paraId="3AAFBC55" w14:textId="77777777" w:rsidR="00B65D19" w:rsidRPr="003D040E" w:rsidRDefault="00B65D19" w:rsidP="003D040E">
            <w:r w:rsidRPr="003D040E">
              <w:t>In the Confirmation dialog box, click Yes</w:t>
            </w:r>
          </w:p>
          <w:p w14:paraId="55AADAEB" w14:textId="19A740C5" w:rsidR="009C1F9A" w:rsidRPr="003D040E" w:rsidRDefault="009C1F9A" w:rsidP="003D040E">
            <w:r w:rsidRPr="003D040E">
              <w:t>Select vIDM entry press edit and then test</w:t>
            </w:r>
          </w:p>
        </w:tc>
      </w:tr>
      <w:tr w:rsidR="00B65D19" w:rsidRPr="003D040E" w14:paraId="242737C5" w14:textId="77777777" w:rsidTr="00577DC2">
        <w:trPr>
          <w:trHeight w:val="300"/>
        </w:trPr>
        <w:tc>
          <w:tcPr>
            <w:tcW w:w="2628" w:type="dxa"/>
            <w:shd w:val="clear" w:color="auto" w:fill="auto"/>
            <w:noWrap/>
            <w:tcMar>
              <w:top w:w="28" w:type="dxa"/>
              <w:left w:w="85" w:type="dxa"/>
              <w:right w:w="85" w:type="dxa"/>
            </w:tcMar>
            <w:vAlign w:val="bottom"/>
            <w:hideMark/>
          </w:tcPr>
          <w:p w14:paraId="2D613B2D" w14:textId="77777777" w:rsidR="00B65D19" w:rsidRPr="003D040E" w:rsidRDefault="00B65D19" w:rsidP="003D040E">
            <w:r w:rsidRPr="003D040E">
              <w:t>Expected results</w:t>
            </w:r>
          </w:p>
        </w:tc>
        <w:tc>
          <w:tcPr>
            <w:tcW w:w="7074" w:type="dxa"/>
            <w:gridSpan w:val="2"/>
            <w:shd w:val="clear" w:color="auto" w:fill="auto"/>
            <w:noWrap/>
            <w:tcMar>
              <w:top w:w="28" w:type="dxa"/>
              <w:left w:w="85" w:type="dxa"/>
              <w:right w:w="85" w:type="dxa"/>
            </w:tcMar>
            <w:vAlign w:val="bottom"/>
          </w:tcPr>
          <w:p w14:paraId="0627E6E5" w14:textId="77777777" w:rsidR="00B65D19" w:rsidRPr="003D040E" w:rsidRDefault="00B65D19" w:rsidP="003D040E">
            <w:r w:rsidRPr="003D040E">
              <w:t>Logon screen should be available</w:t>
            </w:r>
          </w:p>
          <w:p w14:paraId="43D1A5D9" w14:textId="77777777" w:rsidR="00B65D19" w:rsidRPr="003D040E" w:rsidRDefault="00B65D19" w:rsidP="003D040E">
            <w:r w:rsidRPr="003D040E">
              <w:t>Login successful</w:t>
            </w:r>
          </w:p>
          <w:p w14:paraId="5CD45AAF" w14:textId="77777777" w:rsidR="00B65D19" w:rsidRPr="003D040E" w:rsidRDefault="00B65D19" w:rsidP="003D040E">
            <w:r w:rsidRPr="003D040E">
              <w:t>For the source type AD auto synchronization should be true</w:t>
            </w:r>
          </w:p>
          <w:p w14:paraId="59A7D825" w14:textId="406C930B" w:rsidR="00B65D19" w:rsidRPr="003D040E" w:rsidRDefault="00B65D19" w:rsidP="003D040E">
            <w:r w:rsidRPr="003D040E">
              <w:t>Confirmation dialog box appears</w:t>
            </w:r>
          </w:p>
          <w:p w14:paraId="171BE4DA" w14:textId="55B04167" w:rsidR="00B65D19" w:rsidRPr="003D040E" w:rsidRDefault="009C1F9A" w:rsidP="003D040E">
            <w:r w:rsidRPr="003D040E">
              <w:t>vIDM test should be succesfull</w:t>
            </w:r>
          </w:p>
        </w:tc>
      </w:tr>
      <w:tr w:rsidR="00C869D3" w:rsidRPr="003D040E" w14:paraId="15A51E57"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28C9436" w14:textId="77777777" w:rsidR="00C869D3" w:rsidRPr="003D040E" w:rsidRDefault="00C869D3" w:rsidP="00C869D3">
            <w:r>
              <w:t>Observed results</w:t>
            </w:r>
          </w:p>
        </w:tc>
        <w:tc>
          <w:tcPr>
            <w:tcW w:w="7074"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61EC62A" w14:textId="130115BB" w:rsidR="00865CF4" w:rsidRPr="003D040E" w:rsidRDefault="00865CF4" w:rsidP="00C869D3"/>
        </w:tc>
      </w:tr>
      <w:tr w:rsidR="00C869D3" w:rsidRPr="003D040E" w14:paraId="7FEA8B64"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A89A46D" w14:textId="77777777" w:rsidR="00C869D3" w:rsidRPr="003D040E" w:rsidRDefault="00C869D3" w:rsidP="00C869D3">
            <w:r>
              <w:t>Status</w:t>
            </w:r>
          </w:p>
        </w:tc>
        <w:sdt>
          <w:sdtPr>
            <w:id w:val="1873809473"/>
            <w:placeholder>
              <w:docPart w:val="BF8FB74F545A4E3E85403CE5A0DF6A83"/>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7074"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D75EBFA" w14:textId="67F7D459" w:rsidR="00C869D3" w:rsidRPr="003D040E" w:rsidRDefault="00242404" w:rsidP="00C869D3">
                <w:r>
                  <w:rPr>
                    <w:rStyle w:val="PlaceholderText"/>
                  </w:rPr>
                  <w:t>Choose an item</w:t>
                </w:r>
              </w:p>
            </w:tc>
          </w:sdtContent>
        </w:sdt>
      </w:tr>
    </w:tbl>
    <w:p w14:paraId="67BF0AA2" w14:textId="77777777" w:rsidR="00C869D3" w:rsidRDefault="00C869D3" w:rsidP="003D040E"/>
    <w:p w14:paraId="2A32D957" w14:textId="77777777" w:rsidR="00C3327C" w:rsidRDefault="00C3327C" w:rsidP="003D040E">
      <w:pPr>
        <w:rPr>
          <w:color w:val="548DD4" w:themeColor="text2" w:themeTint="99"/>
        </w:rPr>
      </w:pPr>
      <w:bookmarkStart w:id="88" w:name="_Toc515018678"/>
    </w:p>
    <w:p w14:paraId="06945883" w14:textId="461B8E67" w:rsidR="00BA549A" w:rsidRPr="00BE06D0" w:rsidRDefault="00BA549A" w:rsidP="00E23B07">
      <w:pPr>
        <w:pStyle w:val="Heading5"/>
      </w:pPr>
      <w:bookmarkStart w:id="89" w:name="_Toc73517433"/>
      <w:r w:rsidRPr="00BE06D0">
        <w:t xml:space="preserve">Test </w:t>
      </w:r>
      <w:r w:rsidR="00EA5590" w:rsidRPr="00BE06D0">
        <w:t>1</w:t>
      </w:r>
      <w:r w:rsidR="004C596B">
        <w:t>5 DHC Infrastructure -</w:t>
      </w:r>
      <w:r w:rsidRPr="00BE06D0">
        <w:t xml:space="preserve"> </w:t>
      </w:r>
      <w:r w:rsidR="001A6676" w:rsidRPr="00BE06D0">
        <w:t>Check access to DNS</w:t>
      </w:r>
      <w:bookmarkEnd w:id="88"/>
      <w:bookmarkEnd w:id="89"/>
    </w:p>
    <w:p w14:paraId="5811E192" w14:textId="6E7A2E31" w:rsidR="003C6B15" w:rsidRPr="003D040E" w:rsidRDefault="003C6B15"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1A6676" w:rsidRPr="003D040E" w14:paraId="22E0FBBC" w14:textId="77777777" w:rsidTr="00F565A5">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0B6FFAC1" w14:textId="49D4D460" w:rsidR="001A6676" w:rsidRPr="003D040E" w:rsidRDefault="001A6676" w:rsidP="003D040E">
            <w:r w:rsidRPr="003D040E">
              <w:t>Check access to DNS</w:t>
            </w:r>
          </w:p>
        </w:tc>
        <w:tc>
          <w:tcPr>
            <w:tcW w:w="2835" w:type="dxa"/>
            <w:tcBorders>
              <w:left w:val="single" w:sz="4" w:space="0" w:color="FFFFFF"/>
            </w:tcBorders>
            <w:shd w:val="clear" w:color="auto" w:fill="0066A2"/>
            <w:noWrap/>
            <w:tcMar>
              <w:top w:w="57" w:type="dxa"/>
              <w:left w:w="85" w:type="dxa"/>
              <w:right w:w="85" w:type="dxa"/>
            </w:tcMar>
            <w:hideMark/>
          </w:tcPr>
          <w:p w14:paraId="1209F3F7" w14:textId="77777777" w:rsidR="001A6676" w:rsidRPr="003D040E" w:rsidRDefault="001A6676" w:rsidP="003D040E"/>
        </w:tc>
      </w:tr>
      <w:tr w:rsidR="001A6676" w:rsidRPr="003D040E" w14:paraId="0F52184B" w14:textId="77777777" w:rsidTr="00F565A5">
        <w:trPr>
          <w:trHeight w:val="300"/>
        </w:trPr>
        <w:tc>
          <w:tcPr>
            <w:tcW w:w="2628" w:type="dxa"/>
            <w:shd w:val="clear" w:color="auto" w:fill="auto"/>
            <w:noWrap/>
            <w:tcMar>
              <w:top w:w="28" w:type="dxa"/>
              <w:left w:w="85" w:type="dxa"/>
              <w:right w:w="85" w:type="dxa"/>
            </w:tcMar>
            <w:vAlign w:val="bottom"/>
            <w:hideMark/>
          </w:tcPr>
          <w:p w14:paraId="1EAF67CB" w14:textId="77777777" w:rsidR="001A6676" w:rsidRPr="003D040E" w:rsidRDefault="001A6676" w:rsidP="003D040E">
            <w:r w:rsidRPr="003D040E">
              <w:t>Test procedure</w:t>
            </w:r>
          </w:p>
        </w:tc>
        <w:tc>
          <w:tcPr>
            <w:tcW w:w="6710" w:type="dxa"/>
            <w:gridSpan w:val="2"/>
            <w:shd w:val="clear" w:color="auto" w:fill="auto"/>
            <w:noWrap/>
            <w:tcMar>
              <w:top w:w="28" w:type="dxa"/>
              <w:left w:w="85" w:type="dxa"/>
              <w:right w:w="85" w:type="dxa"/>
            </w:tcMar>
            <w:vAlign w:val="bottom"/>
          </w:tcPr>
          <w:p w14:paraId="0C41B23B" w14:textId="77777777" w:rsidR="001A6676" w:rsidRPr="003D040E" w:rsidRDefault="001A6676" w:rsidP="003D040E">
            <w:r w:rsidRPr="003D040E">
              <w:t>Login to AD server by RDP connection</w:t>
            </w:r>
          </w:p>
          <w:p w14:paraId="52332653" w14:textId="4F5F34D5" w:rsidR="001A6676" w:rsidRPr="003D040E" w:rsidRDefault="001A6676" w:rsidP="003D040E">
            <w:r w:rsidRPr="003D040E">
              <w:t>Type 'DNS' in Search and click on DNS</w:t>
            </w:r>
          </w:p>
        </w:tc>
      </w:tr>
      <w:tr w:rsidR="001A6676" w:rsidRPr="003D040E" w14:paraId="1344748B" w14:textId="77777777" w:rsidTr="00F565A5">
        <w:trPr>
          <w:trHeight w:val="300"/>
        </w:trPr>
        <w:tc>
          <w:tcPr>
            <w:tcW w:w="2628" w:type="dxa"/>
            <w:shd w:val="clear" w:color="auto" w:fill="auto"/>
            <w:noWrap/>
            <w:tcMar>
              <w:top w:w="28" w:type="dxa"/>
              <w:left w:w="85" w:type="dxa"/>
              <w:right w:w="85" w:type="dxa"/>
            </w:tcMar>
            <w:vAlign w:val="bottom"/>
            <w:hideMark/>
          </w:tcPr>
          <w:p w14:paraId="5B7ABC6D" w14:textId="77777777" w:rsidR="001A6676" w:rsidRPr="003D040E" w:rsidRDefault="001A6676" w:rsidP="003D040E">
            <w:r w:rsidRPr="003D040E">
              <w:t>Expected results</w:t>
            </w:r>
          </w:p>
        </w:tc>
        <w:tc>
          <w:tcPr>
            <w:tcW w:w="6710" w:type="dxa"/>
            <w:gridSpan w:val="2"/>
            <w:shd w:val="clear" w:color="auto" w:fill="auto"/>
            <w:noWrap/>
            <w:tcMar>
              <w:top w:w="28" w:type="dxa"/>
              <w:left w:w="85" w:type="dxa"/>
              <w:right w:w="85" w:type="dxa"/>
            </w:tcMar>
            <w:vAlign w:val="bottom"/>
          </w:tcPr>
          <w:p w14:paraId="54F8562B" w14:textId="77777777" w:rsidR="001A6676" w:rsidRPr="003D040E" w:rsidRDefault="001A6676" w:rsidP="003D040E">
            <w:r w:rsidRPr="003D040E">
              <w:t>AD server accessible</w:t>
            </w:r>
          </w:p>
          <w:p w14:paraId="01116460" w14:textId="560EA09D" w:rsidR="001A6676" w:rsidRPr="003D040E" w:rsidRDefault="001A6676" w:rsidP="003D040E">
            <w:r w:rsidRPr="003D040E">
              <w:t>DNS is accessible to domain users</w:t>
            </w:r>
          </w:p>
        </w:tc>
      </w:tr>
      <w:tr w:rsidR="00C869D3" w:rsidRPr="003D040E" w14:paraId="510F544D"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15C0D227"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14AE3BC" w14:textId="090F0E0D" w:rsidR="00C869D3" w:rsidRPr="003D040E" w:rsidRDefault="00C869D3" w:rsidP="00C869D3"/>
        </w:tc>
      </w:tr>
      <w:tr w:rsidR="00C869D3" w:rsidRPr="003D040E" w14:paraId="47A046C7"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421DFDE" w14:textId="77777777" w:rsidR="00C869D3" w:rsidRPr="003D040E" w:rsidRDefault="00C869D3" w:rsidP="00C869D3">
            <w:r>
              <w:t>Status</w:t>
            </w:r>
          </w:p>
        </w:tc>
        <w:sdt>
          <w:sdtPr>
            <w:id w:val="1604379816"/>
            <w:placeholder>
              <w:docPart w:val="2FE477319EF64D8AB611811FA177D223"/>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329635F2" w14:textId="339928CA" w:rsidR="00C869D3" w:rsidRPr="003D040E" w:rsidRDefault="00242404" w:rsidP="00C869D3">
                <w:r>
                  <w:rPr>
                    <w:rStyle w:val="PlaceholderText"/>
                  </w:rPr>
                  <w:t>Choose an item</w:t>
                </w:r>
              </w:p>
            </w:tc>
          </w:sdtContent>
        </w:sdt>
      </w:tr>
    </w:tbl>
    <w:p w14:paraId="069458A8" w14:textId="3581B3D4" w:rsidR="00B61946" w:rsidRPr="003D040E" w:rsidRDefault="00B61946" w:rsidP="003D040E"/>
    <w:p w14:paraId="4BDC9046" w14:textId="2A87F254" w:rsidR="001A6676" w:rsidRPr="003D040E" w:rsidRDefault="001A6676" w:rsidP="003D040E"/>
    <w:p w14:paraId="069458A9" w14:textId="377A2A05" w:rsidR="00BA549A" w:rsidRPr="00BE06D0" w:rsidRDefault="00BA549A" w:rsidP="00865CF4">
      <w:pPr>
        <w:pStyle w:val="Heading5"/>
      </w:pPr>
      <w:bookmarkStart w:id="90" w:name="_Toc515018679"/>
      <w:bookmarkStart w:id="91" w:name="_Toc73517434"/>
      <w:r w:rsidRPr="00BE06D0">
        <w:t xml:space="preserve">Test </w:t>
      </w:r>
      <w:r w:rsidR="00EA5590" w:rsidRPr="00BE06D0">
        <w:t>1</w:t>
      </w:r>
      <w:r w:rsidR="0001138C">
        <w:t>6 DHC Infrastructure -</w:t>
      </w:r>
      <w:r w:rsidRPr="00BE06D0">
        <w:t xml:space="preserve"> </w:t>
      </w:r>
      <w:r w:rsidR="001A6676" w:rsidRPr="00BE06D0">
        <w:t>Check access to Active Directory</w:t>
      </w:r>
      <w:bookmarkEnd w:id="90"/>
      <w:bookmarkEnd w:id="91"/>
    </w:p>
    <w:p w14:paraId="25AFDBED" w14:textId="21FE65BA" w:rsidR="003339E5" w:rsidRPr="003D040E" w:rsidRDefault="003339E5"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C53557" w:rsidRPr="003D040E" w14:paraId="179B20D1" w14:textId="77777777" w:rsidTr="00F565A5">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7EF1D949" w14:textId="4FBEC6FD" w:rsidR="001A6676" w:rsidRPr="003D040E" w:rsidRDefault="001A6676" w:rsidP="003D040E">
            <w:r w:rsidRPr="003D040E">
              <w:lastRenderedPageBreak/>
              <w:t>Check access to Active Directory</w:t>
            </w:r>
          </w:p>
        </w:tc>
        <w:tc>
          <w:tcPr>
            <w:tcW w:w="2835" w:type="dxa"/>
            <w:tcBorders>
              <w:left w:val="single" w:sz="4" w:space="0" w:color="FFFFFF"/>
            </w:tcBorders>
            <w:shd w:val="clear" w:color="auto" w:fill="0066A2"/>
            <w:noWrap/>
            <w:tcMar>
              <w:top w:w="57" w:type="dxa"/>
              <w:left w:w="85" w:type="dxa"/>
              <w:right w:w="85" w:type="dxa"/>
            </w:tcMar>
            <w:hideMark/>
          </w:tcPr>
          <w:p w14:paraId="057293C2" w14:textId="77777777" w:rsidR="001A6676" w:rsidRPr="003D040E" w:rsidRDefault="001A6676" w:rsidP="003D040E"/>
        </w:tc>
      </w:tr>
      <w:tr w:rsidR="00C53557" w:rsidRPr="003D040E" w14:paraId="2F7DC62D" w14:textId="77777777" w:rsidTr="00F565A5">
        <w:trPr>
          <w:trHeight w:val="300"/>
        </w:trPr>
        <w:tc>
          <w:tcPr>
            <w:tcW w:w="2628" w:type="dxa"/>
            <w:shd w:val="clear" w:color="auto" w:fill="auto"/>
            <w:noWrap/>
            <w:tcMar>
              <w:top w:w="28" w:type="dxa"/>
              <w:left w:w="85" w:type="dxa"/>
              <w:right w:w="85" w:type="dxa"/>
            </w:tcMar>
            <w:vAlign w:val="bottom"/>
            <w:hideMark/>
          </w:tcPr>
          <w:p w14:paraId="1BD1E447" w14:textId="77777777" w:rsidR="001A6676" w:rsidRPr="003D040E" w:rsidRDefault="001A6676" w:rsidP="003D040E">
            <w:r w:rsidRPr="003D040E">
              <w:t>Test procedure</w:t>
            </w:r>
          </w:p>
        </w:tc>
        <w:tc>
          <w:tcPr>
            <w:tcW w:w="6710" w:type="dxa"/>
            <w:gridSpan w:val="2"/>
            <w:shd w:val="clear" w:color="auto" w:fill="auto"/>
            <w:noWrap/>
            <w:tcMar>
              <w:top w:w="28" w:type="dxa"/>
              <w:left w:w="85" w:type="dxa"/>
              <w:right w:w="85" w:type="dxa"/>
            </w:tcMar>
            <w:vAlign w:val="bottom"/>
          </w:tcPr>
          <w:p w14:paraId="3BC6E8F7" w14:textId="77777777" w:rsidR="001A6676" w:rsidRPr="003D040E" w:rsidRDefault="001A6676" w:rsidP="003D040E">
            <w:r w:rsidRPr="003D040E">
              <w:t>Login to AD server using by RDP connection</w:t>
            </w:r>
          </w:p>
          <w:p w14:paraId="52B2C6B4" w14:textId="58E41216" w:rsidR="001A6676" w:rsidRPr="003D040E" w:rsidRDefault="001A6676" w:rsidP="003D040E">
            <w:r w:rsidRPr="003D040E">
              <w:t>Type 'Active Directory Users and Computers'</w:t>
            </w:r>
          </w:p>
        </w:tc>
      </w:tr>
      <w:tr w:rsidR="00C53557" w:rsidRPr="003D040E" w14:paraId="01155339" w14:textId="77777777" w:rsidTr="00F565A5">
        <w:trPr>
          <w:trHeight w:val="300"/>
        </w:trPr>
        <w:tc>
          <w:tcPr>
            <w:tcW w:w="2628" w:type="dxa"/>
            <w:shd w:val="clear" w:color="auto" w:fill="auto"/>
            <w:noWrap/>
            <w:tcMar>
              <w:top w:w="28" w:type="dxa"/>
              <w:left w:w="85" w:type="dxa"/>
              <w:right w:w="85" w:type="dxa"/>
            </w:tcMar>
            <w:vAlign w:val="bottom"/>
            <w:hideMark/>
          </w:tcPr>
          <w:p w14:paraId="07287D93" w14:textId="77777777" w:rsidR="001A6676" w:rsidRPr="003D040E" w:rsidRDefault="001A6676" w:rsidP="003D040E">
            <w:r w:rsidRPr="003D040E">
              <w:t>Expected results</w:t>
            </w:r>
          </w:p>
        </w:tc>
        <w:tc>
          <w:tcPr>
            <w:tcW w:w="6710" w:type="dxa"/>
            <w:gridSpan w:val="2"/>
            <w:shd w:val="clear" w:color="auto" w:fill="auto"/>
            <w:noWrap/>
            <w:tcMar>
              <w:top w:w="28" w:type="dxa"/>
              <w:left w:w="85" w:type="dxa"/>
              <w:right w:w="85" w:type="dxa"/>
            </w:tcMar>
            <w:vAlign w:val="bottom"/>
          </w:tcPr>
          <w:p w14:paraId="3EA12D15" w14:textId="77777777" w:rsidR="001A6676" w:rsidRPr="003D040E" w:rsidRDefault="001A6676" w:rsidP="003D040E">
            <w:r w:rsidRPr="003D040E">
              <w:t>AD server is accessible</w:t>
            </w:r>
          </w:p>
          <w:p w14:paraId="63E5C722" w14:textId="2B6D8382" w:rsidR="001A6676" w:rsidRPr="003D040E" w:rsidRDefault="001A6676" w:rsidP="003D040E">
            <w:r w:rsidRPr="003D040E">
              <w:t xml:space="preserve">All users and groups </w:t>
            </w:r>
            <w:r w:rsidR="001713AD">
              <w:t xml:space="preserve">as well as computers </w:t>
            </w:r>
            <w:r w:rsidRPr="003D040E">
              <w:t>are visible here</w:t>
            </w:r>
          </w:p>
        </w:tc>
      </w:tr>
      <w:tr w:rsidR="00C53557" w:rsidRPr="003D040E" w14:paraId="33DE3237"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90A3183"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610F38C" w14:textId="469D746F" w:rsidR="001C0866" w:rsidRPr="00C53557" w:rsidRDefault="001C0866" w:rsidP="00C869D3"/>
          <w:p w14:paraId="271A37DF" w14:textId="4B78D85B" w:rsidR="001C0866" w:rsidRPr="003D040E" w:rsidRDefault="001C0866" w:rsidP="00C869D3"/>
        </w:tc>
      </w:tr>
      <w:tr w:rsidR="00C53557" w:rsidRPr="003D040E" w14:paraId="7BD3C607"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E393767" w14:textId="77777777" w:rsidR="00C869D3" w:rsidRPr="003D040E" w:rsidRDefault="00C869D3" w:rsidP="00C869D3">
            <w:r>
              <w:t>Status</w:t>
            </w:r>
          </w:p>
        </w:tc>
        <w:sdt>
          <w:sdtPr>
            <w:id w:val="422300438"/>
            <w:placeholder>
              <w:docPart w:val="EDDD0B3D9D534791835533856D629D95"/>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40F58F0" w14:textId="3ADD8FBA" w:rsidR="00C869D3" w:rsidRPr="003D040E" w:rsidRDefault="00242404" w:rsidP="00C869D3">
                <w:r>
                  <w:rPr>
                    <w:rStyle w:val="PlaceholderText"/>
                  </w:rPr>
                  <w:t>Choose an item</w:t>
                </w:r>
              </w:p>
            </w:tc>
          </w:sdtContent>
        </w:sdt>
      </w:tr>
    </w:tbl>
    <w:p w14:paraId="17AE1266" w14:textId="0C049C90" w:rsidR="00C869D3" w:rsidRDefault="00C869D3" w:rsidP="003D040E"/>
    <w:p w14:paraId="27F6FB0F" w14:textId="77777777" w:rsidR="00C869D3" w:rsidRDefault="00C869D3" w:rsidP="003D040E"/>
    <w:p w14:paraId="3B2EBC8F" w14:textId="2655D4C4" w:rsidR="00361FD4" w:rsidRPr="00BE06D0" w:rsidRDefault="00361FD4" w:rsidP="00865CF4">
      <w:pPr>
        <w:pStyle w:val="Heading5"/>
      </w:pPr>
      <w:bookmarkStart w:id="92" w:name="_Toc515018684"/>
      <w:bookmarkStart w:id="93" w:name="_Toc73517435"/>
      <w:r w:rsidRPr="00BE06D0">
        <w:t xml:space="preserve">Test </w:t>
      </w:r>
      <w:r w:rsidR="00EA5590" w:rsidRPr="00BE06D0">
        <w:t>1</w:t>
      </w:r>
      <w:r w:rsidR="009333D2">
        <w:t>7 DHC Infrastructure -</w:t>
      </w:r>
      <w:r w:rsidRPr="00BE06D0">
        <w:t xml:space="preserve"> </w:t>
      </w:r>
      <w:bookmarkStart w:id="94" w:name="_Hlk30409125"/>
      <w:r w:rsidRPr="00BE06D0">
        <w:t>Check NSX</w:t>
      </w:r>
      <w:r w:rsidR="00C53557">
        <w:t>-T</w:t>
      </w:r>
      <w:r w:rsidRPr="00BE06D0">
        <w:t xml:space="preserve"> configuration</w:t>
      </w:r>
      <w:bookmarkEnd w:id="92"/>
      <w:r w:rsidRPr="00BE06D0">
        <w:t xml:space="preserve"> </w:t>
      </w:r>
      <w:r w:rsidR="00674082">
        <w:t xml:space="preserve">for </w:t>
      </w:r>
      <w:r w:rsidR="00277953">
        <w:t>Management</w:t>
      </w:r>
      <w:bookmarkEnd w:id="93"/>
    </w:p>
    <w:p w14:paraId="210D9DCB" w14:textId="2E514DF2" w:rsidR="003339E5" w:rsidRPr="003D040E" w:rsidRDefault="003339E5"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9D71B7" w:rsidRPr="003D040E" w14:paraId="39C92596" w14:textId="77777777" w:rsidTr="00FC5C53">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1FFC38A9" w14:textId="77777777" w:rsidR="00C53557" w:rsidRPr="003D040E" w:rsidRDefault="00C53557" w:rsidP="00FC5C53">
            <w:r w:rsidRPr="003D040E">
              <w:t>Check NSX-T configuration</w:t>
            </w:r>
          </w:p>
        </w:tc>
        <w:tc>
          <w:tcPr>
            <w:tcW w:w="2835" w:type="dxa"/>
            <w:tcBorders>
              <w:left w:val="single" w:sz="4" w:space="0" w:color="FFFFFF"/>
            </w:tcBorders>
            <w:shd w:val="clear" w:color="auto" w:fill="0066A2"/>
            <w:noWrap/>
            <w:tcMar>
              <w:top w:w="57" w:type="dxa"/>
              <w:left w:w="85" w:type="dxa"/>
              <w:right w:w="85" w:type="dxa"/>
            </w:tcMar>
            <w:hideMark/>
          </w:tcPr>
          <w:p w14:paraId="2A166FBB" w14:textId="77777777" w:rsidR="00C53557" w:rsidRPr="003D040E" w:rsidRDefault="00C53557" w:rsidP="00FC5C53"/>
        </w:tc>
      </w:tr>
      <w:tr w:rsidR="00295C0A" w:rsidRPr="003D040E" w14:paraId="32F9466C" w14:textId="77777777" w:rsidTr="00FC5C53">
        <w:trPr>
          <w:trHeight w:val="300"/>
        </w:trPr>
        <w:tc>
          <w:tcPr>
            <w:tcW w:w="2628" w:type="dxa"/>
            <w:shd w:val="clear" w:color="auto" w:fill="auto"/>
            <w:noWrap/>
            <w:tcMar>
              <w:top w:w="28" w:type="dxa"/>
              <w:left w:w="85" w:type="dxa"/>
              <w:right w:w="85" w:type="dxa"/>
            </w:tcMar>
            <w:vAlign w:val="bottom"/>
            <w:hideMark/>
          </w:tcPr>
          <w:p w14:paraId="74B3BE5C" w14:textId="77777777" w:rsidR="00C53557" w:rsidRPr="003D040E" w:rsidRDefault="00C53557" w:rsidP="00FC5C53">
            <w:r w:rsidRPr="003D040E">
              <w:t>Test procedure</w:t>
            </w:r>
          </w:p>
        </w:tc>
        <w:tc>
          <w:tcPr>
            <w:tcW w:w="6710" w:type="dxa"/>
            <w:gridSpan w:val="2"/>
            <w:shd w:val="clear" w:color="auto" w:fill="auto"/>
            <w:noWrap/>
            <w:tcMar>
              <w:top w:w="28" w:type="dxa"/>
              <w:left w:w="85" w:type="dxa"/>
              <w:right w:w="85" w:type="dxa"/>
            </w:tcMar>
            <w:vAlign w:val="bottom"/>
          </w:tcPr>
          <w:p w14:paraId="6A310D06" w14:textId="77777777" w:rsidR="006316C9" w:rsidRDefault="006316C9" w:rsidP="006316C9">
            <w:r>
              <w:t>Login to NSX-T (nsx001)</w:t>
            </w:r>
          </w:p>
          <w:p w14:paraId="76CD8993" w14:textId="77777777" w:rsidR="006316C9" w:rsidRDefault="006316C9" w:rsidP="006316C9">
            <w:r>
              <w:t xml:space="preserve">Click System </w:t>
            </w:r>
            <w:r>
              <w:rPr>
                <w:rFonts w:ascii="Arial" w:hAnsi="Arial" w:cs="Arial"/>
              </w:rPr>
              <w:t>→</w:t>
            </w:r>
            <w:r>
              <w:t xml:space="preserve"> Fabric </w:t>
            </w:r>
            <w:r>
              <w:rPr>
                <w:rFonts w:ascii="Arial" w:hAnsi="Arial" w:cs="Arial"/>
              </w:rPr>
              <w:t>→</w:t>
            </w:r>
            <w:r>
              <w:t xml:space="preserve"> Nodes </w:t>
            </w:r>
          </w:p>
          <w:p w14:paraId="4623C9E8" w14:textId="77777777" w:rsidR="006316C9" w:rsidRDefault="006316C9" w:rsidP="006316C9">
            <w:r>
              <w:t>Select Host Transport Nodes tab</w:t>
            </w:r>
          </w:p>
          <w:p w14:paraId="6605ACB6" w14:textId="77777777" w:rsidR="006316C9" w:rsidRDefault="006316C9" w:rsidP="006316C9">
            <w:r>
              <w:t>Click "Managed by" on top and select management vCenter Server</w:t>
            </w:r>
          </w:p>
          <w:p w14:paraId="02BF9D62" w14:textId="77777777" w:rsidR="006316C9" w:rsidRDefault="006316C9" w:rsidP="006316C9">
            <w:r>
              <w:t xml:space="preserve">Validate if cluster is created, hosts are connected and no errors or warnings appear </w:t>
            </w:r>
          </w:p>
          <w:p w14:paraId="0C057539" w14:textId="77777777" w:rsidR="006316C9" w:rsidRDefault="006316C9" w:rsidP="006316C9">
            <w:r>
              <w:t xml:space="preserve">Validate if all tunnels are up and running </w:t>
            </w:r>
          </w:p>
          <w:p w14:paraId="486EBD29" w14:textId="77777777" w:rsidR="006316C9" w:rsidRDefault="006316C9" w:rsidP="006316C9">
            <w:r>
              <w:t>Validate if two TEP IP Addresses are assigned per host</w:t>
            </w:r>
          </w:p>
          <w:p w14:paraId="5B5BBA3B" w14:textId="77777777" w:rsidR="006316C9" w:rsidRDefault="006316C9" w:rsidP="006316C9">
            <w:r>
              <w:t>Select Edge Transport Nodes tab</w:t>
            </w:r>
          </w:p>
          <w:p w14:paraId="69044D03" w14:textId="77777777" w:rsidR="006316C9" w:rsidRDefault="006316C9" w:rsidP="006316C9">
            <w:r>
              <w:t>Validate if two nodes are present with green status</w:t>
            </w:r>
          </w:p>
          <w:p w14:paraId="650B554A" w14:textId="77777777" w:rsidR="006316C9" w:rsidRDefault="006316C9" w:rsidP="006316C9">
            <w:r>
              <w:t xml:space="preserve">Validate if all tunnels are up and running </w:t>
            </w:r>
          </w:p>
          <w:p w14:paraId="7ED3D29E" w14:textId="77777777" w:rsidR="006316C9" w:rsidRDefault="006316C9" w:rsidP="006316C9">
            <w:r>
              <w:t xml:space="preserve">Navigate to Networking </w:t>
            </w:r>
            <w:r>
              <w:rPr>
                <w:rFonts w:ascii="Arial" w:hAnsi="Arial" w:cs="Arial"/>
              </w:rPr>
              <w:t>→</w:t>
            </w:r>
            <w:r>
              <w:t xml:space="preserve"> Tier-0 Gateways </w:t>
            </w:r>
          </w:p>
          <w:p w14:paraId="1F43F654" w14:textId="77777777" w:rsidR="006316C9" w:rsidRDefault="006316C9" w:rsidP="006316C9">
            <w:r>
              <w:t>Go to gateway, exapand it and check BGP section underneath</w:t>
            </w:r>
          </w:p>
          <w:p w14:paraId="0D4DC2F8" w14:textId="77777777" w:rsidR="006316C9" w:rsidRDefault="006316C9" w:rsidP="006316C9">
            <w:r>
              <w:t xml:space="preserve">Click on "BGP Neighbours 2" </w:t>
            </w:r>
            <w:r>
              <w:rPr>
                <w:rFonts w:ascii="Arial" w:hAnsi="Arial" w:cs="Arial"/>
              </w:rPr>
              <w:t>→</w:t>
            </w:r>
            <w:r>
              <w:t xml:space="preserve"> Information icon (for both IP addresses)</w:t>
            </w:r>
          </w:p>
          <w:p w14:paraId="7B3D5E62" w14:textId="77777777" w:rsidR="006316C9" w:rsidRDefault="006316C9" w:rsidP="006316C9">
            <w:r>
              <w:t>Validate that Connection State is ESTABLISHED (for both IP addresses)</w:t>
            </w:r>
          </w:p>
          <w:p w14:paraId="111F9771" w14:textId="4658B35D" w:rsidR="009F0E4B" w:rsidRPr="009F0E4B" w:rsidRDefault="00D32457" w:rsidP="006316C9">
            <w:pPr>
              <w:rPr>
                <w:i/>
                <w:iCs/>
              </w:rPr>
            </w:pPr>
            <w:r>
              <w:t xml:space="preserve">(Optional) </w:t>
            </w:r>
            <w:r w:rsidR="009F0E4B" w:rsidRPr="009F0E4B">
              <w:t>For more detailed output, you can login to NSX edge and type following commands:</w:t>
            </w:r>
            <w:r w:rsidR="009F0E4B" w:rsidRPr="009F0E4B">
              <w:rPr>
                <w:i/>
                <w:iCs/>
              </w:rPr>
              <w:br/>
              <w:t># get logical-router (note SERVICE_ROUTER_TIER0 vrf id)</w:t>
            </w:r>
            <w:r w:rsidR="009F0E4B" w:rsidRPr="009F0E4B">
              <w:rPr>
                <w:i/>
                <w:iCs/>
              </w:rPr>
              <w:br/>
              <w:t xml:space="preserve"># vrf </w:t>
            </w:r>
            <w:r w:rsidR="00E35045">
              <w:rPr>
                <w:i/>
                <w:iCs/>
              </w:rPr>
              <w:t>&lt;id&gt;</w:t>
            </w:r>
            <w:r w:rsidR="009F0E4B" w:rsidRPr="009F0E4B">
              <w:rPr>
                <w:i/>
                <w:iCs/>
              </w:rPr>
              <w:br/>
              <w:t># get bgp neighbor summary</w:t>
            </w:r>
            <w:r w:rsidR="009F0E4B" w:rsidRPr="009F0E4B">
              <w:rPr>
                <w:i/>
                <w:iCs/>
              </w:rPr>
              <w:br/>
              <w:t xml:space="preserve"># get bgp neighbor </w:t>
            </w:r>
            <w:r w:rsidR="009F0E4B" w:rsidRPr="009F0E4B">
              <w:rPr>
                <w:i/>
                <w:iCs/>
              </w:rPr>
              <w:br/>
              <w:t># get bgp neighbor advertised-routes</w:t>
            </w:r>
            <w:r w:rsidR="009F0E4B" w:rsidRPr="009F0E4B">
              <w:rPr>
                <w:i/>
                <w:iCs/>
              </w:rPr>
              <w:br/>
              <w:t># get bgp neighbor routes</w:t>
            </w:r>
          </w:p>
          <w:p w14:paraId="7C5AE1F0" w14:textId="5EF8FD70" w:rsidR="006316C9" w:rsidRDefault="006316C9" w:rsidP="006316C9">
            <w:r>
              <w:t xml:space="preserve">Navigate to Networking </w:t>
            </w:r>
            <w:r>
              <w:rPr>
                <w:rFonts w:ascii="Arial" w:hAnsi="Arial" w:cs="Arial"/>
              </w:rPr>
              <w:t>→</w:t>
            </w:r>
            <w:r>
              <w:t xml:space="preserve"> Load Balancing </w:t>
            </w:r>
          </w:p>
          <w:p w14:paraId="459ABCA2" w14:textId="77777777" w:rsidR="006316C9" w:rsidRDefault="006316C9" w:rsidP="006316C9">
            <w:r>
              <w:t xml:space="preserve">Select Load Balancers tab </w:t>
            </w:r>
          </w:p>
          <w:p w14:paraId="5C4363D9" w14:textId="77777777" w:rsidR="006316C9" w:rsidRDefault="006316C9" w:rsidP="006316C9">
            <w:r>
              <w:t>Validate if vrops-https LB is present with 2 virtual servers assigned and status is Success</w:t>
            </w:r>
          </w:p>
          <w:p w14:paraId="205A633C" w14:textId="77777777" w:rsidR="006316C9" w:rsidRDefault="006316C9" w:rsidP="006316C9">
            <w:r>
              <w:t xml:space="preserve">Select Virtual Servers tab </w:t>
            </w:r>
          </w:p>
          <w:p w14:paraId="469DC1C0" w14:textId="77777777" w:rsidR="006316C9" w:rsidRDefault="006316C9" w:rsidP="006316C9">
            <w:r>
              <w:t>Validate if vrops-https Virtual Server is present with server pool assigned and status is Success</w:t>
            </w:r>
          </w:p>
          <w:p w14:paraId="2D1EAB22" w14:textId="77777777" w:rsidR="006316C9" w:rsidRDefault="006316C9" w:rsidP="006316C9">
            <w:r>
              <w:t xml:space="preserve">Select Server Pools tab </w:t>
            </w:r>
          </w:p>
          <w:p w14:paraId="57A012AC" w14:textId="0C97FCAA" w:rsidR="00E21D62" w:rsidRPr="003D040E" w:rsidRDefault="006316C9" w:rsidP="006316C9">
            <w:r>
              <w:t>Validate if vrops-https Server Pool is present with 2 members assigned and status is Success</w:t>
            </w:r>
          </w:p>
        </w:tc>
      </w:tr>
      <w:tr w:rsidR="00295C0A" w:rsidRPr="003D040E" w14:paraId="54E97153" w14:textId="77777777" w:rsidTr="00FC5C53">
        <w:trPr>
          <w:trHeight w:val="300"/>
        </w:trPr>
        <w:tc>
          <w:tcPr>
            <w:tcW w:w="2628" w:type="dxa"/>
            <w:shd w:val="clear" w:color="auto" w:fill="auto"/>
            <w:noWrap/>
            <w:tcMar>
              <w:top w:w="28" w:type="dxa"/>
              <w:left w:w="85" w:type="dxa"/>
              <w:right w:w="85" w:type="dxa"/>
            </w:tcMar>
            <w:vAlign w:val="bottom"/>
            <w:hideMark/>
          </w:tcPr>
          <w:p w14:paraId="200F7354" w14:textId="77777777" w:rsidR="00C53557" w:rsidRPr="003D040E" w:rsidRDefault="00C53557" w:rsidP="00FC5C53">
            <w:r w:rsidRPr="003D040E">
              <w:t>Expected results</w:t>
            </w:r>
          </w:p>
        </w:tc>
        <w:tc>
          <w:tcPr>
            <w:tcW w:w="6710" w:type="dxa"/>
            <w:gridSpan w:val="2"/>
            <w:shd w:val="clear" w:color="auto" w:fill="auto"/>
            <w:noWrap/>
            <w:tcMar>
              <w:top w:w="28" w:type="dxa"/>
              <w:left w:w="85" w:type="dxa"/>
              <w:right w:w="85" w:type="dxa"/>
            </w:tcMar>
            <w:vAlign w:val="bottom"/>
          </w:tcPr>
          <w:p w14:paraId="27734775" w14:textId="77777777" w:rsidR="00373DAD" w:rsidRDefault="00373DAD" w:rsidP="00373DAD">
            <w:r>
              <w:t xml:space="preserve">Login successful </w:t>
            </w:r>
          </w:p>
          <w:p w14:paraId="0C8913F2" w14:textId="77777777" w:rsidR="00373DAD" w:rsidRDefault="00373DAD" w:rsidP="00373DAD">
            <w:r>
              <w:t>Host Transport Nodes have 2 TEP IP addresses assigned, tunnels are up and green, no issuss reported</w:t>
            </w:r>
          </w:p>
          <w:p w14:paraId="01CEE67C" w14:textId="77777777" w:rsidR="00373DAD" w:rsidRDefault="00373DAD" w:rsidP="00373DAD">
            <w:r>
              <w:t xml:space="preserve">Edge Transport Nodes have two nodes created, tunnels are up and green, no issuss reported   </w:t>
            </w:r>
          </w:p>
          <w:p w14:paraId="796CE608" w14:textId="77777777" w:rsidR="00373DAD" w:rsidRDefault="00373DAD" w:rsidP="00373DAD">
            <w:r>
              <w:t xml:space="preserve">BGP connectivity is established with proper advertised routes </w:t>
            </w:r>
          </w:p>
          <w:p w14:paraId="0510145A" w14:textId="55CE150B" w:rsidR="003A003E" w:rsidRPr="003D040E" w:rsidRDefault="00373DAD" w:rsidP="00373DAD">
            <w:r>
              <w:t>vROPS load balancer is created, all statuses green, 2 members assigned, stat</w:t>
            </w:r>
            <w:r w:rsidR="006316C9">
              <w:t>u</w:t>
            </w:r>
            <w:r>
              <w:t>ses are Success</w:t>
            </w:r>
          </w:p>
        </w:tc>
      </w:tr>
      <w:tr w:rsidR="00295C0A" w:rsidRPr="003D040E" w14:paraId="51B01A4B" w14:textId="77777777" w:rsidTr="00FC5C5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1AAD5293" w14:textId="77777777" w:rsidR="00C53557" w:rsidRPr="003D040E" w:rsidRDefault="00C53557" w:rsidP="00FC5C5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C18E258" w14:textId="74B45A6D" w:rsidR="00C53557" w:rsidRPr="003D040E" w:rsidRDefault="00C53557" w:rsidP="00242404"/>
        </w:tc>
      </w:tr>
      <w:tr w:rsidR="00295C0A" w:rsidRPr="003D040E" w14:paraId="1F58DD0B" w14:textId="77777777" w:rsidTr="00FC5C5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BED7E4B" w14:textId="77777777" w:rsidR="00C53557" w:rsidRPr="003D040E" w:rsidRDefault="00C53557" w:rsidP="00FC5C53">
            <w:r>
              <w:t>Status</w:t>
            </w:r>
          </w:p>
        </w:tc>
        <w:sdt>
          <w:sdtPr>
            <w:id w:val="1250774470"/>
            <w:placeholder>
              <w:docPart w:val="1E3EFA2E15774945818C4CE73074956C"/>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112F54A" w14:textId="7C73C5ED" w:rsidR="00C53557" w:rsidRPr="003D040E" w:rsidRDefault="00242404" w:rsidP="00FC5C53">
                <w:r>
                  <w:rPr>
                    <w:rStyle w:val="PlaceholderText"/>
                  </w:rPr>
                  <w:t>Choose an item</w:t>
                </w:r>
              </w:p>
            </w:tc>
          </w:sdtContent>
        </w:sdt>
      </w:tr>
    </w:tbl>
    <w:p w14:paraId="0DDE6CA7" w14:textId="77777777" w:rsidR="00361FD4" w:rsidRPr="003D040E" w:rsidRDefault="00361FD4" w:rsidP="003D040E"/>
    <w:p w14:paraId="07DD9B08" w14:textId="2E7EA4F3" w:rsidR="00B65D19" w:rsidRPr="003D040E" w:rsidRDefault="00B65D19" w:rsidP="003D040E"/>
    <w:p w14:paraId="0A25E9A2" w14:textId="1E4F5915" w:rsidR="002D7AD2" w:rsidRPr="00BE06D0" w:rsidRDefault="002D7AD2" w:rsidP="009F1ACD">
      <w:pPr>
        <w:pStyle w:val="Heading5"/>
      </w:pPr>
      <w:bookmarkStart w:id="95" w:name="_Toc515018686"/>
      <w:bookmarkStart w:id="96" w:name="_Toc73517436"/>
      <w:bookmarkEnd w:id="94"/>
      <w:r w:rsidRPr="00BE06D0">
        <w:lastRenderedPageBreak/>
        <w:t xml:space="preserve">Test </w:t>
      </w:r>
      <w:r w:rsidR="00823DA8">
        <w:t>18 DHC Infrastructure -</w:t>
      </w:r>
      <w:r w:rsidRPr="00BE06D0">
        <w:t xml:space="preserve"> </w:t>
      </w:r>
      <w:r w:rsidR="00674082" w:rsidRPr="00BE06D0">
        <w:t>Check NSX</w:t>
      </w:r>
      <w:r w:rsidR="00674082">
        <w:t>-T</w:t>
      </w:r>
      <w:r w:rsidR="00674082" w:rsidRPr="00BE06D0">
        <w:t xml:space="preserve"> configuration </w:t>
      </w:r>
      <w:r w:rsidR="00674082">
        <w:t>for Workl</w:t>
      </w:r>
      <w:r w:rsidR="00277953">
        <w:t>oad</w:t>
      </w:r>
      <w:bookmarkEnd w:id="96"/>
    </w:p>
    <w:p w14:paraId="6B8096C8" w14:textId="77777777" w:rsidR="002D7AD2" w:rsidRPr="003D040E" w:rsidRDefault="002D7AD2" w:rsidP="002D7AD2"/>
    <w:tbl>
      <w:tblPr>
        <w:tblW w:w="9822"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4155"/>
        <w:gridCol w:w="3039"/>
      </w:tblGrid>
      <w:tr w:rsidR="00AC6E35" w:rsidRPr="003D040E" w14:paraId="366A4120" w14:textId="77777777" w:rsidTr="00153D07">
        <w:trPr>
          <w:trHeight w:val="300"/>
          <w:tblHeader/>
        </w:trPr>
        <w:tc>
          <w:tcPr>
            <w:tcW w:w="6783" w:type="dxa"/>
            <w:gridSpan w:val="2"/>
            <w:tcBorders>
              <w:right w:val="single" w:sz="4" w:space="0" w:color="FFFFFF"/>
            </w:tcBorders>
            <w:shd w:val="clear" w:color="auto" w:fill="0066A2"/>
            <w:noWrap/>
            <w:tcMar>
              <w:top w:w="57" w:type="dxa"/>
              <w:left w:w="85" w:type="dxa"/>
              <w:right w:w="85" w:type="dxa"/>
            </w:tcMar>
            <w:hideMark/>
          </w:tcPr>
          <w:p w14:paraId="3F2579EE" w14:textId="3A8FADDC" w:rsidR="002D7AD2" w:rsidRPr="003D040E" w:rsidRDefault="002D7AD2" w:rsidP="00F51CF2">
            <w:r w:rsidRPr="003D040E">
              <w:t xml:space="preserve">Check NSX-T </w:t>
            </w:r>
            <w:r w:rsidR="002A3FBB">
              <w:t>firewall rules</w:t>
            </w:r>
          </w:p>
        </w:tc>
        <w:tc>
          <w:tcPr>
            <w:tcW w:w="3039" w:type="dxa"/>
            <w:tcBorders>
              <w:left w:val="single" w:sz="4" w:space="0" w:color="FFFFFF"/>
            </w:tcBorders>
            <w:shd w:val="clear" w:color="auto" w:fill="0066A2"/>
            <w:noWrap/>
            <w:tcMar>
              <w:top w:w="57" w:type="dxa"/>
              <w:left w:w="85" w:type="dxa"/>
              <w:right w:w="85" w:type="dxa"/>
            </w:tcMar>
            <w:hideMark/>
          </w:tcPr>
          <w:p w14:paraId="1BC3824B" w14:textId="77777777" w:rsidR="002D7AD2" w:rsidRPr="003D040E" w:rsidRDefault="002D7AD2" w:rsidP="00F51CF2"/>
        </w:tc>
      </w:tr>
      <w:tr w:rsidR="00257A22" w:rsidRPr="003D040E" w14:paraId="70AD2052" w14:textId="77777777" w:rsidTr="00153D07">
        <w:trPr>
          <w:trHeight w:val="300"/>
        </w:trPr>
        <w:tc>
          <w:tcPr>
            <w:tcW w:w="2628" w:type="dxa"/>
            <w:shd w:val="clear" w:color="auto" w:fill="auto"/>
            <w:noWrap/>
            <w:tcMar>
              <w:top w:w="28" w:type="dxa"/>
              <w:left w:w="85" w:type="dxa"/>
              <w:right w:w="85" w:type="dxa"/>
            </w:tcMar>
            <w:vAlign w:val="bottom"/>
            <w:hideMark/>
          </w:tcPr>
          <w:p w14:paraId="25514636" w14:textId="77777777" w:rsidR="00257A22" w:rsidRPr="003D040E" w:rsidRDefault="00257A22" w:rsidP="00257A22">
            <w:r w:rsidRPr="003D040E">
              <w:t>Test procedure</w:t>
            </w:r>
          </w:p>
        </w:tc>
        <w:tc>
          <w:tcPr>
            <w:tcW w:w="7194" w:type="dxa"/>
            <w:gridSpan w:val="2"/>
            <w:shd w:val="clear" w:color="auto" w:fill="auto"/>
            <w:noWrap/>
            <w:tcMar>
              <w:top w:w="28" w:type="dxa"/>
              <w:left w:w="85" w:type="dxa"/>
              <w:right w:w="85" w:type="dxa"/>
            </w:tcMar>
            <w:vAlign w:val="bottom"/>
          </w:tcPr>
          <w:p w14:paraId="7076AE6B" w14:textId="0166A95C" w:rsidR="00257A22" w:rsidRDefault="00257A22" w:rsidP="00257A22">
            <w:r>
              <w:t>Login to NSX-T (nsx00</w:t>
            </w:r>
            <w:r w:rsidR="001B1C23">
              <w:t>2</w:t>
            </w:r>
            <w:r>
              <w:t>)</w:t>
            </w:r>
          </w:p>
          <w:p w14:paraId="140E2DEB" w14:textId="77777777" w:rsidR="00257A22" w:rsidRDefault="00257A22" w:rsidP="00257A22">
            <w:r>
              <w:t xml:space="preserve">Click System </w:t>
            </w:r>
            <w:r>
              <w:rPr>
                <w:rFonts w:ascii="Arial" w:hAnsi="Arial" w:cs="Arial"/>
              </w:rPr>
              <w:t>→</w:t>
            </w:r>
            <w:r>
              <w:t xml:space="preserve"> Fabric </w:t>
            </w:r>
            <w:r>
              <w:rPr>
                <w:rFonts w:ascii="Arial" w:hAnsi="Arial" w:cs="Arial"/>
              </w:rPr>
              <w:t>→</w:t>
            </w:r>
            <w:r>
              <w:t xml:space="preserve"> Nodes </w:t>
            </w:r>
          </w:p>
          <w:p w14:paraId="7F044B56" w14:textId="77777777" w:rsidR="00257A22" w:rsidRDefault="00257A22" w:rsidP="00257A22">
            <w:r>
              <w:t>Select Host Transport Nodes tab</w:t>
            </w:r>
          </w:p>
          <w:p w14:paraId="62CB2092" w14:textId="51B27C20" w:rsidR="00257A22" w:rsidRDefault="00257A22" w:rsidP="00257A22">
            <w:r>
              <w:t xml:space="preserve">Click "Managed by" on top and select </w:t>
            </w:r>
            <w:r w:rsidR="001B1C23">
              <w:t>workload</w:t>
            </w:r>
            <w:r>
              <w:t xml:space="preserve"> vCenter Server</w:t>
            </w:r>
          </w:p>
          <w:p w14:paraId="25AD6479" w14:textId="77777777" w:rsidR="00257A22" w:rsidRDefault="00257A22" w:rsidP="00257A22">
            <w:r>
              <w:t xml:space="preserve">Validate if cluster is created, hosts are connected and no errors or warnings appear </w:t>
            </w:r>
          </w:p>
          <w:p w14:paraId="07F42ADC" w14:textId="77777777" w:rsidR="00257A22" w:rsidRDefault="00257A22" w:rsidP="00257A22">
            <w:r>
              <w:t xml:space="preserve">Validate if all tunnels are up and running </w:t>
            </w:r>
          </w:p>
          <w:p w14:paraId="3D1CF68A" w14:textId="77777777" w:rsidR="00257A22" w:rsidRDefault="00257A22" w:rsidP="00257A22">
            <w:r>
              <w:t>Validate if two TEP IP Addresses are assigned per host</w:t>
            </w:r>
          </w:p>
          <w:p w14:paraId="1B2AE3F4" w14:textId="77777777" w:rsidR="00257A22" w:rsidRDefault="00257A22" w:rsidP="00257A22">
            <w:r>
              <w:t>Select Edge Transport Nodes tab</w:t>
            </w:r>
          </w:p>
          <w:p w14:paraId="5777B69F" w14:textId="77777777" w:rsidR="00257A22" w:rsidRDefault="00257A22" w:rsidP="00257A22">
            <w:r>
              <w:t>Validate if two nodes are present with green status</w:t>
            </w:r>
          </w:p>
          <w:p w14:paraId="26A5C755" w14:textId="77777777" w:rsidR="00257A22" w:rsidRDefault="00257A22" w:rsidP="00257A22">
            <w:r>
              <w:t xml:space="preserve">Validate if all tunnels are up and running </w:t>
            </w:r>
          </w:p>
          <w:p w14:paraId="40DCCBFD" w14:textId="77777777" w:rsidR="00257A22" w:rsidRDefault="00257A22" w:rsidP="00257A22">
            <w:r>
              <w:t xml:space="preserve">Navigate to Networking </w:t>
            </w:r>
            <w:r>
              <w:rPr>
                <w:rFonts w:ascii="Arial" w:hAnsi="Arial" w:cs="Arial"/>
              </w:rPr>
              <w:t>→</w:t>
            </w:r>
            <w:r>
              <w:t xml:space="preserve"> Tier-0 Gateways </w:t>
            </w:r>
          </w:p>
          <w:p w14:paraId="718A8704" w14:textId="77777777" w:rsidR="00257A22" w:rsidRDefault="00257A22" w:rsidP="00257A22">
            <w:r>
              <w:t>Go to gateway, exapand it and check BGP section underneath</w:t>
            </w:r>
          </w:p>
          <w:p w14:paraId="6A6AAA0C" w14:textId="77777777" w:rsidR="00257A22" w:rsidRDefault="00257A22" w:rsidP="00257A22">
            <w:r>
              <w:t xml:space="preserve">Click on "BGP Neighbours 2" </w:t>
            </w:r>
            <w:r>
              <w:rPr>
                <w:rFonts w:ascii="Arial" w:hAnsi="Arial" w:cs="Arial"/>
              </w:rPr>
              <w:t>→</w:t>
            </w:r>
            <w:r>
              <w:t xml:space="preserve"> Information icon (for both IP addresses)</w:t>
            </w:r>
          </w:p>
          <w:p w14:paraId="148641B6" w14:textId="77777777" w:rsidR="00257A22" w:rsidRDefault="00257A22" w:rsidP="00257A22">
            <w:r>
              <w:t>Validate that Connection State is ESTABLISHED (for both IP addresses)</w:t>
            </w:r>
          </w:p>
          <w:p w14:paraId="3CA3BD97" w14:textId="6AA254DC" w:rsidR="008A069A" w:rsidRPr="008A069A" w:rsidRDefault="008A069A" w:rsidP="00257A22">
            <w:pPr>
              <w:rPr>
                <w:i/>
                <w:iCs/>
              </w:rPr>
            </w:pPr>
            <w:r>
              <w:t xml:space="preserve">(Optional) </w:t>
            </w:r>
            <w:r w:rsidRPr="009F0E4B">
              <w:t>For more detailed output, you can login to NSX edge and type following commands:</w:t>
            </w:r>
            <w:r w:rsidRPr="009F0E4B">
              <w:rPr>
                <w:i/>
                <w:iCs/>
              </w:rPr>
              <w:br/>
              <w:t># get logical-router (note SERVICE_ROUTER_TIER0 vrf id)</w:t>
            </w:r>
            <w:r w:rsidRPr="009F0E4B">
              <w:rPr>
                <w:i/>
                <w:iCs/>
              </w:rPr>
              <w:br/>
              <w:t xml:space="preserve"># vrf </w:t>
            </w:r>
            <w:r>
              <w:rPr>
                <w:i/>
                <w:iCs/>
              </w:rPr>
              <w:t>&lt;id&gt;</w:t>
            </w:r>
            <w:r w:rsidRPr="009F0E4B">
              <w:rPr>
                <w:i/>
                <w:iCs/>
              </w:rPr>
              <w:br/>
              <w:t># get bgp neighbor summary</w:t>
            </w:r>
            <w:r w:rsidRPr="009F0E4B">
              <w:rPr>
                <w:i/>
                <w:iCs/>
              </w:rPr>
              <w:br/>
              <w:t xml:space="preserve"># get bgp neighbor </w:t>
            </w:r>
            <w:r w:rsidRPr="009F0E4B">
              <w:rPr>
                <w:i/>
                <w:iCs/>
              </w:rPr>
              <w:br/>
              <w:t># get bgp neighbor advertised-routes</w:t>
            </w:r>
            <w:r w:rsidRPr="009F0E4B">
              <w:rPr>
                <w:i/>
                <w:iCs/>
              </w:rPr>
              <w:br/>
              <w:t># get bgp neighbor routes</w:t>
            </w:r>
          </w:p>
        </w:tc>
      </w:tr>
      <w:tr w:rsidR="00257A22" w:rsidRPr="003D040E" w14:paraId="66135043" w14:textId="77777777" w:rsidTr="00153D07">
        <w:trPr>
          <w:trHeight w:val="300"/>
        </w:trPr>
        <w:tc>
          <w:tcPr>
            <w:tcW w:w="2628" w:type="dxa"/>
            <w:shd w:val="clear" w:color="auto" w:fill="auto"/>
            <w:noWrap/>
            <w:tcMar>
              <w:top w:w="28" w:type="dxa"/>
              <w:left w:w="85" w:type="dxa"/>
              <w:right w:w="85" w:type="dxa"/>
            </w:tcMar>
            <w:vAlign w:val="bottom"/>
            <w:hideMark/>
          </w:tcPr>
          <w:p w14:paraId="3CBDDB28" w14:textId="77777777" w:rsidR="00257A22" w:rsidRPr="003D040E" w:rsidRDefault="00257A22" w:rsidP="00257A22">
            <w:r w:rsidRPr="003D040E">
              <w:t>Expected results</w:t>
            </w:r>
          </w:p>
        </w:tc>
        <w:tc>
          <w:tcPr>
            <w:tcW w:w="7194" w:type="dxa"/>
            <w:gridSpan w:val="2"/>
            <w:shd w:val="clear" w:color="auto" w:fill="auto"/>
            <w:noWrap/>
            <w:tcMar>
              <w:top w:w="28" w:type="dxa"/>
              <w:left w:w="85" w:type="dxa"/>
              <w:right w:w="85" w:type="dxa"/>
            </w:tcMar>
            <w:vAlign w:val="bottom"/>
          </w:tcPr>
          <w:p w14:paraId="1AD975F9" w14:textId="77777777" w:rsidR="00257A22" w:rsidRDefault="00257A22" w:rsidP="00257A22">
            <w:r>
              <w:t xml:space="preserve">Login successful </w:t>
            </w:r>
          </w:p>
          <w:p w14:paraId="238F93B2" w14:textId="77777777" w:rsidR="00257A22" w:rsidRDefault="00257A22" w:rsidP="00257A22">
            <w:r>
              <w:t>Host Transport Nodes have 2 TEP IP addresses assigned, tunnels are up and green, no issuss reported</w:t>
            </w:r>
          </w:p>
          <w:p w14:paraId="5621DD05" w14:textId="77777777" w:rsidR="00257A22" w:rsidRDefault="00257A22" w:rsidP="00257A22">
            <w:r>
              <w:t xml:space="preserve">Edge Transport Nodes have two nodes created, tunnels are up and green, no issuss reported   </w:t>
            </w:r>
          </w:p>
          <w:p w14:paraId="213414EB" w14:textId="71FF61FF" w:rsidR="00257A22" w:rsidRPr="003D040E" w:rsidRDefault="00257A22" w:rsidP="00257A22">
            <w:r>
              <w:t xml:space="preserve">BGP connectivity is established with proper advertised routes </w:t>
            </w:r>
          </w:p>
        </w:tc>
      </w:tr>
      <w:tr w:rsidR="00C869D3" w:rsidRPr="003D040E" w14:paraId="32751115" w14:textId="77777777" w:rsidTr="00153D07">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668DAA0" w14:textId="77777777" w:rsidR="00C869D3" w:rsidRPr="003D040E" w:rsidRDefault="00C869D3" w:rsidP="00C869D3">
            <w:r>
              <w:t>Observed results</w:t>
            </w:r>
          </w:p>
        </w:tc>
        <w:tc>
          <w:tcPr>
            <w:tcW w:w="7194"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F97ED3C" w14:textId="3AF01C1F" w:rsidR="00AC6E35" w:rsidRPr="003D040E" w:rsidRDefault="00AC6E35" w:rsidP="00A75E8F"/>
        </w:tc>
      </w:tr>
      <w:tr w:rsidR="00C869D3" w:rsidRPr="003D040E" w14:paraId="3CE1EE95" w14:textId="77777777" w:rsidTr="00153D07">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01D16E3" w14:textId="77777777" w:rsidR="00C869D3" w:rsidRPr="003D040E" w:rsidRDefault="00C869D3" w:rsidP="00C869D3">
            <w:r>
              <w:t>Status</w:t>
            </w:r>
          </w:p>
        </w:tc>
        <w:sdt>
          <w:sdtPr>
            <w:id w:val="1163584261"/>
            <w:placeholder>
              <w:docPart w:val="36F3170CB275447D9433016DD60DE5B2"/>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7194"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703EE84" w14:textId="55A22523" w:rsidR="00C869D3" w:rsidRPr="003D040E" w:rsidRDefault="00242404" w:rsidP="00C869D3">
                <w:r>
                  <w:rPr>
                    <w:rStyle w:val="PlaceholderText"/>
                  </w:rPr>
                  <w:t>Choose an item</w:t>
                </w:r>
              </w:p>
            </w:tc>
          </w:sdtContent>
        </w:sdt>
      </w:tr>
    </w:tbl>
    <w:p w14:paraId="63EEB238" w14:textId="57380BEC" w:rsidR="00C869D3" w:rsidRDefault="00C869D3" w:rsidP="002D7AD2"/>
    <w:p w14:paraId="58F56845" w14:textId="5AE0349A" w:rsidR="002D7AD2" w:rsidRPr="003D040E" w:rsidRDefault="002D7AD2" w:rsidP="002D7AD2"/>
    <w:p w14:paraId="59AE1394" w14:textId="77777777" w:rsidR="002D7AD2" w:rsidRPr="003D040E" w:rsidRDefault="002D7AD2" w:rsidP="002D7AD2"/>
    <w:p w14:paraId="2E9B4118" w14:textId="4E8E45B3" w:rsidR="00831022" w:rsidRPr="00BE06D0" w:rsidRDefault="00361FD4" w:rsidP="009F1ACD">
      <w:pPr>
        <w:pStyle w:val="Heading5"/>
      </w:pPr>
      <w:bookmarkStart w:id="97" w:name="_Toc515018692"/>
      <w:bookmarkStart w:id="98" w:name="_Toc73517437"/>
      <w:bookmarkEnd w:id="95"/>
      <w:r w:rsidRPr="00BE06D0">
        <w:t xml:space="preserve">Test </w:t>
      </w:r>
      <w:r w:rsidR="00EA5590" w:rsidRPr="00BE06D0">
        <w:t>1</w:t>
      </w:r>
      <w:r w:rsidR="00705978">
        <w:t>9 DHC Infrastructure –</w:t>
      </w:r>
      <w:r w:rsidRPr="00BE06D0">
        <w:fldChar w:fldCharType="begin"/>
      </w:r>
      <w:r w:rsidRPr="00BE06D0">
        <w:instrText xml:space="preserve"> SEQ Test \* ARABIC </w:instrText>
      </w:r>
      <w:r w:rsidRPr="00BE06D0">
        <w:fldChar w:fldCharType="end"/>
      </w:r>
      <w:r w:rsidRPr="00BE06D0">
        <w:t xml:space="preserve"> Check</w:t>
      </w:r>
      <w:r w:rsidR="00705978">
        <w:t xml:space="preserve"> </w:t>
      </w:r>
      <w:r w:rsidRPr="00BE06D0">
        <w:t>LogInsigh</w:t>
      </w:r>
      <w:r w:rsidR="00705978">
        <w:t xml:space="preserve">t </w:t>
      </w:r>
      <w:r w:rsidRPr="00BE06D0">
        <w:t>configuration</w:t>
      </w:r>
      <w:bookmarkEnd w:id="97"/>
      <w:bookmarkEnd w:id="98"/>
    </w:p>
    <w:p w14:paraId="2A2C003D" w14:textId="77777777" w:rsidR="00BE06D0" w:rsidRPr="003D040E" w:rsidRDefault="00BE06D0"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C420C3" w:rsidRPr="003D040E" w14:paraId="7A5E0B0C" w14:textId="77777777" w:rsidTr="003372D4">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1F90D5F9" w14:textId="11318EE2" w:rsidR="00361FD4" w:rsidRPr="003D040E" w:rsidRDefault="00361FD4" w:rsidP="003D040E">
            <w:r w:rsidRPr="003D040E">
              <w:t>Check LogInsight configuration</w:t>
            </w:r>
          </w:p>
        </w:tc>
        <w:tc>
          <w:tcPr>
            <w:tcW w:w="1432" w:type="dxa"/>
            <w:tcBorders>
              <w:left w:val="single" w:sz="4" w:space="0" w:color="FFFFFF"/>
            </w:tcBorders>
            <w:shd w:val="clear" w:color="auto" w:fill="0066A2"/>
            <w:noWrap/>
            <w:tcMar>
              <w:top w:w="57" w:type="dxa"/>
              <w:left w:w="85" w:type="dxa"/>
              <w:right w:w="85" w:type="dxa"/>
            </w:tcMar>
            <w:hideMark/>
          </w:tcPr>
          <w:p w14:paraId="74E7C42E" w14:textId="77777777" w:rsidR="00361FD4" w:rsidRPr="003D040E" w:rsidRDefault="00361FD4" w:rsidP="003D040E"/>
        </w:tc>
      </w:tr>
      <w:tr w:rsidR="00361FD4" w:rsidRPr="003D040E" w14:paraId="063FED62" w14:textId="77777777" w:rsidTr="003372D4">
        <w:trPr>
          <w:trHeight w:val="300"/>
        </w:trPr>
        <w:tc>
          <w:tcPr>
            <w:tcW w:w="2628" w:type="dxa"/>
            <w:shd w:val="clear" w:color="auto" w:fill="auto"/>
            <w:noWrap/>
            <w:tcMar>
              <w:top w:w="28" w:type="dxa"/>
              <w:left w:w="85" w:type="dxa"/>
              <w:right w:w="85" w:type="dxa"/>
            </w:tcMar>
            <w:vAlign w:val="bottom"/>
            <w:hideMark/>
          </w:tcPr>
          <w:p w14:paraId="101032C6" w14:textId="77777777" w:rsidR="00361FD4" w:rsidRPr="003D040E" w:rsidRDefault="00361FD4" w:rsidP="003D040E">
            <w:r w:rsidRPr="003D040E">
              <w:t>Test procedure</w:t>
            </w:r>
          </w:p>
        </w:tc>
        <w:tc>
          <w:tcPr>
            <w:tcW w:w="6710" w:type="dxa"/>
            <w:gridSpan w:val="2"/>
            <w:shd w:val="clear" w:color="auto" w:fill="auto"/>
            <w:noWrap/>
            <w:tcMar>
              <w:top w:w="28" w:type="dxa"/>
              <w:left w:w="85" w:type="dxa"/>
              <w:right w:w="85" w:type="dxa"/>
            </w:tcMar>
            <w:vAlign w:val="bottom"/>
          </w:tcPr>
          <w:p w14:paraId="587882E3" w14:textId="1D192CDA" w:rsidR="00361FD4" w:rsidRPr="003D040E" w:rsidRDefault="00361FD4" w:rsidP="003D040E">
            <w:r w:rsidRPr="003D040E">
              <w:t>Login to the terminal server</w:t>
            </w:r>
          </w:p>
          <w:p w14:paraId="224217B5" w14:textId="77777777" w:rsidR="00361FD4" w:rsidRPr="003D040E" w:rsidRDefault="00361FD4" w:rsidP="003D040E">
            <w:r w:rsidRPr="003D040E">
              <w:t>Open web browser</w:t>
            </w:r>
          </w:p>
          <w:p w14:paraId="5C943B0A" w14:textId="0BAAFC35" w:rsidR="00361FD4" w:rsidRPr="003D040E" w:rsidRDefault="00361FD4" w:rsidP="003D040E">
            <w:r w:rsidRPr="003D040E">
              <w:t xml:space="preserve">Enter loginsight </w:t>
            </w:r>
            <w:r w:rsidR="007E160A" w:rsidRPr="003D040E">
              <w:t>adres</w:t>
            </w:r>
          </w:p>
          <w:p w14:paraId="3DA9E8FE" w14:textId="77777777" w:rsidR="00361FD4" w:rsidRPr="003D040E" w:rsidRDefault="00361FD4" w:rsidP="003D040E">
            <w:r w:rsidRPr="003D040E">
              <w:t>Login with domain account</w:t>
            </w:r>
          </w:p>
          <w:p w14:paraId="7BCACD6C" w14:textId="54E8FEA0" w:rsidR="00361FD4" w:rsidRPr="003D040E" w:rsidRDefault="00361FD4" w:rsidP="003D040E">
            <w:r w:rsidRPr="003D040E">
              <w:t xml:space="preserve">Go to Management -&gt; </w:t>
            </w:r>
            <w:r w:rsidR="008F5605" w:rsidRPr="003D040E">
              <w:t>Administration</w:t>
            </w:r>
            <w:r w:rsidR="007E160A" w:rsidRPr="003D040E">
              <w:t>&gt; Agents</w:t>
            </w:r>
          </w:p>
          <w:p w14:paraId="27E6C6C7" w14:textId="77777777" w:rsidR="00361FD4" w:rsidRPr="003D040E" w:rsidRDefault="00361FD4" w:rsidP="003D040E">
            <w:r w:rsidRPr="003D040E">
              <w:t>Check if there are agents connected</w:t>
            </w:r>
          </w:p>
          <w:p w14:paraId="3266BF5D" w14:textId="77777777" w:rsidR="00361FD4" w:rsidRPr="003D040E" w:rsidRDefault="00361FD4" w:rsidP="003D040E">
            <w:r w:rsidRPr="003D040E">
              <w:t>Go to Integration -&gt; vSphere</w:t>
            </w:r>
          </w:p>
          <w:p w14:paraId="2AC83385" w14:textId="77777777" w:rsidR="00361FD4" w:rsidRPr="003D040E" w:rsidRDefault="00361FD4" w:rsidP="003D040E">
            <w:r w:rsidRPr="003D040E">
              <w:t>Check if vCenter is configured</w:t>
            </w:r>
          </w:p>
          <w:p w14:paraId="5D6D3BE6" w14:textId="77777777" w:rsidR="00361FD4" w:rsidRPr="003D040E" w:rsidRDefault="00361FD4" w:rsidP="003D040E">
            <w:r w:rsidRPr="003D040E">
              <w:t>Go to Integration -&gt; vRealize Operations</w:t>
            </w:r>
          </w:p>
          <w:p w14:paraId="0B66C74A" w14:textId="77777777" w:rsidR="00361FD4" w:rsidRDefault="00361FD4" w:rsidP="003D040E">
            <w:r w:rsidRPr="003D040E">
              <w:t>Check if vROPS is configured</w:t>
            </w:r>
          </w:p>
          <w:p w14:paraId="2556691E" w14:textId="77777777" w:rsidR="00030FD8" w:rsidRDefault="00030FD8" w:rsidP="003D040E">
            <w:r>
              <w:t xml:space="preserve">Go to </w:t>
            </w:r>
            <w:r w:rsidR="00C550B7">
              <w:t>Content Packs</w:t>
            </w:r>
          </w:p>
          <w:p w14:paraId="2E54B3BF" w14:textId="77777777" w:rsidR="00C550B7" w:rsidRDefault="00C550B7" w:rsidP="003D040E">
            <w:r>
              <w:t xml:space="preserve">Check installed </w:t>
            </w:r>
            <w:r w:rsidR="00095453">
              <w:t>Content Packs</w:t>
            </w:r>
          </w:p>
          <w:p w14:paraId="48D18C01" w14:textId="77777777" w:rsidR="00247FAC" w:rsidRDefault="00247FAC" w:rsidP="003D040E">
            <w:r>
              <w:t xml:space="preserve">Go to </w:t>
            </w:r>
            <w:r w:rsidR="00B72630">
              <w:t>Interactive Analytics -&gt; Manage Alerts..</w:t>
            </w:r>
          </w:p>
          <w:p w14:paraId="4327D250" w14:textId="77777777" w:rsidR="00137959" w:rsidRDefault="00137959" w:rsidP="003D040E">
            <w:r>
              <w:t>Check if Alerts are enabled</w:t>
            </w:r>
          </w:p>
          <w:p w14:paraId="3AD0D60D" w14:textId="77777777" w:rsidR="00497D93" w:rsidRDefault="00497D93" w:rsidP="003D040E">
            <w:r>
              <w:t>Go to Administration&gt;</w:t>
            </w:r>
            <w:r w:rsidR="009F4C57">
              <w:t>Management&gt;License</w:t>
            </w:r>
          </w:p>
          <w:p w14:paraId="429FC471" w14:textId="7697E796" w:rsidR="009F4C57" w:rsidRPr="003D040E" w:rsidRDefault="009F4C57" w:rsidP="003D040E">
            <w:r>
              <w:t>Check if license is configured</w:t>
            </w:r>
          </w:p>
        </w:tc>
      </w:tr>
      <w:tr w:rsidR="00361FD4" w:rsidRPr="003D040E" w14:paraId="407F046E" w14:textId="77777777" w:rsidTr="003372D4">
        <w:trPr>
          <w:trHeight w:val="300"/>
        </w:trPr>
        <w:tc>
          <w:tcPr>
            <w:tcW w:w="2628" w:type="dxa"/>
            <w:shd w:val="clear" w:color="auto" w:fill="auto"/>
            <w:noWrap/>
            <w:tcMar>
              <w:top w:w="28" w:type="dxa"/>
              <w:left w:w="85" w:type="dxa"/>
              <w:right w:w="85" w:type="dxa"/>
            </w:tcMar>
            <w:vAlign w:val="bottom"/>
            <w:hideMark/>
          </w:tcPr>
          <w:p w14:paraId="5D828345" w14:textId="77777777" w:rsidR="00361FD4" w:rsidRPr="003D040E" w:rsidRDefault="00361FD4" w:rsidP="003D040E">
            <w:r w:rsidRPr="003D040E">
              <w:t>Expected results</w:t>
            </w:r>
          </w:p>
        </w:tc>
        <w:tc>
          <w:tcPr>
            <w:tcW w:w="6710" w:type="dxa"/>
            <w:gridSpan w:val="2"/>
            <w:shd w:val="clear" w:color="auto" w:fill="auto"/>
            <w:noWrap/>
            <w:tcMar>
              <w:top w:w="28" w:type="dxa"/>
              <w:left w:w="85" w:type="dxa"/>
              <w:right w:w="85" w:type="dxa"/>
            </w:tcMar>
            <w:vAlign w:val="bottom"/>
          </w:tcPr>
          <w:p w14:paraId="72F2D085" w14:textId="77777777" w:rsidR="00361FD4" w:rsidRPr="003D040E" w:rsidRDefault="00361FD4" w:rsidP="003D040E">
            <w:r w:rsidRPr="003D040E">
              <w:t>Login successful</w:t>
            </w:r>
          </w:p>
          <w:p w14:paraId="20A9859E" w14:textId="2C769CB1" w:rsidR="008F5605" w:rsidRPr="003D040E" w:rsidRDefault="008F5605" w:rsidP="003D040E">
            <w:r w:rsidRPr="003D040E">
              <w:t>Agents are available</w:t>
            </w:r>
          </w:p>
          <w:p w14:paraId="7B3126BE" w14:textId="46320F57" w:rsidR="008F5605" w:rsidRPr="003D040E" w:rsidRDefault="008F5605" w:rsidP="003D040E">
            <w:r w:rsidRPr="003D040E">
              <w:lastRenderedPageBreak/>
              <w:t>vSphere integration with vCenter</w:t>
            </w:r>
            <w:r w:rsidR="002F2A64">
              <w:t xml:space="preserve"> Servers (MGT and CMP)</w:t>
            </w:r>
            <w:r w:rsidRPr="003D040E">
              <w:t xml:space="preserve"> is done and working</w:t>
            </w:r>
          </w:p>
          <w:p w14:paraId="759B858F" w14:textId="77777777" w:rsidR="008F5605" w:rsidRDefault="008F5605" w:rsidP="003D040E">
            <w:r w:rsidRPr="003D040E">
              <w:t>vROPS integration is done and working</w:t>
            </w:r>
            <w:r w:rsidR="00AB3D1C">
              <w:t>:</w:t>
            </w:r>
          </w:p>
          <w:p w14:paraId="1E746E8C" w14:textId="7462E196" w:rsidR="00AB3D1C" w:rsidRPr="00382CD0" w:rsidRDefault="00C843D3" w:rsidP="00AB3D1C">
            <w:pPr>
              <w:pStyle w:val="ListParagraph"/>
              <w:numPr>
                <w:ilvl w:val="0"/>
                <w:numId w:val="44"/>
              </w:numPr>
              <w:rPr>
                <w:rFonts w:ascii="Verdana" w:hAnsi="Verdana"/>
                <w:sz w:val="18"/>
                <w:szCs w:val="18"/>
              </w:rPr>
            </w:pPr>
            <w:r w:rsidRPr="00382CD0">
              <w:rPr>
                <w:rFonts w:ascii="Verdana" w:hAnsi="Verdana"/>
                <w:sz w:val="18"/>
                <w:szCs w:val="18"/>
              </w:rPr>
              <w:t>alerts integration</w:t>
            </w:r>
            <w:r w:rsidR="00CE1B84">
              <w:rPr>
                <w:rFonts w:ascii="Verdana" w:hAnsi="Verdana"/>
                <w:sz w:val="18"/>
                <w:szCs w:val="18"/>
              </w:rPr>
              <w:t xml:space="preserve"> is enabled</w:t>
            </w:r>
          </w:p>
          <w:p w14:paraId="6E159A51" w14:textId="77777777" w:rsidR="00C843D3" w:rsidRPr="00095453" w:rsidRDefault="00C843D3" w:rsidP="00AB3D1C">
            <w:pPr>
              <w:pStyle w:val="ListParagraph"/>
              <w:numPr>
                <w:ilvl w:val="0"/>
                <w:numId w:val="44"/>
              </w:numPr>
            </w:pPr>
            <w:r w:rsidRPr="00382CD0">
              <w:rPr>
                <w:rFonts w:ascii="Verdana" w:hAnsi="Verdana"/>
                <w:sz w:val="18"/>
                <w:szCs w:val="18"/>
              </w:rPr>
              <w:t>launch in context</w:t>
            </w:r>
            <w:r w:rsidR="00CE1B84">
              <w:rPr>
                <w:rFonts w:ascii="Verdana" w:hAnsi="Verdana"/>
                <w:sz w:val="18"/>
                <w:szCs w:val="18"/>
              </w:rPr>
              <w:t xml:space="preserve"> is enabled</w:t>
            </w:r>
          </w:p>
          <w:p w14:paraId="257D9B0C" w14:textId="77777777" w:rsidR="00095453" w:rsidRDefault="00095453" w:rsidP="00095453">
            <w:r>
              <w:t xml:space="preserve">DHC Custom Content Pack is </w:t>
            </w:r>
            <w:r w:rsidR="005A50BD">
              <w:t>installed</w:t>
            </w:r>
          </w:p>
          <w:p w14:paraId="57802934" w14:textId="77777777" w:rsidR="00137959" w:rsidRDefault="00137959" w:rsidP="00095453">
            <w:r>
              <w:t>Alert definitions provided by DHC Custom Content Pack are enabled</w:t>
            </w:r>
          </w:p>
          <w:p w14:paraId="609B4A52" w14:textId="02C9D84B" w:rsidR="009F4C57" w:rsidRPr="003D040E" w:rsidRDefault="009F4C57" w:rsidP="00095453">
            <w:r>
              <w:t xml:space="preserve">License is </w:t>
            </w:r>
            <w:r w:rsidR="00EF175C">
              <w:t>valid and Active</w:t>
            </w:r>
          </w:p>
        </w:tc>
      </w:tr>
      <w:tr w:rsidR="00C869D3" w:rsidRPr="003D040E" w14:paraId="338AFB0B"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28A9F8C" w14:textId="77777777" w:rsidR="00C869D3" w:rsidRPr="003D040E" w:rsidRDefault="00C869D3" w:rsidP="00C869D3">
            <w:r>
              <w:lastRenderedPageBreak/>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B179A65" w14:textId="13CB57B2" w:rsidR="00C420C3" w:rsidRPr="003D040E" w:rsidRDefault="00C420C3" w:rsidP="00C869D3"/>
        </w:tc>
      </w:tr>
      <w:tr w:rsidR="00C869D3" w:rsidRPr="003D040E" w14:paraId="031E761F"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5CDB37A" w14:textId="77777777" w:rsidR="00C869D3" w:rsidRPr="003D040E" w:rsidRDefault="00C869D3" w:rsidP="00C869D3">
            <w:r>
              <w:t>Status</w:t>
            </w:r>
          </w:p>
        </w:tc>
        <w:sdt>
          <w:sdtPr>
            <w:id w:val="1692641154"/>
            <w:placeholder>
              <w:docPart w:val="E6DF52A0447945E0AAE141BF59D0520F"/>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F6B5165" w14:textId="4115A589" w:rsidR="00C420C3" w:rsidRPr="003D040E" w:rsidRDefault="00242404" w:rsidP="00C869D3">
                <w:r>
                  <w:rPr>
                    <w:rStyle w:val="PlaceholderText"/>
                  </w:rPr>
                  <w:t>Choose an item</w:t>
                </w:r>
              </w:p>
            </w:tc>
          </w:sdtContent>
        </w:sdt>
      </w:tr>
    </w:tbl>
    <w:p w14:paraId="7F4F2E28" w14:textId="77777777" w:rsidR="00C869D3" w:rsidRDefault="00C869D3" w:rsidP="003D040E"/>
    <w:p w14:paraId="7DEA4D37" w14:textId="77777777" w:rsidR="00C869D3" w:rsidRDefault="00C869D3" w:rsidP="003D040E"/>
    <w:p w14:paraId="735413E0" w14:textId="6525562C" w:rsidR="00361FD4" w:rsidRPr="003D040E" w:rsidRDefault="00361FD4" w:rsidP="003D040E"/>
    <w:p w14:paraId="1C01A8BC" w14:textId="04102EA5" w:rsidR="009B2207" w:rsidRPr="00BE06D0" w:rsidRDefault="009B2207" w:rsidP="00C420C3">
      <w:pPr>
        <w:pStyle w:val="Heading5"/>
      </w:pPr>
      <w:bookmarkStart w:id="99" w:name="_Toc73517438"/>
      <w:r w:rsidRPr="00BE06D0">
        <w:t xml:space="preserve">Test </w:t>
      </w:r>
      <w:r w:rsidR="00EC51A5">
        <w:t>20</w:t>
      </w:r>
      <w:r>
        <w:t xml:space="preserve"> DHC Infrastructure –</w:t>
      </w:r>
      <w:r w:rsidRPr="00BE06D0">
        <w:fldChar w:fldCharType="begin"/>
      </w:r>
      <w:r w:rsidRPr="00BE06D0">
        <w:instrText xml:space="preserve"> SEQ Test \* ARABIC </w:instrText>
      </w:r>
      <w:r w:rsidRPr="00BE06D0">
        <w:fldChar w:fldCharType="end"/>
      </w:r>
      <w:r w:rsidRPr="00BE06D0">
        <w:t xml:space="preserve"> Check</w:t>
      </w:r>
      <w:r>
        <w:t xml:space="preserve"> vRSLCM </w:t>
      </w:r>
      <w:r w:rsidRPr="00BE06D0">
        <w:t>configuration</w:t>
      </w:r>
      <w:bookmarkEnd w:id="99"/>
    </w:p>
    <w:p w14:paraId="06B30107" w14:textId="77777777" w:rsidR="009B2207" w:rsidRPr="003D040E" w:rsidRDefault="009B2207" w:rsidP="009B2207"/>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8C6410" w:rsidRPr="003D040E" w14:paraId="646606CC"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1C3B1D05" w14:textId="5CF83832" w:rsidR="009B2207" w:rsidRPr="003D040E" w:rsidRDefault="009B2207" w:rsidP="00F51CF2">
            <w:r w:rsidRPr="003D040E">
              <w:t xml:space="preserve">Check </w:t>
            </w:r>
            <w:r>
              <w:t>vRSLCM</w:t>
            </w:r>
            <w:r w:rsidRPr="003D040E">
              <w:t xml:space="preserve"> configuration</w:t>
            </w:r>
          </w:p>
        </w:tc>
        <w:tc>
          <w:tcPr>
            <w:tcW w:w="1432" w:type="dxa"/>
            <w:tcBorders>
              <w:left w:val="single" w:sz="4" w:space="0" w:color="FFFFFF"/>
            </w:tcBorders>
            <w:shd w:val="clear" w:color="auto" w:fill="0066A2"/>
            <w:noWrap/>
            <w:tcMar>
              <w:top w:w="57" w:type="dxa"/>
              <w:left w:w="85" w:type="dxa"/>
              <w:right w:w="85" w:type="dxa"/>
            </w:tcMar>
            <w:hideMark/>
          </w:tcPr>
          <w:p w14:paraId="22D51A7E" w14:textId="77777777" w:rsidR="009B2207" w:rsidRPr="003D040E" w:rsidRDefault="009B2207" w:rsidP="00F51CF2"/>
        </w:tc>
      </w:tr>
      <w:tr w:rsidR="009B2207" w:rsidRPr="003D040E" w14:paraId="7DCE729B" w14:textId="77777777" w:rsidTr="00F51CF2">
        <w:trPr>
          <w:trHeight w:val="300"/>
        </w:trPr>
        <w:tc>
          <w:tcPr>
            <w:tcW w:w="2628" w:type="dxa"/>
            <w:shd w:val="clear" w:color="auto" w:fill="auto"/>
            <w:noWrap/>
            <w:tcMar>
              <w:top w:w="28" w:type="dxa"/>
              <w:left w:w="85" w:type="dxa"/>
              <w:right w:w="85" w:type="dxa"/>
            </w:tcMar>
            <w:vAlign w:val="bottom"/>
            <w:hideMark/>
          </w:tcPr>
          <w:p w14:paraId="391FB4B3" w14:textId="77777777" w:rsidR="009B2207" w:rsidRPr="003D040E" w:rsidRDefault="009B2207" w:rsidP="00F51CF2">
            <w:r w:rsidRPr="003D040E">
              <w:t>Test procedure</w:t>
            </w:r>
          </w:p>
        </w:tc>
        <w:tc>
          <w:tcPr>
            <w:tcW w:w="6710" w:type="dxa"/>
            <w:gridSpan w:val="2"/>
            <w:shd w:val="clear" w:color="auto" w:fill="auto"/>
            <w:noWrap/>
            <w:tcMar>
              <w:top w:w="28" w:type="dxa"/>
              <w:left w:w="85" w:type="dxa"/>
              <w:right w:w="85" w:type="dxa"/>
            </w:tcMar>
            <w:vAlign w:val="bottom"/>
          </w:tcPr>
          <w:p w14:paraId="086D30FB" w14:textId="77777777" w:rsidR="009B2207" w:rsidRDefault="00AF5FB1" w:rsidP="00F51CF2">
            <w:r>
              <w:t>Login to vRSLCM using domain account</w:t>
            </w:r>
          </w:p>
          <w:p w14:paraId="3E8512A2" w14:textId="77777777" w:rsidR="00C01A74" w:rsidRDefault="00C01A74" w:rsidP="00F51CF2">
            <w:r>
              <w:t xml:space="preserve">Go to </w:t>
            </w:r>
            <w:r w:rsidR="00D553DB">
              <w:t>Environments</w:t>
            </w:r>
          </w:p>
          <w:p w14:paraId="7283DAD5" w14:textId="77777777" w:rsidR="00DF71A7" w:rsidRDefault="00DF71A7" w:rsidP="00F51CF2">
            <w:r>
              <w:t xml:space="preserve">Confirm presence of vRLI, vIDM, vRNI and vROPs environment </w:t>
            </w:r>
          </w:p>
          <w:p w14:paraId="5D32CE31" w14:textId="77777777" w:rsidR="005136AD" w:rsidRDefault="005136AD" w:rsidP="00F51CF2">
            <w:r>
              <w:t xml:space="preserve">Expand </w:t>
            </w:r>
            <w:r w:rsidR="00D47672">
              <w:t>(View Details)</w:t>
            </w:r>
            <w:r w:rsidR="00DF71A7">
              <w:t xml:space="preserve"> </w:t>
            </w:r>
            <w:r>
              <w:t xml:space="preserve">each environment and confirm presence of </w:t>
            </w:r>
            <w:r w:rsidR="00AA2817">
              <w:t>all components</w:t>
            </w:r>
          </w:p>
          <w:p w14:paraId="55EFF0FE" w14:textId="77777777" w:rsidR="008249B5" w:rsidRDefault="008249B5" w:rsidP="00F51CF2">
            <w:r>
              <w:t xml:space="preserve">Navigate to Identity and Tenant Management </w:t>
            </w:r>
            <w:r>
              <w:rPr>
                <w:rFonts w:ascii="Arial" w:hAnsi="Arial" w:cs="Arial"/>
              </w:rPr>
              <w:t>→</w:t>
            </w:r>
            <w:r>
              <w:t xml:space="preserve"> User Management and confirm that LCM Admins role is present</w:t>
            </w:r>
          </w:p>
          <w:p w14:paraId="620DD5B8" w14:textId="77777777" w:rsidR="008249B5" w:rsidRDefault="008249B5" w:rsidP="00F51CF2">
            <w:r>
              <w:t xml:space="preserve">Go to Marketplace </w:t>
            </w:r>
            <w:r>
              <w:rPr>
                <w:rFonts w:ascii="Arial" w:hAnsi="Arial" w:cs="Arial"/>
              </w:rPr>
              <w:t>→</w:t>
            </w:r>
            <w:r>
              <w:t xml:space="preserve"> Marketplace</w:t>
            </w:r>
          </w:p>
          <w:p w14:paraId="119E37C6" w14:textId="571AA5CD" w:rsidR="008249B5" w:rsidRPr="003D040E" w:rsidRDefault="008249B5" w:rsidP="00F51CF2">
            <w:r>
              <w:t>Validate if content is synced and available</w:t>
            </w:r>
          </w:p>
        </w:tc>
      </w:tr>
      <w:tr w:rsidR="009B2207" w:rsidRPr="003D040E" w14:paraId="4B91F5DD" w14:textId="77777777" w:rsidTr="00F51CF2">
        <w:trPr>
          <w:trHeight w:val="300"/>
        </w:trPr>
        <w:tc>
          <w:tcPr>
            <w:tcW w:w="2628" w:type="dxa"/>
            <w:shd w:val="clear" w:color="auto" w:fill="auto"/>
            <w:noWrap/>
            <w:tcMar>
              <w:top w:w="28" w:type="dxa"/>
              <w:left w:w="85" w:type="dxa"/>
              <w:right w:w="85" w:type="dxa"/>
            </w:tcMar>
            <w:vAlign w:val="bottom"/>
            <w:hideMark/>
          </w:tcPr>
          <w:p w14:paraId="740F8FAE" w14:textId="77777777" w:rsidR="009B2207" w:rsidRPr="003D040E" w:rsidRDefault="009B2207" w:rsidP="00F51CF2">
            <w:r w:rsidRPr="003D040E">
              <w:t>Expected results</w:t>
            </w:r>
          </w:p>
        </w:tc>
        <w:tc>
          <w:tcPr>
            <w:tcW w:w="6710" w:type="dxa"/>
            <w:gridSpan w:val="2"/>
            <w:shd w:val="clear" w:color="auto" w:fill="auto"/>
            <w:noWrap/>
            <w:tcMar>
              <w:top w:w="28" w:type="dxa"/>
              <w:left w:w="85" w:type="dxa"/>
              <w:right w:w="85" w:type="dxa"/>
            </w:tcMar>
            <w:vAlign w:val="bottom"/>
          </w:tcPr>
          <w:p w14:paraId="58DBD7AA" w14:textId="256DA199" w:rsidR="009B2207" w:rsidRDefault="00A24C84" w:rsidP="00F51CF2">
            <w:r>
              <w:t>Login is sucessfull</w:t>
            </w:r>
          </w:p>
          <w:p w14:paraId="290ED770" w14:textId="77777777" w:rsidR="008249B5" w:rsidRDefault="008249B5" w:rsidP="001D0447">
            <w:r>
              <w:t xml:space="preserve">vRLI, vIDM, vRNI and vROPs environments are visible and healthy </w:t>
            </w:r>
          </w:p>
          <w:p w14:paraId="6FFD5324" w14:textId="77777777" w:rsidR="00D21C3A" w:rsidRDefault="00401E41" w:rsidP="001D0447">
            <w:r>
              <w:t>All components in each envi</w:t>
            </w:r>
            <w:r w:rsidR="00D96D60">
              <w:t>r</w:t>
            </w:r>
            <w:r>
              <w:t>onments are visible and healthy</w:t>
            </w:r>
          </w:p>
          <w:p w14:paraId="46659482" w14:textId="77777777" w:rsidR="008249B5" w:rsidRDefault="008249B5" w:rsidP="001D0447">
            <w:r>
              <w:t>Compliance Status: Compliant</w:t>
            </w:r>
          </w:p>
          <w:p w14:paraId="2343CF26" w14:textId="77777777" w:rsidR="008249B5" w:rsidRDefault="008249B5" w:rsidP="001D0447">
            <w:r>
              <w:t>Operational Status: Healthy</w:t>
            </w:r>
          </w:p>
          <w:p w14:paraId="6DD75F5A" w14:textId="77777777" w:rsidR="008249B5" w:rsidRDefault="008249B5" w:rsidP="001D0447">
            <w:r>
              <w:t>For second cluster: Compliance Status: Compliant</w:t>
            </w:r>
          </w:p>
          <w:p w14:paraId="3810E2A6" w14:textId="77777777" w:rsidR="008249B5" w:rsidRDefault="008249B5" w:rsidP="001D0447">
            <w:r>
              <w:t>Operational Status: Healthy</w:t>
            </w:r>
          </w:p>
          <w:p w14:paraId="7742B34D" w14:textId="77777777" w:rsidR="008249B5" w:rsidRDefault="003B6435" w:rsidP="001D0447">
            <w:r>
              <w:t>rsce-{locationCode}-lcl-l-admins role is present</w:t>
            </w:r>
          </w:p>
          <w:p w14:paraId="05132C2A" w14:textId="0CA77C81" w:rsidR="003B6435" w:rsidRPr="003D040E" w:rsidRDefault="003B6435" w:rsidP="001D0447">
            <w:r>
              <w:t>Marketplace is synced and content is available</w:t>
            </w:r>
          </w:p>
        </w:tc>
      </w:tr>
      <w:tr w:rsidR="00C869D3" w:rsidRPr="003D040E" w14:paraId="3F7B7C23"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A8EC192"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1A4EF41" w14:textId="516158D6" w:rsidR="0055439D" w:rsidRPr="003D040E" w:rsidRDefault="0055439D" w:rsidP="00C869D3"/>
        </w:tc>
      </w:tr>
      <w:tr w:rsidR="00C869D3" w:rsidRPr="003D040E" w14:paraId="36B6DFCB"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F56174A" w14:textId="77777777" w:rsidR="00C869D3" w:rsidRPr="003D040E" w:rsidRDefault="00C869D3" w:rsidP="00C869D3">
            <w:r>
              <w:t>Status</w:t>
            </w:r>
          </w:p>
        </w:tc>
        <w:sdt>
          <w:sdtPr>
            <w:id w:val="-694922022"/>
            <w:placeholder>
              <w:docPart w:val="13A5B6880B2E40F1AC9FB5D6EC13E809"/>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4C86427" w14:textId="44129BF0" w:rsidR="00C869D3" w:rsidRPr="003D040E" w:rsidRDefault="00242404" w:rsidP="00C869D3">
                <w:r>
                  <w:rPr>
                    <w:rStyle w:val="PlaceholderText"/>
                  </w:rPr>
                  <w:t>Choose an item</w:t>
                </w:r>
              </w:p>
            </w:tc>
          </w:sdtContent>
        </w:sdt>
      </w:tr>
    </w:tbl>
    <w:p w14:paraId="65BA61C7" w14:textId="3A460ED2" w:rsidR="00C869D3" w:rsidRDefault="00C869D3" w:rsidP="003D040E"/>
    <w:p w14:paraId="2CB36DF9" w14:textId="77777777" w:rsidR="00C869D3" w:rsidRDefault="00C869D3" w:rsidP="003D040E"/>
    <w:p w14:paraId="4C6D6405" w14:textId="2926EB0E" w:rsidR="00EC51A5" w:rsidRPr="00BE06D0" w:rsidRDefault="00EC51A5" w:rsidP="0055439D">
      <w:pPr>
        <w:pStyle w:val="Heading5"/>
      </w:pPr>
      <w:bookmarkStart w:id="100" w:name="_Toc73517439"/>
      <w:r w:rsidRPr="00BE06D0">
        <w:t xml:space="preserve">Test </w:t>
      </w:r>
      <w:r>
        <w:t>2</w:t>
      </w:r>
      <w:r w:rsidR="00E343BB">
        <w:t>1</w:t>
      </w:r>
      <w:r>
        <w:t xml:space="preserve"> DHC Infrastructure –</w:t>
      </w:r>
      <w:r w:rsidRPr="00BE06D0">
        <w:fldChar w:fldCharType="begin"/>
      </w:r>
      <w:r w:rsidRPr="00BE06D0">
        <w:instrText xml:space="preserve"> SEQ Test \* ARABIC </w:instrText>
      </w:r>
      <w:r w:rsidRPr="00BE06D0">
        <w:fldChar w:fldCharType="end"/>
      </w:r>
      <w:r w:rsidRPr="00BE06D0">
        <w:t xml:space="preserve"> Check</w:t>
      </w:r>
      <w:r>
        <w:t xml:space="preserve"> </w:t>
      </w:r>
      <w:r w:rsidR="007D1005">
        <w:t>vROPS configuration</w:t>
      </w:r>
      <w:bookmarkEnd w:id="100"/>
    </w:p>
    <w:p w14:paraId="1BA2EC76" w14:textId="77777777" w:rsidR="00EC51A5" w:rsidRPr="003D040E" w:rsidRDefault="00EC51A5" w:rsidP="00EC51A5"/>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0E5D7B" w:rsidRPr="003D040E" w14:paraId="36BA1CA3"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45619C5" w14:textId="3F388C51" w:rsidR="00EC51A5" w:rsidRPr="003D040E" w:rsidRDefault="00EC51A5" w:rsidP="00F51CF2">
            <w:r w:rsidRPr="003D040E">
              <w:t xml:space="preserve">Check </w:t>
            </w:r>
            <w:r w:rsidR="007D1005">
              <w:t>vROPS</w:t>
            </w:r>
            <w:r w:rsidRPr="003D040E">
              <w:t xml:space="preserve"> configuration</w:t>
            </w:r>
          </w:p>
        </w:tc>
        <w:tc>
          <w:tcPr>
            <w:tcW w:w="1432" w:type="dxa"/>
            <w:tcBorders>
              <w:left w:val="single" w:sz="4" w:space="0" w:color="FFFFFF"/>
            </w:tcBorders>
            <w:shd w:val="clear" w:color="auto" w:fill="0066A2"/>
            <w:noWrap/>
            <w:tcMar>
              <w:top w:w="57" w:type="dxa"/>
              <w:left w:w="85" w:type="dxa"/>
              <w:right w:w="85" w:type="dxa"/>
            </w:tcMar>
            <w:hideMark/>
          </w:tcPr>
          <w:p w14:paraId="06278F89" w14:textId="77777777" w:rsidR="00EC51A5" w:rsidRPr="003D040E" w:rsidRDefault="00EC51A5" w:rsidP="00F51CF2"/>
        </w:tc>
      </w:tr>
      <w:tr w:rsidR="00EC51A5" w:rsidRPr="003D040E" w14:paraId="5563E307" w14:textId="77777777" w:rsidTr="00F51CF2">
        <w:trPr>
          <w:trHeight w:val="300"/>
        </w:trPr>
        <w:tc>
          <w:tcPr>
            <w:tcW w:w="2628" w:type="dxa"/>
            <w:shd w:val="clear" w:color="auto" w:fill="auto"/>
            <w:noWrap/>
            <w:tcMar>
              <w:top w:w="28" w:type="dxa"/>
              <w:left w:w="85" w:type="dxa"/>
              <w:right w:w="85" w:type="dxa"/>
            </w:tcMar>
            <w:vAlign w:val="bottom"/>
            <w:hideMark/>
          </w:tcPr>
          <w:p w14:paraId="1CE976F4" w14:textId="77777777" w:rsidR="00EC51A5" w:rsidRPr="003D040E" w:rsidRDefault="00EC51A5" w:rsidP="0062068E">
            <w:r w:rsidRPr="003D040E">
              <w:t>Test procedure</w:t>
            </w:r>
          </w:p>
        </w:tc>
        <w:tc>
          <w:tcPr>
            <w:tcW w:w="6710" w:type="dxa"/>
            <w:gridSpan w:val="2"/>
            <w:shd w:val="clear" w:color="auto" w:fill="auto"/>
            <w:noWrap/>
            <w:tcMar>
              <w:top w:w="28" w:type="dxa"/>
              <w:left w:w="85" w:type="dxa"/>
              <w:right w:w="85" w:type="dxa"/>
            </w:tcMar>
            <w:vAlign w:val="bottom"/>
          </w:tcPr>
          <w:p w14:paraId="4B14B2A8" w14:textId="276D5A0C" w:rsidR="00982EBD" w:rsidRDefault="00982EBD" w:rsidP="00982EBD">
            <w:r w:rsidRPr="003D040E">
              <w:t>Login with domain account</w:t>
            </w:r>
          </w:p>
          <w:p w14:paraId="29245594" w14:textId="663D28E5" w:rsidR="00162DCB" w:rsidRDefault="00162DCB" w:rsidP="00982EBD">
            <w:r>
              <w:t>Go to Administration&gt;</w:t>
            </w:r>
            <w:r w:rsidR="005F3626">
              <w:t>Management&gt;Cluster Management</w:t>
            </w:r>
          </w:p>
          <w:p w14:paraId="5356BF65" w14:textId="7C818DC6" w:rsidR="005F3626" w:rsidRDefault="005F3626" w:rsidP="00982EBD">
            <w:r>
              <w:t>Check</w:t>
            </w:r>
            <w:r w:rsidR="004D1641">
              <w:t xml:space="preserve"> both Node status</w:t>
            </w:r>
          </w:p>
          <w:p w14:paraId="1128E609" w14:textId="361B6AB3" w:rsidR="009D759E" w:rsidRDefault="009D759E" w:rsidP="00982EBD">
            <w:r>
              <w:t>Go to Administration&gt;Solutions&gt;Configuration</w:t>
            </w:r>
          </w:p>
          <w:p w14:paraId="54D912D8" w14:textId="413B3CDD" w:rsidR="009D759E" w:rsidRDefault="009D759E" w:rsidP="00982EBD">
            <w:r>
              <w:t xml:space="preserve">Check </w:t>
            </w:r>
            <w:r w:rsidR="00F13E9C">
              <w:t>S</w:t>
            </w:r>
            <w:r w:rsidR="00154F88">
              <w:t>olution</w:t>
            </w:r>
            <w:r w:rsidR="00F13E9C">
              <w:t>s</w:t>
            </w:r>
            <w:r w:rsidR="00154F88">
              <w:t xml:space="preserve"> configuration and </w:t>
            </w:r>
            <w:r w:rsidR="00546A53">
              <w:t>Adapter Status</w:t>
            </w:r>
          </w:p>
          <w:p w14:paraId="5330819C" w14:textId="4E960E8B" w:rsidR="001D742A" w:rsidRPr="003D040E" w:rsidRDefault="001D742A" w:rsidP="00982EBD">
            <w:r>
              <w:t>Go to Administration&gt;Management&gt;Licensing</w:t>
            </w:r>
          </w:p>
          <w:p w14:paraId="1D877A28" w14:textId="5456828E" w:rsidR="00EC51A5" w:rsidRDefault="00982EBD" w:rsidP="00982EBD">
            <w:r>
              <w:t>Check if license is configured</w:t>
            </w:r>
          </w:p>
          <w:p w14:paraId="15DB65EB" w14:textId="4AECBE23" w:rsidR="00857571" w:rsidRDefault="00857571" w:rsidP="00982EBD">
            <w:r>
              <w:t>Go to Administration&gt;Access&gt;Access Control</w:t>
            </w:r>
          </w:p>
          <w:p w14:paraId="774728AB" w14:textId="478290C6" w:rsidR="00857571" w:rsidRDefault="00857571" w:rsidP="00982EBD">
            <w:r>
              <w:t xml:space="preserve">Check </w:t>
            </w:r>
            <w:r w:rsidR="00D84AD5">
              <w:t xml:space="preserve">if </w:t>
            </w:r>
            <w:r w:rsidR="00127878">
              <w:t>User Accounts list.</w:t>
            </w:r>
          </w:p>
          <w:p w14:paraId="61BE1CCE" w14:textId="31E7F9BF" w:rsidR="00162DCB" w:rsidRPr="003D040E" w:rsidRDefault="00162DCB" w:rsidP="00982EBD"/>
        </w:tc>
      </w:tr>
      <w:tr w:rsidR="00EC51A5" w:rsidRPr="003D040E" w14:paraId="45C5B9F2" w14:textId="77777777" w:rsidTr="00F51CF2">
        <w:trPr>
          <w:trHeight w:val="300"/>
        </w:trPr>
        <w:tc>
          <w:tcPr>
            <w:tcW w:w="2628" w:type="dxa"/>
            <w:shd w:val="clear" w:color="auto" w:fill="auto"/>
            <w:noWrap/>
            <w:tcMar>
              <w:top w:w="28" w:type="dxa"/>
              <w:left w:w="85" w:type="dxa"/>
              <w:right w:w="85" w:type="dxa"/>
            </w:tcMar>
            <w:vAlign w:val="bottom"/>
            <w:hideMark/>
          </w:tcPr>
          <w:p w14:paraId="7409555D" w14:textId="77777777" w:rsidR="00EC51A5" w:rsidRPr="003D040E" w:rsidRDefault="00EC51A5" w:rsidP="00F51CF2">
            <w:r w:rsidRPr="003D040E">
              <w:t>Expected results</w:t>
            </w:r>
          </w:p>
        </w:tc>
        <w:tc>
          <w:tcPr>
            <w:tcW w:w="6710" w:type="dxa"/>
            <w:gridSpan w:val="2"/>
            <w:shd w:val="clear" w:color="auto" w:fill="auto"/>
            <w:noWrap/>
            <w:tcMar>
              <w:top w:w="28" w:type="dxa"/>
              <w:left w:w="85" w:type="dxa"/>
              <w:right w:w="85" w:type="dxa"/>
            </w:tcMar>
            <w:vAlign w:val="bottom"/>
          </w:tcPr>
          <w:p w14:paraId="5C9195A5" w14:textId="541E114A" w:rsidR="00EC51A5" w:rsidRDefault="00803143" w:rsidP="00F51CF2">
            <w:r>
              <w:t>Login is successful</w:t>
            </w:r>
          </w:p>
          <w:p w14:paraId="208A14CF" w14:textId="19EDA491" w:rsidR="00B11A30" w:rsidRDefault="00B11A30" w:rsidP="00F51CF2">
            <w:r>
              <w:t>Both cluster nodes are running and online.</w:t>
            </w:r>
          </w:p>
          <w:p w14:paraId="01BC6FD2" w14:textId="0117284D" w:rsidR="00F13E9C" w:rsidRDefault="00F13E9C" w:rsidP="00F51CF2">
            <w:r>
              <w:t>All solutions (except Active Directory</w:t>
            </w:r>
            <w:r w:rsidR="006655F9">
              <w:t xml:space="preserve">, Operating Systmes and vRA Assesments) are configured and receiveing </w:t>
            </w:r>
            <w:r w:rsidR="00A967D7">
              <w:t>data.</w:t>
            </w:r>
          </w:p>
          <w:p w14:paraId="2DDAF952" w14:textId="77777777" w:rsidR="00803143" w:rsidRDefault="00803143" w:rsidP="00F51CF2">
            <w:r>
              <w:lastRenderedPageBreak/>
              <w:t>License is valid and active</w:t>
            </w:r>
          </w:p>
          <w:p w14:paraId="56D85F1D" w14:textId="46594C7A" w:rsidR="00127878" w:rsidRPr="003D040E" w:rsidRDefault="00127878" w:rsidP="00F51CF2">
            <w:r>
              <w:t xml:space="preserve">user </w:t>
            </w:r>
            <w:r w:rsidRPr="00CF1DF8">
              <w:rPr>
                <w:rFonts w:cs="Arial"/>
                <w:szCs w:val="18"/>
                <w:shd w:val="clear" w:color="auto" w:fill="BFBFBF" w:themeFill="background1" w:themeFillShade="BF"/>
              </w:rPr>
              <w:t>loc-vop-content</w:t>
            </w:r>
            <w:r w:rsidRPr="00D84AD5">
              <w:rPr>
                <w:rFonts w:cs="Arial"/>
                <w:szCs w:val="18"/>
              </w:rPr>
              <w:t xml:space="preserve"> and </w:t>
            </w:r>
            <w:r w:rsidRPr="00CF1DF8">
              <w:rPr>
                <w:rFonts w:cs="Arial"/>
                <w:szCs w:val="18"/>
                <w:shd w:val="clear" w:color="auto" w:fill="BFBFBF" w:themeFill="background1" w:themeFillShade="BF"/>
              </w:rPr>
              <w:t>loc-vop-epops</w:t>
            </w:r>
            <w:r w:rsidRPr="00EA5103">
              <w:rPr>
                <w:rFonts w:cs="Arial"/>
                <w:szCs w:val="18"/>
              </w:rPr>
              <w:t xml:space="preserve"> is created</w:t>
            </w:r>
          </w:p>
        </w:tc>
      </w:tr>
      <w:tr w:rsidR="00C869D3" w:rsidRPr="003D040E" w14:paraId="5E10223A"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20B44E5B" w14:textId="77777777" w:rsidR="00C869D3" w:rsidRPr="003D040E" w:rsidRDefault="00C869D3" w:rsidP="00C869D3">
            <w:r>
              <w:lastRenderedPageBreak/>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02ECA35" w14:textId="39459088" w:rsidR="00F9756C" w:rsidRPr="003D040E" w:rsidRDefault="00F9756C" w:rsidP="00242404"/>
        </w:tc>
      </w:tr>
      <w:tr w:rsidR="00C869D3" w:rsidRPr="003D040E" w14:paraId="3C476FAB"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2BFDF625" w14:textId="77777777" w:rsidR="00C869D3" w:rsidRPr="003D040E" w:rsidRDefault="00C869D3" w:rsidP="00C869D3">
            <w:r>
              <w:t>Status</w:t>
            </w:r>
          </w:p>
        </w:tc>
        <w:sdt>
          <w:sdtPr>
            <w:id w:val="78025102"/>
            <w:placeholder>
              <w:docPart w:val="1F5CF1B3A7674EFF81211B9AE36FC568"/>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8D8B292" w14:textId="2CCDC590" w:rsidR="00F9756C" w:rsidRPr="003D040E" w:rsidRDefault="00242404" w:rsidP="00C869D3">
                <w:r>
                  <w:rPr>
                    <w:rStyle w:val="PlaceholderText"/>
                  </w:rPr>
                  <w:t>Choose an item</w:t>
                </w:r>
              </w:p>
            </w:tc>
          </w:sdtContent>
        </w:sdt>
      </w:tr>
    </w:tbl>
    <w:p w14:paraId="07FD0608" w14:textId="10DD05A0" w:rsidR="00421EAE" w:rsidRDefault="00421EAE" w:rsidP="003D040E"/>
    <w:p w14:paraId="0A2D7EC1" w14:textId="05211F15" w:rsidR="00421EAE" w:rsidRDefault="00421EAE" w:rsidP="003D040E"/>
    <w:p w14:paraId="6687CFB0" w14:textId="3873CBFB" w:rsidR="00B65D19" w:rsidRPr="00BE06D0" w:rsidRDefault="00DC4BCA" w:rsidP="003377BF">
      <w:pPr>
        <w:pStyle w:val="Heading5"/>
      </w:pPr>
      <w:bookmarkStart w:id="101" w:name="_Toc515017588"/>
      <w:bookmarkStart w:id="102" w:name="_Toc515018112"/>
      <w:bookmarkStart w:id="103" w:name="_Toc515018698"/>
      <w:bookmarkStart w:id="104" w:name="_Toc73517440"/>
      <w:r w:rsidRPr="00BE06D0">
        <w:t>T</w:t>
      </w:r>
      <w:r w:rsidR="00B65D19" w:rsidRPr="00BE06D0">
        <w:t xml:space="preserve">est </w:t>
      </w:r>
      <w:r w:rsidR="00630149">
        <w:t>2</w:t>
      </w:r>
      <w:r w:rsidR="00E343BB">
        <w:t>2</w:t>
      </w:r>
      <w:r w:rsidR="00B65D19" w:rsidRPr="00BE06D0">
        <w:t xml:space="preserve"> </w:t>
      </w:r>
      <w:r w:rsidR="00E343BB">
        <w:t>DHC Infrastructure –</w:t>
      </w:r>
      <w:r w:rsidR="00E343BB" w:rsidRPr="00BE06D0">
        <w:fldChar w:fldCharType="begin"/>
      </w:r>
      <w:r w:rsidR="00E343BB" w:rsidRPr="00BE06D0">
        <w:instrText xml:space="preserve"> SEQ Test \* ARABIC </w:instrText>
      </w:r>
      <w:r w:rsidR="00E343BB" w:rsidRPr="00BE06D0">
        <w:fldChar w:fldCharType="end"/>
      </w:r>
      <w:r w:rsidR="00E343BB" w:rsidRPr="00BE06D0">
        <w:t xml:space="preserve"> </w:t>
      </w:r>
      <w:r w:rsidR="00B65D19" w:rsidRPr="00BE06D0">
        <w:t xml:space="preserve">Check proper licenses are applied for </w:t>
      </w:r>
      <w:bookmarkEnd w:id="101"/>
      <w:bookmarkEnd w:id="102"/>
      <w:bookmarkEnd w:id="103"/>
      <w:r w:rsidR="00E41777" w:rsidRPr="00BE06D0">
        <w:t>DHC</w:t>
      </w:r>
      <w:r w:rsidR="00630149">
        <w:t xml:space="preserve"> components</w:t>
      </w:r>
      <w:r w:rsidR="00924F06">
        <w:t xml:space="preserve"> (vCenter, ESXi hosts)</w:t>
      </w:r>
      <w:bookmarkEnd w:id="104"/>
    </w:p>
    <w:p w14:paraId="0DD00B23" w14:textId="1F03610B" w:rsidR="00E71DCC" w:rsidRPr="003D040E" w:rsidRDefault="00E71DCC" w:rsidP="003D040E"/>
    <w:tbl>
      <w:tblPr>
        <w:tblW w:w="990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4204"/>
        <w:gridCol w:w="3076"/>
      </w:tblGrid>
      <w:tr w:rsidR="00B65D19" w:rsidRPr="003D040E" w14:paraId="52045290" w14:textId="77777777" w:rsidTr="00577DC2">
        <w:trPr>
          <w:trHeight w:val="300"/>
          <w:tblHeader/>
        </w:trPr>
        <w:tc>
          <w:tcPr>
            <w:tcW w:w="6832" w:type="dxa"/>
            <w:gridSpan w:val="2"/>
            <w:tcBorders>
              <w:right w:val="single" w:sz="4" w:space="0" w:color="FFFFFF"/>
            </w:tcBorders>
            <w:shd w:val="clear" w:color="auto" w:fill="0066A2"/>
            <w:noWrap/>
            <w:tcMar>
              <w:top w:w="57" w:type="dxa"/>
              <w:left w:w="85" w:type="dxa"/>
              <w:right w:w="85" w:type="dxa"/>
            </w:tcMar>
            <w:hideMark/>
          </w:tcPr>
          <w:p w14:paraId="0345FE16" w14:textId="2205BB1E" w:rsidR="00B65D19" w:rsidRPr="003D040E" w:rsidRDefault="00B65D19" w:rsidP="003D040E">
            <w:r w:rsidRPr="003D040E">
              <w:t>Check proper licenses are applied for D</w:t>
            </w:r>
            <w:r w:rsidR="00E41777" w:rsidRPr="003D040E">
              <w:t>HC</w:t>
            </w:r>
            <w:r w:rsidR="00630149">
              <w:t xml:space="preserve"> components</w:t>
            </w:r>
          </w:p>
        </w:tc>
        <w:tc>
          <w:tcPr>
            <w:tcW w:w="3076" w:type="dxa"/>
            <w:tcBorders>
              <w:left w:val="single" w:sz="4" w:space="0" w:color="FFFFFF"/>
            </w:tcBorders>
            <w:shd w:val="clear" w:color="auto" w:fill="0066A2"/>
            <w:noWrap/>
            <w:tcMar>
              <w:top w:w="57" w:type="dxa"/>
              <w:left w:w="85" w:type="dxa"/>
              <w:right w:w="85" w:type="dxa"/>
            </w:tcMar>
            <w:hideMark/>
          </w:tcPr>
          <w:p w14:paraId="7DC6E321" w14:textId="77777777" w:rsidR="00B65D19" w:rsidRPr="003D040E" w:rsidRDefault="00B65D19" w:rsidP="003D040E"/>
        </w:tc>
      </w:tr>
      <w:tr w:rsidR="00B65D19" w:rsidRPr="003D040E" w14:paraId="5922D24C" w14:textId="77777777" w:rsidTr="00577DC2">
        <w:trPr>
          <w:trHeight w:val="300"/>
        </w:trPr>
        <w:tc>
          <w:tcPr>
            <w:tcW w:w="2628" w:type="dxa"/>
            <w:shd w:val="clear" w:color="auto" w:fill="auto"/>
            <w:noWrap/>
            <w:tcMar>
              <w:top w:w="28" w:type="dxa"/>
              <w:left w:w="85" w:type="dxa"/>
              <w:right w:w="85" w:type="dxa"/>
            </w:tcMar>
            <w:vAlign w:val="bottom"/>
            <w:hideMark/>
          </w:tcPr>
          <w:p w14:paraId="646F2577" w14:textId="77777777" w:rsidR="00B65D19" w:rsidRPr="003D040E" w:rsidRDefault="00B65D19" w:rsidP="003D040E">
            <w:r w:rsidRPr="003D040E">
              <w:t>Test procedure</w:t>
            </w:r>
          </w:p>
        </w:tc>
        <w:tc>
          <w:tcPr>
            <w:tcW w:w="7280" w:type="dxa"/>
            <w:gridSpan w:val="2"/>
            <w:shd w:val="clear" w:color="auto" w:fill="auto"/>
            <w:noWrap/>
            <w:tcMar>
              <w:top w:w="28" w:type="dxa"/>
              <w:left w:w="85" w:type="dxa"/>
              <w:right w:w="85" w:type="dxa"/>
            </w:tcMar>
            <w:vAlign w:val="bottom"/>
          </w:tcPr>
          <w:p w14:paraId="3759694E" w14:textId="77777777" w:rsidR="00B65D19" w:rsidRPr="003D040E" w:rsidRDefault="00B65D19" w:rsidP="003D040E">
            <w:r w:rsidRPr="003D040E">
              <w:t>vCenter / ESXi hosts</w:t>
            </w:r>
          </w:p>
          <w:p w14:paraId="7C2995EC" w14:textId="77777777" w:rsidR="00B65D19" w:rsidRPr="003D040E" w:rsidRDefault="00B65D19" w:rsidP="003D040E">
            <w:r w:rsidRPr="003D040E">
              <w:t>Open vSphere web client and login into it</w:t>
            </w:r>
          </w:p>
          <w:p w14:paraId="62696E9A" w14:textId="3B940B22" w:rsidR="00B65D19" w:rsidRPr="003D040E" w:rsidRDefault="00B65D19" w:rsidP="003D040E">
            <w:r w:rsidRPr="003D040E">
              <w:t xml:space="preserve">Navigate to </w:t>
            </w:r>
            <w:r w:rsidR="001F32C7">
              <w:t>Menu</w:t>
            </w:r>
            <w:r w:rsidRPr="003D040E">
              <w:t xml:space="preserve"> -&gt; Administration</w:t>
            </w:r>
            <w:r w:rsidR="00BA5A87">
              <w:t>&gt;Licensing&gt;Licenses</w:t>
            </w:r>
          </w:p>
          <w:p w14:paraId="05C45CA5" w14:textId="50E8396D" w:rsidR="00E41777" w:rsidRPr="003D040E" w:rsidRDefault="00B65D19" w:rsidP="003D040E">
            <w:r w:rsidRPr="003D040E">
              <w:t xml:space="preserve">Verify </w:t>
            </w:r>
            <w:r w:rsidR="00FA6CD9" w:rsidRPr="003D040E">
              <w:t>license for VMware elem</w:t>
            </w:r>
            <w:r w:rsidR="00630149">
              <w:t>e</w:t>
            </w:r>
            <w:r w:rsidR="00FA6CD9" w:rsidRPr="003D040E">
              <w:t>nts</w:t>
            </w:r>
          </w:p>
        </w:tc>
      </w:tr>
      <w:tr w:rsidR="00B65D19" w:rsidRPr="003D040E" w14:paraId="6071F012" w14:textId="77777777" w:rsidTr="00577DC2">
        <w:trPr>
          <w:trHeight w:val="300"/>
        </w:trPr>
        <w:tc>
          <w:tcPr>
            <w:tcW w:w="2628" w:type="dxa"/>
            <w:shd w:val="clear" w:color="auto" w:fill="auto"/>
            <w:noWrap/>
            <w:tcMar>
              <w:top w:w="28" w:type="dxa"/>
              <w:left w:w="85" w:type="dxa"/>
              <w:right w:w="85" w:type="dxa"/>
            </w:tcMar>
            <w:vAlign w:val="bottom"/>
            <w:hideMark/>
          </w:tcPr>
          <w:p w14:paraId="27EA9BD5" w14:textId="77777777" w:rsidR="00B65D19" w:rsidRPr="003D040E" w:rsidRDefault="00B65D19" w:rsidP="003D040E">
            <w:r w:rsidRPr="003D040E">
              <w:t>Expected results</w:t>
            </w:r>
          </w:p>
        </w:tc>
        <w:tc>
          <w:tcPr>
            <w:tcW w:w="7280" w:type="dxa"/>
            <w:gridSpan w:val="2"/>
            <w:shd w:val="clear" w:color="auto" w:fill="auto"/>
            <w:noWrap/>
            <w:tcMar>
              <w:top w:w="28" w:type="dxa"/>
              <w:left w:w="85" w:type="dxa"/>
              <w:right w:w="85" w:type="dxa"/>
            </w:tcMar>
            <w:vAlign w:val="bottom"/>
          </w:tcPr>
          <w:p w14:paraId="6E68F545" w14:textId="143C9015" w:rsidR="00B65D19" w:rsidRPr="003D040E" w:rsidRDefault="00B65D19" w:rsidP="003D040E">
            <w:r w:rsidRPr="003D040E">
              <w:t>The applied licenses are visible</w:t>
            </w:r>
            <w:r w:rsidR="002227E2">
              <w:t xml:space="preserve"> and assigned</w:t>
            </w:r>
            <w:r w:rsidRPr="003D040E">
              <w:t xml:space="preserve">. </w:t>
            </w:r>
          </w:p>
          <w:p w14:paraId="4B964F6D" w14:textId="2CC81E3B" w:rsidR="00B65D19" w:rsidRPr="003D040E" w:rsidRDefault="00B65D19" w:rsidP="003D040E">
            <w:r w:rsidRPr="003D040E">
              <w:t>License should not be expired</w:t>
            </w:r>
            <w:r w:rsidR="009252C4">
              <w:t xml:space="preserve"> or expiring</w:t>
            </w:r>
          </w:p>
        </w:tc>
      </w:tr>
      <w:tr w:rsidR="00C869D3" w:rsidRPr="003D040E" w14:paraId="0643E789"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4FD37D6" w14:textId="77777777" w:rsidR="00C869D3" w:rsidRPr="003D040E" w:rsidRDefault="00C869D3" w:rsidP="00C869D3">
            <w:r>
              <w:t>Observed results</w:t>
            </w:r>
          </w:p>
        </w:tc>
        <w:tc>
          <w:tcPr>
            <w:tcW w:w="728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153C89D" w14:textId="5D90FD04" w:rsidR="003377BF" w:rsidRPr="003D040E" w:rsidRDefault="003377BF" w:rsidP="00C869D3"/>
        </w:tc>
      </w:tr>
      <w:tr w:rsidR="00C869D3" w:rsidRPr="003D040E" w14:paraId="33220BED"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6162498" w14:textId="77777777" w:rsidR="00C869D3" w:rsidRPr="003D040E" w:rsidRDefault="00C869D3" w:rsidP="00C869D3">
            <w:r>
              <w:t>Status</w:t>
            </w:r>
          </w:p>
        </w:tc>
        <w:sdt>
          <w:sdtPr>
            <w:id w:val="1425528536"/>
            <w:placeholder>
              <w:docPart w:val="EF7661CB1C9F4C8DA96066D30648CF3D"/>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728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A86DEE6" w14:textId="44B93ABC" w:rsidR="00C869D3" w:rsidRPr="003D040E" w:rsidRDefault="00242404" w:rsidP="00C869D3">
                <w:r>
                  <w:rPr>
                    <w:rStyle w:val="PlaceholderText"/>
                  </w:rPr>
                  <w:t>Choose an item</w:t>
                </w:r>
              </w:p>
            </w:tc>
          </w:sdtContent>
        </w:sdt>
      </w:tr>
    </w:tbl>
    <w:p w14:paraId="0FD76ECB" w14:textId="77777777" w:rsidR="00C869D3" w:rsidRDefault="00C869D3" w:rsidP="003D040E"/>
    <w:p w14:paraId="6F4D5686" w14:textId="77777777" w:rsidR="00C869D3" w:rsidRDefault="00C869D3" w:rsidP="003D040E"/>
    <w:p w14:paraId="0EB523F0" w14:textId="28E3C4C7" w:rsidR="00B65D19" w:rsidRPr="003D040E" w:rsidRDefault="00B65D19" w:rsidP="003D040E"/>
    <w:p w14:paraId="1360E891" w14:textId="6A88BFCA" w:rsidR="002E7C90" w:rsidRPr="00BE06D0" w:rsidRDefault="002E7C90" w:rsidP="003377BF">
      <w:pPr>
        <w:pStyle w:val="Heading5"/>
      </w:pPr>
      <w:bookmarkStart w:id="105" w:name="_Toc515018702"/>
      <w:bookmarkStart w:id="106" w:name="_Toc73517441"/>
      <w:r w:rsidRPr="00BE06D0">
        <w:t xml:space="preserve">Test </w:t>
      </w:r>
      <w:r w:rsidR="00771C4F">
        <w:t>23</w:t>
      </w:r>
      <w:r w:rsidRPr="00BE06D0">
        <w:t xml:space="preserve"> </w:t>
      </w:r>
      <w:r w:rsidR="006A433B">
        <w:t>DHC Infrastructure –</w:t>
      </w:r>
      <w:r w:rsidR="006A433B" w:rsidRPr="00BE06D0">
        <w:fldChar w:fldCharType="begin"/>
      </w:r>
      <w:r w:rsidR="006A433B" w:rsidRPr="00BE06D0">
        <w:instrText xml:space="preserve"> SEQ Test \* ARABIC </w:instrText>
      </w:r>
      <w:r w:rsidR="006A433B" w:rsidRPr="00BE06D0">
        <w:fldChar w:fldCharType="end"/>
      </w:r>
      <w:r w:rsidR="006A433B" w:rsidRPr="00BE06D0">
        <w:t xml:space="preserve"> </w:t>
      </w:r>
      <w:r w:rsidRPr="00BE06D0">
        <w:t>Check the vSAN cluster configuration and health</w:t>
      </w:r>
      <w:bookmarkEnd w:id="105"/>
      <w:bookmarkEnd w:id="106"/>
    </w:p>
    <w:p w14:paraId="2FBEE8A7" w14:textId="4834089E" w:rsidR="00037E50" w:rsidRPr="003D040E" w:rsidRDefault="00037E50" w:rsidP="003D040E"/>
    <w:tbl>
      <w:tblPr>
        <w:tblW w:w="990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4204"/>
        <w:gridCol w:w="3076"/>
      </w:tblGrid>
      <w:tr w:rsidR="00957229" w:rsidRPr="003D040E" w14:paraId="1A9335FA" w14:textId="77777777" w:rsidTr="002E7C90">
        <w:trPr>
          <w:trHeight w:val="300"/>
          <w:tblHeader/>
        </w:trPr>
        <w:tc>
          <w:tcPr>
            <w:tcW w:w="6832" w:type="dxa"/>
            <w:gridSpan w:val="2"/>
            <w:tcBorders>
              <w:right w:val="single" w:sz="4" w:space="0" w:color="FFFFFF"/>
            </w:tcBorders>
            <w:shd w:val="clear" w:color="auto" w:fill="0066A2"/>
            <w:noWrap/>
            <w:tcMar>
              <w:top w:w="57" w:type="dxa"/>
              <w:left w:w="85" w:type="dxa"/>
              <w:right w:w="85" w:type="dxa"/>
            </w:tcMar>
            <w:hideMark/>
          </w:tcPr>
          <w:p w14:paraId="6F51F04D" w14:textId="7EE35715" w:rsidR="002E7C90" w:rsidRPr="003D040E" w:rsidRDefault="002E7C90" w:rsidP="003D040E">
            <w:r w:rsidRPr="003D040E">
              <w:t>Check the vSAN cluster configuration and health</w:t>
            </w:r>
          </w:p>
        </w:tc>
        <w:tc>
          <w:tcPr>
            <w:tcW w:w="3076" w:type="dxa"/>
            <w:tcBorders>
              <w:left w:val="single" w:sz="4" w:space="0" w:color="FFFFFF"/>
            </w:tcBorders>
            <w:shd w:val="clear" w:color="auto" w:fill="0066A2"/>
            <w:noWrap/>
            <w:tcMar>
              <w:top w:w="57" w:type="dxa"/>
              <w:left w:w="85" w:type="dxa"/>
              <w:right w:w="85" w:type="dxa"/>
            </w:tcMar>
            <w:hideMark/>
          </w:tcPr>
          <w:p w14:paraId="2394B291" w14:textId="77777777" w:rsidR="002E7C90" w:rsidRPr="003D040E" w:rsidRDefault="002E7C90" w:rsidP="003D040E"/>
        </w:tc>
      </w:tr>
      <w:tr w:rsidR="002E7C90" w:rsidRPr="003D040E" w14:paraId="444CFD5C" w14:textId="77777777" w:rsidTr="002E7C90">
        <w:trPr>
          <w:trHeight w:val="300"/>
        </w:trPr>
        <w:tc>
          <w:tcPr>
            <w:tcW w:w="2628" w:type="dxa"/>
            <w:shd w:val="clear" w:color="auto" w:fill="auto"/>
            <w:noWrap/>
            <w:tcMar>
              <w:top w:w="28" w:type="dxa"/>
              <w:left w:w="85" w:type="dxa"/>
              <w:right w:w="85" w:type="dxa"/>
            </w:tcMar>
            <w:vAlign w:val="bottom"/>
            <w:hideMark/>
          </w:tcPr>
          <w:p w14:paraId="0F918C67" w14:textId="77777777" w:rsidR="002E7C90" w:rsidRPr="003D040E" w:rsidRDefault="002E7C90" w:rsidP="003D040E">
            <w:r w:rsidRPr="003D040E">
              <w:t>Test procedure</w:t>
            </w:r>
          </w:p>
        </w:tc>
        <w:tc>
          <w:tcPr>
            <w:tcW w:w="7280" w:type="dxa"/>
            <w:gridSpan w:val="2"/>
            <w:shd w:val="clear" w:color="auto" w:fill="auto"/>
            <w:noWrap/>
            <w:tcMar>
              <w:top w:w="28" w:type="dxa"/>
              <w:left w:w="85" w:type="dxa"/>
              <w:right w:w="85" w:type="dxa"/>
            </w:tcMar>
            <w:vAlign w:val="bottom"/>
          </w:tcPr>
          <w:p w14:paraId="5DC3F9DF" w14:textId="4937EA33" w:rsidR="002E7C90" w:rsidRPr="003D040E" w:rsidRDefault="002E7C90" w:rsidP="003D040E">
            <w:r w:rsidRPr="003D040E">
              <w:t xml:space="preserve">Login to the terminal </w:t>
            </w:r>
            <w:r w:rsidR="00E41777" w:rsidRPr="003D040E">
              <w:t>server</w:t>
            </w:r>
          </w:p>
          <w:p w14:paraId="4255D187" w14:textId="01208504" w:rsidR="002E7C90" w:rsidRPr="003D040E" w:rsidRDefault="002E7C90" w:rsidP="003D040E">
            <w:r w:rsidRPr="003D040E">
              <w:t>Open vSphere client and login to it with domain account</w:t>
            </w:r>
          </w:p>
          <w:p w14:paraId="715408FF" w14:textId="579B9FCD" w:rsidR="002E7C90" w:rsidRPr="003D040E" w:rsidRDefault="002E7C90" w:rsidP="003D040E">
            <w:r w:rsidRPr="003D040E">
              <w:t xml:space="preserve">Navigate to Home -&gt; </w:t>
            </w:r>
            <w:r w:rsidR="004655F1" w:rsidRPr="003D040E">
              <w:t>Hosts &amp; clusters</w:t>
            </w:r>
          </w:p>
          <w:p w14:paraId="084E61E8" w14:textId="0011BD08" w:rsidR="00E41777" w:rsidRPr="003D040E" w:rsidRDefault="00E41777" w:rsidP="003D040E">
            <w:r w:rsidRPr="003D040E">
              <w:t>Choice cluster&gt;monitor&gt;vSAN&gt;Health</w:t>
            </w:r>
          </w:p>
          <w:p w14:paraId="08A4072C" w14:textId="73D8DE1A" w:rsidR="004655F1" w:rsidRPr="003D040E" w:rsidRDefault="004655F1" w:rsidP="003D040E">
            <w:r w:rsidRPr="003D040E">
              <w:t>Click on Retest button and observe the changes</w:t>
            </w:r>
          </w:p>
          <w:p w14:paraId="045ECF8D" w14:textId="1494BA56" w:rsidR="002E7C90" w:rsidRPr="003D040E" w:rsidRDefault="00E41777" w:rsidP="003D040E">
            <w:r w:rsidRPr="003D040E">
              <w:t xml:space="preserve">Perform the same operation for second </w:t>
            </w:r>
          </w:p>
        </w:tc>
      </w:tr>
      <w:tr w:rsidR="002E7C90" w:rsidRPr="003D040E" w14:paraId="0925B5AB" w14:textId="77777777" w:rsidTr="002E7C90">
        <w:trPr>
          <w:trHeight w:val="300"/>
        </w:trPr>
        <w:tc>
          <w:tcPr>
            <w:tcW w:w="2628" w:type="dxa"/>
            <w:shd w:val="clear" w:color="auto" w:fill="auto"/>
            <w:noWrap/>
            <w:tcMar>
              <w:top w:w="28" w:type="dxa"/>
              <w:left w:w="85" w:type="dxa"/>
              <w:right w:w="85" w:type="dxa"/>
            </w:tcMar>
            <w:vAlign w:val="bottom"/>
            <w:hideMark/>
          </w:tcPr>
          <w:p w14:paraId="58A0818C" w14:textId="77777777" w:rsidR="002E7C90" w:rsidRPr="003D040E" w:rsidRDefault="002E7C90" w:rsidP="003D040E">
            <w:r w:rsidRPr="003D040E">
              <w:t>Expected results</w:t>
            </w:r>
          </w:p>
        </w:tc>
        <w:tc>
          <w:tcPr>
            <w:tcW w:w="7280" w:type="dxa"/>
            <w:gridSpan w:val="2"/>
            <w:shd w:val="clear" w:color="auto" w:fill="auto"/>
            <w:noWrap/>
            <w:tcMar>
              <w:top w:w="28" w:type="dxa"/>
              <w:left w:w="85" w:type="dxa"/>
              <w:right w:w="85" w:type="dxa"/>
            </w:tcMar>
            <w:vAlign w:val="bottom"/>
          </w:tcPr>
          <w:p w14:paraId="2096AA82" w14:textId="77777777" w:rsidR="002E7C90" w:rsidRPr="003D040E" w:rsidRDefault="002E7C90" w:rsidP="003D040E">
            <w:r w:rsidRPr="003D040E">
              <w:t>RDP session to jump server successful</w:t>
            </w:r>
          </w:p>
          <w:p w14:paraId="4F17FE1D" w14:textId="1597CC26" w:rsidR="002E7C90" w:rsidRPr="003D040E" w:rsidRDefault="002E7C90" w:rsidP="003D040E">
            <w:r w:rsidRPr="003D040E">
              <w:t xml:space="preserve">Login </w:t>
            </w:r>
            <w:r w:rsidR="004655F1" w:rsidRPr="003D040E">
              <w:t xml:space="preserve">to vCenter </w:t>
            </w:r>
            <w:r w:rsidRPr="003D040E">
              <w:t>with domain account works</w:t>
            </w:r>
          </w:p>
          <w:p w14:paraId="51DD78A1" w14:textId="62A2B2A1" w:rsidR="002E7C90" w:rsidRPr="003D040E" w:rsidRDefault="004655F1" w:rsidP="003D040E">
            <w:r w:rsidRPr="003D040E">
              <w:t>Hosts and Clusters are visible</w:t>
            </w:r>
          </w:p>
          <w:p w14:paraId="14F6AFD5" w14:textId="77777777" w:rsidR="004655F1" w:rsidRPr="003D040E" w:rsidRDefault="004655F1" w:rsidP="003D040E">
            <w:r w:rsidRPr="003D040E">
              <w:t>All test should be 'Passed'.</w:t>
            </w:r>
          </w:p>
          <w:p w14:paraId="40436A06" w14:textId="77777777" w:rsidR="004655F1" w:rsidRPr="003D040E" w:rsidRDefault="004655F1" w:rsidP="003D040E">
            <w:r w:rsidRPr="003D040E">
              <w:t>Cluster can report warnings related to imbalanced distribution only.</w:t>
            </w:r>
          </w:p>
          <w:p w14:paraId="2E3DA021" w14:textId="77777777" w:rsidR="004655F1" w:rsidRPr="003D040E" w:rsidRDefault="004655F1" w:rsidP="003D040E"/>
          <w:p w14:paraId="62B9B370" w14:textId="71DADA2D" w:rsidR="002E7C90" w:rsidRPr="003D040E" w:rsidRDefault="004655F1" w:rsidP="003D040E">
            <w:r w:rsidRPr="003D040E">
              <w:t xml:space="preserve">vSAN Build Recommendations </w:t>
            </w:r>
            <w:r w:rsidR="00F52742" w:rsidRPr="003D040E">
              <w:t xml:space="preserve">could </w:t>
            </w:r>
            <w:r w:rsidRPr="003D040E">
              <w:t>report warning due to lack of internet connection.</w:t>
            </w:r>
          </w:p>
        </w:tc>
      </w:tr>
      <w:tr w:rsidR="00C869D3" w:rsidRPr="003D040E" w14:paraId="0B0AD022"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C304BEE" w14:textId="77777777" w:rsidR="00C869D3" w:rsidRPr="003D040E" w:rsidRDefault="00C869D3" w:rsidP="00C869D3">
            <w:r>
              <w:t>Observed results</w:t>
            </w:r>
          </w:p>
        </w:tc>
        <w:tc>
          <w:tcPr>
            <w:tcW w:w="728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3DDB238" w14:textId="5FDD530F" w:rsidR="00535F45" w:rsidRPr="003D040E" w:rsidRDefault="00535F45" w:rsidP="00C869D3"/>
        </w:tc>
      </w:tr>
      <w:tr w:rsidR="00C869D3" w:rsidRPr="003D040E" w14:paraId="02D4EB6F"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8DF6E43" w14:textId="77777777" w:rsidR="00C869D3" w:rsidRPr="003D040E" w:rsidRDefault="00C869D3" w:rsidP="00C869D3">
            <w:r>
              <w:t>Status</w:t>
            </w:r>
          </w:p>
        </w:tc>
        <w:sdt>
          <w:sdtPr>
            <w:id w:val="-498503234"/>
            <w:placeholder>
              <w:docPart w:val="9736B9259B9142DE945AAC6B7F0E9868"/>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728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E95C5DF" w14:textId="7323581A" w:rsidR="00C869D3" w:rsidRPr="003D040E" w:rsidRDefault="00242404" w:rsidP="00C869D3">
                <w:r>
                  <w:rPr>
                    <w:rStyle w:val="PlaceholderText"/>
                  </w:rPr>
                  <w:t>Choose an item</w:t>
                </w:r>
              </w:p>
            </w:tc>
          </w:sdtContent>
        </w:sdt>
      </w:tr>
    </w:tbl>
    <w:p w14:paraId="6D7C4F5D" w14:textId="3D58B8B2" w:rsidR="00E41777" w:rsidRDefault="00E41777" w:rsidP="003D040E"/>
    <w:p w14:paraId="0FB2676D" w14:textId="4A367426" w:rsidR="00C869D3" w:rsidRDefault="00C869D3" w:rsidP="003D040E"/>
    <w:p w14:paraId="2A10CC19" w14:textId="77777777" w:rsidR="00C3327C" w:rsidRDefault="00C3327C" w:rsidP="003D040E">
      <w:pPr>
        <w:rPr>
          <w:color w:val="548DD4" w:themeColor="text2" w:themeTint="99"/>
        </w:rPr>
      </w:pPr>
      <w:bookmarkStart w:id="107" w:name="_Toc515018703"/>
    </w:p>
    <w:p w14:paraId="7492B554" w14:textId="007AE36B" w:rsidR="004655F1" w:rsidRPr="00BE06D0" w:rsidRDefault="004655F1" w:rsidP="00535F45">
      <w:pPr>
        <w:pStyle w:val="Heading5"/>
      </w:pPr>
      <w:bookmarkStart w:id="108" w:name="_Toc73517442"/>
      <w:r w:rsidRPr="00BE06D0">
        <w:t xml:space="preserve">Test </w:t>
      </w:r>
      <w:r w:rsidR="00D26A63">
        <w:t>24</w:t>
      </w:r>
      <w:r w:rsidRPr="00BE06D0">
        <w:t xml:space="preserve"> </w:t>
      </w:r>
      <w:r w:rsidR="00255365">
        <w:t xml:space="preserve">DHC Infrastructure – </w:t>
      </w:r>
      <w:r w:rsidRPr="00BE06D0">
        <w:t>Check</w:t>
      </w:r>
      <w:r w:rsidR="00255365">
        <w:t xml:space="preserve"> </w:t>
      </w:r>
      <w:r w:rsidRPr="00BE06D0">
        <w:t>for disk groups,</w:t>
      </w:r>
      <w:r w:rsidR="00557CFF">
        <w:t xml:space="preserve"> </w:t>
      </w:r>
      <w:r w:rsidRPr="00BE06D0">
        <w:t>SSDs used for vSAN</w:t>
      </w:r>
      <w:bookmarkEnd w:id="107"/>
      <w:bookmarkEnd w:id="108"/>
    </w:p>
    <w:p w14:paraId="6A5A6050" w14:textId="54FD926D" w:rsidR="00037E50" w:rsidRPr="003D040E" w:rsidRDefault="00037E50" w:rsidP="003D040E"/>
    <w:tbl>
      <w:tblPr>
        <w:tblW w:w="990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4204"/>
        <w:gridCol w:w="3076"/>
      </w:tblGrid>
      <w:tr w:rsidR="004655F1" w:rsidRPr="003D040E" w14:paraId="5EA6307B" w14:textId="77777777" w:rsidTr="00577DC2">
        <w:trPr>
          <w:trHeight w:val="300"/>
          <w:tblHeader/>
        </w:trPr>
        <w:tc>
          <w:tcPr>
            <w:tcW w:w="6832" w:type="dxa"/>
            <w:gridSpan w:val="2"/>
            <w:tcBorders>
              <w:right w:val="single" w:sz="4" w:space="0" w:color="FFFFFF"/>
            </w:tcBorders>
            <w:shd w:val="clear" w:color="auto" w:fill="0066A2"/>
            <w:noWrap/>
            <w:tcMar>
              <w:top w:w="57" w:type="dxa"/>
              <w:left w:w="85" w:type="dxa"/>
              <w:right w:w="85" w:type="dxa"/>
            </w:tcMar>
            <w:hideMark/>
          </w:tcPr>
          <w:p w14:paraId="2032EEE8" w14:textId="1C4CDE44" w:rsidR="004655F1" w:rsidRPr="003D040E" w:rsidRDefault="004655F1" w:rsidP="003D040E">
            <w:r w:rsidRPr="003D040E">
              <w:t>Check for disk groups,</w:t>
            </w:r>
            <w:r w:rsidR="00557CFF">
              <w:t xml:space="preserve"> </w:t>
            </w:r>
            <w:r w:rsidRPr="003D040E">
              <w:t>SSDs used for vSAN</w:t>
            </w:r>
          </w:p>
        </w:tc>
        <w:tc>
          <w:tcPr>
            <w:tcW w:w="3076" w:type="dxa"/>
            <w:tcBorders>
              <w:left w:val="single" w:sz="4" w:space="0" w:color="FFFFFF"/>
            </w:tcBorders>
            <w:shd w:val="clear" w:color="auto" w:fill="0066A2"/>
            <w:noWrap/>
            <w:tcMar>
              <w:top w:w="57" w:type="dxa"/>
              <w:left w:w="85" w:type="dxa"/>
              <w:right w:w="85" w:type="dxa"/>
            </w:tcMar>
            <w:hideMark/>
          </w:tcPr>
          <w:p w14:paraId="18D5D702" w14:textId="43D0049A" w:rsidR="004655F1" w:rsidRPr="003D040E" w:rsidRDefault="004655F1" w:rsidP="003D040E"/>
        </w:tc>
      </w:tr>
      <w:tr w:rsidR="004655F1" w:rsidRPr="003D040E" w14:paraId="16E38AF8" w14:textId="77777777" w:rsidTr="00577DC2">
        <w:trPr>
          <w:trHeight w:val="300"/>
        </w:trPr>
        <w:tc>
          <w:tcPr>
            <w:tcW w:w="2628" w:type="dxa"/>
            <w:shd w:val="clear" w:color="auto" w:fill="auto"/>
            <w:noWrap/>
            <w:tcMar>
              <w:top w:w="28" w:type="dxa"/>
              <w:left w:w="85" w:type="dxa"/>
              <w:right w:w="85" w:type="dxa"/>
            </w:tcMar>
            <w:vAlign w:val="bottom"/>
            <w:hideMark/>
          </w:tcPr>
          <w:p w14:paraId="75D15CF1" w14:textId="77777777" w:rsidR="004655F1" w:rsidRPr="003D040E" w:rsidRDefault="004655F1" w:rsidP="003D040E">
            <w:r w:rsidRPr="003D040E">
              <w:t>Test procedure</w:t>
            </w:r>
          </w:p>
        </w:tc>
        <w:tc>
          <w:tcPr>
            <w:tcW w:w="7280" w:type="dxa"/>
            <w:gridSpan w:val="2"/>
            <w:shd w:val="clear" w:color="auto" w:fill="auto"/>
            <w:noWrap/>
            <w:tcMar>
              <w:top w:w="28" w:type="dxa"/>
              <w:left w:w="85" w:type="dxa"/>
              <w:right w:w="85" w:type="dxa"/>
            </w:tcMar>
            <w:vAlign w:val="bottom"/>
          </w:tcPr>
          <w:p w14:paraId="7BE78DA5" w14:textId="5CA9A983" w:rsidR="004655F1" w:rsidRPr="003D040E" w:rsidRDefault="004655F1" w:rsidP="003D040E">
            <w:r w:rsidRPr="003D040E">
              <w:t>Login to the terminal server</w:t>
            </w:r>
          </w:p>
          <w:p w14:paraId="7D31FC22" w14:textId="71553E86" w:rsidR="004655F1" w:rsidRPr="003D040E" w:rsidRDefault="004655F1" w:rsidP="003D040E">
            <w:r w:rsidRPr="003D040E">
              <w:t>Open vSphere client and login to it with domain account</w:t>
            </w:r>
          </w:p>
          <w:p w14:paraId="34A8EE6E" w14:textId="77777777" w:rsidR="00E41777" w:rsidRPr="003D040E" w:rsidRDefault="00E41777" w:rsidP="003D040E">
            <w:r w:rsidRPr="003D040E">
              <w:t>Navigate to Home -&gt; Hosts &amp; clusters</w:t>
            </w:r>
          </w:p>
          <w:p w14:paraId="4FCFCF3F" w14:textId="199253AB" w:rsidR="00E41777" w:rsidRPr="003D040E" w:rsidRDefault="00E41777" w:rsidP="003D040E">
            <w:r w:rsidRPr="003D040E">
              <w:t>Choice cluster&gt;monitor&gt;vSAN&gt;Phisical disks</w:t>
            </w:r>
          </w:p>
          <w:p w14:paraId="5E1F489D" w14:textId="77777777" w:rsidR="004655F1" w:rsidRPr="003D040E" w:rsidRDefault="004655F1" w:rsidP="003D040E">
            <w:r w:rsidRPr="003D040E">
              <w:t>Check disk groups for vSAN</w:t>
            </w:r>
          </w:p>
          <w:p w14:paraId="116552A6" w14:textId="77777777" w:rsidR="004655F1" w:rsidRPr="003D040E" w:rsidRDefault="004655F1" w:rsidP="003D040E">
            <w:r w:rsidRPr="003D040E">
              <w:t>Check SSDs for vSAN</w:t>
            </w:r>
          </w:p>
          <w:p w14:paraId="6B076CBD" w14:textId="735F0D3C" w:rsidR="004655F1" w:rsidRPr="003D040E" w:rsidRDefault="004655F1" w:rsidP="003D040E">
            <w:r w:rsidRPr="003D040E">
              <w:lastRenderedPageBreak/>
              <w:t>Perform step 4 to 6 for second cluster</w:t>
            </w:r>
          </w:p>
        </w:tc>
      </w:tr>
      <w:tr w:rsidR="004655F1" w:rsidRPr="003D040E" w14:paraId="2A595D19" w14:textId="77777777" w:rsidTr="00577DC2">
        <w:trPr>
          <w:trHeight w:val="300"/>
        </w:trPr>
        <w:tc>
          <w:tcPr>
            <w:tcW w:w="2628" w:type="dxa"/>
            <w:shd w:val="clear" w:color="auto" w:fill="auto"/>
            <w:noWrap/>
            <w:tcMar>
              <w:top w:w="28" w:type="dxa"/>
              <w:left w:w="85" w:type="dxa"/>
              <w:right w:w="85" w:type="dxa"/>
            </w:tcMar>
            <w:vAlign w:val="bottom"/>
            <w:hideMark/>
          </w:tcPr>
          <w:p w14:paraId="32570CC2" w14:textId="77777777" w:rsidR="004655F1" w:rsidRPr="003D040E" w:rsidRDefault="004655F1" w:rsidP="003D040E">
            <w:r w:rsidRPr="003D040E">
              <w:lastRenderedPageBreak/>
              <w:t>Expected results</w:t>
            </w:r>
          </w:p>
        </w:tc>
        <w:tc>
          <w:tcPr>
            <w:tcW w:w="7280" w:type="dxa"/>
            <w:gridSpan w:val="2"/>
            <w:shd w:val="clear" w:color="auto" w:fill="auto"/>
            <w:noWrap/>
            <w:tcMar>
              <w:top w:w="28" w:type="dxa"/>
              <w:left w:w="85" w:type="dxa"/>
              <w:right w:w="85" w:type="dxa"/>
            </w:tcMar>
            <w:vAlign w:val="bottom"/>
          </w:tcPr>
          <w:p w14:paraId="50913EF3" w14:textId="77777777" w:rsidR="004655F1" w:rsidRPr="003D040E" w:rsidRDefault="004655F1" w:rsidP="003D040E">
            <w:r w:rsidRPr="003D040E">
              <w:t>RDP session to jump server successful</w:t>
            </w:r>
          </w:p>
          <w:p w14:paraId="6F28CD43" w14:textId="77777777" w:rsidR="004655F1" w:rsidRPr="003D040E" w:rsidRDefault="004655F1" w:rsidP="003D040E">
            <w:r w:rsidRPr="003D040E">
              <w:t>Login to vCenter with domain account works</w:t>
            </w:r>
          </w:p>
          <w:p w14:paraId="0B576D24" w14:textId="77777777" w:rsidR="004655F1" w:rsidRPr="003D040E" w:rsidRDefault="004655F1" w:rsidP="003D040E">
            <w:r w:rsidRPr="003D040E">
              <w:t>Hosts and Clusters are visible</w:t>
            </w:r>
          </w:p>
          <w:p w14:paraId="3C3A79A4" w14:textId="21EE44E9" w:rsidR="004655F1" w:rsidRPr="003D040E" w:rsidRDefault="004655F1" w:rsidP="003D040E">
            <w:r w:rsidRPr="003D040E">
              <w:t>All physical disks are listed</w:t>
            </w:r>
          </w:p>
        </w:tc>
      </w:tr>
      <w:tr w:rsidR="00C869D3" w:rsidRPr="003D040E" w14:paraId="79FD8E93"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5BB20AF" w14:textId="77777777" w:rsidR="00C869D3" w:rsidRPr="003D040E" w:rsidRDefault="00C869D3" w:rsidP="00C869D3">
            <w:r>
              <w:t>Observed results</w:t>
            </w:r>
          </w:p>
        </w:tc>
        <w:tc>
          <w:tcPr>
            <w:tcW w:w="728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6E1A82C" w14:textId="280D9C35" w:rsidR="00EE1524" w:rsidRPr="003D040E" w:rsidRDefault="00EE1524" w:rsidP="00242404"/>
        </w:tc>
      </w:tr>
      <w:tr w:rsidR="00C869D3" w:rsidRPr="003D040E" w14:paraId="1DCC1CC3"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F53A181" w14:textId="77777777" w:rsidR="00C869D3" w:rsidRPr="003D040E" w:rsidRDefault="00C869D3" w:rsidP="00C869D3">
            <w:r>
              <w:t>Status</w:t>
            </w:r>
          </w:p>
        </w:tc>
        <w:sdt>
          <w:sdtPr>
            <w:id w:val="979509675"/>
            <w:placeholder>
              <w:docPart w:val="DBCC00EF440946EF9C63DF4461643059"/>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728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6678E55" w14:textId="7164343B" w:rsidR="00C869D3" w:rsidRPr="003D040E" w:rsidRDefault="00242404" w:rsidP="00C869D3">
                <w:r>
                  <w:rPr>
                    <w:rStyle w:val="PlaceholderText"/>
                  </w:rPr>
                  <w:t>Choose an item</w:t>
                </w:r>
              </w:p>
            </w:tc>
          </w:sdtContent>
        </w:sdt>
      </w:tr>
    </w:tbl>
    <w:p w14:paraId="4B1C5F00" w14:textId="4D208DFF" w:rsidR="002E7C90" w:rsidRPr="003D040E" w:rsidRDefault="002E7C90" w:rsidP="003D040E"/>
    <w:p w14:paraId="31C42BBF" w14:textId="6664DC91" w:rsidR="00AF5DD2" w:rsidRPr="003D040E" w:rsidRDefault="00AF5DD2" w:rsidP="003D040E"/>
    <w:p w14:paraId="0A041EF7" w14:textId="1E0D4320" w:rsidR="004655F1" w:rsidRPr="00BE06D0" w:rsidRDefault="004655F1" w:rsidP="00535F45">
      <w:pPr>
        <w:pStyle w:val="Heading5"/>
      </w:pPr>
      <w:bookmarkStart w:id="109" w:name="_Toc515018704"/>
      <w:bookmarkStart w:id="110" w:name="_Toc73517443"/>
      <w:r w:rsidRPr="00BE06D0">
        <w:t xml:space="preserve">Test </w:t>
      </w:r>
      <w:r w:rsidR="00EA5590" w:rsidRPr="00BE06D0">
        <w:t>2</w:t>
      </w:r>
      <w:r w:rsidR="00D26A63">
        <w:t>5 DHC Infrastructure –</w:t>
      </w:r>
      <w:r w:rsidR="00D26A63" w:rsidRPr="00BE06D0">
        <w:fldChar w:fldCharType="begin"/>
      </w:r>
      <w:r w:rsidR="00D26A63" w:rsidRPr="00BE06D0">
        <w:instrText xml:space="preserve"> SEQ Test \* ARABIC </w:instrText>
      </w:r>
      <w:r w:rsidR="00D26A63" w:rsidRPr="00BE06D0">
        <w:fldChar w:fldCharType="end"/>
      </w:r>
      <w:r w:rsidRPr="00BE06D0">
        <w:t xml:space="preserve"> Check Storage Policy Compliance on </w:t>
      </w:r>
      <w:r w:rsidR="00862048">
        <w:t>v</w:t>
      </w:r>
      <w:r w:rsidRPr="00BE06D0">
        <w:t>SAN</w:t>
      </w:r>
      <w:bookmarkEnd w:id="109"/>
      <w:bookmarkEnd w:id="110"/>
    </w:p>
    <w:p w14:paraId="1A77C3FC" w14:textId="5806B141" w:rsidR="00037E50" w:rsidRPr="003D040E" w:rsidRDefault="00037E50" w:rsidP="003D040E"/>
    <w:tbl>
      <w:tblPr>
        <w:tblW w:w="919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9"/>
        <w:gridCol w:w="3904"/>
        <w:gridCol w:w="2855"/>
      </w:tblGrid>
      <w:tr w:rsidR="009038FE" w:rsidRPr="003D040E" w14:paraId="1ED41162" w14:textId="77777777" w:rsidTr="00F52742">
        <w:trPr>
          <w:trHeight w:val="312"/>
          <w:tblHeader/>
        </w:trPr>
        <w:tc>
          <w:tcPr>
            <w:tcW w:w="6343" w:type="dxa"/>
            <w:gridSpan w:val="2"/>
            <w:tcBorders>
              <w:right w:val="single" w:sz="4" w:space="0" w:color="FFFFFF"/>
            </w:tcBorders>
            <w:shd w:val="clear" w:color="auto" w:fill="0066A2"/>
            <w:noWrap/>
            <w:tcMar>
              <w:top w:w="57" w:type="dxa"/>
              <w:left w:w="85" w:type="dxa"/>
              <w:right w:w="85" w:type="dxa"/>
            </w:tcMar>
            <w:hideMark/>
          </w:tcPr>
          <w:p w14:paraId="249C03DA" w14:textId="6A0C6AC5" w:rsidR="004655F1" w:rsidRPr="003D040E" w:rsidRDefault="004655F1" w:rsidP="003D040E">
            <w:r w:rsidRPr="003D040E">
              <w:t xml:space="preserve">Check Storage Policy Compliance on </w:t>
            </w:r>
            <w:r w:rsidR="00862048">
              <w:t>v</w:t>
            </w:r>
            <w:r w:rsidRPr="003D040E">
              <w:t>SAN</w:t>
            </w:r>
          </w:p>
        </w:tc>
        <w:tc>
          <w:tcPr>
            <w:tcW w:w="2855" w:type="dxa"/>
            <w:tcBorders>
              <w:left w:val="single" w:sz="4" w:space="0" w:color="FFFFFF"/>
            </w:tcBorders>
            <w:shd w:val="clear" w:color="auto" w:fill="0066A2"/>
            <w:noWrap/>
            <w:tcMar>
              <w:top w:w="57" w:type="dxa"/>
              <w:left w:w="85" w:type="dxa"/>
              <w:right w:w="85" w:type="dxa"/>
            </w:tcMar>
            <w:hideMark/>
          </w:tcPr>
          <w:p w14:paraId="335D56B4" w14:textId="77777777" w:rsidR="004655F1" w:rsidRPr="003D040E" w:rsidRDefault="004655F1" w:rsidP="003D040E"/>
        </w:tc>
      </w:tr>
      <w:tr w:rsidR="004655F1" w:rsidRPr="003D040E" w14:paraId="16228CC7" w14:textId="77777777" w:rsidTr="00F52742">
        <w:trPr>
          <w:trHeight w:val="312"/>
        </w:trPr>
        <w:tc>
          <w:tcPr>
            <w:tcW w:w="2439" w:type="dxa"/>
            <w:shd w:val="clear" w:color="auto" w:fill="auto"/>
            <w:noWrap/>
            <w:tcMar>
              <w:top w:w="28" w:type="dxa"/>
              <w:left w:w="85" w:type="dxa"/>
              <w:right w:w="85" w:type="dxa"/>
            </w:tcMar>
            <w:vAlign w:val="bottom"/>
            <w:hideMark/>
          </w:tcPr>
          <w:p w14:paraId="7886CBC0" w14:textId="77777777" w:rsidR="004655F1" w:rsidRPr="003D040E" w:rsidRDefault="004655F1" w:rsidP="003D040E">
            <w:r w:rsidRPr="003D040E">
              <w:t>Test procedure</w:t>
            </w:r>
          </w:p>
        </w:tc>
        <w:tc>
          <w:tcPr>
            <w:tcW w:w="6759" w:type="dxa"/>
            <w:gridSpan w:val="2"/>
            <w:shd w:val="clear" w:color="auto" w:fill="auto"/>
            <w:noWrap/>
            <w:tcMar>
              <w:top w:w="28" w:type="dxa"/>
              <w:left w:w="85" w:type="dxa"/>
              <w:right w:w="85" w:type="dxa"/>
            </w:tcMar>
            <w:vAlign w:val="bottom"/>
          </w:tcPr>
          <w:p w14:paraId="6643822E" w14:textId="13CAE2CF" w:rsidR="004655F1" w:rsidRPr="003D040E" w:rsidRDefault="004655F1" w:rsidP="003D040E">
            <w:r w:rsidRPr="003D040E">
              <w:t xml:space="preserve">Login to the terminal server </w:t>
            </w:r>
          </w:p>
          <w:p w14:paraId="46E5FB3F" w14:textId="696BCAA8" w:rsidR="004655F1" w:rsidRPr="003D040E" w:rsidRDefault="004655F1" w:rsidP="003D040E">
            <w:r w:rsidRPr="003D040E">
              <w:t>Open vSphere client and login to it with domain account</w:t>
            </w:r>
          </w:p>
          <w:p w14:paraId="3204E474" w14:textId="77777777" w:rsidR="00CF2F7C" w:rsidRPr="003D040E" w:rsidRDefault="00CF2F7C" w:rsidP="003D040E">
            <w:r w:rsidRPr="003D040E">
              <w:t>Navigate to Home -&gt; Hosts &amp; clusters</w:t>
            </w:r>
          </w:p>
          <w:p w14:paraId="00BD142E" w14:textId="1F763267" w:rsidR="00CF2F7C" w:rsidRPr="003D040E" w:rsidRDefault="00CF2F7C" w:rsidP="003D040E">
            <w:r w:rsidRPr="003D040E">
              <w:t>Choice cluster&gt;monitor&gt;vSAN&gt;virtual objects</w:t>
            </w:r>
          </w:p>
          <w:p w14:paraId="41E13E93" w14:textId="675776A2" w:rsidR="004655F1" w:rsidRPr="003D040E" w:rsidRDefault="004655F1" w:rsidP="003D040E">
            <w:r w:rsidRPr="003D040E">
              <w:t>Check the compliance status and operational state for each VM</w:t>
            </w:r>
          </w:p>
          <w:p w14:paraId="2FF99DAC" w14:textId="2CF39E44" w:rsidR="004655F1" w:rsidRPr="003D040E" w:rsidRDefault="004655F1" w:rsidP="003D040E">
            <w:r w:rsidRPr="003D040E">
              <w:t>Repeat step 2 &amp; 3 for second cluster</w:t>
            </w:r>
          </w:p>
        </w:tc>
      </w:tr>
      <w:tr w:rsidR="004655F1" w:rsidRPr="003D040E" w14:paraId="7348D8F1" w14:textId="77777777" w:rsidTr="00F52742">
        <w:trPr>
          <w:trHeight w:val="312"/>
        </w:trPr>
        <w:tc>
          <w:tcPr>
            <w:tcW w:w="2439" w:type="dxa"/>
            <w:shd w:val="clear" w:color="auto" w:fill="auto"/>
            <w:noWrap/>
            <w:tcMar>
              <w:top w:w="28" w:type="dxa"/>
              <w:left w:w="85" w:type="dxa"/>
              <w:right w:w="85" w:type="dxa"/>
            </w:tcMar>
            <w:vAlign w:val="bottom"/>
            <w:hideMark/>
          </w:tcPr>
          <w:p w14:paraId="467F7819" w14:textId="77777777" w:rsidR="004655F1" w:rsidRPr="003D040E" w:rsidRDefault="004655F1" w:rsidP="003D040E">
            <w:r w:rsidRPr="003D040E">
              <w:t>Expected results</w:t>
            </w:r>
          </w:p>
        </w:tc>
        <w:tc>
          <w:tcPr>
            <w:tcW w:w="6759" w:type="dxa"/>
            <w:gridSpan w:val="2"/>
            <w:shd w:val="clear" w:color="auto" w:fill="auto"/>
            <w:noWrap/>
            <w:tcMar>
              <w:top w:w="28" w:type="dxa"/>
              <w:left w:w="85" w:type="dxa"/>
              <w:right w:w="85" w:type="dxa"/>
            </w:tcMar>
            <w:vAlign w:val="bottom"/>
          </w:tcPr>
          <w:p w14:paraId="232F2DB4" w14:textId="77777777" w:rsidR="004655F1" w:rsidRPr="003D040E" w:rsidRDefault="004655F1" w:rsidP="003D040E">
            <w:r w:rsidRPr="003D040E">
              <w:t>RDP session to jump server successful</w:t>
            </w:r>
          </w:p>
          <w:p w14:paraId="63F904F7" w14:textId="77777777" w:rsidR="004655F1" w:rsidRPr="003D040E" w:rsidRDefault="004655F1" w:rsidP="003D040E">
            <w:r w:rsidRPr="003D040E">
              <w:t>Login to vCenter with domain account works</w:t>
            </w:r>
          </w:p>
          <w:p w14:paraId="634068DF" w14:textId="77777777" w:rsidR="004655F1" w:rsidRPr="003D040E" w:rsidRDefault="004655F1" w:rsidP="003D040E">
            <w:r w:rsidRPr="003D040E">
              <w:t>Hosts and Clusters are visible</w:t>
            </w:r>
          </w:p>
          <w:p w14:paraId="2363585E" w14:textId="77777777" w:rsidR="004655F1" w:rsidRPr="003D040E" w:rsidRDefault="004655F1" w:rsidP="003D040E">
            <w:r w:rsidRPr="003D040E">
              <w:t>Compliance Status: Compliant</w:t>
            </w:r>
          </w:p>
          <w:p w14:paraId="17DB534D" w14:textId="42A346BC" w:rsidR="004655F1" w:rsidRPr="003D040E" w:rsidRDefault="004655F1" w:rsidP="003D040E">
            <w:r w:rsidRPr="003D040E">
              <w:t>Operational Status: Healthy</w:t>
            </w:r>
          </w:p>
          <w:p w14:paraId="3A905C42" w14:textId="77777777" w:rsidR="004655F1" w:rsidRPr="003D040E" w:rsidRDefault="004655F1" w:rsidP="003D040E">
            <w:r w:rsidRPr="003D040E">
              <w:t>For second cluster: Compliance Status: Compliant</w:t>
            </w:r>
          </w:p>
          <w:p w14:paraId="414E48BA" w14:textId="07D9824B" w:rsidR="004655F1" w:rsidRPr="003D040E" w:rsidRDefault="004655F1" w:rsidP="003D040E">
            <w:r w:rsidRPr="003D040E">
              <w:t>Operational Status: Healthy</w:t>
            </w:r>
          </w:p>
        </w:tc>
      </w:tr>
      <w:tr w:rsidR="00C869D3" w:rsidRPr="003D040E" w14:paraId="2B432002" w14:textId="77777777" w:rsidTr="00C869D3">
        <w:trPr>
          <w:trHeight w:val="312"/>
        </w:trPr>
        <w:tc>
          <w:tcPr>
            <w:tcW w:w="2439"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A781C10" w14:textId="77777777" w:rsidR="00C869D3" w:rsidRPr="003D040E" w:rsidRDefault="00C869D3" w:rsidP="00C869D3">
            <w:r>
              <w:t>Observed results</w:t>
            </w:r>
          </w:p>
        </w:tc>
        <w:tc>
          <w:tcPr>
            <w:tcW w:w="6759"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CD966A2" w14:textId="0E133C4E" w:rsidR="00EE1524" w:rsidRPr="003D040E" w:rsidRDefault="00EE1524" w:rsidP="00242404"/>
        </w:tc>
      </w:tr>
      <w:tr w:rsidR="00C869D3" w:rsidRPr="003D040E" w14:paraId="6C6D0550" w14:textId="77777777" w:rsidTr="00C869D3">
        <w:trPr>
          <w:trHeight w:val="312"/>
        </w:trPr>
        <w:tc>
          <w:tcPr>
            <w:tcW w:w="2439"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92FA752" w14:textId="77777777" w:rsidR="00C869D3" w:rsidRPr="003D040E" w:rsidRDefault="00C869D3" w:rsidP="00C869D3">
            <w:r>
              <w:t>Status</w:t>
            </w:r>
          </w:p>
        </w:tc>
        <w:sdt>
          <w:sdtPr>
            <w:id w:val="834502089"/>
            <w:placeholder>
              <w:docPart w:val="2C171C93D0F248CC9008C95B66CC29AE"/>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59"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432D047" w14:textId="6A333675" w:rsidR="00C869D3" w:rsidRPr="003D040E" w:rsidRDefault="00242404" w:rsidP="00C869D3">
                <w:r>
                  <w:rPr>
                    <w:rStyle w:val="PlaceholderText"/>
                  </w:rPr>
                  <w:t>Choose an item</w:t>
                </w:r>
              </w:p>
            </w:tc>
          </w:sdtContent>
        </w:sdt>
      </w:tr>
    </w:tbl>
    <w:p w14:paraId="729912D7" w14:textId="2D71BFE1" w:rsidR="00F52742" w:rsidRDefault="00F52742" w:rsidP="003D040E"/>
    <w:p w14:paraId="38D77420" w14:textId="7243E9A6" w:rsidR="00862048" w:rsidRDefault="00862048" w:rsidP="00535F45">
      <w:pPr>
        <w:pStyle w:val="Heading5"/>
      </w:pPr>
      <w:bookmarkStart w:id="111" w:name="_Toc73517444"/>
      <w:r>
        <w:t>Test 26 DHC Infrastructure - Check Terminal Server configuration and license</w:t>
      </w:r>
      <w:bookmarkEnd w:id="111"/>
    </w:p>
    <w:p w14:paraId="3C8EC2F2" w14:textId="77777777" w:rsidR="00862048" w:rsidRDefault="00862048" w:rsidP="00862048"/>
    <w:tbl>
      <w:tblPr>
        <w:tblW w:w="960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490"/>
        <w:gridCol w:w="1490"/>
      </w:tblGrid>
      <w:tr w:rsidR="00862048" w14:paraId="1481E149" w14:textId="77777777" w:rsidTr="00862048">
        <w:trPr>
          <w:trHeight w:val="300"/>
          <w:tblHeader/>
        </w:trPr>
        <w:tc>
          <w:tcPr>
            <w:tcW w:w="8118" w:type="dxa"/>
            <w:gridSpan w:val="2"/>
            <w:tcBorders>
              <w:top w:val="single" w:sz="4" w:space="0" w:color="000000"/>
              <w:left w:val="single" w:sz="4" w:space="0" w:color="000000"/>
              <w:bottom w:val="single" w:sz="4" w:space="0" w:color="000000"/>
              <w:right w:val="single" w:sz="4" w:space="0" w:color="FFFFFF"/>
            </w:tcBorders>
            <w:shd w:val="clear" w:color="auto" w:fill="0066A2"/>
            <w:noWrap/>
            <w:tcMar>
              <w:top w:w="57" w:type="dxa"/>
              <w:left w:w="85" w:type="dxa"/>
              <w:bottom w:w="0" w:type="dxa"/>
              <w:right w:w="85" w:type="dxa"/>
            </w:tcMar>
            <w:hideMark/>
          </w:tcPr>
          <w:p w14:paraId="4BD99727" w14:textId="77777777" w:rsidR="00862048" w:rsidRPr="00862048" w:rsidRDefault="00862048">
            <w:pPr>
              <w:rPr>
                <w:lang w:eastAsia="pl-PL"/>
              </w:rPr>
            </w:pPr>
            <w:r w:rsidRPr="00862048">
              <w:rPr>
                <w:lang w:eastAsia="pl-PL"/>
              </w:rPr>
              <w:t>Check Terminal Server configuration and license</w:t>
            </w:r>
          </w:p>
        </w:tc>
        <w:tc>
          <w:tcPr>
            <w:tcW w:w="1490" w:type="dxa"/>
            <w:tcBorders>
              <w:top w:val="single" w:sz="4" w:space="0" w:color="000000"/>
              <w:left w:val="single" w:sz="4" w:space="0" w:color="FFFFFF"/>
              <w:bottom w:val="single" w:sz="4" w:space="0" w:color="000000"/>
              <w:right w:val="single" w:sz="4" w:space="0" w:color="000000"/>
            </w:tcBorders>
            <w:shd w:val="clear" w:color="auto" w:fill="0066A2"/>
            <w:noWrap/>
            <w:tcMar>
              <w:top w:w="57" w:type="dxa"/>
              <w:left w:w="85" w:type="dxa"/>
              <w:bottom w:w="0" w:type="dxa"/>
              <w:right w:w="85" w:type="dxa"/>
            </w:tcMar>
            <w:hideMark/>
          </w:tcPr>
          <w:p w14:paraId="758899D1" w14:textId="77777777" w:rsidR="00862048" w:rsidRPr="00862048" w:rsidRDefault="00862048">
            <w:pPr>
              <w:rPr>
                <w:lang w:eastAsia="pl-PL"/>
              </w:rPr>
            </w:pPr>
          </w:p>
        </w:tc>
      </w:tr>
      <w:tr w:rsidR="00862048" w14:paraId="14B96245" w14:textId="77777777" w:rsidTr="00862048">
        <w:trPr>
          <w:trHeight w:val="300"/>
        </w:trPr>
        <w:tc>
          <w:tcPr>
            <w:tcW w:w="2628" w:type="dxa"/>
            <w:tcBorders>
              <w:top w:val="single" w:sz="4" w:space="0" w:color="000000"/>
              <w:left w:val="single" w:sz="4" w:space="0" w:color="000000"/>
              <w:bottom w:val="single" w:sz="4" w:space="0" w:color="000000"/>
              <w:right w:val="single" w:sz="4" w:space="0" w:color="000000"/>
            </w:tcBorders>
            <w:noWrap/>
            <w:tcMar>
              <w:top w:w="28" w:type="dxa"/>
              <w:left w:w="85" w:type="dxa"/>
              <w:bottom w:w="0" w:type="dxa"/>
              <w:right w:w="85" w:type="dxa"/>
            </w:tcMar>
            <w:vAlign w:val="bottom"/>
            <w:hideMark/>
          </w:tcPr>
          <w:p w14:paraId="55AC78D2" w14:textId="77777777" w:rsidR="00862048" w:rsidRDefault="00862048">
            <w:pPr>
              <w:rPr>
                <w:lang w:val="pl-PL" w:eastAsia="pl-PL"/>
              </w:rPr>
            </w:pPr>
            <w:r>
              <w:rPr>
                <w:lang w:val="pl-PL" w:eastAsia="pl-PL"/>
              </w:rPr>
              <w:t>Test procedure</w:t>
            </w:r>
          </w:p>
        </w:tc>
        <w:tc>
          <w:tcPr>
            <w:tcW w:w="6980" w:type="dxa"/>
            <w:gridSpan w:val="2"/>
            <w:tcBorders>
              <w:top w:val="single" w:sz="4" w:space="0" w:color="000000"/>
              <w:left w:val="single" w:sz="4" w:space="0" w:color="000000"/>
              <w:bottom w:val="single" w:sz="4" w:space="0" w:color="000000"/>
              <w:right w:val="single" w:sz="4" w:space="0" w:color="000000"/>
            </w:tcBorders>
            <w:noWrap/>
            <w:tcMar>
              <w:top w:w="28" w:type="dxa"/>
              <w:left w:w="85" w:type="dxa"/>
              <w:bottom w:w="0" w:type="dxa"/>
              <w:right w:w="85" w:type="dxa"/>
            </w:tcMar>
            <w:vAlign w:val="bottom"/>
            <w:hideMark/>
          </w:tcPr>
          <w:p w14:paraId="54A3FF2F" w14:textId="77777777" w:rsidR="00862048" w:rsidRPr="00862048" w:rsidRDefault="00862048">
            <w:pPr>
              <w:rPr>
                <w:lang w:eastAsia="pl-PL"/>
              </w:rPr>
            </w:pPr>
            <w:r w:rsidRPr="00862048">
              <w:rPr>
                <w:lang w:eastAsia="pl-PL"/>
              </w:rPr>
              <w:t>Login to the terminal server</w:t>
            </w:r>
          </w:p>
          <w:p w14:paraId="32818152" w14:textId="77777777" w:rsidR="00862048" w:rsidRPr="00862048" w:rsidRDefault="00862048">
            <w:pPr>
              <w:rPr>
                <w:lang w:eastAsia="pl-PL"/>
              </w:rPr>
            </w:pPr>
            <w:r w:rsidRPr="00862048">
              <w:rPr>
                <w:lang w:eastAsia="pl-PL"/>
              </w:rPr>
              <w:t>Open Server Manager</w:t>
            </w:r>
          </w:p>
          <w:p w14:paraId="2D4AF910" w14:textId="77777777" w:rsidR="00862048" w:rsidRPr="00862048" w:rsidRDefault="00862048">
            <w:pPr>
              <w:rPr>
                <w:lang w:eastAsia="pl-PL"/>
              </w:rPr>
            </w:pPr>
            <w:r w:rsidRPr="00862048">
              <w:rPr>
                <w:lang w:eastAsia="pl-PL"/>
              </w:rPr>
              <w:t>Go to Remote Desktop Services -&gt; Servers</w:t>
            </w:r>
          </w:p>
          <w:p w14:paraId="30419F39" w14:textId="77777777" w:rsidR="00862048" w:rsidRPr="00862048" w:rsidRDefault="00862048">
            <w:pPr>
              <w:rPr>
                <w:lang w:eastAsia="pl-PL"/>
              </w:rPr>
            </w:pPr>
            <w:r w:rsidRPr="00862048">
              <w:rPr>
                <w:lang w:eastAsia="pl-PL"/>
              </w:rPr>
              <w:t>Right-click on server and select “RD Licensing Manager”</w:t>
            </w:r>
          </w:p>
          <w:p w14:paraId="60862153" w14:textId="77777777" w:rsidR="00862048" w:rsidRPr="00862048" w:rsidRDefault="00862048">
            <w:pPr>
              <w:rPr>
                <w:lang w:eastAsia="pl-PL"/>
              </w:rPr>
            </w:pPr>
            <w:r w:rsidRPr="00862048">
              <w:rPr>
                <w:lang w:eastAsia="pl-PL"/>
              </w:rPr>
              <w:t>Right-click on server and select “RD Licensing Diagnoser”</w:t>
            </w:r>
          </w:p>
        </w:tc>
      </w:tr>
      <w:tr w:rsidR="00862048" w14:paraId="07108F47" w14:textId="77777777" w:rsidTr="00862048">
        <w:trPr>
          <w:trHeight w:val="300"/>
        </w:trPr>
        <w:tc>
          <w:tcPr>
            <w:tcW w:w="2628" w:type="dxa"/>
            <w:tcBorders>
              <w:top w:val="single" w:sz="4" w:space="0" w:color="000000"/>
              <w:left w:val="single" w:sz="4" w:space="0" w:color="000000"/>
              <w:bottom w:val="single" w:sz="4" w:space="0" w:color="000000"/>
              <w:right w:val="single" w:sz="4" w:space="0" w:color="000000"/>
            </w:tcBorders>
            <w:noWrap/>
            <w:tcMar>
              <w:top w:w="28" w:type="dxa"/>
              <w:left w:w="85" w:type="dxa"/>
              <w:bottom w:w="0" w:type="dxa"/>
              <w:right w:w="85" w:type="dxa"/>
            </w:tcMar>
            <w:vAlign w:val="bottom"/>
            <w:hideMark/>
          </w:tcPr>
          <w:p w14:paraId="26FBA0DF" w14:textId="77777777" w:rsidR="00862048" w:rsidRDefault="00862048">
            <w:pPr>
              <w:rPr>
                <w:lang w:val="pl-PL" w:eastAsia="pl-PL"/>
              </w:rPr>
            </w:pPr>
            <w:r>
              <w:rPr>
                <w:lang w:val="pl-PL" w:eastAsia="pl-PL"/>
              </w:rPr>
              <w:t>Expected results</w:t>
            </w:r>
          </w:p>
        </w:tc>
        <w:tc>
          <w:tcPr>
            <w:tcW w:w="6980" w:type="dxa"/>
            <w:gridSpan w:val="2"/>
            <w:tcBorders>
              <w:top w:val="single" w:sz="4" w:space="0" w:color="000000"/>
              <w:left w:val="single" w:sz="4" w:space="0" w:color="000000"/>
              <w:bottom w:val="single" w:sz="4" w:space="0" w:color="000000"/>
              <w:right w:val="single" w:sz="4" w:space="0" w:color="000000"/>
            </w:tcBorders>
            <w:noWrap/>
            <w:tcMar>
              <w:top w:w="28" w:type="dxa"/>
              <w:left w:w="85" w:type="dxa"/>
              <w:bottom w:w="0" w:type="dxa"/>
              <w:right w:w="85" w:type="dxa"/>
            </w:tcMar>
            <w:vAlign w:val="bottom"/>
            <w:hideMark/>
          </w:tcPr>
          <w:p w14:paraId="1E576082" w14:textId="77777777" w:rsidR="00862048" w:rsidRPr="00862048" w:rsidRDefault="00862048">
            <w:pPr>
              <w:rPr>
                <w:lang w:eastAsia="pl-PL"/>
              </w:rPr>
            </w:pPr>
            <w:r w:rsidRPr="00862048">
              <w:rPr>
                <w:lang w:eastAsia="pl-PL"/>
              </w:rPr>
              <w:t>Login successful</w:t>
            </w:r>
          </w:p>
          <w:p w14:paraId="191E185F" w14:textId="77777777" w:rsidR="00862048" w:rsidRPr="00862048" w:rsidRDefault="00862048">
            <w:pPr>
              <w:rPr>
                <w:lang w:eastAsia="pl-PL"/>
              </w:rPr>
            </w:pPr>
            <w:r w:rsidRPr="00862048">
              <w:rPr>
                <w:lang w:eastAsia="pl-PL"/>
              </w:rPr>
              <w:t>License is inserted</w:t>
            </w:r>
          </w:p>
          <w:p w14:paraId="3299B061" w14:textId="77777777" w:rsidR="00862048" w:rsidRPr="00862048" w:rsidRDefault="00862048">
            <w:pPr>
              <w:rPr>
                <w:lang w:eastAsia="pl-PL"/>
              </w:rPr>
            </w:pPr>
            <w:r w:rsidRPr="00862048">
              <w:rPr>
                <w:lang w:eastAsia="pl-PL"/>
              </w:rPr>
              <w:t>Activation status is: Activated</w:t>
            </w:r>
          </w:p>
          <w:p w14:paraId="009C02EB" w14:textId="77777777" w:rsidR="00862048" w:rsidRDefault="00862048">
            <w:pPr>
              <w:rPr>
                <w:lang w:eastAsia="pl-PL"/>
              </w:rPr>
            </w:pPr>
            <w:r w:rsidRPr="00862048">
              <w:rPr>
                <w:lang w:eastAsia="pl-PL"/>
              </w:rPr>
              <w:t>No issues with Terminal Servers are visible</w:t>
            </w:r>
          </w:p>
          <w:p w14:paraId="4D105819" w14:textId="19D2EE59" w:rsidR="00786E6D" w:rsidRPr="00862048" w:rsidRDefault="00786E6D">
            <w:pPr>
              <w:rPr>
                <w:lang w:eastAsia="pl-PL"/>
              </w:rPr>
            </w:pPr>
            <w:r>
              <w:t>Licenses are added and visible</w:t>
            </w:r>
          </w:p>
        </w:tc>
      </w:tr>
      <w:tr w:rsidR="00C869D3" w:rsidRPr="003D040E" w14:paraId="6C4A328A"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bottom w:w="0" w:type="dxa"/>
              <w:right w:w="85" w:type="dxa"/>
            </w:tcMar>
            <w:vAlign w:val="bottom"/>
            <w:hideMark/>
          </w:tcPr>
          <w:p w14:paraId="596B994F" w14:textId="77777777" w:rsidR="00C869D3" w:rsidRPr="00C869D3" w:rsidRDefault="00C869D3" w:rsidP="00C869D3">
            <w:pPr>
              <w:rPr>
                <w:lang w:val="pl-PL" w:eastAsia="pl-PL"/>
              </w:rPr>
            </w:pPr>
            <w:r w:rsidRPr="00C869D3">
              <w:rPr>
                <w:lang w:val="pl-PL" w:eastAsia="pl-PL"/>
              </w:rPr>
              <w:t>Observed results</w:t>
            </w:r>
          </w:p>
        </w:tc>
        <w:tc>
          <w:tcPr>
            <w:tcW w:w="698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bottom w:w="0" w:type="dxa"/>
              <w:right w:w="85" w:type="dxa"/>
            </w:tcMar>
            <w:vAlign w:val="bottom"/>
            <w:hideMark/>
          </w:tcPr>
          <w:p w14:paraId="0FE55713" w14:textId="7E557E05" w:rsidR="004631A6" w:rsidRPr="003D040E" w:rsidRDefault="004631A6" w:rsidP="00C869D3">
            <w:pPr>
              <w:rPr>
                <w:lang w:eastAsia="pl-PL"/>
              </w:rPr>
            </w:pPr>
          </w:p>
        </w:tc>
      </w:tr>
      <w:tr w:rsidR="00C869D3" w:rsidRPr="003D040E" w14:paraId="4EC456A7"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bottom w:w="0" w:type="dxa"/>
              <w:right w:w="85" w:type="dxa"/>
            </w:tcMar>
            <w:vAlign w:val="bottom"/>
            <w:hideMark/>
          </w:tcPr>
          <w:p w14:paraId="7581D2A3" w14:textId="77777777" w:rsidR="00C869D3" w:rsidRPr="00C869D3" w:rsidRDefault="00C869D3" w:rsidP="00C869D3">
            <w:pPr>
              <w:rPr>
                <w:lang w:val="pl-PL" w:eastAsia="pl-PL"/>
              </w:rPr>
            </w:pPr>
            <w:r w:rsidRPr="00C869D3">
              <w:rPr>
                <w:lang w:val="pl-PL" w:eastAsia="pl-PL"/>
              </w:rPr>
              <w:t>Status</w:t>
            </w:r>
          </w:p>
        </w:tc>
        <w:sdt>
          <w:sdtPr>
            <w:id w:val="1292016572"/>
            <w:placeholder>
              <w:docPart w:val="9ED48BEE6C6B48F5AD3FBF6C4B81918F"/>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98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bottom w:w="0" w:type="dxa"/>
                  <w:right w:w="85" w:type="dxa"/>
                </w:tcMar>
                <w:vAlign w:val="bottom"/>
                <w:hideMark/>
              </w:tcPr>
              <w:p w14:paraId="107AB6D2" w14:textId="65D88E7A" w:rsidR="00C869D3" w:rsidRPr="003D040E" w:rsidRDefault="00242404" w:rsidP="00C869D3">
                <w:pPr>
                  <w:rPr>
                    <w:lang w:eastAsia="pl-PL"/>
                  </w:rPr>
                </w:pPr>
                <w:r>
                  <w:rPr>
                    <w:rStyle w:val="PlaceholderText"/>
                  </w:rPr>
                  <w:t>Choose an item</w:t>
                </w:r>
              </w:p>
            </w:tc>
          </w:sdtContent>
        </w:sdt>
      </w:tr>
    </w:tbl>
    <w:p w14:paraId="21554241" w14:textId="5D3D1FA1" w:rsidR="00862048" w:rsidRDefault="00862048" w:rsidP="00862048"/>
    <w:p w14:paraId="7ADBEB7D" w14:textId="525A0E8C" w:rsidR="004E40A2" w:rsidRPr="003D040E" w:rsidRDefault="004E40A2" w:rsidP="00535F45">
      <w:pPr>
        <w:pStyle w:val="Heading5"/>
      </w:pPr>
      <w:bookmarkStart w:id="112" w:name="_Toc515018683"/>
      <w:bookmarkStart w:id="113" w:name="_Toc73517445"/>
      <w:r w:rsidRPr="00BE06D0">
        <w:t>Test 2</w:t>
      </w:r>
      <w:r w:rsidR="00EF5814">
        <w:t>7 DHC Infrastructure -</w:t>
      </w:r>
      <w:r w:rsidRPr="00BE06D0">
        <w:t xml:space="preserve"> Check </w:t>
      </w:r>
      <w:bookmarkEnd w:id="112"/>
      <w:r w:rsidRPr="00BE06D0">
        <w:t>Anti-Virus Deep Security Relay, and agents status</w:t>
      </w:r>
      <w:bookmarkEnd w:id="113"/>
    </w:p>
    <w:p w14:paraId="61E61F1B" w14:textId="77777777" w:rsidR="004E40A2" w:rsidRPr="003D040E" w:rsidRDefault="004E40A2"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4931D4" w:rsidRPr="003D040E" w14:paraId="41BF7DC0" w14:textId="77777777" w:rsidTr="001D1140">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59CC0C74" w14:textId="15955D93" w:rsidR="004E40A2" w:rsidRPr="003D040E" w:rsidRDefault="00F52742" w:rsidP="003D040E">
            <w:r w:rsidRPr="003D040E">
              <w:t>Check Anti-Virus Deep Security Relay, and agents status</w:t>
            </w:r>
          </w:p>
        </w:tc>
        <w:tc>
          <w:tcPr>
            <w:tcW w:w="2835" w:type="dxa"/>
            <w:tcBorders>
              <w:left w:val="single" w:sz="4" w:space="0" w:color="FFFFFF"/>
            </w:tcBorders>
            <w:shd w:val="clear" w:color="auto" w:fill="0066A2"/>
            <w:noWrap/>
            <w:tcMar>
              <w:top w:w="57" w:type="dxa"/>
              <w:left w:w="85" w:type="dxa"/>
              <w:right w:w="85" w:type="dxa"/>
            </w:tcMar>
            <w:hideMark/>
          </w:tcPr>
          <w:p w14:paraId="6D3C6A1B" w14:textId="3B70A83A" w:rsidR="004E40A2" w:rsidRPr="003D040E" w:rsidRDefault="004E40A2" w:rsidP="003D040E"/>
        </w:tc>
      </w:tr>
      <w:tr w:rsidR="004E40A2" w:rsidRPr="003D040E" w14:paraId="2BFA89B0" w14:textId="77777777" w:rsidTr="001D1140">
        <w:trPr>
          <w:trHeight w:val="300"/>
        </w:trPr>
        <w:tc>
          <w:tcPr>
            <w:tcW w:w="2628" w:type="dxa"/>
            <w:shd w:val="clear" w:color="auto" w:fill="auto"/>
            <w:noWrap/>
            <w:tcMar>
              <w:top w:w="28" w:type="dxa"/>
              <w:left w:w="85" w:type="dxa"/>
              <w:right w:w="85" w:type="dxa"/>
            </w:tcMar>
            <w:vAlign w:val="bottom"/>
            <w:hideMark/>
          </w:tcPr>
          <w:p w14:paraId="51FC857B" w14:textId="77777777" w:rsidR="004E40A2" w:rsidRPr="003D040E" w:rsidRDefault="004E40A2" w:rsidP="003D040E">
            <w:r w:rsidRPr="003D040E">
              <w:t>Test procedure</w:t>
            </w:r>
          </w:p>
        </w:tc>
        <w:tc>
          <w:tcPr>
            <w:tcW w:w="6710" w:type="dxa"/>
            <w:gridSpan w:val="2"/>
            <w:shd w:val="clear" w:color="auto" w:fill="auto"/>
            <w:noWrap/>
            <w:tcMar>
              <w:top w:w="28" w:type="dxa"/>
              <w:left w:w="85" w:type="dxa"/>
              <w:right w:w="85" w:type="dxa"/>
            </w:tcMar>
            <w:vAlign w:val="bottom"/>
          </w:tcPr>
          <w:p w14:paraId="5F9999D2" w14:textId="77777777" w:rsidR="004E40A2" w:rsidRPr="003D040E" w:rsidRDefault="004E40A2" w:rsidP="003D040E">
            <w:r w:rsidRPr="003D040E">
              <w:t>Login to the terminal server by RDP</w:t>
            </w:r>
          </w:p>
          <w:p w14:paraId="22AEFAD6" w14:textId="77777777" w:rsidR="004E40A2" w:rsidRPr="003D040E" w:rsidRDefault="004E40A2" w:rsidP="003D040E">
            <w:r w:rsidRPr="003D040E">
              <w:t>Use vSphere Client to log in to vCenter Server</w:t>
            </w:r>
          </w:p>
          <w:p w14:paraId="2DD9ACA6" w14:textId="77777777" w:rsidR="004E40A2" w:rsidRPr="003D040E" w:rsidRDefault="004E40A2" w:rsidP="003D040E">
            <w:r w:rsidRPr="003D040E">
              <w:t>Check whether Deep Secure Relay VM was deployed</w:t>
            </w:r>
          </w:p>
          <w:p w14:paraId="12C12C08" w14:textId="40815A35" w:rsidR="004E40A2" w:rsidRPr="003D040E" w:rsidRDefault="004E40A2" w:rsidP="003D040E">
            <w:r w:rsidRPr="003D040E">
              <w:t>Log</w:t>
            </w:r>
            <w:r w:rsidR="00AA2EFB">
              <w:t>o</w:t>
            </w:r>
            <w:r w:rsidRPr="003D040E">
              <w:t>n to each Windows and Ubuntu VM</w:t>
            </w:r>
          </w:p>
          <w:p w14:paraId="17C2EC93" w14:textId="77777777" w:rsidR="004E40A2" w:rsidRPr="003D040E" w:rsidRDefault="004E40A2" w:rsidP="003D040E">
            <w:r w:rsidRPr="003D040E">
              <w:t>Check the Deep Secure Agent status</w:t>
            </w:r>
          </w:p>
        </w:tc>
      </w:tr>
      <w:tr w:rsidR="004E40A2" w:rsidRPr="003D040E" w14:paraId="226344E1" w14:textId="77777777" w:rsidTr="001D1140">
        <w:trPr>
          <w:trHeight w:val="300"/>
        </w:trPr>
        <w:tc>
          <w:tcPr>
            <w:tcW w:w="2628" w:type="dxa"/>
            <w:shd w:val="clear" w:color="auto" w:fill="auto"/>
            <w:noWrap/>
            <w:tcMar>
              <w:top w:w="28" w:type="dxa"/>
              <w:left w:w="85" w:type="dxa"/>
              <w:right w:w="85" w:type="dxa"/>
            </w:tcMar>
            <w:vAlign w:val="bottom"/>
            <w:hideMark/>
          </w:tcPr>
          <w:p w14:paraId="4580E6F3" w14:textId="77777777" w:rsidR="004E40A2" w:rsidRPr="003D040E" w:rsidRDefault="004E40A2" w:rsidP="003D040E">
            <w:r w:rsidRPr="003D040E">
              <w:lastRenderedPageBreak/>
              <w:t>Expected results</w:t>
            </w:r>
          </w:p>
        </w:tc>
        <w:tc>
          <w:tcPr>
            <w:tcW w:w="6710" w:type="dxa"/>
            <w:gridSpan w:val="2"/>
            <w:shd w:val="clear" w:color="auto" w:fill="auto"/>
            <w:noWrap/>
            <w:tcMar>
              <w:top w:w="28" w:type="dxa"/>
              <w:left w:w="85" w:type="dxa"/>
              <w:right w:w="85" w:type="dxa"/>
            </w:tcMar>
            <w:vAlign w:val="bottom"/>
          </w:tcPr>
          <w:p w14:paraId="7D28D316" w14:textId="77777777" w:rsidR="004E40A2" w:rsidRPr="003D040E" w:rsidRDefault="004E40A2" w:rsidP="003D040E">
            <w:r w:rsidRPr="003D040E">
              <w:t>Login successful</w:t>
            </w:r>
          </w:p>
          <w:p w14:paraId="2236F8E4" w14:textId="77777777" w:rsidR="004E40A2" w:rsidRPr="003D040E" w:rsidRDefault="004E40A2" w:rsidP="003D040E">
            <w:r w:rsidRPr="003D040E">
              <w:t>Login window opens</w:t>
            </w:r>
          </w:p>
          <w:p w14:paraId="31F70D15" w14:textId="77777777" w:rsidR="004E40A2" w:rsidRPr="003D040E" w:rsidRDefault="004E40A2" w:rsidP="003D040E">
            <w:r w:rsidRPr="003D040E">
              <w:t>Deep Secure Relay was deployed</w:t>
            </w:r>
          </w:p>
          <w:p w14:paraId="6DBDB8B1" w14:textId="77777777" w:rsidR="004E40A2" w:rsidRPr="003D040E" w:rsidRDefault="004E40A2" w:rsidP="003D040E">
            <w:r w:rsidRPr="003D040E">
              <w:t>OS agents are up and running</w:t>
            </w:r>
          </w:p>
        </w:tc>
      </w:tr>
      <w:tr w:rsidR="00C869D3" w:rsidRPr="003D040E" w14:paraId="7E32DA23"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D09C64D"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B094899" w14:textId="2612386E" w:rsidR="001C0608" w:rsidRPr="003D040E" w:rsidRDefault="001C0608" w:rsidP="00C869D3"/>
        </w:tc>
      </w:tr>
      <w:tr w:rsidR="00C869D3" w:rsidRPr="003D040E" w14:paraId="55990EF0"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FE778A2" w14:textId="77777777" w:rsidR="00C869D3" w:rsidRPr="003D040E" w:rsidRDefault="00C869D3" w:rsidP="00C869D3">
            <w:r>
              <w:t>Status</w:t>
            </w:r>
          </w:p>
        </w:tc>
        <w:sdt>
          <w:sdtPr>
            <w:id w:val="2138828392"/>
            <w:placeholder>
              <w:docPart w:val="2FD89CEF81784D9E93801065CFAAFFF9"/>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E0BCBDF" w14:textId="3A8D4F1D" w:rsidR="00C869D3" w:rsidRPr="003D040E" w:rsidRDefault="00242404" w:rsidP="00C869D3">
                <w:r>
                  <w:rPr>
                    <w:rStyle w:val="PlaceholderText"/>
                  </w:rPr>
                  <w:t>Choose an item</w:t>
                </w:r>
              </w:p>
            </w:tc>
          </w:sdtContent>
        </w:sdt>
      </w:tr>
    </w:tbl>
    <w:p w14:paraId="0DB576D4" w14:textId="059C4F4D" w:rsidR="00C869D3" w:rsidRDefault="00C869D3" w:rsidP="003D040E"/>
    <w:p w14:paraId="589AFDDC" w14:textId="77777777" w:rsidR="00C869D3" w:rsidRDefault="00C869D3" w:rsidP="003D040E"/>
    <w:p w14:paraId="7F86F504" w14:textId="77777777" w:rsidR="004E40A2" w:rsidRPr="003D040E" w:rsidRDefault="004E40A2" w:rsidP="003D040E"/>
    <w:p w14:paraId="4026A696" w14:textId="3DA3F6F1" w:rsidR="006D1A32" w:rsidRPr="003D040E" w:rsidRDefault="006D1A32" w:rsidP="00535F45">
      <w:pPr>
        <w:pStyle w:val="Heading5"/>
      </w:pPr>
      <w:bookmarkStart w:id="114" w:name="_Toc73517446"/>
      <w:r w:rsidRPr="00BE06D0">
        <w:t>Test 2</w:t>
      </w:r>
      <w:r>
        <w:t>8 DHC Infrastructure -</w:t>
      </w:r>
      <w:r w:rsidRPr="00BE06D0">
        <w:t xml:space="preserve"> Check </w:t>
      </w:r>
      <w:r>
        <w:t>with BDS team status of Anti-Virus protection</w:t>
      </w:r>
      <w:bookmarkEnd w:id="114"/>
    </w:p>
    <w:p w14:paraId="25D1AF39" w14:textId="77777777" w:rsidR="006D1A32" w:rsidRPr="003D040E" w:rsidRDefault="006D1A32" w:rsidP="006D1A32"/>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4A0851" w:rsidRPr="003D040E" w14:paraId="596CB236" w14:textId="77777777" w:rsidTr="00F51CF2">
        <w:trPr>
          <w:trHeight w:val="300"/>
          <w:tblHeader/>
        </w:trPr>
        <w:tc>
          <w:tcPr>
            <w:tcW w:w="6503" w:type="dxa"/>
            <w:gridSpan w:val="2"/>
            <w:tcBorders>
              <w:right w:val="single" w:sz="4" w:space="0" w:color="FFFFFF"/>
            </w:tcBorders>
            <w:shd w:val="clear" w:color="auto" w:fill="0066A2"/>
            <w:noWrap/>
            <w:tcMar>
              <w:top w:w="57" w:type="dxa"/>
              <w:left w:w="85" w:type="dxa"/>
              <w:right w:w="85" w:type="dxa"/>
            </w:tcMar>
            <w:hideMark/>
          </w:tcPr>
          <w:p w14:paraId="783BD24E" w14:textId="78750A1D" w:rsidR="006D1A32" w:rsidRPr="003D040E" w:rsidRDefault="006D1A32" w:rsidP="00F51CF2">
            <w:r w:rsidRPr="003D040E">
              <w:t xml:space="preserve">Check </w:t>
            </w:r>
            <w:r w:rsidR="00DB6248">
              <w:t>with BDS team status of Anti-Virus protection</w:t>
            </w:r>
          </w:p>
        </w:tc>
        <w:tc>
          <w:tcPr>
            <w:tcW w:w="2835" w:type="dxa"/>
            <w:tcBorders>
              <w:left w:val="single" w:sz="4" w:space="0" w:color="FFFFFF"/>
            </w:tcBorders>
            <w:shd w:val="clear" w:color="auto" w:fill="0066A2"/>
            <w:noWrap/>
            <w:tcMar>
              <w:top w:w="57" w:type="dxa"/>
              <w:left w:w="85" w:type="dxa"/>
              <w:right w:w="85" w:type="dxa"/>
            </w:tcMar>
            <w:hideMark/>
          </w:tcPr>
          <w:p w14:paraId="29FFE7CF" w14:textId="77777777" w:rsidR="006D1A32" w:rsidRPr="003D040E" w:rsidRDefault="006D1A32" w:rsidP="00F51CF2"/>
        </w:tc>
      </w:tr>
      <w:tr w:rsidR="006D1A32" w:rsidRPr="003D040E" w14:paraId="12037293" w14:textId="77777777" w:rsidTr="00F51CF2">
        <w:trPr>
          <w:trHeight w:val="300"/>
        </w:trPr>
        <w:tc>
          <w:tcPr>
            <w:tcW w:w="2628" w:type="dxa"/>
            <w:shd w:val="clear" w:color="auto" w:fill="auto"/>
            <w:noWrap/>
            <w:tcMar>
              <w:top w:w="28" w:type="dxa"/>
              <w:left w:w="85" w:type="dxa"/>
              <w:right w:w="85" w:type="dxa"/>
            </w:tcMar>
            <w:vAlign w:val="bottom"/>
            <w:hideMark/>
          </w:tcPr>
          <w:p w14:paraId="39FD9C6E" w14:textId="77777777" w:rsidR="006D1A32" w:rsidRPr="003D040E" w:rsidRDefault="006D1A32" w:rsidP="00F51CF2">
            <w:r w:rsidRPr="003D040E">
              <w:t>Test procedure</w:t>
            </w:r>
          </w:p>
        </w:tc>
        <w:tc>
          <w:tcPr>
            <w:tcW w:w="6710" w:type="dxa"/>
            <w:gridSpan w:val="2"/>
            <w:shd w:val="clear" w:color="auto" w:fill="auto"/>
            <w:noWrap/>
            <w:tcMar>
              <w:top w:w="28" w:type="dxa"/>
              <w:left w:w="85" w:type="dxa"/>
              <w:right w:w="85" w:type="dxa"/>
            </w:tcMar>
            <w:vAlign w:val="bottom"/>
          </w:tcPr>
          <w:p w14:paraId="42C627BD" w14:textId="7EC7524C" w:rsidR="006D1A32" w:rsidRPr="007F4AC2" w:rsidRDefault="0060124D" w:rsidP="00F51CF2">
            <w:pPr>
              <w:rPr>
                <w:rFonts w:ascii="Segoe UI" w:hAnsi="Segoe UI" w:cs="Segoe UI"/>
                <w:sz w:val="21"/>
                <w:szCs w:val="21"/>
              </w:rPr>
            </w:pPr>
            <w:r>
              <w:t xml:space="preserve">For this </w:t>
            </w:r>
            <w:r w:rsidR="000A74C3">
              <w:t xml:space="preserve">test </w:t>
            </w:r>
            <w:r>
              <w:t>interaction with 3</w:t>
            </w:r>
            <w:r w:rsidRPr="0060124D">
              <w:rPr>
                <w:vertAlign w:val="superscript"/>
              </w:rPr>
              <w:t>rd</w:t>
            </w:r>
            <w:r>
              <w:t xml:space="preserve"> party (BDS team) is needed. </w:t>
            </w:r>
            <w:r w:rsidR="003F0772">
              <w:t xml:space="preserve">Get contact for BDS support team from Integration Architect or </w:t>
            </w:r>
            <w:r w:rsidR="00AA755F">
              <w:t>Project Manager</w:t>
            </w:r>
            <w:r w:rsidR="007F4AC2">
              <w:t xml:space="preserve"> (f</w:t>
            </w:r>
            <w:r w:rsidR="00B315E4">
              <w:t>or</w:t>
            </w:r>
            <w:r w:rsidR="007F4AC2">
              <w:t xml:space="preserve"> DHC CAT contact is </w:t>
            </w:r>
            <w:r w:rsidR="007F4AC2" w:rsidRPr="007F4AC2">
              <w:rPr>
                <w:rFonts w:ascii="Segoe UI" w:hAnsi="Segoe UI" w:cs="Segoe UI"/>
                <w:sz w:val="21"/>
                <w:szCs w:val="21"/>
              </w:rPr>
              <w:t>Alexandru Cioruta</w:t>
            </w:r>
            <w:r w:rsidR="007F4AC2">
              <w:rPr>
                <w:rFonts w:ascii="Segoe UI" w:hAnsi="Segoe UI" w:cs="Segoe UI"/>
                <w:sz w:val="21"/>
                <w:szCs w:val="21"/>
              </w:rPr>
              <w:t>).</w:t>
            </w:r>
          </w:p>
          <w:p w14:paraId="570911F9" w14:textId="35215552" w:rsidR="00AA755F" w:rsidRPr="003D040E" w:rsidRDefault="00AA755F" w:rsidP="00F51CF2">
            <w:r>
              <w:t xml:space="preserve">Check </w:t>
            </w:r>
            <w:r w:rsidR="00E628D1">
              <w:t>if Deep Secure Agent</w:t>
            </w:r>
            <w:r w:rsidR="00AA4340">
              <w:t>s</w:t>
            </w:r>
            <w:r w:rsidR="00E628D1">
              <w:t xml:space="preserve"> installed on the DHC Managament stack are</w:t>
            </w:r>
            <w:r w:rsidR="00EB6EB8">
              <w:t xml:space="preserve"> visible on </w:t>
            </w:r>
            <w:r w:rsidR="00633D56">
              <w:t>Deep Security Management</w:t>
            </w:r>
          </w:p>
        </w:tc>
      </w:tr>
      <w:tr w:rsidR="006D1A32" w:rsidRPr="003D040E" w14:paraId="1111925B" w14:textId="77777777" w:rsidTr="00F51CF2">
        <w:trPr>
          <w:trHeight w:val="300"/>
        </w:trPr>
        <w:tc>
          <w:tcPr>
            <w:tcW w:w="2628" w:type="dxa"/>
            <w:shd w:val="clear" w:color="auto" w:fill="auto"/>
            <w:noWrap/>
            <w:tcMar>
              <w:top w:w="28" w:type="dxa"/>
              <w:left w:w="85" w:type="dxa"/>
              <w:right w:w="85" w:type="dxa"/>
            </w:tcMar>
            <w:vAlign w:val="bottom"/>
            <w:hideMark/>
          </w:tcPr>
          <w:p w14:paraId="294F2135" w14:textId="77777777" w:rsidR="006D1A32" w:rsidRPr="003D040E" w:rsidRDefault="006D1A32" w:rsidP="00F51CF2">
            <w:r w:rsidRPr="003D040E">
              <w:t>Expected results</w:t>
            </w:r>
          </w:p>
        </w:tc>
        <w:tc>
          <w:tcPr>
            <w:tcW w:w="6710" w:type="dxa"/>
            <w:gridSpan w:val="2"/>
            <w:shd w:val="clear" w:color="auto" w:fill="auto"/>
            <w:noWrap/>
            <w:tcMar>
              <w:top w:w="28" w:type="dxa"/>
              <w:left w:w="85" w:type="dxa"/>
              <w:right w:w="85" w:type="dxa"/>
            </w:tcMar>
            <w:vAlign w:val="bottom"/>
          </w:tcPr>
          <w:p w14:paraId="25CD60FB" w14:textId="00CEA179" w:rsidR="006D1A32" w:rsidRDefault="00633D56" w:rsidP="00F51CF2">
            <w:r>
              <w:t>DHC Management stack i</w:t>
            </w:r>
            <w:r w:rsidR="00BB3B9F">
              <w:t xml:space="preserve">s protected by the </w:t>
            </w:r>
            <w:r w:rsidR="00DF04AF">
              <w:t>BDS Anti-Virus protection</w:t>
            </w:r>
            <w:r w:rsidR="004B2202">
              <w:t>.</w:t>
            </w:r>
          </w:p>
          <w:p w14:paraId="20A0F1DA" w14:textId="27D06565" w:rsidR="00DF04AF" w:rsidRDefault="00DF04AF" w:rsidP="00F51CF2">
            <w:r>
              <w:t xml:space="preserve">VMs are visible and online </w:t>
            </w:r>
            <w:r w:rsidR="008B2E16">
              <w:t>in the Deep Security Management</w:t>
            </w:r>
            <w:r w:rsidR="004B2202">
              <w:t>.</w:t>
            </w:r>
          </w:p>
          <w:p w14:paraId="119EB850" w14:textId="6481D9D4" w:rsidR="008B2E16" w:rsidRPr="003D040E" w:rsidRDefault="008B2E16" w:rsidP="00F51CF2">
            <w:r>
              <w:t>BDS team confirm</w:t>
            </w:r>
            <w:r w:rsidR="00082A4E">
              <w:t>ation</w:t>
            </w:r>
            <w:r w:rsidR="00164D68">
              <w:t xml:space="preserve"> is </w:t>
            </w:r>
            <w:r w:rsidR="004B2202">
              <w:t>required.</w:t>
            </w:r>
          </w:p>
        </w:tc>
      </w:tr>
      <w:tr w:rsidR="00C869D3" w:rsidRPr="003D040E" w14:paraId="28C35099"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2DABFEA"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D015FC2" w14:textId="072B807F" w:rsidR="009279DD" w:rsidRPr="003D040E" w:rsidRDefault="009279DD" w:rsidP="00242404"/>
        </w:tc>
      </w:tr>
      <w:tr w:rsidR="00C869D3" w:rsidRPr="003D040E" w14:paraId="14803D0D"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7F7BD1E" w14:textId="77777777" w:rsidR="00C869D3" w:rsidRPr="003D040E" w:rsidRDefault="00C869D3" w:rsidP="00C869D3">
            <w:r>
              <w:t>Status</w:t>
            </w:r>
          </w:p>
        </w:tc>
        <w:sdt>
          <w:sdtPr>
            <w:id w:val="-364912468"/>
            <w:placeholder>
              <w:docPart w:val="2B4511C8158D4129B1EA17334DE7F9E9"/>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61F294D" w14:textId="4859C8B0" w:rsidR="00C869D3" w:rsidRPr="003D040E" w:rsidRDefault="00242404" w:rsidP="00C869D3">
                <w:r>
                  <w:rPr>
                    <w:rStyle w:val="PlaceholderText"/>
                  </w:rPr>
                  <w:t>Choose an item</w:t>
                </w:r>
              </w:p>
            </w:tc>
          </w:sdtContent>
        </w:sdt>
      </w:tr>
    </w:tbl>
    <w:p w14:paraId="6650575A" w14:textId="2403D8C9" w:rsidR="00C869D3" w:rsidRDefault="00242404" w:rsidP="00242404">
      <w:pPr>
        <w:tabs>
          <w:tab w:val="left" w:pos="3630"/>
        </w:tabs>
      </w:pPr>
      <w:r>
        <w:tab/>
      </w:r>
    </w:p>
    <w:p w14:paraId="6BB75B93" w14:textId="77777777" w:rsidR="00C869D3" w:rsidRDefault="00C869D3" w:rsidP="003D040E"/>
    <w:p w14:paraId="39C697C2" w14:textId="31C91675" w:rsidR="00C66546" w:rsidRPr="00BE06D0" w:rsidRDefault="00C66546" w:rsidP="00535F45">
      <w:pPr>
        <w:pStyle w:val="Heading5"/>
      </w:pPr>
      <w:bookmarkStart w:id="115" w:name="_Toc73517447"/>
      <w:r w:rsidRPr="00BE06D0">
        <w:t>Test 2</w:t>
      </w:r>
      <w:r>
        <w:t>9</w:t>
      </w:r>
      <w:r w:rsidR="005275D2">
        <w:t xml:space="preserve"> DHC Infrastructure -</w:t>
      </w:r>
      <w:r w:rsidRPr="00BE06D0">
        <w:fldChar w:fldCharType="begin"/>
      </w:r>
      <w:r w:rsidRPr="00BE06D0">
        <w:instrText xml:space="preserve"> SEQ Test \* ARABIC </w:instrText>
      </w:r>
      <w:r w:rsidRPr="00BE06D0">
        <w:fldChar w:fldCharType="end"/>
      </w:r>
      <w:r w:rsidRPr="00BE06D0">
        <w:t xml:space="preserve"> Check monitoring for management machines</w:t>
      </w:r>
      <w:bookmarkEnd w:id="115"/>
    </w:p>
    <w:p w14:paraId="12B8BB2E" w14:textId="77777777" w:rsidR="00C66546" w:rsidRPr="003D040E" w:rsidRDefault="00C66546" w:rsidP="00C66546"/>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C66546" w:rsidRPr="003D040E" w14:paraId="0CF8A756"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3F1950C" w14:textId="77777777" w:rsidR="00C66546" w:rsidRPr="003D040E" w:rsidRDefault="00C66546" w:rsidP="00F51CF2">
            <w:r w:rsidRPr="003D040E">
              <w:t>Check monitoring for management machines</w:t>
            </w:r>
          </w:p>
        </w:tc>
        <w:tc>
          <w:tcPr>
            <w:tcW w:w="1432" w:type="dxa"/>
            <w:tcBorders>
              <w:left w:val="single" w:sz="4" w:space="0" w:color="FFFFFF"/>
            </w:tcBorders>
            <w:shd w:val="clear" w:color="auto" w:fill="0066A2"/>
            <w:noWrap/>
            <w:tcMar>
              <w:top w:w="57" w:type="dxa"/>
              <w:left w:w="85" w:type="dxa"/>
              <w:right w:w="85" w:type="dxa"/>
            </w:tcMar>
            <w:hideMark/>
          </w:tcPr>
          <w:p w14:paraId="75EFD62E" w14:textId="77777777" w:rsidR="00C66546" w:rsidRPr="003D040E" w:rsidRDefault="00C66546" w:rsidP="00F51CF2"/>
        </w:tc>
      </w:tr>
      <w:tr w:rsidR="00C66546" w:rsidRPr="003D040E" w14:paraId="6BF9E8F3" w14:textId="77777777" w:rsidTr="00F51CF2">
        <w:trPr>
          <w:trHeight w:val="300"/>
        </w:trPr>
        <w:tc>
          <w:tcPr>
            <w:tcW w:w="2628" w:type="dxa"/>
            <w:shd w:val="clear" w:color="auto" w:fill="auto"/>
            <w:noWrap/>
            <w:tcMar>
              <w:top w:w="28" w:type="dxa"/>
              <w:left w:w="85" w:type="dxa"/>
              <w:right w:w="85" w:type="dxa"/>
            </w:tcMar>
            <w:vAlign w:val="bottom"/>
            <w:hideMark/>
          </w:tcPr>
          <w:p w14:paraId="3A385533" w14:textId="77777777" w:rsidR="00C66546" w:rsidRPr="003D040E" w:rsidRDefault="00C66546" w:rsidP="00F51CF2">
            <w:r w:rsidRPr="003D040E">
              <w:t>Test procedure</w:t>
            </w:r>
          </w:p>
        </w:tc>
        <w:tc>
          <w:tcPr>
            <w:tcW w:w="6710" w:type="dxa"/>
            <w:gridSpan w:val="2"/>
            <w:shd w:val="clear" w:color="auto" w:fill="auto"/>
            <w:noWrap/>
            <w:tcMar>
              <w:top w:w="28" w:type="dxa"/>
              <w:left w:w="85" w:type="dxa"/>
              <w:right w:w="85" w:type="dxa"/>
            </w:tcMar>
            <w:vAlign w:val="bottom"/>
          </w:tcPr>
          <w:p w14:paraId="1E295FE5" w14:textId="77777777" w:rsidR="00C66546" w:rsidRPr="003D040E" w:rsidRDefault="00C66546" w:rsidP="00F51CF2">
            <w:r w:rsidRPr="003D040E">
              <w:t>Login to the terminal server</w:t>
            </w:r>
          </w:p>
          <w:p w14:paraId="345089EB" w14:textId="77777777" w:rsidR="00C66546" w:rsidRPr="003D040E" w:rsidRDefault="00C66546" w:rsidP="00F51CF2">
            <w:r w:rsidRPr="003D040E">
              <w:t>Login to vCenter Server using client</w:t>
            </w:r>
          </w:p>
          <w:p w14:paraId="10C7B8EB" w14:textId="77777777" w:rsidR="00C66546" w:rsidRPr="003D040E" w:rsidRDefault="00C66546" w:rsidP="00F51CF2">
            <w:r w:rsidRPr="003D040E">
              <w:t xml:space="preserve">Select </w:t>
            </w:r>
            <w:r>
              <w:t>a particular</w:t>
            </w:r>
            <w:r w:rsidRPr="003D040E">
              <w:t xml:space="preserve"> VM for test</w:t>
            </w:r>
          </w:p>
          <w:p w14:paraId="590DB9DB" w14:textId="28AB0A3E" w:rsidR="00C66546" w:rsidRPr="003D040E" w:rsidRDefault="000A4708" w:rsidP="00F51CF2">
            <w:r>
              <w:t xml:space="preserve">Stress CPU on </w:t>
            </w:r>
            <w:r w:rsidR="00A361F9">
              <w:t>tss002</w:t>
            </w:r>
          </w:p>
          <w:p w14:paraId="7E9FE005" w14:textId="77777777" w:rsidR="00C66546" w:rsidRPr="003D040E" w:rsidRDefault="00C66546" w:rsidP="00F51CF2">
            <w:r w:rsidRPr="003D040E">
              <w:t>Open web browser</w:t>
            </w:r>
          </w:p>
          <w:p w14:paraId="56621B5F" w14:textId="77777777" w:rsidR="00C66546" w:rsidRPr="003D040E" w:rsidRDefault="00C66546" w:rsidP="00F51CF2">
            <w:r w:rsidRPr="003D040E">
              <w:t>Login with domain account to vROPS</w:t>
            </w:r>
          </w:p>
          <w:p w14:paraId="0CC0F996" w14:textId="77777777" w:rsidR="00C66546" w:rsidRPr="003D040E" w:rsidRDefault="00C66546" w:rsidP="00F51CF2">
            <w:r w:rsidRPr="003D040E">
              <w:t>Go to Alerts</w:t>
            </w:r>
          </w:p>
          <w:p w14:paraId="62339C73" w14:textId="32BBA5C4" w:rsidR="00C66546" w:rsidRPr="003D040E" w:rsidRDefault="00C66546" w:rsidP="00F51CF2">
            <w:r w:rsidRPr="003D040E">
              <w:t xml:space="preserve">Check if alert for </w:t>
            </w:r>
            <w:r w:rsidR="00A361F9">
              <w:t>Virtual Machine CPU Usage is present</w:t>
            </w:r>
          </w:p>
          <w:p w14:paraId="7105C104" w14:textId="7D0BF7CE" w:rsidR="00C66546" w:rsidRPr="003D040E" w:rsidRDefault="00C66546" w:rsidP="00F51CF2">
            <w:r w:rsidRPr="003D040E">
              <w:t>Go to SNOW</w:t>
            </w:r>
            <w:r w:rsidR="00A361F9">
              <w:t xml:space="preserve"> </w:t>
            </w:r>
            <w:r w:rsidR="00A361F9">
              <w:sym w:font="Wingdings" w:char="F0E0"/>
            </w:r>
            <w:r w:rsidR="00A361F9">
              <w:t xml:space="preserve"> Events</w:t>
            </w:r>
          </w:p>
          <w:p w14:paraId="04CA9D1C" w14:textId="337135E7" w:rsidR="00C66546" w:rsidRPr="003D040E" w:rsidRDefault="00C66546" w:rsidP="00F51CF2">
            <w:r w:rsidRPr="003D040E">
              <w:t xml:space="preserve">Check if </w:t>
            </w:r>
            <w:r w:rsidR="00A361F9">
              <w:t>event</w:t>
            </w:r>
            <w:r w:rsidRPr="003D040E">
              <w:t xml:space="preserve"> has been created for VM</w:t>
            </w:r>
            <w:r w:rsidR="00A361F9">
              <w:t xml:space="preserve"> with proper </w:t>
            </w:r>
            <w:r w:rsidR="00B8619D">
              <w:t>details</w:t>
            </w:r>
          </w:p>
        </w:tc>
      </w:tr>
      <w:tr w:rsidR="00C66546" w:rsidRPr="003D040E" w14:paraId="0DDEE1EC" w14:textId="77777777" w:rsidTr="00F51CF2">
        <w:trPr>
          <w:trHeight w:val="300"/>
        </w:trPr>
        <w:tc>
          <w:tcPr>
            <w:tcW w:w="2628" w:type="dxa"/>
            <w:shd w:val="clear" w:color="auto" w:fill="auto"/>
            <w:noWrap/>
            <w:tcMar>
              <w:top w:w="28" w:type="dxa"/>
              <w:left w:w="85" w:type="dxa"/>
              <w:right w:w="85" w:type="dxa"/>
            </w:tcMar>
            <w:vAlign w:val="bottom"/>
            <w:hideMark/>
          </w:tcPr>
          <w:p w14:paraId="6D6AB1CE" w14:textId="77777777" w:rsidR="00C66546" w:rsidRPr="003D040E" w:rsidRDefault="00C66546" w:rsidP="00F51CF2">
            <w:r w:rsidRPr="003D040E">
              <w:t>Expected results</w:t>
            </w:r>
          </w:p>
        </w:tc>
        <w:tc>
          <w:tcPr>
            <w:tcW w:w="6710" w:type="dxa"/>
            <w:gridSpan w:val="2"/>
            <w:shd w:val="clear" w:color="auto" w:fill="auto"/>
            <w:noWrap/>
            <w:tcMar>
              <w:top w:w="28" w:type="dxa"/>
              <w:left w:w="85" w:type="dxa"/>
              <w:right w:w="85" w:type="dxa"/>
            </w:tcMar>
            <w:vAlign w:val="bottom"/>
          </w:tcPr>
          <w:p w14:paraId="31340BAC" w14:textId="77777777" w:rsidR="00C66546" w:rsidRPr="003D040E" w:rsidRDefault="00C66546" w:rsidP="00F51CF2">
            <w:r w:rsidRPr="003D040E">
              <w:t>Login to vCenter successful</w:t>
            </w:r>
          </w:p>
          <w:p w14:paraId="34B08540" w14:textId="2B862B18" w:rsidR="00C66546" w:rsidRPr="003D040E" w:rsidRDefault="00C66546" w:rsidP="00F51CF2">
            <w:r w:rsidRPr="003D040E">
              <w:t xml:space="preserve">VM guest </w:t>
            </w:r>
            <w:r w:rsidR="00B8619D">
              <w:t xml:space="preserve">has high CPU usage </w:t>
            </w:r>
          </w:p>
          <w:p w14:paraId="72F4B1D4" w14:textId="77777777" w:rsidR="00C66546" w:rsidRPr="003D040E" w:rsidRDefault="00C66546" w:rsidP="00F51CF2">
            <w:r w:rsidRPr="003D040E">
              <w:t>Login to vROPS successful</w:t>
            </w:r>
          </w:p>
          <w:p w14:paraId="3056FA18" w14:textId="77777777" w:rsidR="00C66546" w:rsidRPr="003D040E" w:rsidRDefault="00C66546" w:rsidP="00F51CF2">
            <w:r w:rsidRPr="003D040E">
              <w:t xml:space="preserve">Alert visible in Alerts view </w:t>
            </w:r>
          </w:p>
          <w:p w14:paraId="13C529BD" w14:textId="3E98E41E" w:rsidR="00C66546" w:rsidRPr="003D040E" w:rsidRDefault="00C66546" w:rsidP="00F51CF2">
            <w:r w:rsidRPr="003D040E">
              <w:t xml:space="preserve">SNOW </w:t>
            </w:r>
            <w:r w:rsidR="00B8619D">
              <w:t>Event</w:t>
            </w:r>
            <w:r w:rsidRPr="003D040E">
              <w:t xml:space="preserve"> created</w:t>
            </w:r>
          </w:p>
        </w:tc>
      </w:tr>
      <w:tr w:rsidR="00C869D3" w:rsidRPr="003D040E" w14:paraId="4E54297C"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4411541"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FD94C61" w14:textId="25C7263A" w:rsidR="0087799D" w:rsidRPr="003D040E" w:rsidRDefault="0087799D" w:rsidP="00C869D3"/>
        </w:tc>
      </w:tr>
      <w:tr w:rsidR="00C869D3" w:rsidRPr="003D040E" w14:paraId="639493A5"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DC86AD1" w14:textId="77777777" w:rsidR="00C869D3" w:rsidRPr="003D040E" w:rsidRDefault="00C869D3" w:rsidP="00C869D3">
            <w:r>
              <w:t>Status</w:t>
            </w:r>
          </w:p>
        </w:tc>
        <w:sdt>
          <w:sdtPr>
            <w:id w:val="-1281019276"/>
            <w:placeholder>
              <w:docPart w:val="270A0CF53C6A49D49438F59979A3FE0A"/>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CB69590" w14:textId="6EB8EB6A" w:rsidR="00C869D3" w:rsidRPr="003D040E" w:rsidRDefault="00242404" w:rsidP="000421B6">
                <w:r>
                  <w:rPr>
                    <w:rStyle w:val="PlaceholderText"/>
                  </w:rPr>
                  <w:t>Choose an item</w:t>
                </w:r>
              </w:p>
            </w:tc>
          </w:sdtContent>
        </w:sdt>
      </w:tr>
    </w:tbl>
    <w:p w14:paraId="3A8DDF4B" w14:textId="77777777" w:rsidR="00C66546" w:rsidRPr="003D040E" w:rsidRDefault="00C66546" w:rsidP="00C66546"/>
    <w:p w14:paraId="16933785" w14:textId="77777777" w:rsidR="00C3327C" w:rsidRDefault="00C3327C" w:rsidP="0061563B">
      <w:pPr>
        <w:rPr>
          <w:color w:val="548DD4" w:themeColor="text2" w:themeTint="99"/>
        </w:rPr>
      </w:pPr>
    </w:p>
    <w:p w14:paraId="7439E7A3" w14:textId="0A48668F" w:rsidR="0061563B" w:rsidRPr="00BE06D0" w:rsidRDefault="0061563B" w:rsidP="00535F45">
      <w:pPr>
        <w:pStyle w:val="Heading5"/>
      </w:pPr>
      <w:bookmarkStart w:id="116" w:name="_Toc73517448"/>
      <w:r w:rsidRPr="00BE06D0">
        <w:t xml:space="preserve">Test </w:t>
      </w:r>
      <w:r w:rsidR="000D678D">
        <w:t>30 DHC Infrastructure -</w:t>
      </w:r>
      <w:r w:rsidRPr="00BE06D0">
        <w:t xml:space="preserve"> Check access and secrets availability in HashiCorp Vault</w:t>
      </w:r>
      <w:bookmarkEnd w:id="116"/>
    </w:p>
    <w:p w14:paraId="6C784070" w14:textId="77777777" w:rsidR="0061563B" w:rsidRPr="003D040E" w:rsidRDefault="0061563B" w:rsidP="0061563B"/>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61563B" w:rsidRPr="003D040E" w14:paraId="2CB09691"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C4CFC00" w14:textId="77777777" w:rsidR="0061563B" w:rsidRPr="003D040E" w:rsidRDefault="0061563B" w:rsidP="00F51CF2">
            <w:r w:rsidRPr="003D040E">
              <w:t xml:space="preserve">Check access and secrets availability in HashiCorp Vault  </w:t>
            </w:r>
          </w:p>
        </w:tc>
        <w:tc>
          <w:tcPr>
            <w:tcW w:w="1432" w:type="dxa"/>
            <w:tcBorders>
              <w:left w:val="single" w:sz="4" w:space="0" w:color="FFFFFF"/>
            </w:tcBorders>
            <w:shd w:val="clear" w:color="auto" w:fill="0066A2"/>
            <w:noWrap/>
            <w:tcMar>
              <w:top w:w="57" w:type="dxa"/>
              <w:left w:w="85" w:type="dxa"/>
              <w:right w:w="85" w:type="dxa"/>
            </w:tcMar>
            <w:hideMark/>
          </w:tcPr>
          <w:p w14:paraId="106C7AD2" w14:textId="77777777" w:rsidR="0061563B" w:rsidRPr="003D040E" w:rsidRDefault="0061563B" w:rsidP="00F51CF2"/>
        </w:tc>
      </w:tr>
      <w:tr w:rsidR="0061563B" w:rsidRPr="003D040E" w14:paraId="082D6D68" w14:textId="77777777" w:rsidTr="00F51CF2">
        <w:trPr>
          <w:trHeight w:val="300"/>
        </w:trPr>
        <w:tc>
          <w:tcPr>
            <w:tcW w:w="2628" w:type="dxa"/>
            <w:shd w:val="clear" w:color="auto" w:fill="auto"/>
            <w:noWrap/>
            <w:tcMar>
              <w:top w:w="28" w:type="dxa"/>
              <w:left w:w="85" w:type="dxa"/>
              <w:right w:w="85" w:type="dxa"/>
            </w:tcMar>
            <w:vAlign w:val="bottom"/>
            <w:hideMark/>
          </w:tcPr>
          <w:p w14:paraId="0D8D0F12" w14:textId="77777777" w:rsidR="0061563B" w:rsidRPr="003D040E" w:rsidRDefault="0061563B" w:rsidP="00F51CF2">
            <w:r w:rsidRPr="003D040E">
              <w:t>Test procedure</w:t>
            </w:r>
          </w:p>
        </w:tc>
        <w:tc>
          <w:tcPr>
            <w:tcW w:w="6710" w:type="dxa"/>
            <w:gridSpan w:val="2"/>
            <w:shd w:val="clear" w:color="auto" w:fill="auto"/>
            <w:noWrap/>
            <w:tcMar>
              <w:top w:w="28" w:type="dxa"/>
              <w:left w:w="85" w:type="dxa"/>
              <w:right w:w="85" w:type="dxa"/>
            </w:tcMar>
            <w:vAlign w:val="bottom"/>
          </w:tcPr>
          <w:p w14:paraId="7787E992" w14:textId="77777777" w:rsidR="0061563B" w:rsidRPr="003D040E" w:rsidRDefault="0061563B" w:rsidP="00F51CF2">
            <w:r w:rsidRPr="003D040E">
              <w:t>Login to the terminal server</w:t>
            </w:r>
          </w:p>
          <w:p w14:paraId="3418838C" w14:textId="6E2D9B2B" w:rsidR="0061563B" w:rsidRPr="003D040E" w:rsidRDefault="0061563B" w:rsidP="00F51CF2">
            <w:r w:rsidRPr="003D040E">
              <w:t>Login to Hash Vault https://has</w:t>
            </w:r>
            <w:r w:rsidR="005C626F">
              <w:t>h</w:t>
            </w:r>
            <w:r w:rsidRPr="003D040E">
              <w:t>iVault:8200</w:t>
            </w:r>
          </w:p>
          <w:p w14:paraId="2B7B4EED" w14:textId="77777777" w:rsidR="0061563B" w:rsidRPr="003D040E" w:rsidRDefault="0061563B" w:rsidP="00F51CF2">
            <w:r w:rsidRPr="003D040E">
              <w:t>Go to Secret</w:t>
            </w:r>
          </w:p>
          <w:p w14:paraId="348FB55D" w14:textId="691562F4" w:rsidR="0061563B" w:rsidRPr="003D040E" w:rsidRDefault="0061563B" w:rsidP="00F51CF2">
            <w:r w:rsidRPr="003D040E">
              <w:lastRenderedPageBreak/>
              <w:t>Check passwords avail</w:t>
            </w:r>
            <w:r w:rsidR="00BF7F82">
              <w:t>a</w:t>
            </w:r>
            <w:r w:rsidRPr="003D040E">
              <w:t>bility</w:t>
            </w:r>
          </w:p>
        </w:tc>
      </w:tr>
      <w:tr w:rsidR="0061563B" w:rsidRPr="003D040E" w14:paraId="6E4E9D5B" w14:textId="77777777" w:rsidTr="00F51CF2">
        <w:trPr>
          <w:trHeight w:val="300"/>
        </w:trPr>
        <w:tc>
          <w:tcPr>
            <w:tcW w:w="2628" w:type="dxa"/>
            <w:shd w:val="clear" w:color="auto" w:fill="auto"/>
            <w:noWrap/>
            <w:tcMar>
              <w:top w:w="28" w:type="dxa"/>
              <w:left w:w="85" w:type="dxa"/>
              <w:right w:w="85" w:type="dxa"/>
            </w:tcMar>
            <w:vAlign w:val="bottom"/>
            <w:hideMark/>
          </w:tcPr>
          <w:p w14:paraId="51CAE03C" w14:textId="77777777" w:rsidR="0061563B" w:rsidRPr="003D040E" w:rsidRDefault="0061563B" w:rsidP="00F51CF2">
            <w:r w:rsidRPr="003D040E">
              <w:lastRenderedPageBreak/>
              <w:t>Expected results</w:t>
            </w:r>
          </w:p>
        </w:tc>
        <w:tc>
          <w:tcPr>
            <w:tcW w:w="6710" w:type="dxa"/>
            <w:gridSpan w:val="2"/>
            <w:shd w:val="clear" w:color="auto" w:fill="auto"/>
            <w:noWrap/>
            <w:tcMar>
              <w:top w:w="28" w:type="dxa"/>
              <w:left w:w="85" w:type="dxa"/>
              <w:right w:w="85" w:type="dxa"/>
            </w:tcMar>
            <w:vAlign w:val="bottom"/>
          </w:tcPr>
          <w:p w14:paraId="6F093323" w14:textId="77777777" w:rsidR="0061563B" w:rsidRPr="003D040E" w:rsidRDefault="0061563B" w:rsidP="00F51CF2">
            <w:r w:rsidRPr="003D040E">
              <w:t>Login to Hashi Vault is succesfull</w:t>
            </w:r>
          </w:p>
          <w:p w14:paraId="4EFBC1A5" w14:textId="192278BE" w:rsidR="0061563B" w:rsidRPr="003D040E" w:rsidRDefault="0061563B" w:rsidP="00F51CF2">
            <w:r w:rsidRPr="003D040E">
              <w:t>Passwords browsing is working</w:t>
            </w:r>
          </w:p>
          <w:p w14:paraId="2B40C191" w14:textId="77777777" w:rsidR="0061563B" w:rsidRPr="003D040E" w:rsidRDefault="0061563B" w:rsidP="00F51CF2">
            <w:r w:rsidRPr="003D040E">
              <w:t>Passwords are available</w:t>
            </w:r>
          </w:p>
        </w:tc>
      </w:tr>
      <w:tr w:rsidR="00C869D3" w:rsidRPr="003D040E" w14:paraId="6EF24B86"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5F11514"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CC28EF0" w14:textId="730229B8" w:rsidR="005C626F" w:rsidRPr="003D040E" w:rsidRDefault="005C626F" w:rsidP="00C869D3"/>
        </w:tc>
      </w:tr>
      <w:tr w:rsidR="00C869D3" w:rsidRPr="003D040E" w14:paraId="65C79C31"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04858AD" w14:textId="77777777" w:rsidR="00C869D3" w:rsidRPr="003D040E" w:rsidRDefault="00C869D3" w:rsidP="00C869D3">
            <w:r>
              <w:t>Status</w:t>
            </w:r>
          </w:p>
        </w:tc>
        <w:sdt>
          <w:sdtPr>
            <w:id w:val="-577362752"/>
            <w:placeholder>
              <w:docPart w:val="9BB53F1620464213911996F6EB7BC720"/>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27ECE92" w14:textId="118A8851" w:rsidR="00C869D3" w:rsidRPr="003D040E" w:rsidRDefault="00242404" w:rsidP="00C869D3">
                <w:r>
                  <w:rPr>
                    <w:rStyle w:val="PlaceholderText"/>
                  </w:rPr>
                  <w:t>Choose an item</w:t>
                </w:r>
              </w:p>
            </w:tc>
          </w:sdtContent>
        </w:sdt>
      </w:tr>
    </w:tbl>
    <w:p w14:paraId="58F7A96A" w14:textId="77777777" w:rsidR="0061563B" w:rsidRPr="003D040E" w:rsidRDefault="0061563B" w:rsidP="0061563B"/>
    <w:p w14:paraId="426FEEA6" w14:textId="77777777" w:rsidR="00C3327C" w:rsidRDefault="00C3327C" w:rsidP="00151D04">
      <w:pPr>
        <w:rPr>
          <w:color w:val="548DD4" w:themeColor="text2" w:themeTint="99"/>
        </w:rPr>
      </w:pPr>
    </w:p>
    <w:p w14:paraId="69C468C6" w14:textId="3B1A109E" w:rsidR="00151D04" w:rsidRPr="00BE06D0" w:rsidRDefault="00151D04" w:rsidP="00535F45">
      <w:pPr>
        <w:pStyle w:val="Heading5"/>
      </w:pPr>
      <w:bookmarkStart w:id="117" w:name="_Toc73517449"/>
      <w:r w:rsidRPr="00BE06D0">
        <w:t xml:space="preserve">Test </w:t>
      </w:r>
      <w:r>
        <w:t>31 DHC Infrastructure -</w:t>
      </w:r>
      <w:r w:rsidRPr="00BE06D0">
        <w:t xml:space="preserve"> Check </w:t>
      </w:r>
      <w:r w:rsidR="00B96EF8">
        <w:t>domain membership o</w:t>
      </w:r>
      <w:r w:rsidR="00BF7F82">
        <w:t>f</w:t>
      </w:r>
      <w:r w:rsidR="00B96EF8">
        <w:t xml:space="preserve"> manag</w:t>
      </w:r>
      <w:r w:rsidR="00F07321">
        <w:t>e</w:t>
      </w:r>
      <w:r w:rsidR="00B96EF8">
        <w:t>ment servers</w:t>
      </w:r>
      <w:bookmarkEnd w:id="117"/>
    </w:p>
    <w:p w14:paraId="2EF464B3" w14:textId="77777777" w:rsidR="00151D04" w:rsidRPr="003D040E" w:rsidRDefault="00151D04" w:rsidP="00151D04"/>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151D04" w:rsidRPr="003D040E" w14:paraId="644B8691"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70C7E8A9" w14:textId="46624267" w:rsidR="00151D04" w:rsidRPr="003D040E" w:rsidRDefault="00151D04" w:rsidP="00F51CF2">
            <w:r w:rsidRPr="003D040E">
              <w:t xml:space="preserve">Check </w:t>
            </w:r>
            <w:r w:rsidR="00BF7F82">
              <w:t>domain membership of management servers</w:t>
            </w:r>
          </w:p>
        </w:tc>
        <w:tc>
          <w:tcPr>
            <w:tcW w:w="1432" w:type="dxa"/>
            <w:tcBorders>
              <w:left w:val="single" w:sz="4" w:space="0" w:color="FFFFFF"/>
            </w:tcBorders>
            <w:shd w:val="clear" w:color="auto" w:fill="0066A2"/>
            <w:noWrap/>
            <w:tcMar>
              <w:top w:w="57" w:type="dxa"/>
              <w:left w:w="85" w:type="dxa"/>
              <w:right w:w="85" w:type="dxa"/>
            </w:tcMar>
            <w:hideMark/>
          </w:tcPr>
          <w:p w14:paraId="4035A018" w14:textId="77777777" w:rsidR="00151D04" w:rsidRPr="003D040E" w:rsidRDefault="00151D04" w:rsidP="00F51CF2"/>
        </w:tc>
      </w:tr>
      <w:tr w:rsidR="00151D04" w:rsidRPr="003D040E" w14:paraId="4651AFF3" w14:textId="77777777" w:rsidTr="00F51CF2">
        <w:trPr>
          <w:trHeight w:val="300"/>
        </w:trPr>
        <w:tc>
          <w:tcPr>
            <w:tcW w:w="2628" w:type="dxa"/>
            <w:shd w:val="clear" w:color="auto" w:fill="auto"/>
            <w:noWrap/>
            <w:tcMar>
              <w:top w:w="28" w:type="dxa"/>
              <w:left w:w="85" w:type="dxa"/>
              <w:right w:w="85" w:type="dxa"/>
            </w:tcMar>
            <w:vAlign w:val="bottom"/>
            <w:hideMark/>
          </w:tcPr>
          <w:p w14:paraId="40765E50" w14:textId="77777777" w:rsidR="00151D04" w:rsidRPr="003D040E" w:rsidRDefault="00151D04" w:rsidP="00F51CF2">
            <w:r w:rsidRPr="003D040E">
              <w:t>Test procedure</w:t>
            </w:r>
          </w:p>
        </w:tc>
        <w:tc>
          <w:tcPr>
            <w:tcW w:w="6710" w:type="dxa"/>
            <w:gridSpan w:val="2"/>
            <w:shd w:val="clear" w:color="auto" w:fill="auto"/>
            <w:noWrap/>
            <w:tcMar>
              <w:top w:w="28" w:type="dxa"/>
              <w:left w:w="85" w:type="dxa"/>
              <w:right w:w="85" w:type="dxa"/>
            </w:tcMar>
            <w:vAlign w:val="bottom"/>
          </w:tcPr>
          <w:p w14:paraId="1FB780B6" w14:textId="16C1C641" w:rsidR="00151D04" w:rsidRDefault="008C042C" w:rsidP="00F51CF2">
            <w:r>
              <w:t xml:space="preserve">Logon to </w:t>
            </w:r>
            <w:r w:rsidR="002F20DA">
              <w:t>Windows Server using Active Directory account</w:t>
            </w:r>
          </w:p>
          <w:p w14:paraId="3F02D1F2" w14:textId="77777777" w:rsidR="00CC3483" w:rsidRDefault="00CC3483" w:rsidP="00F51CF2">
            <w:r>
              <w:t>Go to Administrative Tools&gt;Active Directory Users and Computers</w:t>
            </w:r>
          </w:p>
          <w:p w14:paraId="44DAA861" w14:textId="2C756DDE" w:rsidR="00B96308" w:rsidRDefault="005A08E2" w:rsidP="00F51CF2">
            <w:r>
              <w:t>Go to D</w:t>
            </w:r>
            <w:r w:rsidR="007D02B3">
              <w:t>H</w:t>
            </w:r>
            <w:r>
              <w:t>C&gt;</w:t>
            </w:r>
            <w:r w:rsidR="00B81D50">
              <w:t>Servers</w:t>
            </w:r>
          </w:p>
          <w:p w14:paraId="755E4956" w14:textId="3832DB6D" w:rsidR="00B81D50" w:rsidRDefault="008A6D78" w:rsidP="00F51CF2">
            <w:r>
              <w:t>Check list of computer accounts</w:t>
            </w:r>
          </w:p>
          <w:p w14:paraId="456D05E8" w14:textId="77777777" w:rsidR="007D02B3" w:rsidRDefault="007D02B3" w:rsidP="00B96308"/>
          <w:p w14:paraId="137A599F" w14:textId="3F7D4FD9" w:rsidR="00B96308" w:rsidRPr="003D040E" w:rsidRDefault="00B96308" w:rsidP="00B96308">
            <w:r w:rsidRPr="003D040E">
              <w:t>Log</w:t>
            </w:r>
            <w:r>
              <w:t>o</w:t>
            </w:r>
            <w:r w:rsidRPr="003D040E">
              <w:t>n to each Windows and Ubuntu VM</w:t>
            </w:r>
            <w:r>
              <w:t>s</w:t>
            </w:r>
            <w:r w:rsidR="00B81D50">
              <w:t xml:space="preserve"> using </w:t>
            </w:r>
            <w:r w:rsidR="00B74C88">
              <w:t>domain</w:t>
            </w:r>
            <w:r w:rsidR="00B81D50">
              <w:t xml:space="preserve"> account</w:t>
            </w:r>
          </w:p>
          <w:p w14:paraId="180D03A6" w14:textId="4F9E1A82" w:rsidR="00B96308" w:rsidRPr="003D040E" w:rsidRDefault="0049134F" w:rsidP="00F51CF2">
            <w:r>
              <w:t>to c</w:t>
            </w:r>
            <w:r w:rsidR="00B96308">
              <w:t>onfirm Active Dire</w:t>
            </w:r>
            <w:r w:rsidR="008A6D78">
              <w:t>c</w:t>
            </w:r>
            <w:r w:rsidR="00B96308">
              <w:t>tory membership</w:t>
            </w:r>
          </w:p>
        </w:tc>
      </w:tr>
      <w:tr w:rsidR="00151D04" w:rsidRPr="003D040E" w14:paraId="099B6F80" w14:textId="77777777" w:rsidTr="00F51CF2">
        <w:trPr>
          <w:trHeight w:val="300"/>
        </w:trPr>
        <w:tc>
          <w:tcPr>
            <w:tcW w:w="2628" w:type="dxa"/>
            <w:shd w:val="clear" w:color="auto" w:fill="auto"/>
            <w:noWrap/>
            <w:tcMar>
              <w:top w:w="28" w:type="dxa"/>
              <w:left w:w="85" w:type="dxa"/>
              <w:right w:w="85" w:type="dxa"/>
            </w:tcMar>
            <w:vAlign w:val="bottom"/>
            <w:hideMark/>
          </w:tcPr>
          <w:p w14:paraId="46D7E368" w14:textId="77777777" w:rsidR="00151D04" w:rsidRPr="003D040E" w:rsidRDefault="00151D04" w:rsidP="00F51CF2">
            <w:r w:rsidRPr="003D040E">
              <w:t>Expected results</w:t>
            </w:r>
          </w:p>
        </w:tc>
        <w:tc>
          <w:tcPr>
            <w:tcW w:w="6710" w:type="dxa"/>
            <w:gridSpan w:val="2"/>
            <w:shd w:val="clear" w:color="auto" w:fill="auto"/>
            <w:noWrap/>
            <w:tcMar>
              <w:top w:w="28" w:type="dxa"/>
              <w:left w:w="85" w:type="dxa"/>
              <w:right w:w="85" w:type="dxa"/>
            </w:tcMar>
            <w:vAlign w:val="bottom"/>
          </w:tcPr>
          <w:p w14:paraId="293BEBC1" w14:textId="06B35ADC" w:rsidR="00151D04" w:rsidRDefault="007C4C71" w:rsidP="00F51CF2">
            <w:r>
              <w:t>All VMs from DHC Managem</w:t>
            </w:r>
            <w:r w:rsidR="00EC46CD">
              <w:t>e</w:t>
            </w:r>
            <w:r>
              <w:t>n</w:t>
            </w:r>
            <w:r w:rsidR="00EC46CD">
              <w:t>t</w:t>
            </w:r>
            <w:r>
              <w:t xml:space="preserve"> stack are </w:t>
            </w:r>
            <w:r w:rsidR="00EC46CD">
              <w:t>visible</w:t>
            </w:r>
            <w:r>
              <w:t xml:space="preserve"> </w:t>
            </w:r>
            <w:r w:rsidR="00EC46CD">
              <w:t>under the computer account list</w:t>
            </w:r>
          </w:p>
          <w:p w14:paraId="744AAA65" w14:textId="77777777" w:rsidR="00EC46CD" w:rsidRDefault="00EC46CD" w:rsidP="00F51CF2"/>
          <w:p w14:paraId="633BD65C" w14:textId="571D8765" w:rsidR="00BA747C" w:rsidRPr="003D040E" w:rsidRDefault="00BA747C" w:rsidP="00F51CF2">
            <w:r>
              <w:t xml:space="preserve">Logon to </w:t>
            </w:r>
            <w:r w:rsidRPr="003D040E">
              <w:t>to each Windows and Ubuntu VM</w:t>
            </w:r>
            <w:r>
              <w:t xml:space="preserve">s is succesfull </w:t>
            </w:r>
          </w:p>
        </w:tc>
      </w:tr>
      <w:tr w:rsidR="00C869D3" w:rsidRPr="003D040E" w14:paraId="08C37E41"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3C1C82D"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C29558A" w14:textId="4B5B49D2" w:rsidR="005C626F" w:rsidRPr="003D040E" w:rsidRDefault="005C626F" w:rsidP="00242404"/>
        </w:tc>
      </w:tr>
      <w:tr w:rsidR="00C869D3" w:rsidRPr="003D040E" w14:paraId="742B33F0"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ECF457A" w14:textId="77777777" w:rsidR="00C869D3" w:rsidRPr="003D040E" w:rsidRDefault="00C869D3" w:rsidP="00C869D3">
            <w:r>
              <w:t>Status</w:t>
            </w:r>
          </w:p>
        </w:tc>
        <w:sdt>
          <w:sdtPr>
            <w:id w:val="-810939632"/>
            <w:placeholder>
              <w:docPart w:val="B6A21FA3795847FEA732D2770C54AB1C"/>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0A92633" w14:textId="5FC8F101" w:rsidR="00C869D3" w:rsidRPr="003D040E" w:rsidRDefault="00242404" w:rsidP="00C869D3">
                <w:r>
                  <w:rPr>
                    <w:rStyle w:val="PlaceholderText"/>
                  </w:rPr>
                  <w:t>Choose an item</w:t>
                </w:r>
              </w:p>
            </w:tc>
          </w:sdtContent>
        </w:sdt>
      </w:tr>
    </w:tbl>
    <w:p w14:paraId="1DE2E007" w14:textId="23B9269D" w:rsidR="00C869D3" w:rsidRDefault="00C869D3" w:rsidP="0061563B"/>
    <w:p w14:paraId="110B261C" w14:textId="77777777" w:rsidR="00C869D3" w:rsidRDefault="00C869D3" w:rsidP="0061563B"/>
    <w:p w14:paraId="52CD4888" w14:textId="4A63CBAE" w:rsidR="00EE5A4B" w:rsidRPr="00BE06D0" w:rsidRDefault="00EE5A4B" w:rsidP="00535F45">
      <w:pPr>
        <w:pStyle w:val="Heading5"/>
      </w:pPr>
      <w:bookmarkStart w:id="118" w:name="_Toc73517450"/>
      <w:r w:rsidRPr="00BE06D0">
        <w:t xml:space="preserve">Test </w:t>
      </w:r>
      <w:r w:rsidR="00A5722D">
        <w:t>32 DHC Infrastructure -</w:t>
      </w:r>
      <w:r w:rsidRPr="00BE06D0">
        <w:t xml:space="preserve"> Check status of vSAN encryption</w:t>
      </w:r>
      <w:r w:rsidR="00A5722D">
        <w:t xml:space="preserve"> in vCenter</w:t>
      </w:r>
      <w:bookmarkEnd w:id="118"/>
    </w:p>
    <w:p w14:paraId="286474DB" w14:textId="77777777" w:rsidR="00EE5A4B" w:rsidRPr="003D040E" w:rsidRDefault="00EE5A4B" w:rsidP="00EE5A4B"/>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153FC3" w:rsidRPr="003D040E" w14:paraId="55A7037B"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30E3BB2B" w14:textId="7D458B5C" w:rsidR="00EE5A4B" w:rsidRPr="003D040E" w:rsidRDefault="00EE5A4B" w:rsidP="00F51CF2">
            <w:r w:rsidRPr="003D040E">
              <w:t>Check status of vSAN encryption</w:t>
            </w:r>
            <w:r w:rsidR="00A5722D">
              <w:t xml:space="preserve"> in vCenter</w:t>
            </w:r>
          </w:p>
        </w:tc>
        <w:tc>
          <w:tcPr>
            <w:tcW w:w="1432" w:type="dxa"/>
            <w:tcBorders>
              <w:left w:val="single" w:sz="4" w:space="0" w:color="FFFFFF"/>
            </w:tcBorders>
            <w:shd w:val="clear" w:color="auto" w:fill="0066A2"/>
            <w:noWrap/>
            <w:tcMar>
              <w:top w:w="57" w:type="dxa"/>
              <w:left w:w="85" w:type="dxa"/>
              <w:right w:w="85" w:type="dxa"/>
            </w:tcMar>
            <w:hideMark/>
          </w:tcPr>
          <w:p w14:paraId="2B9030A5" w14:textId="77777777" w:rsidR="00EE5A4B" w:rsidRPr="003D040E" w:rsidRDefault="00EE5A4B" w:rsidP="00F51CF2"/>
        </w:tc>
      </w:tr>
      <w:tr w:rsidR="00EE5A4B" w:rsidRPr="003D040E" w14:paraId="4FA9F218" w14:textId="77777777" w:rsidTr="00F51CF2">
        <w:trPr>
          <w:trHeight w:val="300"/>
        </w:trPr>
        <w:tc>
          <w:tcPr>
            <w:tcW w:w="2628" w:type="dxa"/>
            <w:shd w:val="clear" w:color="auto" w:fill="auto"/>
            <w:noWrap/>
            <w:tcMar>
              <w:top w:w="28" w:type="dxa"/>
              <w:left w:w="85" w:type="dxa"/>
              <w:right w:w="85" w:type="dxa"/>
            </w:tcMar>
            <w:vAlign w:val="bottom"/>
            <w:hideMark/>
          </w:tcPr>
          <w:p w14:paraId="033D61D9" w14:textId="77777777" w:rsidR="00EE5A4B" w:rsidRPr="003D040E" w:rsidRDefault="00EE5A4B" w:rsidP="00F51CF2">
            <w:r w:rsidRPr="003D040E">
              <w:t>Test procedure</w:t>
            </w:r>
          </w:p>
        </w:tc>
        <w:tc>
          <w:tcPr>
            <w:tcW w:w="6710" w:type="dxa"/>
            <w:gridSpan w:val="2"/>
            <w:shd w:val="clear" w:color="auto" w:fill="auto"/>
            <w:noWrap/>
            <w:tcMar>
              <w:top w:w="28" w:type="dxa"/>
              <w:left w:w="85" w:type="dxa"/>
              <w:right w:w="85" w:type="dxa"/>
            </w:tcMar>
            <w:vAlign w:val="bottom"/>
          </w:tcPr>
          <w:p w14:paraId="64DF8557" w14:textId="77777777" w:rsidR="00EE5A4B" w:rsidRPr="003D040E" w:rsidRDefault="00EE5A4B" w:rsidP="00F51CF2">
            <w:r w:rsidRPr="003D040E">
              <w:t>Login to the vCenter Server</w:t>
            </w:r>
          </w:p>
          <w:p w14:paraId="6E0B4DB2" w14:textId="77777777" w:rsidR="00EE5A4B" w:rsidRPr="003D040E" w:rsidRDefault="00EE5A4B" w:rsidP="00F51CF2">
            <w:r w:rsidRPr="003D040E">
              <w:t>Press vCenter server instance and choice configure tab</w:t>
            </w:r>
          </w:p>
          <w:p w14:paraId="520B4232" w14:textId="77777777" w:rsidR="00EE5A4B" w:rsidRDefault="002C6591" w:rsidP="00F51CF2">
            <w:r>
              <w:t xml:space="preserve">Navigate to Security </w:t>
            </w:r>
            <w:r>
              <w:rPr>
                <w:rFonts w:ascii="Arial" w:hAnsi="Arial" w:cs="Arial"/>
              </w:rPr>
              <w:t>→</w:t>
            </w:r>
            <w:r>
              <w:t xml:space="preserve"> Key Providers and select provider server</w:t>
            </w:r>
          </w:p>
          <w:p w14:paraId="1FDE18EA" w14:textId="77777777" w:rsidR="002C6591" w:rsidRDefault="002C6591" w:rsidP="00F51CF2">
            <w:r>
              <w:t>Observe the list of KMS servers nodes</w:t>
            </w:r>
          </w:p>
          <w:p w14:paraId="3F804ABA" w14:textId="77777777" w:rsidR="002C6591" w:rsidRDefault="002C6591" w:rsidP="00F51CF2">
            <w:r>
              <w:t>Press cluster object and choice configure tab</w:t>
            </w:r>
          </w:p>
          <w:p w14:paraId="3FF07590" w14:textId="77777777" w:rsidR="00DD0176" w:rsidRDefault="00DD0176" w:rsidP="00F51CF2">
            <w:r>
              <w:t xml:space="preserve">Press vSAN </w:t>
            </w:r>
            <w:r>
              <w:rPr>
                <w:rFonts w:ascii="Arial" w:hAnsi="Arial" w:cs="Arial"/>
              </w:rPr>
              <w:t>→</w:t>
            </w:r>
            <w:r>
              <w:t xml:space="preserve"> Services </w:t>
            </w:r>
          </w:p>
          <w:p w14:paraId="0A5A0E1C" w14:textId="06DAD8E7" w:rsidR="002C6591" w:rsidRDefault="00DD0176" w:rsidP="00F51CF2">
            <w:r>
              <w:t>Observe the status of encryption</w:t>
            </w:r>
          </w:p>
          <w:p w14:paraId="14BFC341" w14:textId="114C7A00" w:rsidR="00DD0176" w:rsidRDefault="00DD0176" w:rsidP="00F51CF2">
            <w:r>
              <w:t>Press cluster object and choice monitor tab</w:t>
            </w:r>
          </w:p>
          <w:p w14:paraId="21BDA41B" w14:textId="77777777" w:rsidR="00DD0176" w:rsidRDefault="00DD0176" w:rsidP="00F51CF2">
            <w:r>
              <w:t xml:space="preserve">Press vSAN </w:t>
            </w:r>
            <w:r>
              <w:rPr>
                <w:rFonts w:ascii="Arial" w:hAnsi="Arial" w:cs="Arial"/>
              </w:rPr>
              <w:t>→</w:t>
            </w:r>
            <w:r>
              <w:t xml:space="preserve"> Health</w:t>
            </w:r>
          </w:p>
          <w:p w14:paraId="75266C28" w14:textId="77777777" w:rsidR="00DD0176" w:rsidRDefault="00DD0176" w:rsidP="00F51CF2">
            <w:r>
              <w:t>Observe vCenter and all hosts in Encryption section</w:t>
            </w:r>
          </w:p>
          <w:p w14:paraId="7C64CCCB" w14:textId="77777777" w:rsidR="00DD0176" w:rsidRDefault="00DD0176" w:rsidP="00F51CF2">
            <w:r>
              <w:t>Check status of KMS nodes and cluster in vCenter KMS status tab</w:t>
            </w:r>
          </w:p>
          <w:p w14:paraId="7D675A13" w14:textId="77777777" w:rsidR="00DD0176" w:rsidRDefault="00DD0176" w:rsidP="00F51CF2">
            <w:r>
              <w:t>Observe Key status</w:t>
            </w:r>
          </w:p>
          <w:p w14:paraId="6310CDAE" w14:textId="77777777" w:rsidR="00DD0176" w:rsidRDefault="00DD0176" w:rsidP="00F51CF2">
            <w:r>
              <w:t>Change tab for Host KMS status</w:t>
            </w:r>
          </w:p>
          <w:p w14:paraId="0EEB3BB6" w14:textId="77777777" w:rsidR="00DD0176" w:rsidRDefault="00DD0176" w:rsidP="00F51CF2">
            <w:r>
              <w:t>Observe Key status of each ESXi hosts</w:t>
            </w:r>
          </w:p>
          <w:p w14:paraId="106361C1" w14:textId="30226A47" w:rsidR="00DD0176" w:rsidRPr="003D040E" w:rsidRDefault="00DD0176" w:rsidP="00F51CF2">
            <w:r>
              <w:t>Go to CPU AES-N section and observe the status</w:t>
            </w:r>
          </w:p>
        </w:tc>
      </w:tr>
      <w:tr w:rsidR="00EE5A4B" w:rsidRPr="003D040E" w14:paraId="06D03285" w14:textId="77777777" w:rsidTr="00F51CF2">
        <w:trPr>
          <w:trHeight w:val="300"/>
        </w:trPr>
        <w:tc>
          <w:tcPr>
            <w:tcW w:w="2628" w:type="dxa"/>
            <w:shd w:val="clear" w:color="auto" w:fill="auto"/>
            <w:noWrap/>
            <w:tcMar>
              <w:top w:w="28" w:type="dxa"/>
              <w:left w:w="85" w:type="dxa"/>
              <w:right w:w="85" w:type="dxa"/>
            </w:tcMar>
            <w:vAlign w:val="bottom"/>
            <w:hideMark/>
          </w:tcPr>
          <w:p w14:paraId="45B95969" w14:textId="77777777" w:rsidR="00EE5A4B" w:rsidRPr="003D040E" w:rsidRDefault="00EE5A4B" w:rsidP="00F51CF2">
            <w:r w:rsidRPr="003D040E">
              <w:t>Expected results</w:t>
            </w:r>
          </w:p>
        </w:tc>
        <w:tc>
          <w:tcPr>
            <w:tcW w:w="6710" w:type="dxa"/>
            <w:gridSpan w:val="2"/>
            <w:shd w:val="clear" w:color="auto" w:fill="auto"/>
            <w:noWrap/>
            <w:tcMar>
              <w:top w:w="28" w:type="dxa"/>
              <w:left w:w="85" w:type="dxa"/>
              <w:right w:w="85" w:type="dxa"/>
            </w:tcMar>
            <w:vAlign w:val="bottom"/>
          </w:tcPr>
          <w:p w14:paraId="72A7F10D" w14:textId="77777777" w:rsidR="00EE5A4B" w:rsidRPr="003D040E" w:rsidRDefault="00EE5A4B" w:rsidP="00F51CF2">
            <w:r w:rsidRPr="003D040E">
              <w:t>Login to vCenter is working</w:t>
            </w:r>
          </w:p>
          <w:p w14:paraId="2FD76CBF" w14:textId="77777777" w:rsidR="00EE5A4B" w:rsidRPr="003D040E" w:rsidRDefault="00EE5A4B" w:rsidP="00F51CF2">
            <w:r w:rsidRPr="003D040E">
              <w:t>KMS servers are up and connected</w:t>
            </w:r>
          </w:p>
          <w:p w14:paraId="767399F3" w14:textId="77777777" w:rsidR="00EE5A4B" w:rsidRPr="003D040E" w:rsidRDefault="00EE5A4B" w:rsidP="00F51CF2">
            <w:r w:rsidRPr="003D040E">
              <w:t>Encryption is enabled on vSAN</w:t>
            </w:r>
          </w:p>
          <w:p w14:paraId="4BE5F2D1" w14:textId="77777777" w:rsidR="00EE5A4B" w:rsidRPr="003D040E" w:rsidRDefault="00EE5A4B" w:rsidP="00F51CF2">
            <w:r w:rsidRPr="003D040E">
              <w:t>KMS cluster is created and connected</w:t>
            </w:r>
          </w:p>
          <w:p w14:paraId="4FA1195C" w14:textId="77777777" w:rsidR="00EE5A4B" w:rsidRPr="003D040E" w:rsidRDefault="00EE5A4B" w:rsidP="00F51CF2">
            <w:r w:rsidRPr="003D040E">
              <w:t>Key status of all ESXi servers is green</w:t>
            </w:r>
          </w:p>
          <w:p w14:paraId="7256CBAA" w14:textId="77777777" w:rsidR="00EE5A4B" w:rsidRPr="003D040E" w:rsidRDefault="00EE5A4B" w:rsidP="00F51CF2">
            <w:r w:rsidRPr="003D040E">
              <w:t>CPU AES-N future is enabled</w:t>
            </w:r>
          </w:p>
        </w:tc>
      </w:tr>
      <w:tr w:rsidR="00C869D3" w:rsidRPr="003D040E" w14:paraId="16B5B36C"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8746DFC"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5AC1BDC" w14:textId="4DD5672C" w:rsidR="00153FC3" w:rsidRPr="003D040E" w:rsidRDefault="00153FC3" w:rsidP="00242404"/>
        </w:tc>
      </w:tr>
      <w:tr w:rsidR="00C869D3" w:rsidRPr="003D040E" w14:paraId="0744B9E7"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3B0EA4F" w14:textId="77777777" w:rsidR="00C869D3" w:rsidRPr="003D040E" w:rsidRDefault="00C869D3" w:rsidP="00C869D3">
            <w:r>
              <w:t>Status</w:t>
            </w:r>
          </w:p>
        </w:tc>
        <w:sdt>
          <w:sdtPr>
            <w:id w:val="-58329849"/>
            <w:placeholder>
              <w:docPart w:val="54311A507AFA4BF8B253D8E9BCC93767"/>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519BBC1" w14:textId="46D8E1C1" w:rsidR="00C869D3" w:rsidRPr="003D040E" w:rsidRDefault="00242404" w:rsidP="00C869D3">
                <w:r>
                  <w:rPr>
                    <w:rStyle w:val="PlaceholderText"/>
                  </w:rPr>
                  <w:t>Choose an item</w:t>
                </w:r>
              </w:p>
            </w:tc>
          </w:sdtContent>
        </w:sdt>
      </w:tr>
    </w:tbl>
    <w:p w14:paraId="7C2ED23C" w14:textId="77777777" w:rsidR="00EE5A4B" w:rsidRPr="003D040E" w:rsidRDefault="00EE5A4B" w:rsidP="00EE5A4B"/>
    <w:p w14:paraId="59A39938" w14:textId="1A3E6263" w:rsidR="0061563B" w:rsidRDefault="0061563B" w:rsidP="00C66546"/>
    <w:p w14:paraId="531F8855" w14:textId="729AD617" w:rsidR="009A61CC" w:rsidRPr="00BE06D0" w:rsidRDefault="009A61CC" w:rsidP="00535F45">
      <w:pPr>
        <w:pStyle w:val="Heading5"/>
      </w:pPr>
      <w:bookmarkStart w:id="119" w:name="_Toc73517451"/>
      <w:r w:rsidRPr="00BE06D0">
        <w:t xml:space="preserve">Test </w:t>
      </w:r>
      <w:r>
        <w:t>33 DHC Infrastructure -</w:t>
      </w:r>
      <w:r w:rsidRPr="00BE06D0">
        <w:t xml:space="preserve"> Check status of vSAN encryption</w:t>
      </w:r>
      <w:r>
        <w:t xml:space="preserve"> in </w:t>
      </w:r>
      <w:r w:rsidR="00D11812">
        <w:t>KMS servers</w:t>
      </w:r>
      <w:bookmarkEnd w:id="119"/>
    </w:p>
    <w:p w14:paraId="7BBE0695" w14:textId="77777777" w:rsidR="009A61CC" w:rsidRPr="003D040E" w:rsidRDefault="009A61CC" w:rsidP="009A61CC"/>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6A7F32" w:rsidRPr="003D040E" w14:paraId="1BDABA5C"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440F7CF0" w14:textId="712172B9" w:rsidR="009A61CC" w:rsidRPr="003D040E" w:rsidRDefault="009A61CC" w:rsidP="00F51CF2">
            <w:r w:rsidRPr="003D040E">
              <w:t>Check status of vSAN encryption</w:t>
            </w:r>
            <w:r>
              <w:t xml:space="preserve"> in </w:t>
            </w:r>
            <w:r w:rsidR="00D11812">
              <w:t>KMS servers</w:t>
            </w:r>
          </w:p>
        </w:tc>
        <w:tc>
          <w:tcPr>
            <w:tcW w:w="1432" w:type="dxa"/>
            <w:tcBorders>
              <w:left w:val="single" w:sz="4" w:space="0" w:color="FFFFFF"/>
            </w:tcBorders>
            <w:shd w:val="clear" w:color="auto" w:fill="0066A2"/>
            <w:noWrap/>
            <w:tcMar>
              <w:top w:w="57" w:type="dxa"/>
              <w:left w:w="85" w:type="dxa"/>
              <w:right w:w="85" w:type="dxa"/>
            </w:tcMar>
            <w:hideMark/>
          </w:tcPr>
          <w:p w14:paraId="2138D1F0" w14:textId="77777777" w:rsidR="009A61CC" w:rsidRPr="003D040E" w:rsidRDefault="009A61CC" w:rsidP="00F51CF2"/>
        </w:tc>
      </w:tr>
      <w:tr w:rsidR="009A61CC" w:rsidRPr="003D040E" w14:paraId="6B1C04CA" w14:textId="77777777" w:rsidTr="00F51CF2">
        <w:trPr>
          <w:trHeight w:val="300"/>
        </w:trPr>
        <w:tc>
          <w:tcPr>
            <w:tcW w:w="2628" w:type="dxa"/>
            <w:shd w:val="clear" w:color="auto" w:fill="auto"/>
            <w:noWrap/>
            <w:tcMar>
              <w:top w:w="28" w:type="dxa"/>
              <w:left w:w="85" w:type="dxa"/>
              <w:right w:w="85" w:type="dxa"/>
            </w:tcMar>
            <w:vAlign w:val="bottom"/>
            <w:hideMark/>
          </w:tcPr>
          <w:p w14:paraId="312C0A8E" w14:textId="77777777" w:rsidR="009A61CC" w:rsidRPr="003D040E" w:rsidRDefault="009A61CC" w:rsidP="00F51CF2">
            <w:r w:rsidRPr="003D040E">
              <w:t>Test procedure</w:t>
            </w:r>
          </w:p>
        </w:tc>
        <w:tc>
          <w:tcPr>
            <w:tcW w:w="6710" w:type="dxa"/>
            <w:gridSpan w:val="2"/>
            <w:shd w:val="clear" w:color="auto" w:fill="auto"/>
            <w:noWrap/>
            <w:tcMar>
              <w:top w:w="28" w:type="dxa"/>
              <w:left w:w="85" w:type="dxa"/>
              <w:right w:w="85" w:type="dxa"/>
            </w:tcMar>
            <w:vAlign w:val="bottom"/>
          </w:tcPr>
          <w:p w14:paraId="1485F5BC" w14:textId="77777777" w:rsidR="005A4D11" w:rsidRDefault="006412C4" w:rsidP="00F51CF2">
            <w:r>
              <w:t xml:space="preserve">Log into the Cloudlink webGUI on a first cluster node using secadmin </w:t>
            </w:r>
          </w:p>
          <w:p w14:paraId="6408499F" w14:textId="7D69E260" w:rsidR="009A61CC" w:rsidRDefault="005A4D11" w:rsidP="00F51CF2">
            <w:r>
              <w:t>G</w:t>
            </w:r>
            <w:r w:rsidR="006412C4">
              <w:t xml:space="preserve">o to </w:t>
            </w:r>
            <w:r w:rsidR="006412C4">
              <w:rPr>
                <w:rStyle w:val="Strong"/>
              </w:rPr>
              <w:t>System&gt;Cluster</w:t>
            </w:r>
            <w:r w:rsidR="006412C4">
              <w:t>.</w:t>
            </w:r>
          </w:p>
          <w:p w14:paraId="621E82C5" w14:textId="0717B847" w:rsidR="005A4D11" w:rsidRDefault="005A4D11" w:rsidP="00F51CF2">
            <w:r>
              <w:t>Verify the cluster status</w:t>
            </w:r>
          </w:p>
          <w:p w14:paraId="4460E4D6" w14:textId="77777777" w:rsidR="005A4D11" w:rsidRDefault="005A4D11" w:rsidP="00F51CF2">
            <w:r>
              <w:t xml:space="preserve">Go to </w:t>
            </w:r>
            <w:r>
              <w:rPr>
                <w:rStyle w:val="Strong"/>
              </w:rPr>
              <w:t>System&gt;License</w:t>
            </w:r>
            <w:r>
              <w:t>.</w:t>
            </w:r>
          </w:p>
          <w:p w14:paraId="09F5A90E" w14:textId="77777777" w:rsidR="005A4D11" w:rsidRDefault="002033E0" w:rsidP="00F51CF2">
            <w:r>
              <w:t>Verify license status</w:t>
            </w:r>
          </w:p>
          <w:p w14:paraId="33B82860" w14:textId="77777777" w:rsidR="00E4413E" w:rsidRDefault="00E4413E" w:rsidP="00F51CF2">
            <w:pPr>
              <w:rPr>
                <w:b/>
                <w:bCs/>
              </w:rPr>
            </w:pPr>
            <w:r>
              <w:t xml:space="preserve">Go to </w:t>
            </w:r>
            <w:r w:rsidR="00CA7DC2" w:rsidRPr="00CA7DC2">
              <w:rPr>
                <w:b/>
                <w:bCs/>
              </w:rPr>
              <w:t>Server&gt;Syslog</w:t>
            </w:r>
          </w:p>
          <w:p w14:paraId="633C0A9E" w14:textId="77777777" w:rsidR="00CA7DC2" w:rsidRDefault="00CA7DC2" w:rsidP="00F51CF2">
            <w:r w:rsidRPr="00CA7DC2">
              <w:t>Verify syslog server</w:t>
            </w:r>
          </w:p>
          <w:p w14:paraId="52150C16" w14:textId="77777777" w:rsidR="000A1057" w:rsidRDefault="000A1057" w:rsidP="00F51CF2">
            <w:pPr>
              <w:rPr>
                <w:b/>
                <w:bCs/>
              </w:rPr>
            </w:pPr>
            <w:r>
              <w:t xml:space="preserve">Go to </w:t>
            </w:r>
            <w:r w:rsidRPr="00CA7DC2">
              <w:rPr>
                <w:b/>
                <w:bCs/>
              </w:rPr>
              <w:t>Server&gt;</w:t>
            </w:r>
            <w:r>
              <w:rPr>
                <w:b/>
                <w:bCs/>
              </w:rPr>
              <w:t>DNS</w:t>
            </w:r>
          </w:p>
          <w:p w14:paraId="0B9C5A00" w14:textId="77777777" w:rsidR="000A1057" w:rsidRDefault="000A1057" w:rsidP="00F51CF2">
            <w:r>
              <w:t>Verify DNS setup.</w:t>
            </w:r>
          </w:p>
          <w:p w14:paraId="651469FA" w14:textId="77777777" w:rsidR="0051202D" w:rsidRDefault="0051202D" w:rsidP="00F51CF2">
            <w:pPr>
              <w:rPr>
                <w:b/>
                <w:bCs/>
              </w:rPr>
            </w:pPr>
            <w:r>
              <w:t xml:space="preserve">Go to </w:t>
            </w:r>
            <w:r w:rsidR="00D11607" w:rsidRPr="00D11607">
              <w:rPr>
                <w:b/>
                <w:bCs/>
              </w:rPr>
              <w:t>System&gt;Backup</w:t>
            </w:r>
          </w:p>
          <w:p w14:paraId="526AED3C" w14:textId="20A473AC" w:rsidR="00D11607" w:rsidRPr="00CA7DC2" w:rsidRDefault="00D11607" w:rsidP="00F51CF2">
            <w:r>
              <w:t xml:space="preserve">Check backup </w:t>
            </w:r>
            <w:r w:rsidR="006214AC">
              <w:t>setup.</w:t>
            </w:r>
          </w:p>
        </w:tc>
      </w:tr>
      <w:tr w:rsidR="009A61CC" w:rsidRPr="003D040E" w14:paraId="5803DAB5" w14:textId="77777777" w:rsidTr="00F51CF2">
        <w:trPr>
          <w:trHeight w:val="300"/>
        </w:trPr>
        <w:tc>
          <w:tcPr>
            <w:tcW w:w="2628" w:type="dxa"/>
            <w:shd w:val="clear" w:color="auto" w:fill="auto"/>
            <w:noWrap/>
            <w:tcMar>
              <w:top w:w="28" w:type="dxa"/>
              <w:left w:w="85" w:type="dxa"/>
              <w:right w:w="85" w:type="dxa"/>
            </w:tcMar>
            <w:vAlign w:val="bottom"/>
            <w:hideMark/>
          </w:tcPr>
          <w:p w14:paraId="2CF0AC19" w14:textId="77777777" w:rsidR="009A61CC" w:rsidRPr="003D040E" w:rsidRDefault="009A61CC" w:rsidP="00F51CF2">
            <w:r w:rsidRPr="003D040E">
              <w:t>Expected results</w:t>
            </w:r>
          </w:p>
        </w:tc>
        <w:tc>
          <w:tcPr>
            <w:tcW w:w="6710" w:type="dxa"/>
            <w:gridSpan w:val="2"/>
            <w:shd w:val="clear" w:color="auto" w:fill="auto"/>
            <w:noWrap/>
            <w:tcMar>
              <w:top w:w="28" w:type="dxa"/>
              <w:left w:w="85" w:type="dxa"/>
              <w:right w:w="85" w:type="dxa"/>
            </w:tcMar>
            <w:vAlign w:val="bottom"/>
          </w:tcPr>
          <w:p w14:paraId="10AF1717" w14:textId="77777777" w:rsidR="009A61CC" w:rsidRDefault="001F7AC4" w:rsidP="00F51CF2">
            <w:pPr>
              <w:rPr>
                <w:rStyle w:val="Strong"/>
              </w:rPr>
            </w:pPr>
            <w:r>
              <w:t xml:space="preserve">Verify if the cluster status is listed as </w:t>
            </w:r>
            <w:r>
              <w:rPr>
                <w:rStyle w:val="Strong"/>
              </w:rPr>
              <w:t>OK</w:t>
            </w:r>
          </w:p>
          <w:p w14:paraId="252B7635" w14:textId="77777777" w:rsidR="002033E0" w:rsidRDefault="002033E0" w:rsidP="00F51CF2">
            <w:r>
              <w:t>License Subscription must be valid and active.</w:t>
            </w:r>
          </w:p>
          <w:p w14:paraId="79D4E19D" w14:textId="77777777" w:rsidR="00E84FFB" w:rsidRDefault="002B4DC9" w:rsidP="00F51CF2">
            <w:r>
              <w:t>For Syslog hostname of vRLI load balancer has to be set and service has to be activated</w:t>
            </w:r>
            <w:r w:rsidR="000A1057">
              <w:t>.</w:t>
            </w:r>
          </w:p>
          <w:p w14:paraId="092920E0" w14:textId="77777777" w:rsidR="005639A0" w:rsidRDefault="005639A0" w:rsidP="00F51CF2">
            <w:r>
              <w:t>Both local Domain Controller IP addresses are setup as DNS servers.</w:t>
            </w:r>
          </w:p>
          <w:p w14:paraId="56DC2EFF" w14:textId="6E2316BB" w:rsidR="006214AC" w:rsidRPr="003D040E" w:rsidRDefault="00700EA2" w:rsidP="00F51CF2">
            <w:r>
              <w:t>Backup is configured on SFTP provided by SDDC Manager</w:t>
            </w:r>
          </w:p>
        </w:tc>
      </w:tr>
      <w:tr w:rsidR="00C869D3" w:rsidRPr="003D040E" w14:paraId="18620DEC"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1759347C" w14:textId="77777777" w:rsidR="00C869D3" w:rsidRPr="003D040E" w:rsidRDefault="00C869D3" w:rsidP="00C869D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43F385C" w14:textId="6325DB1B" w:rsidR="006A7F32" w:rsidRPr="003D040E" w:rsidRDefault="006A7F32" w:rsidP="00C869D3"/>
        </w:tc>
      </w:tr>
      <w:tr w:rsidR="00C869D3" w:rsidRPr="003D040E" w14:paraId="4DD67E66" w14:textId="77777777" w:rsidTr="00C869D3">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4BCCAD0" w14:textId="77777777" w:rsidR="00C869D3" w:rsidRPr="003D040E" w:rsidRDefault="00C869D3" w:rsidP="00C869D3">
            <w:r>
              <w:t>Status</w:t>
            </w:r>
          </w:p>
        </w:tc>
        <w:sdt>
          <w:sdtPr>
            <w:id w:val="-857357089"/>
            <w:placeholder>
              <w:docPart w:val="469D2DD026074E78AB81ADA3B1F88CB0"/>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9BD4A41" w14:textId="032C6D72" w:rsidR="00C869D3" w:rsidRPr="003D040E" w:rsidRDefault="00242404" w:rsidP="00C869D3">
                <w:r>
                  <w:rPr>
                    <w:rStyle w:val="PlaceholderText"/>
                  </w:rPr>
                  <w:t>Choose an item</w:t>
                </w:r>
              </w:p>
            </w:tc>
          </w:sdtContent>
        </w:sdt>
      </w:tr>
    </w:tbl>
    <w:p w14:paraId="62349C33" w14:textId="77777777" w:rsidR="00C869D3" w:rsidRDefault="00C869D3" w:rsidP="00C66546"/>
    <w:p w14:paraId="6778A04F" w14:textId="2206089C" w:rsidR="00ED0DD7" w:rsidRDefault="00ED0DD7" w:rsidP="000D5B7E">
      <w:pPr>
        <w:pStyle w:val="Heading5"/>
      </w:pPr>
      <w:bookmarkStart w:id="120" w:name="_Toc73517452"/>
      <w:r w:rsidRPr="00697F7D">
        <w:t xml:space="preserve">Test </w:t>
      </w:r>
      <w:r w:rsidR="00373B9B" w:rsidRPr="00697F7D">
        <w:t>34 DHC Infrastructure -</w:t>
      </w:r>
      <w:r w:rsidRPr="00697F7D">
        <w:t xml:space="preserve"> Verify </w:t>
      </w:r>
      <w:r w:rsidR="000D5B7E" w:rsidRPr="00697F7D">
        <w:t>Event Management</w:t>
      </w:r>
      <w:bookmarkEnd w:id="120"/>
    </w:p>
    <w:p w14:paraId="5C851CF7" w14:textId="77777777" w:rsidR="000D5B7E" w:rsidRPr="000D5B7E" w:rsidRDefault="000D5B7E" w:rsidP="000D5B7E"/>
    <w:tbl>
      <w:tblPr>
        <w:tblW w:w="9702"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4085"/>
        <w:gridCol w:w="2989"/>
      </w:tblGrid>
      <w:tr w:rsidR="0039109B" w:rsidRPr="003D040E" w14:paraId="7B512AB5" w14:textId="77777777" w:rsidTr="001D1140">
        <w:trPr>
          <w:trHeight w:val="300"/>
          <w:tblHeader/>
        </w:trPr>
        <w:tc>
          <w:tcPr>
            <w:tcW w:w="6713" w:type="dxa"/>
            <w:gridSpan w:val="2"/>
            <w:tcBorders>
              <w:right w:val="single" w:sz="4" w:space="0" w:color="FFFFFF"/>
            </w:tcBorders>
            <w:shd w:val="clear" w:color="auto" w:fill="0066A2"/>
            <w:noWrap/>
            <w:tcMar>
              <w:top w:w="57" w:type="dxa"/>
              <w:left w:w="85" w:type="dxa"/>
              <w:right w:w="85" w:type="dxa"/>
            </w:tcMar>
            <w:hideMark/>
          </w:tcPr>
          <w:p w14:paraId="4B95D2B5" w14:textId="2CC8EDB7" w:rsidR="00ED0DD7" w:rsidRPr="003D040E" w:rsidRDefault="00ED0DD7" w:rsidP="003D040E">
            <w:r w:rsidRPr="003D040E">
              <w:t>Verify ticket is raised on host failure</w:t>
            </w:r>
            <w:r w:rsidR="00C46D32" w:rsidRPr="003D040E">
              <w:t xml:space="preserve"> host</w:t>
            </w:r>
          </w:p>
        </w:tc>
        <w:tc>
          <w:tcPr>
            <w:tcW w:w="2989" w:type="dxa"/>
            <w:tcBorders>
              <w:left w:val="single" w:sz="4" w:space="0" w:color="FFFFFF"/>
            </w:tcBorders>
            <w:shd w:val="clear" w:color="auto" w:fill="0066A2"/>
            <w:noWrap/>
            <w:tcMar>
              <w:top w:w="57" w:type="dxa"/>
              <w:left w:w="85" w:type="dxa"/>
              <w:right w:w="85" w:type="dxa"/>
            </w:tcMar>
            <w:hideMark/>
          </w:tcPr>
          <w:p w14:paraId="684D5F62" w14:textId="77777777" w:rsidR="00ED0DD7" w:rsidRPr="003D040E" w:rsidRDefault="00ED0DD7" w:rsidP="003D040E"/>
        </w:tc>
      </w:tr>
      <w:tr w:rsidR="00C11E80" w:rsidRPr="003D040E" w14:paraId="1B7CB068" w14:textId="77777777" w:rsidTr="001D1140">
        <w:trPr>
          <w:trHeight w:val="300"/>
        </w:trPr>
        <w:tc>
          <w:tcPr>
            <w:tcW w:w="2628" w:type="dxa"/>
            <w:shd w:val="clear" w:color="auto" w:fill="auto"/>
            <w:noWrap/>
            <w:tcMar>
              <w:top w:w="28" w:type="dxa"/>
              <w:left w:w="85" w:type="dxa"/>
              <w:right w:w="85" w:type="dxa"/>
            </w:tcMar>
            <w:vAlign w:val="bottom"/>
            <w:hideMark/>
          </w:tcPr>
          <w:p w14:paraId="1A8482AF" w14:textId="77777777" w:rsidR="00ED0DD7" w:rsidRPr="003D040E" w:rsidRDefault="00ED0DD7" w:rsidP="003D040E">
            <w:r w:rsidRPr="003D040E">
              <w:t>Test procedure</w:t>
            </w:r>
          </w:p>
        </w:tc>
        <w:tc>
          <w:tcPr>
            <w:tcW w:w="7074" w:type="dxa"/>
            <w:gridSpan w:val="2"/>
            <w:shd w:val="clear" w:color="auto" w:fill="auto"/>
            <w:noWrap/>
            <w:tcMar>
              <w:top w:w="28" w:type="dxa"/>
              <w:left w:w="85" w:type="dxa"/>
              <w:right w:w="85" w:type="dxa"/>
            </w:tcMar>
            <w:vAlign w:val="bottom"/>
          </w:tcPr>
          <w:p w14:paraId="68962D1E" w14:textId="16745EA3" w:rsidR="00ED0DD7" w:rsidRDefault="00ED0DD7" w:rsidP="003D040E">
            <w:r w:rsidRPr="003D040E">
              <w:t xml:space="preserve">Login to the </w:t>
            </w:r>
            <w:r w:rsidR="00E972C7">
              <w:t>vROps ser</w:t>
            </w:r>
            <w:r w:rsidRPr="003D040E">
              <w:t xml:space="preserve">ver </w:t>
            </w:r>
          </w:p>
          <w:p w14:paraId="02962D71" w14:textId="1ECB8A79" w:rsidR="00991037" w:rsidRPr="003D040E" w:rsidRDefault="00E972C7" w:rsidP="003D040E">
            <w:r>
              <w:t>Go to adapters and make sure SNOW plugin is enabled and configured</w:t>
            </w:r>
          </w:p>
          <w:p w14:paraId="644DC4EB" w14:textId="0C0B49BC" w:rsidR="00ED0DD7" w:rsidRPr="003D040E" w:rsidRDefault="00E972C7" w:rsidP="003D040E">
            <w:r>
              <w:t>Open SSH session to HTTP Gateway server (hgw001)</w:t>
            </w:r>
          </w:p>
          <w:p w14:paraId="1688503A" w14:textId="0B77DF88" w:rsidR="00ED0DD7" w:rsidRPr="003D040E" w:rsidRDefault="00ED0DD7" w:rsidP="003D040E">
            <w:r w:rsidRPr="003D040E">
              <w:t>Login to the host using credentials</w:t>
            </w:r>
            <w:r w:rsidR="00E972C7">
              <w:t xml:space="preserve"> from Hashi Vault</w:t>
            </w:r>
          </w:p>
          <w:p w14:paraId="067A8748" w14:textId="02B31251" w:rsidR="00ED0DD7" w:rsidRPr="00452ADD" w:rsidRDefault="00E972C7" w:rsidP="003D040E">
            <w:pPr>
              <w:rPr>
                <w:lang w:val="pl-PL"/>
              </w:rPr>
            </w:pPr>
            <w:r w:rsidRPr="00452ADD">
              <w:rPr>
                <w:lang w:val="pl-PL"/>
              </w:rPr>
              <w:t>Go to “/opt/pubsubpy3.7/dpcop-pubsub-http-gw-master/pubsubhttpgateway”</w:t>
            </w:r>
          </w:p>
          <w:p w14:paraId="2AD25211" w14:textId="6CE415F2" w:rsidR="00E972C7" w:rsidRPr="003D040E" w:rsidRDefault="00E972C7" w:rsidP="003D040E">
            <w:r>
              <w:t xml:space="preserve">Open </w:t>
            </w:r>
            <w:r w:rsidRPr="00E972C7">
              <w:t>entrypoint.sh</w:t>
            </w:r>
            <w:r>
              <w:t xml:space="preserve"> file and validate if all parameters are correct</w:t>
            </w:r>
          </w:p>
          <w:p w14:paraId="009962D7" w14:textId="4A3F9D2D" w:rsidR="00E972C7" w:rsidRDefault="00E972C7" w:rsidP="003D040E">
            <w:r>
              <w:t>Check if dedicated project for DHC is created in ABS</w:t>
            </w:r>
          </w:p>
          <w:p w14:paraId="594885C8" w14:textId="06CFA8E8" w:rsidR="00E972C7" w:rsidRDefault="00E972C7" w:rsidP="003D040E">
            <w:r>
              <w:t xml:space="preserve">Check if Enent Listener is created in SNOW </w:t>
            </w:r>
          </w:p>
          <w:p w14:paraId="71429298" w14:textId="21FED29F" w:rsidR="00E972C7" w:rsidRDefault="00E972C7" w:rsidP="003D040E">
            <w:r>
              <w:t>Check if MGT Cis are created in CMDB</w:t>
            </w:r>
          </w:p>
          <w:p w14:paraId="25A49034" w14:textId="03470549" w:rsidR="00ED0DD7" w:rsidRPr="003D040E" w:rsidRDefault="00E972C7" w:rsidP="003D040E">
            <w:r>
              <w:t>Generate some load on VM to raise</w:t>
            </w:r>
            <w:r w:rsidR="00ED0DD7" w:rsidRPr="003D040E">
              <w:t xml:space="preserve"> alert</w:t>
            </w:r>
            <w:r>
              <w:t xml:space="preserve"> in vROPS</w:t>
            </w:r>
          </w:p>
          <w:p w14:paraId="353CD376" w14:textId="77777777" w:rsidR="00ED0DD7" w:rsidRPr="003D040E" w:rsidRDefault="00ED0DD7" w:rsidP="003D040E">
            <w:r w:rsidRPr="003D040E">
              <w:t>Login to Snow</w:t>
            </w:r>
          </w:p>
          <w:p w14:paraId="4156014D" w14:textId="32DF1BC2" w:rsidR="00ED0DD7" w:rsidRPr="003D040E" w:rsidRDefault="00ED0DD7" w:rsidP="003D040E">
            <w:r w:rsidRPr="003D040E">
              <w:t>Look for a ticket raised under relevant CI</w:t>
            </w:r>
          </w:p>
        </w:tc>
      </w:tr>
      <w:tr w:rsidR="00C11E80" w:rsidRPr="003D040E" w14:paraId="6DD9D0EE" w14:textId="77777777" w:rsidTr="001D1140">
        <w:trPr>
          <w:trHeight w:val="300"/>
        </w:trPr>
        <w:tc>
          <w:tcPr>
            <w:tcW w:w="2628" w:type="dxa"/>
            <w:shd w:val="clear" w:color="auto" w:fill="auto"/>
            <w:noWrap/>
            <w:tcMar>
              <w:top w:w="28" w:type="dxa"/>
              <w:left w:w="85" w:type="dxa"/>
              <w:right w:w="85" w:type="dxa"/>
            </w:tcMar>
            <w:vAlign w:val="bottom"/>
            <w:hideMark/>
          </w:tcPr>
          <w:p w14:paraId="1988398F" w14:textId="77777777" w:rsidR="00ED0DD7" w:rsidRPr="003D040E" w:rsidRDefault="00ED0DD7" w:rsidP="003D040E">
            <w:r w:rsidRPr="003D040E">
              <w:t>Expected results</w:t>
            </w:r>
          </w:p>
        </w:tc>
        <w:tc>
          <w:tcPr>
            <w:tcW w:w="7074" w:type="dxa"/>
            <w:gridSpan w:val="2"/>
            <w:shd w:val="clear" w:color="auto" w:fill="auto"/>
            <w:noWrap/>
            <w:tcMar>
              <w:top w:w="28" w:type="dxa"/>
              <w:left w:w="85" w:type="dxa"/>
              <w:right w:w="85" w:type="dxa"/>
            </w:tcMar>
            <w:vAlign w:val="bottom"/>
          </w:tcPr>
          <w:p w14:paraId="1A14EA22" w14:textId="77777777" w:rsidR="00ED0DD7" w:rsidRPr="003D040E" w:rsidRDefault="00ED0DD7" w:rsidP="003D040E">
            <w:r w:rsidRPr="003D040E">
              <w:t>Login successful</w:t>
            </w:r>
          </w:p>
          <w:p w14:paraId="24E3FD8B" w14:textId="77777777" w:rsidR="00E972C7" w:rsidRDefault="00E972C7" w:rsidP="003D040E">
            <w:r>
              <w:t>SNOW plugin is enabled and configured</w:t>
            </w:r>
            <w:r w:rsidRPr="003D040E">
              <w:t xml:space="preserve"> </w:t>
            </w:r>
          </w:p>
          <w:p w14:paraId="19292AB4" w14:textId="0B42DAD9" w:rsidR="00ED0DD7" w:rsidRPr="003D040E" w:rsidRDefault="00ED0DD7" w:rsidP="003D040E">
            <w:r w:rsidRPr="003D040E">
              <w:t xml:space="preserve">Login </w:t>
            </w:r>
            <w:r w:rsidR="00E972C7">
              <w:t xml:space="preserve">to hgw001 is </w:t>
            </w:r>
            <w:r w:rsidRPr="003D040E">
              <w:t>successful</w:t>
            </w:r>
          </w:p>
          <w:p w14:paraId="5B57F90E" w14:textId="525B6E2A" w:rsidR="00ED0DD7" w:rsidRPr="003D040E" w:rsidRDefault="00E972C7" w:rsidP="003D040E">
            <w:r>
              <w:t>Parameters in entrypoint.sh are correctly defined</w:t>
            </w:r>
          </w:p>
          <w:p w14:paraId="0808F726" w14:textId="65E346BB" w:rsidR="00E972C7" w:rsidRDefault="00E972C7" w:rsidP="003D040E">
            <w:r>
              <w:t>Project and configuration on ABS side is done</w:t>
            </w:r>
          </w:p>
          <w:p w14:paraId="5B1D57E3" w14:textId="1A5C372A" w:rsidR="00E972C7" w:rsidRDefault="00E972C7" w:rsidP="003D040E">
            <w:r>
              <w:t>Event Listener is defined in SNOW</w:t>
            </w:r>
          </w:p>
          <w:p w14:paraId="58FA7ABB" w14:textId="32754B59" w:rsidR="00ED0DD7" w:rsidRPr="003D040E" w:rsidRDefault="00ED0DD7" w:rsidP="003D040E">
            <w:r w:rsidRPr="003D040E">
              <w:t xml:space="preserve">Alert </w:t>
            </w:r>
            <w:r w:rsidR="00E972C7">
              <w:t>i</w:t>
            </w:r>
            <w:r w:rsidRPr="003D040E">
              <w:t>n VROPS</w:t>
            </w:r>
            <w:r w:rsidR="00E972C7">
              <w:t xml:space="preserve"> created</w:t>
            </w:r>
          </w:p>
          <w:p w14:paraId="3066ABCE" w14:textId="682FF9AA" w:rsidR="00ED0DD7" w:rsidRPr="003D040E" w:rsidRDefault="00ED0DD7" w:rsidP="003D040E">
            <w:r w:rsidRPr="003D040E">
              <w:t xml:space="preserve">A ticket for the </w:t>
            </w:r>
            <w:r w:rsidR="00697F7D">
              <w:t xml:space="preserve">MGMT CI is </w:t>
            </w:r>
            <w:r w:rsidRPr="003D040E">
              <w:t>raised</w:t>
            </w:r>
            <w:r w:rsidR="006E03CE">
              <w:t xml:space="preserve"> (Incident </w:t>
            </w:r>
            <w:r w:rsidR="00B40373">
              <w:t>created as well with proper group assignment)</w:t>
            </w:r>
          </w:p>
        </w:tc>
      </w:tr>
      <w:tr w:rsidR="00C11E80" w:rsidRPr="003D040E" w14:paraId="2455BA6B"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00C15F2" w14:textId="77777777" w:rsidR="00887541" w:rsidRPr="003D040E" w:rsidRDefault="00887541" w:rsidP="00C420C3">
            <w:r>
              <w:t>Observed results</w:t>
            </w:r>
          </w:p>
        </w:tc>
        <w:tc>
          <w:tcPr>
            <w:tcW w:w="7074"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AB2B1A4" w14:textId="34C17BF9" w:rsidR="006E03CE" w:rsidRPr="003D040E" w:rsidRDefault="006E03CE" w:rsidP="00C420C3"/>
        </w:tc>
      </w:tr>
      <w:tr w:rsidR="00C11E80" w:rsidRPr="003D040E" w14:paraId="2FAE77B1"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7DD6C8C" w14:textId="77777777" w:rsidR="00887541" w:rsidRPr="003D040E" w:rsidRDefault="00887541" w:rsidP="00C420C3">
            <w:r>
              <w:t>Status</w:t>
            </w:r>
          </w:p>
        </w:tc>
        <w:sdt>
          <w:sdtPr>
            <w:id w:val="1909647551"/>
            <w:placeholder>
              <w:docPart w:val="9A8D2092060841159C051B23108D0C8B"/>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7074"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499E9E2" w14:textId="245FBFBC" w:rsidR="000421B6" w:rsidRPr="003D040E" w:rsidRDefault="00242404" w:rsidP="00C420C3">
                <w:r>
                  <w:rPr>
                    <w:rStyle w:val="PlaceholderText"/>
                  </w:rPr>
                  <w:t>Choose an item</w:t>
                </w:r>
              </w:p>
            </w:tc>
          </w:sdtContent>
        </w:sdt>
      </w:tr>
    </w:tbl>
    <w:p w14:paraId="04E0250A" w14:textId="20FD98EA" w:rsidR="00142A43" w:rsidRPr="00BE06D0" w:rsidRDefault="00142A43" w:rsidP="00922031">
      <w:pPr>
        <w:pStyle w:val="Heading5"/>
      </w:pPr>
      <w:bookmarkStart w:id="121" w:name="_Toc73517453"/>
      <w:r w:rsidRPr="00BE06D0">
        <w:t xml:space="preserve">Test </w:t>
      </w:r>
      <w:r>
        <w:t>35 DHC Infrastructure -</w:t>
      </w:r>
      <w:r w:rsidRPr="00BE06D0">
        <w:t xml:space="preserve"> Check </w:t>
      </w:r>
      <w:r w:rsidR="00812269">
        <w:t>Internet Proxy functionality, whitelist/blacklist</w:t>
      </w:r>
      <w:bookmarkEnd w:id="121"/>
    </w:p>
    <w:p w14:paraId="25F9ACF4" w14:textId="77777777" w:rsidR="00142A43" w:rsidRPr="003D040E" w:rsidRDefault="00142A43" w:rsidP="00142A43"/>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142A43" w:rsidRPr="003D040E" w14:paraId="34844826"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766CC895" w14:textId="71401C5F" w:rsidR="00142A43" w:rsidRPr="003D040E" w:rsidRDefault="00142A43" w:rsidP="00F51CF2">
            <w:r w:rsidRPr="003D040E">
              <w:t xml:space="preserve">Check </w:t>
            </w:r>
            <w:r w:rsidR="00812269">
              <w:t>Internet Proxy functionality, whitelist/blacklist</w:t>
            </w:r>
          </w:p>
        </w:tc>
        <w:tc>
          <w:tcPr>
            <w:tcW w:w="1432" w:type="dxa"/>
            <w:tcBorders>
              <w:left w:val="single" w:sz="4" w:space="0" w:color="FFFFFF"/>
            </w:tcBorders>
            <w:shd w:val="clear" w:color="auto" w:fill="0066A2"/>
            <w:noWrap/>
            <w:tcMar>
              <w:top w:w="57" w:type="dxa"/>
              <w:left w:w="85" w:type="dxa"/>
              <w:right w:w="85" w:type="dxa"/>
            </w:tcMar>
            <w:hideMark/>
          </w:tcPr>
          <w:p w14:paraId="4657E1F5" w14:textId="77777777" w:rsidR="00142A43" w:rsidRPr="003D040E" w:rsidRDefault="00142A43" w:rsidP="00F51CF2"/>
        </w:tc>
      </w:tr>
      <w:tr w:rsidR="00142A43" w:rsidRPr="003D040E" w14:paraId="07F3B16A" w14:textId="77777777" w:rsidTr="00F51CF2">
        <w:trPr>
          <w:trHeight w:val="300"/>
        </w:trPr>
        <w:tc>
          <w:tcPr>
            <w:tcW w:w="2628" w:type="dxa"/>
            <w:shd w:val="clear" w:color="auto" w:fill="auto"/>
            <w:noWrap/>
            <w:tcMar>
              <w:top w:w="28" w:type="dxa"/>
              <w:left w:w="85" w:type="dxa"/>
              <w:right w:w="85" w:type="dxa"/>
            </w:tcMar>
            <w:vAlign w:val="bottom"/>
            <w:hideMark/>
          </w:tcPr>
          <w:p w14:paraId="51D0B2F8" w14:textId="77777777" w:rsidR="00142A43" w:rsidRPr="003D040E" w:rsidRDefault="00142A43" w:rsidP="00F51CF2">
            <w:r w:rsidRPr="003D040E">
              <w:t>Test procedure</w:t>
            </w:r>
          </w:p>
        </w:tc>
        <w:tc>
          <w:tcPr>
            <w:tcW w:w="6710" w:type="dxa"/>
            <w:gridSpan w:val="2"/>
            <w:shd w:val="clear" w:color="auto" w:fill="auto"/>
            <w:noWrap/>
            <w:tcMar>
              <w:top w:w="28" w:type="dxa"/>
              <w:left w:w="85" w:type="dxa"/>
              <w:right w:w="85" w:type="dxa"/>
            </w:tcMar>
            <w:vAlign w:val="bottom"/>
          </w:tcPr>
          <w:p w14:paraId="4040126F" w14:textId="07768154" w:rsidR="00142A43" w:rsidRPr="00F57DE0" w:rsidRDefault="000C6957" w:rsidP="00F51CF2">
            <w:pPr>
              <w:rPr>
                <w:szCs w:val="18"/>
              </w:rPr>
            </w:pPr>
            <w:r w:rsidRPr="00F57DE0">
              <w:rPr>
                <w:szCs w:val="18"/>
              </w:rPr>
              <w:t xml:space="preserve">Log in to the </w:t>
            </w:r>
            <w:r w:rsidR="00282A86" w:rsidRPr="00F57DE0">
              <w:rPr>
                <w:szCs w:val="18"/>
              </w:rPr>
              <w:t>T</w:t>
            </w:r>
            <w:r w:rsidRPr="00F57DE0">
              <w:rPr>
                <w:szCs w:val="18"/>
              </w:rPr>
              <w:t xml:space="preserve">erminal </w:t>
            </w:r>
            <w:r w:rsidR="00282A86" w:rsidRPr="00F57DE0">
              <w:rPr>
                <w:szCs w:val="18"/>
              </w:rPr>
              <w:t>S</w:t>
            </w:r>
            <w:r w:rsidRPr="00F57DE0">
              <w:rPr>
                <w:szCs w:val="18"/>
              </w:rPr>
              <w:t>erver and open Internet Explorer</w:t>
            </w:r>
          </w:p>
          <w:p w14:paraId="750FF0BB" w14:textId="77777777" w:rsidR="00282A86" w:rsidRPr="00F57DE0" w:rsidRDefault="00282A86" w:rsidP="00282A86">
            <w:pPr>
              <w:pStyle w:val="Table"/>
              <w:rPr>
                <w:sz w:val="18"/>
                <w:szCs w:val="18"/>
              </w:rPr>
            </w:pPr>
            <w:r w:rsidRPr="00F57DE0">
              <w:rPr>
                <w:sz w:val="18"/>
                <w:szCs w:val="18"/>
              </w:rPr>
              <w:lastRenderedPageBreak/>
              <w:t>Go to Tools -&gt; Internet Options</w:t>
            </w:r>
          </w:p>
          <w:p w14:paraId="7805B4A1" w14:textId="77777777" w:rsidR="00282A86" w:rsidRPr="00F57DE0" w:rsidRDefault="000B55E8" w:rsidP="00F51CF2">
            <w:pPr>
              <w:rPr>
                <w:b/>
                <w:szCs w:val="18"/>
              </w:rPr>
            </w:pPr>
            <w:r w:rsidRPr="00F57DE0">
              <w:rPr>
                <w:szCs w:val="18"/>
              </w:rPr>
              <w:t xml:space="preserve">Go to the </w:t>
            </w:r>
            <w:r w:rsidRPr="00F57DE0">
              <w:rPr>
                <w:b/>
                <w:szCs w:val="18"/>
              </w:rPr>
              <w:t>Connections</w:t>
            </w:r>
            <w:r w:rsidRPr="00F57DE0">
              <w:rPr>
                <w:szCs w:val="18"/>
              </w:rPr>
              <w:t xml:space="preserve"> tab and click </w:t>
            </w:r>
            <w:r w:rsidRPr="00F57DE0">
              <w:rPr>
                <w:b/>
                <w:szCs w:val="18"/>
              </w:rPr>
              <w:t>LAN settings</w:t>
            </w:r>
          </w:p>
          <w:p w14:paraId="2236E95D" w14:textId="77777777" w:rsidR="00EB4403" w:rsidRPr="00F57DE0" w:rsidRDefault="00EB4403" w:rsidP="006B25C1">
            <w:pPr>
              <w:pStyle w:val="Table"/>
              <w:rPr>
                <w:sz w:val="18"/>
                <w:szCs w:val="18"/>
              </w:rPr>
            </w:pPr>
            <w:r w:rsidRPr="00F57DE0">
              <w:rPr>
                <w:sz w:val="18"/>
                <w:szCs w:val="18"/>
              </w:rPr>
              <w:t>Check "Use a proxy…" option and type in the Load-Balancer’s proxy IP address and port 3128 (the default port for Squid)</w:t>
            </w:r>
            <w:r w:rsidR="006B25C1" w:rsidRPr="00F57DE0">
              <w:rPr>
                <w:sz w:val="18"/>
                <w:szCs w:val="18"/>
              </w:rPr>
              <w:t xml:space="preserve">, </w:t>
            </w:r>
            <w:r w:rsidRPr="00F57DE0">
              <w:rPr>
                <w:sz w:val="18"/>
                <w:szCs w:val="18"/>
              </w:rPr>
              <w:t>Click OK</w:t>
            </w:r>
          </w:p>
          <w:p w14:paraId="7B8082B6" w14:textId="5C6AA35D" w:rsidR="00191976" w:rsidRDefault="006B25C1" w:rsidP="006B25C1">
            <w:pPr>
              <w:pStyle w:val="Table"/>
              <w:rPr>
                <w:sz w:val="18"/>
                <w:szCs w:val="18"/>
              </w:rPr>
            </w:pPr>
            <w:r w:rsidRPr="00F57DE0">
              <w:rPr>
                <w:sz w:val="18"/>
                <w:szCs w:val="18"/>
              </w:rPr>
              <w:t xml:space="preserve">Navigate to </w:t>
            </w:r>
            <w:r w:rsidR="005F6A3A">
              <w:rPr>
                <w:i/>
                <w:iCs/>
                <w:sz w:val="18"/>
                <w:szCs w:val="18"/>
              </w:rPr>
              <w:t>vmware</w:t>
            </w:r>
            <w:r w:rsidRPr="00F57DE0">
              <w:rPr>
                <w:i/>
                <w:iCs/>
                <w:sz w:val="18"/>
                <w:szCs w:val="18"/>
              </w:rPr>
              <w:t>.com</w:t>
            </w:r>
            <w:r w:rsidRPr="00F57DE0">
              <w:rPr>
                <w:sz w:val="18"/>
                <w:szCs w:val="18"/>
              </w:rPr>
              <w:t xml:space="preserve"> to make sure that the proxy is working</w:t>
            </w:r>
            <w:r w:rsidR="002050AB">
              <w:rPr>
                <w:sz w:val="18"/>
                <w:szCs w:val="18"/>
              </w:rPr>
              <w:t>.</w:t>
            </w:r>
          </w:p>
          <w:p w14:paraId="1BA09680" w14:textId="77777777" w:rsidR="002050AB" w:rsidRDefault="002050AB" w:rsidP="006B25C1">
            <w:pPr>
              <w:pStyle w:val="Table"/>
              <w:rPr>
                <w:sz w:val="18"/>
                <w:szCs w:val="18"/>
              </w:rPr>
            </w:pPr>
            <w:r>
              <w:rPr>
                <w:sz w:val="18"/>
                <w:szCs w:val="18"/>
              </w:rPr>
              <w:t xml:space="preserve">Disable Proxy in the browser and navigate </w:t>
            </w:r>
            <w:r w:rsidR="005F6A3A">
              <w:rPr>
                <w:i/>
                <w:iCs/>
                <w:sz w:val="18"/>
                <w:szCs w:val="18"/>
              </w:rPr>
              <w:t>vmware</w:t>
            </w:r>
            <w:r w:rsidRPr="002050AB">
              <w:rPr>
                <w:i/>
                <w:iCs/>
                <w:sz w:val="18"/>
                <w:szCs w:val="18"/>
              </w:rPr>
              <w:t>.com</w:t>
            </w:r>
            <w:r>
              <w:rPr>
                <w:sz w:val="18"/>
                <w:szCs w:val="18"/>
              </w:rPr>
              <w:t xml:space="preserve"> once again.</w:t>
            </w:r>
          </w:p>
          <w:p w14:paraId="4E6EB3C7" w14:textId="0C18EDF0" w:rsidR="00566AFC" w:rsidRPr="003D040E" w:rsidRDefault="00566AFC" w:rsidP="006B25C1">
            <w:pPr>
              <w:pStyle w:val="Table"/>
            </w:pPr>
            <w:r>
              <w:rPr>
                <w:sz w:val="18"/>
                <w:szCs w:val="18"/>
              </w:rPr>
              <w:t xml:space="preserve">Check all </w:t>
            </w:r>
            <w:r w:rsidR="002B094A">
              <w:rPr>
                <w:sz w:val="18"/>
                <w:szCs w:val="18"/>
              </w:rPr>
              <w:t xml:space="preserve">sites from the Proxy whitelist (actual list is available </w:t>
            </w:r>
            <w:hyperlink r:id="rId23" w:history="1">
              <w:r w:rsidR="002B094A" w:rsidRPr="002B094A">
                <w:rPr>
                  <w:rStyle w:val="Hyperlink"/>
                  <w:sz w:val="18"/>
                  <w:szCs w:val="18"/>
                </w:rPr>
                <w:t>HERE</w:t>
              </w:r>
            </w:hyperlink>
            <w:r w:rsidR="002B094A">
              <w:rPr>
                <w:sz w:val="18"/>
                <w:szCs w:val="18"/>
              </w:rPr>
              <w:t>)</w:t>
            </w:r>
          </w:p>
        </w:tc>
      </w:tr>
      <w:tr w:rsidR="00142A43" w:rsidRPr="003D040E" w14:paraId="530D169A" w14:textId="77777777" w:rsidTr="00F51CF2">
        <w:trPr>
          <w:trHeight w:val="300"/>
        </w:trPr>
        <w:tc>
          <w:tcPr>
            <w:tcW w:w="2628" w:type="dxa"/>
            <w:shd w:val="clear" w:color="auto" w:fill="auto"/>
            <w:noWrap/>
            <w:tcMar>
              <w:top w:w="28" w:type="dxa"/>
              <w:left w:w="85" w:type="dxa"/>
              <w:right w:w="85" w:type="dxa"/>
            </w:tcMar>
            <w:vAlign w:val="bottom"/>
            <w:hideMark/>
          </w:tcPr>
          <w:p w14:paraId="2AE9D400" w14:textId="77777777" w:rsidR="00142A43" w:rsidRPr="003D040E" w:rsidRDefault="00142A43" w:rsidP="00F51CF2">
            <w:r w:rsidRPr="003D040E">
              <w:lastRenderedPageBreak/>
              <w:t>Expected results</w:t>
            </w:r>
          </w:p>
        </w:tc>
        <w:tc>
          <w:tcPr>
            <w:tcW w:w="6710" w:type="dxa"/>
            <w:gridSpan w:val="2"/>
            <w:shd w:val="clear" w:color="auto" w:fill="auto"/>
            <w:noWrap/>
            <w:tcMar>
              <w:top w:w="28" w:type="dxa"/>
              <w:left w:w="85" w:type="dxa"/>
              <w:right w:w="85" w:type="dxa"/>
            </w:tcMar>
            <w:vAlign w:val="bottom"/>
          </w:tcPr>
          <w:p w14:paraId="1CDA9E50" w14:textId="7A731466" w:rsidR="00566AFC" w:rsidRDefault="003A7863" w:rsidP="00F51CF2">
            <w:r>
              <w:t xml:space="preserve">Internet access is possible </w:t>
            </w:r>
            <w:r w:rsidR="001978AA">
              <w:t>only through the proxy server.</w:t>
            </w:r>
          </w:p>
          <w:p w14:paraId="6776C915" w14:textId="57D749C3" w:rsidR="00566AFC" w:rsidRPr="003D040E" w:rsidRDefault="001978AA" w:rsidP="00F51CF2">
            <w:r>
              <w:t>Internet connection doesn’t work when proxy is not setup.</w:t>
            </w:r>
          </w:p>
        </w:tc>
      </w:tr>
      <w:tr w:rsidR="00887541" w:rsidRPr="003D040E" w14:paraId="0E4DF978"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962C6DC"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D73CB5F" w14:textId="6B9953B6" w:rsidR="00255365" w:rsidRPr="003D040E" w:rsidRDefault="00255365" w:rsidP="00C420C3"/>
        </w:tc>
      </w:tr>
      <w:tr w:rsidR="00887541" w:rsidRPr="003D040E" w14:paraId="218421FC"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068311B" w14:textId="77777777" w:rsidR="00887541" w:rsidRPr="003D040E" w:rsidRDefault="00887541" w:rsidP="00C420C3">
            <w:r>
              <w:t>Status</w:t>
            </w:r>
          </w:p>
        </w:tc>
        <w:sdt>
          <w:sdtPr>
            <w:id w:val="-26181080"/>
            <w:placeholder>
              <w:docPart w:val="443ADF9B36C34C76920C4E549CA56284"/>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830C1B6" w14:textId="4D38EF36" w:rsidR="00887541" w:rsidRPr="003D040E" w:rsidRDefault="00242404" w:rsidP="00C420C3">
                <w:r>
                  <w:rPr>
                    <w:rStyle w:val="PlaceholderText"/>
                  </w:rPr>
                  <w:t>Choose an item</w:t>
                </w:r>
              </w:p>
            </w:tc>
          </w:sdtContent>
        </w:sdt>
      </w:tr>
    </w:tbl>
    <w:p w14:paraId="5FEDAA79" w14:textId="27677BAF" w:rsidR="00255365" w:rsidRDefault="00255365" w:rsidP="00F872EE">
      <w:pPr>
        <w:rPr>
          <w:color w:val="548DD4" w:themeColor="text2" w:themeTint="99"/>
        </w:rPr>
      </w:pPr>
    </w:p>
    <w:p w14:paraId="4800C0EA" w14:textId="77777777" w:rsidR="00242404" w:rsidRDefault="00242404" w:rsidP="00F872EE">
      <w:pPr>
        <w:rPr>
          <w:color w:val="548DD4" w:themeColor="text2" w:themeTint="99"/>
        </w:rPr>
      </w:pPr>
    </w:p>
    <w:p w14:paraId="29C74537" w14:textId="14A7C8B2" w:rsidR="004878B3" w:rsidRPr="00BE06D0" w:rsidRDefault="004878B3" w:rsidP="004878B3">
      <w:pPr>
        <w:pStyle w:val="Heading5"/>
      </w:pPr>
      <w:bookmarkStart w:id="122" w:name="_Toc73517454"/>
      <w:r w:rsidRPr="00BE06D0">
        <w:t xml:space="preserve">Test </w:t>
      </w:r>
      <w:r>
        <w:t xml:space="preserve">36 DHC </w:t>
      </w:r>
      <w:r w:rsidR="008A6F6B">
        <w:t xml:space="preserve">Infrastructure - </w:t>
      </w:r>
      <w:r>
        <w:t>Reporting &amp;</w:t>
      </w:r>
      <w:r w:rsidRPr="00BE06D0">
        <w:t xml:space="preserve"> </w:t>
      </w:r>
      <w:r>
        <w:t>Billing</w:t>
      </w:r>
      <w:bookmarkEnd w:id="122"/>
    </w:p>
    <w:p w14:paraId="5CB71782" w14:textId="77777777" w:rsidR="004878B3" w:rsidRPr="003D040E" w:rsidRDefault="004878B3" w:rsidP="004878B3"/>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7C6202" w:rsidRPr="003D040E" w14:paraId="40DEB903" w14:textId="77777777" w:rsidTr="008A6F6B">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770DCFD5" w14:textId="0D15AD02" w:rsidR="004878B3" w:rsidRPr="003D040E" w:rsidRDefault="004878B3" w:rsidP="008A6F6B">
            <w:r>
              <w:t>Valida</w:t>
            </w:r>
            <w:r w:rsidR="00514155">
              <w:t>t</w:t>
            </w:r>
            <w:r>
              <w:t>e reports execution for billing</w:t>
            </w:r>
          </w:p>
        </w:tc>
        <w:tc>
          <w:tcPr>
            <w:tcW w:w="1432" w:type="dxa"/>
            <w:tcBorders>
              <w:left w:val="single" w:sz="4" w:space="0" w:color="FFFFFF"/>
            </w:tcBorders>
            <w:shd w:val="clear" w:color="auto" w:fill="0066A2"/>
            <w:noWrap/>
            <w:tcMar>
              <w:top w:w="57" w:type="dxa"/>
              <w:left w:w="85" w:type="dxa"/>
              <w:right w:w="85" w:type="dxa"/>
            </w:tcMar>
            <w:hideMark/>
          </w:tcPr>
          <w:p w14:paraId="67EB1703" w14:textId="77777777" w:rsidR="004878B3" w:rsidRPr="003D040E" w:rsidRDefault="004878B3" w:rsidP="008A6F6B"/>
        </w:tc>
      </w:tr>
      <w:tr w:rsidR="00E3326E" w:rsidRPr="003D040E" w14:paraId="57ABFA22" w14:textId="77777777" w:rsidTr="008A6F6B">
        <w:trPr>
          <w:trHeight w:val="300"/>
        </w:trPr>
        <w:tc>
          <w:tcPr>
            <w:tcW w:w="2628" w:type="dxa"/>
            <w:shd w:val="clear" w:color="auto" w:fill="auto"/>
            <w:noWrap/>
            <w:tcMar>
              <w:top w:w="28" w:type="dxa"/>
              <w:left w:w="85" w:type="dxa"/>
              <w:right w:w="85" w:type="dxa"/>
            </w:tcMar>
            <w:vAlign w:val="bottom"/>
            <w:hideMark/>
          </w:tcPr>
          <w:p w14:paraId="3B6C89A6" w14:textId="77777777" w:rsidR="00E3326E" w:rsidRPr="003D040E" w:rsidRDefault="00E3326E" w:rsidP="00E3326E">
            <w:r w:rsidRPr="003D040E">
              <w:t>Test procedure</w:t>
            </w:r>
          </w:p>
        </w:tc>
        <w:tc>
          <w:tcPr>
            <w:tcW w:w="6710" w:type="dxa"/>
            <w:gridSpan w:val="2"/>
            <w:shd w:val="clear" w:color="auto" w:fill="auto"/>
            <w:noWrap/>
            <w:tcMar>
              <w:top w:w="28" w:type="dxa"/>
              <w:left w:w="85" w:type="dxa"/>
              <w:right w:w="85" w:type="dxa"/>
            </w:tcMar>
            <w:vAlign w:val="bottom"/>
          </w:tcPr>
          <w:p w14:paraId="295A4615" w14:textId="77777777" w:rsidR="00E3326E" w:rsidRPr="003D040E" w:rsidRDefault="00E3326E" w:rsidP="00E3326E">
            <w:r w:rsidRPr="003D040E">
              <w:t>Login to the terminal server by RDP</w:t>
            </w:r>
          </w:p>
          <w:p w14:paraId="073F4C34" w14:textId="4654746C" w:rsidR="00E3326E" w:rsidRPr="003D040E" w:rsidRDefault="00E3326E" w:rsidP="00E3326E">
            <w:r w:rsidRPr="003D040E">
              <w:t>Open browser and enter URL for vCen</w:t>
            </w:r>
            <w:r>
              <w:t>t</w:t>
            </w:r>
            <w:r w:rsidRPr="003D040E">
              <w:t>er Client</w:t>
            </w:r>
          </w:p>
          <w:p w14:paraId="225B1FB0" w14:textId="77777777" w:rsidR="00E3326E" w:rsidRPr="003D040E" w:rsidRDefault="00E3326E" w:rsidP="00E3326E">
            <w:r w:rsidRPr="003D040E">
              <w:t>Enter Username and Password</w:t>
            </w:r>
          </w:p>
          <w:p w14:paraId="1CDB70A4" w14:textId="29E64CF5" w:rsidR="00E3326E" w:rsidRPr="003D040E" w:rsidRDefault="00E3326E" w:rsidP="00E3326E">
            <w:r>
              <w:t>Validate that VM “&lt;location&gt;cht002” is present</w:t>
            </w:r>
          </w:p>
          <w:p w14:paraId="0ED9E17C" w14:textId="129B8601" w:rsidR="00E3326E" w:rsidRPr="003D040E" w:rsidRDefault="00E3326E" w:rsidP="00E3326E">
            <w:r>
              <w:t>Check if “billing-user” exists in Hashi Vault (servers/&lt;location&gt;cht002/.</w:t>
            </w:r>
          </w:p>
        </w:tc>
      </w:tr>
      <w:tr w:rsidR="00E3326E" w:rsidRPr="003D040E" w14:paraId="50FC6879" w14:textId="77777777" w:rsidTr="008A6F6B">
        <w:trPr>
          <w:trHeight w:val="300"/>
        </w:trPr>
        <w:tc>
          <w:tcPr>
            <w:tcW w:w="2628" w:type="dxa"/>
            <w:shd w:val="clear" w:color="auto" w:fill="auto"/>
            <w:noWrap/>
            <w:tcMar>
              <w:top w:w="28" w:type="dxa"/>
              <w:left w:w="85" w:type="dxa"/>
              <w:right w:w="85" w:type="dxa"/>
            </w:tcMar>
            <w:vAlign w:val="bottom"/>
            <w:hideMark/>
          </w:tcPr>
          <w:p w14:paraId="7BA7CB01" w14:textId="77777777" w:rsidR="00E3326E" w:rsidRPr="003D040E" w:rsidRDefault="00E3326E" w:rsidP="00E3326E">
            <w:r w:rsidRPr="003D040E">
              <w:t>Expected results</w:t>
            </w:r>
          </w:p>
        </w:tc>
        <w:tc>
          <w:tcPr>
            <w:tcW w:w="6710" w:type="dxa"/>
            <w:gridSpan w:val="2"/>
            <w:shd w:val="clear" w:color="auto" w:fill="auto"/>
            <w:noWrap/>
            <w:tcMar>
              <w:top w:w="28" w:type="dxa"/>
              <w:left w:w="85" w:type="dxa"/>
              <w:right w:w="85" w:type="dxa"/>
            </w:tcMar>
            <w:vAlign w:val="bottom"/>
          </w:tcPr>
          <w:p w14:paraId="75AC62A3" w14:textId="77777777" w:rsidR="00E3326E" w:rsidRPr="003D040E" w:rsidRDefault="00E3326E" w:rsidP="00E3326E">
            <w:r w:rsidRPr="003D040E">
              <w:t>Login successful</w:t>
            </w:r>
          </w:p>
          <w:p w14:paraId="7150F462" w14:textId="77777777" w:rsidR="00E3326E" w:rsidRPr="003D040E" w:rsidRDefault="00E3326E" w:rsidP="00E3326E">
            <w:r w:rsidRPr="003D040E">
              <w:t>Login window opens</w:t>
            </w:r>
          </w:p>
          <w:p w14:paraId="49BC4677" w14:textId="77777777" w:rsidR="00E3326E" w:rsidRPr="003D040E" w:rsidRDefault="00E3326E" w:rsidP="00E3326E">
            <w:r w:rsidRPr="003D040E">
              <w:t>vSphere Client is accessible using domain credentials</w:t>
            </w:r>
          </w:p>
          <w:p w14:paraId="47F89FBD" w14:textId="77777777" w:rsidR="00E3326E" w:rsidRDefault="00E3326E" w:rsidP="00E3326E">
            <w:r>
              <w:t xml:space="preserve">Billing </w:t>
            </w:r>
            <w:r w:rsidRPr="003D040E">
              <w:t>VM</w:t>
            </w:r>
            <w:r>
              <w:t xml:space="preserve"> is</w:t>
            </w:r>
            <w:r w:rsidRPr="003D040E">
              <w:t xml:space="preserve"> deployed</w:t>
            </w:r>
          </w:p>
          <w:p w14:paraId="38073122" w14:textId="77777777" w:rsidR="00E3326E" w:rsidRDefault="00E3326E" w:rsidP="00E3326E">
            <w:r>
              <w:t>User billing-user is present in Hashi Vault</w:t>
            </w:r>
          </w:p>
          <w:p w14:paraId="4C083861" w14:textId="77777777" w:rsidR="00560FCA" w:rsidRDefault="00560FCA" w:rsidP="00E3326E">
            <w:r>
              <w:t>Check status of billing by execution command: billing-status</w:t>
            </w:r>
          </w:p>
          <w:p w14:paraId="6F23F1B4" w14:textId="390899B3" w:rsidR="00560FCA" w:rsidRPr="003D040E" w:rsidRDefault="00560FCA" w:rsidP="00E3326E">
            <w:r>
              <w:t>Billing reports are present in /opt/billing-data folder</w:t>
            </w:r>
          </w:p>
        </w:tc>
      </w:tr>
      <w:tr w:rsidR="004878B3" w:rsidRPr="003D040E" w14:paraId="03FB14F4" w14:textId="77777777" w:rsidTr="008A6F6B">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E40BAF3" w14:textId="77777777" w:rsidR="004878B3" w:rsidRPr="003D040E" w:rsidRDefault="004878B3" w:rsidP="008A6F6B">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4510A0B" w14:textId="30559614" w:rsidR="00E3326E" w:rsidRPr="003D040E" w:rsidRDefault="00E3326E" w:rsidP="00242404"/>
        </w:tc>
      </w:tr>
      <w:tr w:rsidR="004878B3" w:rsidRPr="003D040E" w14:paraId="50A031E7" w14:textId="77777777" w:rsidTr="008A6F6B">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25F76A8" w14:textId="77777777" w:rsidR="004878B3" w:rsidRPr="003D040E" w:rsidRDefault="004878B3" w:rsidP="008A6F6B">
            <w:r>
              <w:t>Status</w:t>
            </w:r>
          </w:p>
        </w:tc>
        <w:sdt>
          <w:sdtPr>
            <w:id w:val="1914888245"/>
            <w:placeholder>
              <w:docPart w:val="E180506A9726462BB35E91EF28C86BC4"/>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3357F6B4" w14:textId="595E68EB" w:rsidR="004878B3" w:rsidRPr="003D040E" w:rsidRDefault="00242404" w:rsidP="008A6F6B">
                <w:r>
                  <w:rPr>
                    <w:rStyle w:val="PlaceholderText"/>
                  </w:rPr>
                  <w:t>Choose an item</w:t>
                </w:r>
              </w:p>
            </w:tc>
          </w:sdtContent>
        </w:sdt>
      </w:tr>
    </w:tbl>
    <w:p w14:paraId="2CA754F1" w14:textId="5FF5B0C4" w:rsidR="004878B3" w:rsidRDefault="004878B3" w:rsidP="004878B3"/>
    <w:p w14:paraId="6F8B2E49" w14:textId="351222D7" w:rsidR="00242404" w:rsidRDefault="00242404" w:rsidP="004878B3"/>
    <w:p w14:paraId="7C431D9C" w14:textId="6CEA1964" w:rsidR="00514155" w:rsidRPr="00BE06D0" w:rsidRDefault="00514155" w:rsidP="00514155">
      <w:pPr>
        <w:pStyle w:val="Heading5"/>
      </w:pPr>
      <w:bookmarkStart w:id="123" w:name="_Toc73517455"/>
      <w:r w:rsidRPr="00BE06D0">
        <w:t xml:space="preserve">Test </w:t>
      </w:r>
      <w:r>
        <w:t>37 DHC Infrastructure –</w:t>
      </w:r>
      <w:r w:rsidRPr="00BE06D0">
        <w:t xml:space="preserve"> </w:t>
      </w:r>
      <w:r>
        <w:t>Ansible Python Virtual Environment</w:t>
      </w:r>
      <w:bookmarkEnd w:id="123"/>
    </w:p>
    <w:p w14:paraId="35D3E1B5" w14:textId="77777777" w:rsidR="00514155" w:rsidRPr="003D040E" w:rsidRDefault="00514155" w:rsidP="00514155"/>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514155" w:rsidRPr="003D040E" w14:paraId="2AB67AA8" w14:textId="77777777" w:rsidTr="00061997">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1C86B64C" w14:textId="15D748E5" w:rsidR="00514155" w:rsidRPr="003D040E" w:rsidRDefault="00514155" w:rsidP="00061997">
            <w:r>
              <w:t>Ansible Python Virtual Environment</w:t>
            </w:r>
          </w:p>
        </w:tc>
        <w:tc>
          <w:tcPr>
            <w:tcW w:w="1432" w:type="dxa"/>
            <w:tcBorders>
              <w:left w:val="single" w:sz="4" w:space="0" w:color="FFFFFF"/>
            </w:tcBorders>
            <w:shd w:val="clear" w:color="auto" w:fill="0066A2"/>
            <w:noWrap/>
            <w:tcMar>
              <w:top w:w="57" w:type="dxa"/>
              <w:left w:w="85" w:type="dxa"/>
              <w:right w:w="85" w:type="dxa"/>
            </w:tcMar>
            <w:hideMark/>
          </w:tcPr>
          <w:p w14:paraId="770C3768" w14:textId="77777777" w:rsidR="00514155" w:rsidRPr="003D040E" w:rsidRDefault="00514155" w:rsidP="00061997"/>
        </w:tc>
      </w:tr>
      <w:tr w:rsidR="00514155" w:rsidRPr="003D040E" w14:paraId="529E85CF" w14:textId="77777777" w:rsidTr="00061997">
        <w:trPr>
          <w:trHeight w:val="300"/>
        </w:trPr>
        <w:tc>
          <w:tcPr>
            <w:tcW w:w="2628" w:type="dxa"/>
            <w:shd w:val="clear" w:color="auto" w:fill="auto"/>
            <w:noWrap/>
            <w:tcMar>
              <w:top w:w="28" w:type="dxa"/>
              <w:left w:w="85" w:type="dxa"/>
              <w:right w:w="85" w:type="dxa"/>
            </w:tcMar>
            <w:vAlign w:val="bottom"/>
            <w:hideMark/>
          </w:tcPr>
          <w:p w14:paraId="358C4BD5" w14:textId="77777777" w:rsidR="00514155" w:rsidRPr="003D040E" w:rsidRDefault="00514155" w:rsidP="00061997">
            <w:r w:rsidRPr="003D040E">
              <w:t>Test procedure</w:t>
            </w:r>
          </w:p>
        </w:tc>
        <w:tc>
          <w:tcPr>
            <w:tcW w:w="6710" w:type="dxa"/>
            <w:gridSpan w:val="2"/>
            <w:shd w:val="clear" w:color="auto" w:fill="auto"/>
            <w:noWrap/>
            <w:tcMar>
              <w:top w:w="28" w:type="dxa"/>
              <w:left w:w="85" w:type="dxa"/>
              <w:right w:w="85" w:type="dxa"/>
            </w:tcMar>
            <w:vAlign w:val="bottom"/>
          </w:tcPr>
          <w:p w14:paraId="5894BD99" w14:textId="77777777" w:rsidR="00514155" w:rsidRDefault="00514155" w:rsidP="00061997">
            <w:r>
              <w:t>Login to ans001 machine console</w:t>
            </w:r>
          </w:p>
          <w:p w14:paraId="1674DF69" w14:textId="77777777" w:rsidR="00514155" w:rsidRDefault="00514155" w:rsidP="00061997">
            <w:r>
              <w:t>Once logged in you should be prompted about Pytnon3 Virtual Environment</w:t>
            </w:r>
          </w:p>
          <w:p w14:paraId="206EF0FC" w14:textId="77777777" w:rsidR="00514155" w:rsidRDefault="00514155" w:rsidP="00061997">
            <w:r>
              <w:t>Validate that python venv is activated by executing: listPy3Venv.sh</w:t>
            </w:r>
          </w:p>
          <w:p w14:paraId="41B8338D" w14:textId="3F07412F" w:rsidR="00514155" w:rsidRPr="008976AA" w:rsidRDefault="00514155" w:rsidP="00061997">
            <w:pPr>
              <w:rPr>
                <w:rFonts w:ascii="Courier New" w:hAnsi="Courier New" w:cs="Courier New"/>
              </w:rPr>
            </w:pPr>
            <w:r>
              <w:t>Validate if all playbooks and repository is present (check /opt/dhc path)</w:t>
            </w:r>
          </w:p>
        </w:tc>
      </w:tr>
      <w:tr w:rsidR="00514155" w:rsidRPr="003D040E" w14:paraId="60F9F00D" w14:textId="77777777" w:rsidTr="00061997">
        <w:trPr>
          <w:trHeight w:val="300"/>
        </w:trPr>
        <w:tc>
          <w:tcPr>
            <w:tcW w:w="2628" w:type="dxa"/>
            <w:shd w:val="clear" w:color="auto" w:fill="auto"/>
            <w:noWrap/>
            <w:tcMar>
              <w:top w:w="28" w:type="dxa"/>
              <w:left w:w="85" w:type="dxa"/>
              <w:right w:w="85" w:type="dxa"/>
            </w:tcMar>
            <w:vAlign w:val="bottom"/>
            <w:hideMark/>
          </w:tcPr>
          <w:p w14:paraId="26802B05" w14:textId="77777777" w:rsidR="00514155" w:rsidRPr="003D040E" w:rsidRDefault="00514155" w:rsidP="00061997">
            <w:r w:rsidRPr="003D040E">
              <w:t>Expected results</w:t>
            </w:r>
          </w:p>
        </w:tc>
        <w:tc>
          <w:tcPr>
            <w:tcW w:w="6710" w:type="dxa"/>
            <w:gridSpan w:val="2"/>
            <w:shd w:val="clear" w:color="auto" w:fill="auto"/>
            <w:noWrap/>
            <w:tcMar>
              <w:top w:w="28" w:type="dxa"/>
              <w:left w:w="85" w:type="dxa"/>
              <w:right w:w="85" w:type="dxa"/>
            </w:tcMar>
            <w:vAlign w:val="bottom"/>
          </w:tcPr>
          <w:p w14:paraId="22D4EB0C" w14:textId="77777777" w:rsidR="00514155" w:rsidRDefault="00514155" w:rsidP="00061997">
            <w:r>
              <w:t>Python3 virtual environment information is prompted after logon</w:t>
            </w:r>
          </w:p>
          <w:p w14:paraId="1C323BB5" w14:textId="77777777" w:rsidR="00514155" w:rsidRDefault="00514155" w:rsidP="00061997">
            <w:r>
              <w:t>Python virtual environment is activated and listed</w:t>
            </w:r>
          </w:p>
          <w:p w14:paraId="1DFF29F9" w14:textId="4F21EA8D" w:rsidR="00514155" w:rsidRPr="003D040E" w:rsidRDefault="00514155" w:rsidP="00061997">
            <w:r>
              <w:t>All playbooks and repositories are in place</w:t>
            </w:r>
          </w:p>
        </w:tc>
      </w:tr>
      <w:tr w:rsidR="00514155" w:rsidRPr="003D040E" w14:paraId="63584387" w14:textId="77777777" w:rsidTr="00061997">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F7AFE35" w14:textId="77777777" w:rsidR="00514155" w:rsidRPr="003D040E" w:rsidRDefault="00514155" w:rsidP="00061997">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C772F23" w14:textId="77777777" w:rsidR="00514155" w:rsidRPr="003D040E" w:rsidRDefault="00514155" w:rsidP="00061997"/>
        </w:tc>
      </w:tr>
      <w:tr w:rsidR="00514155" w:rsidRPr="003D040E" w14:paraId="565B4642" w14:textId="77777777" w:rsidTr="00061997">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C238EE0" w14:textId="77777777" w:rsidR="00514155" w:rsidRPr="003D040E" w:rsidRDefault="00514155" w:rsidP="00061997">
            <w:r>
              <w:t>Status</w:t>
            </w:r>
          </w:p>
        </w:tc>
        <w:sdt>
          <w:sdtPr>
            <w:id w:val="797657325"/>
            <w:placeholder>
              <w:docPart w:val="8AE19B130D60462C8A84053E7281623A"/>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B2CF262" w14:textId="77777777" w:rsidR="00514155" w:rsidRPr="003D040E" w:rsidRDefault="00514155" w:rsidP="00061997">
                <w:r>
                  <w:rPr>
                    <w:rStyle w:val="PlaceholderText"/>
                  </w:rPr>
                  <w:t>Choose an item</w:t>
                </w:r>
              </w:p>
            </w:tc>
          </w:sdtContent>
        </w:sdt>
      </w:tr>
    </w:tbl>
    <w:p w14:paraId="13CF6E45" w14:textId="77777777" w:rsidR="00514155" w:rsidRPr="003D040E" w:rsidRDefault="00514155" w:rsidP="004878B3"/>
    <w:p w14:paraId="0E84CB3D" w14:textId="1775A6F9" w:rsidR="004878B3" w:rsidRDefault="004878B3" w:rsidP="00F872EE">
      <w:pPr>
        <w:rPr>
          <w:color w:val="548DD4" w:themeColor="text2" w:themeTint="99"/>
        </w:rPr>
      </w:pPr>
    </w:p>
    <w:p w14:paraId="40AE9F60" w14:textId="6105909E" w:rsidR="00F872EE" w:rsidRPr="00BE06D0" w:rsidRDefault="00F872EE" w:rsidP="00255365">
      <w:pPr>
        <w:pStyle w:val="Heading5"/>
      </w:pPr>
      <w:bookmarkStart w:id="124" w:name="_Toc73517456"/>
      <w:r w:rsidRPr="00BE06D0">
        <w:t xml:space="preserve">Test </w:t>
      </w:r>
      <w:r>
        <w:t>3</w:t>
      </w:r>
      <w:r w:rsidR="00514155">
        <w:t>8</w:t>
      </w:r>
      <w:r>
        <w:t xml:space="preserve"> DHC </w:t>
      </w:r>
      <w:r w:rsidR="00C85694">
        <w:t>Hardening</w:t>
      </w:r>
      <w:r>
        <w:t xml:space="preserve"> </w:t>
      </w:r>
      <w:r w:rsidR="00C85694">
        <w:t>–</w:t>
      </w:r>
      <w:r w:rsidRPr="00BE06D0">
        <w:t xml:space="preserve"> </w:t>
      </w:r>
      <w:r w:rsidR="009671B8" w:rsidRPr="009671B8">
        <w:t>Admin account creation in the management domain</w:t>
      </w:r>
      <w:bookmarkEnd w:id="124"/>
    </w:p>
    <w:p w14:paraId="062508C9" w14:textId="77777777" w:rsidR="00F872EE" w:rsidRPr="003D040E" w:rsidRDefault="00F872EE" w:rsidP="00F872E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F872EE" w:rsidRPr="003D040E" w14:paraId="43941AB6"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5CEB181" w14:textId="799D4999" w:rsidR="00F872EE" w:rsidRPr="003D040E" w:rsidRDefault="009671B8" w:rsidP="00F51CF2">
            <w:r w:rsidRPr="009671B8">
              <w:t>Admin account creation in the management domain</w:t>
            </w:r>
          </w:p>
        </w:tc>
        <w:tc>
          <w:tcPr>
            <w:tcW w:w="1432" w:type="dxa"/>
            <w:tcBorders>
              <w:left w:val="single" w:sz="4" w:space="0" w:color="FFFFFF"/>
            </w:tcBorders>
            <w:shd w:val="clear" w:color="auto" w:fill="0066A2"/>
            <w:noWrap/>
            <w:tcMar>
              <w:top w:w="57" w:type="dxa"/>
              <w:left w:w="85" w:type="dxa"/>
              <w:right w:w="85" w:type="dxa"/>
            </w:tcMar>
            <w:hideMark/>
          </w:tcPr>
          <w:p w14:paraId="757C7B53" w14:textId="77777777" w:rsidR="00F872EE" w:rsidRPr="003D040E" w:rsidRDefault="00F872EE" w:rsidP="00F51CF2"/>
        </w:tc>
      </w:tr>
      <w:tr w:rsidR="00F872EE" w:rsidRPr="003D040E" w14:paraId="1E5CEDB3" w14:textId="77777777" w:rsidTr="00F51CF2">
        <w:trPr>
          <w:trHeight w:val="300"/>
        </w:trPr>
        <w:tc>
          <w:tcPr>
            <w:tcW w:w="2628" w:type="dxa"/>
            <w:shd w:val="clear" w:color="auto" w:fill="auto"/>
            <w:noWrap/>
            <w:tcMar>
              <w:top w:w="28" w:type="dxa"/>
              <w:left w:w="85" w:type="dxa"/>
              <w:right w:w="85" w:type="dxa"/>
            </w:tcMar>
            <w:vAlign w:val="bottom"/>
            <w:hideMark/>
          </w:tcPr>
          <w:p w14:paraId="23D17FD3" w14:textId="77777777" w:rsidR="00F872EE" w:rsidRPr="003D040E" w:rsidRDefault="00F872EE" w:rsidP="00F51CF2">
            <w:r w:rsidRPr="003D040E">
              <w:t>Test procedure</w:t>
            </w:r>
          </w:p>
        </w:tc>
        <w:tc>
          <w:tcPr>
            <w:tcW w:w="6710" w:type="dxa"/>
            <w:gridSpan w:val="2"/>
            <w:shd w:val="clear" w:color="auto" w:fill="auto"/>
            <w:noWrap/>
            <w:tcMar>
              <w:top w:w="28" w:type="dxa"/>
              <w:left w:w="85" w:type="dxa"/>
              <w:right w:w="85" w:type="dxa"/>
            </w:tcMar>
            <w:vAlign w:val="bottom"/>
          </w:tcPr>
          <w:p w14:paraId="1B42BAD6" w14:textId="0A998F0D" w:rsidR="00303B7C" w:rsidRPr="00E576F5" w:rsidRDefault="00303B7C" w:rsidP="00F51CF2">
            <w:pPr>
              <w:rPr>
                <w:rStyle w:val="line"/>
                <w:rFonts w:cs="Courier New"/>
                <w:szCs w:val="18"/>
              </w:rPr>
            </w:pPr>
            <w:r w:rsidRPr="00E576F5">
              <w:rPr>
                <w:rStyle w:val="line"/>
                <w:rFonts w:cs="Courier New"/>
                <w:szCs w:val="18"/>
              </w:rPr>
              <w:t>Login as a created domain user to any windows system, i.e. tss001, adc001.</w:t>
            </w:r>
          </w:p>
          <w:p w14:paraId="194540F1" w14:textId="77777777" w:rsidR="00E576F5" w:rsidRPr="00E576F5" w:rsidRDefault="009819B9" w:rsidP="00F51CF2">
            <w:pPr>
              <w:rPr>
                <w:rStyle w:val="line"/>
                <w:rFonts w:cs="Courier New"/>
                <w:szCs w:val="18"/>
              </w:rPr>
            </w:pPr>
            <w:r w:rsidRPr="00E576F5">
              <w:rPr>
                <w:rStyle w:val="line"/>
                <w:rFonts w:cs="Courier New"/>
                <w:szCs w:val="18"/>
              </w:rPr>
              <w:lastRenderedPageBreak/>
              <w:t>Go to</w:t>
            </w:r>
            <w:r w:rsidR="006B5571" w:rsidRPr="00E576F5">
              <w:rPr>
                <w:rStyle w:val="line"/>
                <w:rFonts w:cs="Courier New"/>
                <w:szCs w:val="18"/>
              </w:rPr>
              <w:t xml:space="preserve"> Active Directory Users and Computer</w:t>
            </w:r>
          </w:p>
          <w:p w14:paraId="154A4FA9" w14:textId="505D4469" w:rsidR="00E576F5" w:rsidRPr="00E576F5" w:rsidRDefault="00E576F5" w:rsidP="00F51CF2">
            <w:pPr>
              <w:rPr>
                <w:rStyle w:val="line"/>
                <w:rFonts w:cs="Courier New"/>
                <w:szCs w:val="18"/>
              </w:rPr>
            </w:pPr>
            <w:r w:rsidRPr="00E576F5">
              <w:rPr>
                <w:rStyle w:val="line"/>
                <w:rFonts w:cs="Courier New"/>
                <w:szCs w:val="18"/>
              </w:rPr>
              <w:t xml:space="preserve">Go to </w:t>
            </w:r>
            <w:r w:rsidR="00514155">
              <w:rPr>
                <w:rStyle w:val="line"/>
                <w:rFonts w:cs="Courier New"/>
                <w:szCs w:val="18"/>
              </w:rPr>
              <w:t>DH</w:t>
            </w:r>
            <w:r w:rsidR="008976AA" w:rsidRPr="00E576F5">
              <w:rPr>
                <w:rStyle w:val="line"/>
                <w:rFonts w:cs="Courier New"/>
                <w:szCs w:val="18"/>
              </w:rPr>
              <w:t>C&gt;Users&gt;D</w:t>
            </w:r>
            <w:r w:rsidR="005E59AC">
              <w:rPr>
                <w:rStyle w:val="line"/>
                <w:rFonts w:cs="Courier New"/>
                <w:szCs w:val="18"/>
              </w:rPr>
              <w:t>H</w:t>
            </w:r>
            <w:r w:rsidR="008976AA" w:rsidRPr="00E576F5">
              <w:rPr>
                <w:rStyle w:val="line"/>
                <w:rFonts w:cs="Courier New"/>
                <w:szCs w:val="18"/>
              </w:rPr>
              <w:t>CAdmins</w:t>
            </w:r>
          </w:p>
          <w:p w14:paraId="372194F9" w14:textId="37C72C39" w:rsidR="00F872EE" w:rsidRPr="008976AA" w:rsidRDefault="00E576F5" w:rsidP="00F51CF2">
            <w:pPr>
              <w:rPr>
                <w:rFonts w:ascii="Courier New" w:hAnsi="Courier New" w:cs="Courier New"/>
              </w:rPr>
            </w:pPr>
            <w:r w:rsidRPr="00E576F5">
              <w:rPr>
                <w:rStyle w:val="line"/>
                <w:rFonts w:cs="Courier New"/>
                <w:szCs w:val="18"/>
              </w:rPr>
              <w:t>Check if CO admins have proper domain accounts</w:t>
            </w:r>
            <w:r w:rsidR="006B5571" w:rsidRPr="00E576F5">
              <w:rPr>
                <w:rStyle w:val="line"/>
                <w:rFonts w:ascii="Courier New" w:hAnsi="Courier New" w:cs="Courier New"/>
                <w:sz w:val="22"/>
                <w:szCs w:val="24"/>
              </w:rPr>
              <w:t xml:space="preserve"> </w:t>
            </w:r>
          </w:p>
        </w:tc>
      </w:tr>
      <w:tr w:rsidR="00F872EE" w:rsidRPr="003D040E" w14:paraId="666AC189" w14:textId="77777777" w:rsidTr="00F51CF2">
        <w:trPr>
          <w:trHeight w:val="300"/>
        </w:trPr>
        <w:tc>
          <w:tcPr>
            <w:tcW w:w="2628" w:type="dxa"/>
            <w:shd w:val="clear" w:color="auto" w:fill="auto"/>
            <w:noWrap/>
            <w:tcMar>
              <w:top w:w="28" w:type="dxa"/>
              <w:left w:w="85" w:type="dxa"/>
              <w:right w:w="85" w:type="dxa"/>
            </w:tcMar>
            <w:vAlign w:val="bottom"/>
            <w:hideMark/>
          </w:tcPr>
          <w:p w14:paraId="6E17AC50" w14:textId="77777777" w:rsidR="00F872EE" w:rsidRPr="003D040E" w:rsidRDefault="00F872EE" w:rsidP="00F51CF2">
            <w:r w:rsidRPr="003D040E">
              <w:lastRenderedPageBreak/>
              <w:t>Expected results</w:t>
            </w:r>
          </w:p>
        </w:tc>
        <w:tc>
          <w:tcPr>
            <w:tcW w:w="6710" w:type="dxa"/>
            <w:gridSpan w:val="2"/>
            <w:shd w:val="clear" w:color="auto" w:fill="auto"/>
            <w:noWrap/>
            <w:tcMar>
              <w:top w:w="28" w:type="dxa"/>
              <w:left w:w="85" w:type="dxa"/>
              <w:right w:w="85" w:type="dxa"/>
            </w:tcMar>
            <w:vAlign w:val="bottom"/>
          </w:tcPr>
          <w:p w14:paraId="1D3A736C" w14:textId="58D7A3DB" w:rsidR="00F872EE" w:rsidRPr="003D040E" w:rsidRDefault="00303B7C" w:rsidP="00F51CF2">
            <w:r>
              <w:t>Each admin must have a personal account.</w:t>
            </w:r>
          </w:p>
        </w:tc>
      </w:tr>
      <w:tr w:rsidR="00887541" w:rsidRPr="003D040E" w14:paraId="5DE0AD5B"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CA9A591"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3415EDA" w14:textId="53ACDA17" w:rsidR="00255365" w:rsidRPr="003D040E" w:rsidRDefault="00255365" w:rsidP="00C420C3"/>
        </w:tc>
      </w:tr>
      <w:tr w:rsidR="00887541" w:rsidRPr="003D040E" w14:paraId="7BD8510F"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F6765F0" w14:textId="77777777" w:rsidR="00887541" w:rsidRPr="003D040E" w:rsidRDefault="00887541" w:rsidP="00C420C3">
            <w:r>
              <w:t>Status</w:t>
            </w:r>
          </w:p>
        </w:tc>
        <w:sdt>
          <w:sdtPr>
            <w:id w:val="-1751571423"/>
            <w:placeholder>
              <w:docPart w:val="02A8F35E31ED426D9836A300E623CB8E"/>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CBE4E8E" w14:textId="300632C6" w:rsidR="00887541" w:rsidRPr="003D040E" w:rsidRDefault="00242404" w:rsidP="00C420C3">
                <w:r>
                  <w:rPr>
                    <w:rStyle w:val="PlaceholderText"/>
                  </w:rPr>
                  <w:t>Choose an item</w:t>
                </w:r>
              </w:p>
            </w:tc>
          </w:sdtContent>
        </w:sdt>
      </w:tr>
    </w:tbl>
    <w:p w14:paraId="70C1C8E0" w14:textId="2FEC83C0" w:rsidR="00887541" w:rsidRDefault="00887541" w:rsidP="003D040E"/>
    <w:p w14:paraId="3EC2F9B9" w14:textId="77777777" w:rsidR="00242404" w:rsidRDefault="00242404" w:rsidP="003D040E"/>
    <w:p w14:paraId="07664C46" w14:textId="335A7D48" w:rsidR="009671B8" w:rsidRPr="00BE06D0" w:rsidRDefault="009671B8" w:rsidP="00255365">
      <w:pPr>
        <w:pStyle w:val="Heading5"/>
      </w:pPr>
      <w:bookmarkStart w:id="125" w:name="_Toc73517457"/>
      <w:r w:rsidRPr="00BE06D0">
        <w:t xml:space="preserve">Test </w:t>
      </w:r>
      <w:r>
        <w:t>3</w:t>
      </w:r>
      <w:r w:rsidR="00E84366">
        <w:t>9</w:t>
      </w:r>
      <w:r>
        <w:t xml:space="preserve"> DHC Hardening –</w:t>
      </w:r>
      <w:r w:rsidRPr="00BE06D0">
        <w:t xml:space="preserve"> </w:t>
      </w:r>
      <w:r w:rsidR="00101EBF" w:rsidRPr="00101EBF">
        <w:t>Patching of the management stack VMs (Linux &amp; Windows)</w:t>
      </w:r>
      <w:bookmarkEnd w:id="125"/>
    </w:p>
    <w:p w14:paraId="7A88DB5D" w14:textId="77777777" w:rsidR="009671B8" w:rsidRPr="003D040E" w:rsidRDefault="009671B8" w:rsidP="009671B8"/>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CE0269" w:rsidRPr="003D040E" w14:paraId="5AB1D336"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6F5478FE" w14:textId="37E8D954" w:rsidR="009671B8" w:rsidRPr="003D040E" w:rsidRDefault="00101EBF" w:rsidP="00F51CF2">
            <w:r w:rsidRPr="00101EBF">
              <w:t>Patching of the management stack VMs (Linux &amp; Windows)</w:t>
            </w:r>
          </w:p>
        </w:tc>
        <w:tc>
          <w:tcPr>
            <w:tcW w:w="1432" w:type="dxa"/>
            <w:tcBorders>
              <w:left w:val="single" w:sz="4" w:space="0" w:color="FFFFFF"/>
            </w:tcBorders>
            <w:shd w:val="clear" w:color="auto" w:fill="0066A2"/>
            <w:noWrap/>
            <w:tcMar>
              <w:top w:w="57" w:type="dxa"/>
              <w:left w:w="85" w:type="dxa"/>
              <w:right w:w="85" w:type="dxa"/>
            </w:tcMar>
            <w:hideMark/>
          </w:tcPr>
          <w:p w14:paraId="16B28C01" w14:textId="77777777" w:rsidR="009671B8" w:rsidRPr="003D040E" w:rsidRDefault="009671B8" w:rsidP="00F51CF2"/>
        </w:tc>
      </w:tr>
      <w:tr w:rsidR="00CE0269" w:rsidRPr="003D040E" w14:paraId="72C5905B" w14:textId="77777777" w:rsidTr="00F51CF2">
        <w:trPr>
          <w:trHeight w:val="300"/>
        </w:trPr>
        <w:tc>
          <w:tcPr>
            <w:tcW w:w="2628" w:type="dxa"/>
            <w:shd w:val="clear" w:color="auto" w:fill="auto"/>
            <w:noWrap/>
            <w:tcMar>
              <w:top w:w="28" w:type="dxa"/>
              <w:left w:w="85" w:type="dxa"/>
              <w:right w:w="85" w:type="dxa"/>
            </w:tcMar>
            <w:vAlign w:val="bottom"/>
            <w:hideMark/>
          </w:tcPr>
          <w:p w14:paraId="73009814" w14:textId="77777777" w:rsidR="009671B8" w:rsidRPr="003D040E" w:rsidRDefault="009671B8" w:rsidP="00F51CF2">
            <w:r w:rsidRPr="003D040E">
              <w:t>Test procedure</w:t>
            </w:r>
          </w:p>
        </w:tc>
        <w:tc>
          <w:tcPr>
            <w:tcW w:w="6710" w:type="dxa"/>
            <w:gridSpan w:val="2"/>
            <w:shd w:val="clear" w:color="auto" w:fill="auto"/>
            <w:noWrap/>
            <w:tcMar>
              <w:top w:w="28" w:type="dxa"/>
              <w:left w:w="85" w:type="dxa"/>
              <w:right w:w="85" w:type="dxa"/>
            </w:tcMar>
            <w:vAlign w:val="bottom"/>
          </w:tcPr>
          <w:p w14:paraId="26267B17" w14:textId="77777777" w:rsidR="006E2223" w:rsidRDefault="00FE14CE" w:rsidP="00FE14CE">
            <w:pPr>
              <w:pStyle w:val="NormalWeb"/>
              <w:rPr>
                <w:rFonts w:ascii="Verdana" w:hAnsi="Verdana"/>
                <w:sz w:val="18"/>
                <w:szCs w:val="18"/>
              </w:rPr>
            </w:pPr>
            <w:r w:rsidRPr="006E2223">
              <w:rPr>
                <w:rFonts w:ascii="Verdana" w:hAnsi="Verdana"/>
                <w:sz w:val="18"/>
                <w:szCs w:val="18"/>
              </w:rPr>
              <w:t xml:space="preserve">Windows servers: to check and see reports, login to WSUS (wus001) server and explore folders: </w:t>
            </w:r>
          </w:p>
          <w:p w14:paraId="080C5B35" w14:textId="5EF2DD73" w:rsidR="00FE14CE" w:rsidRPr="006E2223" w:rsidRDefault="00FE14CE" w:rsidP="00FE14CE">
            <w:pPr>
              <w:pStyle w:val="NormalWeb"/>
              <w:rPr>
                <w:rFonts w:ascii="Courier New" w:hAnsi="Courier New" w:cs="Courier New"/>
                <w:sz w:val="20"/>
                <w:szCs w:val="20"/>
              </w:rPr>
            </w:pPr>
            <w:r w:rsidRPr="006E2223">
              <w:rPr>
                <w:rFonts w:ascii="Courier New" w:hAnsi="Courier New" w:cs="Courier New"/>
                <w:sz w:val="20"/>
                <w:szCs w:val="20"/>
              </w:rPr>
              <w:t>D:\AnsiblePatchReport\post_patching D:\AnsiblePatchReport\on_demand</w:t>
            </w:r>
          </w:p>
          <w:p w14:paraId="585991BC" w14:textId="2DCE4DDE" w:rsidR="006E2223" w:rsidRDefault="00FE14CE" w:rsidP="00713629">
            <w:pPr>
              <w:pStyle w:val="NormalWeb"/>
              <w:rPr>
                <w:rFonts w:ascii="Verdana" w:hAnsi="Verdana"/>
                <w:sz w:val="18"/>
                <w:szCs w:val="18"/>
              </w:rPr>
            </w:pPr>
            <w:r w:rsidRPr="006E2223">
              <w:rPr>
                <w:rFonts w:ascii="Verdana" w:hAnsi="Verdana"/>
                <w:sz w:val="18"/>
                <w:szCs w:val="18"/>
              </w:rPr>
              <w:t xml:space="preserve">Linux servers: to check and see reports, login to </w:t>
            </w:r>
            <w:r w:rsidR="00E6081C">
              <w:rPr>
                <w:rFonts w:ascii="Verdana" w:hAnsi="Verdana"/>
                <w:sz w:val="18"/>
                <w:szCs w:val="18"/>
              </w:rPr>
              <w:t>deb</w:t>
            </w:r>
            <w:r w:rsidRPr="006E2223">
              <w:rPr>
                <w:rFonts w:ascii="Verdana" w:hAnsi="Verdana"/>
                <w:sz w:val="18"/>
                <w:szCs w:val="18"/>
              </w:rPr>
              <w:t>001 linux server and explore folder</w:t>
            </w:r>
            <w:r w:rsidR="006E2223">
              <w:rPr>
                <w:rFonts w:ascii="Verdana" w:hAnsi="Verdana"/>
                <w:sz w:val="18"/>
                <w:szCs w:val="18"/>
              </w:rPr>
              <w:t>:</w:t>
            </w:r>
          </w:p>
          <w:p w14:paraId="78D732D2" w14:textId="5DCDC934" w:rsidR="009671B8" w:rsidRPr="003D040E" w:rsidRDefault="00713629" w:rsidP="00713629">
            <w:pPr>
              <w:pStyle w:val="NormalWeb"/>
            </w:pPr>
            <w:r>
              <w:t xml:space="preserve"> </w:t>
            </w:r>
            <w:r>
              <w:rPr>
                <w:rStyle w:val="HTMLCode"/>
              </w:rPr>
              <w:t>/</w:t>
            </w:r>
            <w:r w:rsidR="00E6081C">
              <w:rPr>
                <w:rStyle w:val="HTMLCode"/>
              </w:rPr>
              <w:t>data</w:t>
            </w:r>
            <w:r>
              <w:rPr>
                <w:rStyle w:val="HTMLCode"/>
              </w:rPr>
              <w:t>/</w:t>
            </w:r>
            <w:r w:rsidR="00E6081C">
              <w:rPr>
                <w:rStyle w:val="HTMLCode"/>
              </w:rPr>
              <w:t>ansiblepatchreport</w:t>
            </w:r>
            <w:r>
              <w:rPr>
                <w:rStyle w:val="HTMLCode"/>
              </w:rPr>
              <w:t>/</w:t>
            </w:r>
            <w:r w:rsidR="00E6081C">
              <w:rPr>
                <w:rStyle w:val="HTMLCode"/>
              </w:rPr>
              <w:t>postPatching</w:t>
            </w:r>
          </w:p>
        </w:tc>
      </w:tr>
      <w:tr w:rsidR="00CE0269" w:rsidRPr="003D040E" w14:paraId="20FB50C1" w14:textId="77777777" w:rsidTr="00F51CF2">
        <w:trPr>
          <w:trHeight w:val="300"/>
        </w:trPr>
        <w:tc>
          <w:tcPr>
            <w:tcW w:w="2628" w:type="dxa"/>
            <w:shd w:val="clear" w:color="auto" w:fill="auto"/>
            <w:noWrap/>
            <w:tcMar>
              <w:top w:w="28" w:type="dxa"/>
              <w:left w:w="85" w:type="dxa"/>
              <w:right w:w="85" w:type="dxa"/>
            </w:tcMar>
            <w:vAlign w:val="bottom"/>
            <w:hideMark/>
          </w:tcPr>
          <w:p w14:paraId="203FECD2" w14:textId="77777777" w:rsidR="009671B8" w:rsidRPr="003D040E" w:rsidRDefault="009671B8" w:rsidP="00F51CF2">
            <w:r w:rsidRPr="003D040E">
              <w:t>Expected results</w:t>
            </w:r>
          </w:p>
        </w:tc>
        <w:tc>
          <w:tcPr>
            <w:tcW w:w="6710" w:type="dxa"/>
            <w:gridSpan w:val="2"/>
            <w:shd w:val="clear" w:color="auto" w:fill="auto"/>
            <w:noWrap/>
            <w:tcMar>
              <w:top w:w="28" w:type="dxa"/>
              <w:left w:w="85" w:type="dxa"/>
              <w:right w:w="85" w:type="dxa"/>
            </w:tcMar>
            <w:vAlign w:val="bottom"/>
          </w:tcPr>
          <w:p w14:paraId="4F6CEE35" w14:textId="72B01E3A" w:rsidR="009671B8" w:rsidRPr="003D040E" w:rsidRDefault="006E2223" w:rsidP="00F51CF2">
            <w:r>
              <w:t>Patching reports are available and confirm Managament VMs have been updated.</w:t>
            </w:r>
          </w:p>
        </w:tc>
      </w:tr>
      <w:tr w:rsidR="00CE0269" w:rsidRPr="003D040E" w14:paraId="57FB40AF"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6E78DDD"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C39FF12" w14:textId="167FFF21" w:rsidR="00E6081C" w:rsidRPr="003D040E" w:rsidRDefault="00E6081C" w:rsidP="00C420C3"/>
        </w:tc>
      </w:tr>
      <w:tr w:rsidR="00CE0269" w:rsidRPr="003D040E" w14:paraId="3A75231E"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CED702F" w14:textId="77777777" w:rsidR="00887541" w:rsidRPr="003D040E" w:rsidRDefault="00887541" w:rsidP="00C420C3">
            <w:r>
              <w:t>Status</w:t>
            </w:r>
          </w:p>
        </w:tc>
        <w:sdt>
          <w:sdtPr>
            <w:id w:val="-689607509"/>
            <w:placeholder>
              <w:docPart w:val="BA4B76E1753A4F79A35611360C7EF7C0"/>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BF5A985" w14:textId="1A3BD394" w:rsidR="00887541" w:rsidRPr="003D040E" w:rsidRDefault="00242404" w:rsidP="00C420C3">
                <w:r>
                  <w:rPr>
                    <w:rStyle w:val="PlaceholderText"/>
                  </w:rPr>
                  <w:t>Choose an item</w:t>
                </w:r>
              </w:p>
            </w:tc>
          </w:sdtContent>
        </w:sdt>
      </w:tr>
    </w:tbl>
    <w:p w14:paraId="04B48328" w14:textId="1C1839A6" w:rsidR="00887541" w:rsidRDefault="00887541" w:rsidP="003D040E"/>
    <w:p w14:paraId="68685DE8" w14:textId="77777777" w:rsidR="00887541" w:rsidRDefault="00887541" w:rsidP="003D040E"/>
    <w:p w14:paraId="4778E49A" w14:textId="3E256ACB" w:rsidR="00101EBF" w:rsidRDefault="00101EBF" w:rsidP="00255365">
      <w:pPr>
        <w:pStyle w:val="Heading5"/>
      </w:pPr>
      <w:bookmarkStart w:id="126" w:name="_Toc73517458"/>
      <w:r w:rsidRPr="00BE06D0">
        <w:t xml:space="preserve">Test </w:t>
      </w:r>
      <w:r w:rsidR="00E84366">
        <w:t>40</w:t>
      </w:r>
      <w:r>
        <w:t xml:space="preserve"> DHC Hardening –</w:t>
      </w:r>
      <w:r w:rsidRPr="00BE06D0">
        <w:t xml:space="preserve"> </w:t>
      </w:r>
      <w:r w:rsidR="00271646" w:rsidRPr="00271646">
        <w:t>Firewall rules implementation - NSX-T microsegmentation</w:t>
      </w:r>
      <w:bookmarkEnd w:id="126"/>
    </w:p>
    <w:p w14:paraId="6F446604" w14:textId="77777777" w:rsidR="00271646" w:rsidRPr="003D040E" w:rsidRDefault="00271646" w:rsidP="00101EBF"/>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101EBF" w:rsidRPr="003D040E" w14:paraId="05C05083"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03E6CCE1" w14:textId="02C23BEC" w:rsidR="00101EBF" w:rsidRPr="003D040E" w:rsidRDefault="00271646" w:rsidP="00F51CF2">
            <w:r w:rsidRPr="00271646">
              <w:t>Firewall rules implementation - NSX-V and NSX-T microsegmentation</w:t>
            </w:r>
          </w:p>
        </w:tc>
        <w:tc>
          <w:tcPr>
            <w:tcW w:w="1432" w:type="dxa"/>
            <w:tcBorders>
              <w:left w:val="single" w:sz="4" w:space="0" w:color="FFFFFF"/>
            </w:tcBorders>
            <w:shd w:val="clear" w:color="auto" w:fill="0066A2"/>
            <w:noWrap/>
            <w:tcMar>
              <w:top w:w="57" w:type="dxa"/>
              <w:left w:w="85" w:type="dxa"/>
              <w:right w:w="85" w:type="dxa"/>
            </w:tcMar>
            <w:hideMark/>
          </w:tcPr>
          <w:p w14:paraId="484E7A8D" w14:textId="77777777" w:rsidR="00101EBF" w:rsidRPr="003D040E" w:rsidRDefault="00101EBF" w:rsidP="00F51CF2"/>
        </w:tc>
      </w:tr>
      <w:tr w:rsidR="00101EBF" w:rsidRPr="003D040E" w14:paraId="0B09A63E" w14:textId="77777777" w:rsidTr="00F51CF2">
        <w:trPr>
          <w:trHeight w:val="300"/>
        </w:trPr>
        <w:tc>
          <w:tcPr>
            <w:tcW w:w="2628" w:type="dxa"/>
            <w:shd w:val="clear" w:color="auto" w:fill="auto"/>
            <w:noWrap/>
            <w:tcMar>
              <w:top w:w="28" w:type="dxa"/>
              <w:left w:w="85" w:type="dxa"/>
              <w:right w:w="85" w:type="dxa"/>
            </w:tcMar>
            <w:vAlign w:val="bottom"/>
            <w:hideMark/>
          </w:tcPr>
          <w:p w14:paraId="3DDD6A89" w14:textId="77777777" w:rsidR="00101EBF" w:rsidRPr="003D040E" w:rsidRDefault="00101EBF" w:rsidP="00F51CF2">
            <w:r w:rsidRPr="003D040E">
              <w:t>Test procedure</w:t>
            </w:r>
          </w:p>
        </w:tc>
        <w:tc>
          <w:tcPr>
            <w:tcW w:w="6710" w:type="dxa"/>
            <w:gridSpan w:val="2"/>
            <w:shd w:val="clear" w:color="auto" w:fill="auto"/>
            <w:noWrap/>
            <w:tcMar>
              <w:top w:w="28" w:type="dxa"/>
              <w:left w:w="85" w:type="dxa"/>
              <w:right w:w="85" w:type="dxa"/>
            </w:tcMar>
            <w:vAlign w:val="bottom"/>
          </w:tcPr>
          <w:p w14:paraId="46CF8615" w14:textId="44E79151" w:rsidR="00136CF4" w:rsidRPr="00845444" w:rsidRDefault="00136CF4" w:rsidP="00136CF4">
            <w:pPr>
              <w:pStyle w:val="HTMLPreformatted"/>
              <w:rPr>
                <w:rFonts w:ascii="Verdana" w:hAnsi="Verdana"/>
                <w:sz w:val="18"/>
                <w:szCs w:val="18"/>
              </w:rPr>
            </w:pPr>
            <w:r w:rsidRPr="00845444">
              <w:rPr>
                <w:rStyle w:val="line"/>
                <w:rFonts w:ascii="Verdana" w:hAnsi="Verdana"/>
                <w:sz w:val="18"/>
                <w:szCs w:val="18"/>
              </w:rPr>
              <w:t>Login to NSX-T via HTTPS</w:t>
            </w:r>
          </w:p>
          <w:p w14:paraId="4690ABE7" w14:textId="3DA802FF" w:rsidR="00136CF4" w:rsidRPr="00845444" w:rsidRDefault="00136CF4" w:rsidP="00136CF4">
            <w:pPr>
              <w:pStyle w:val="HTMLPreformatted"/>
              <w:rPr>
                <w:rFonts w:ascii="Verdana" w:hAnsi="Verdana"/>
                <w:sz w:val="18"/>
                <w:szCs w:val="18"/>
              </w:rPr>
            </w:pPr>
            <w:r w:rsidRPr="00845444">
              <w:rPr>
                <w:rStyle w:val="line"/>
                <w:rFonts w:ascii="Verdana" w:hAnsi="Verdana"/>
                <w:sz w:val="18"/>
                <w:szCs w:val="18"/>
              </w:rPr>
              <w:t>Navigate to **Security**</w:t>
            </w:r>
            <w:r w:rsidR="00375ECC">
              <w:rPr>
                <w:rStyle w:val="line"/>
                <w:rFonts w:ascii="Verdana" w:hAnsi="Verdana"/>
                <w:sz w:val="18"/>
                <w:szCs w:val="18"/>
              </w:rPr>
              <w:t xml:space="preserve"> &gt;</w:t>
            </w:r>
            <w:r w:rsidRPr="00845444">
              <w:rPr>
                <w:rStyle w:val="line"/>
                <w:rFonts w:ascii="Verdana" w:hAnsi="Verdana"/>
                <w:sz w:val="18"/>
                <w:szCs w:val="18"/>
              </w:rPr>
              <w:t xml:space="preserve"> **Distributed Firewall**</w:t>
            </w:r>
          </w:p>
          <w:p w14:paraId="371F890C" w14:textId="71F35A56" w:rsidR="00136CF4" w:rsidRPr="00845444" w:rsidRDefault="00136CF4" w:rsidP="00136CF4">
            <w:pPr>
              <w:pStyle w:val="HTMLPreformatted"/>
              <w:rPr>
                <w:rFonts w:ascii="Verdana" w:hAnsi="Verdana"/>
                <w:sz w:val="18"/>
                <w:szCs w:val="18"/>
              </w:rPr>
            </w:pPr>
            <w:r w:rsidRPr="00845444">
              <w:rPr>
                <w:rStyle w:val="line"/>
                <w:rFonts w:ascii="Verdana" w:hAnsi="Verdana"/>
                <w:sz w:val="18"/>
                <w:szCs w:val="18"/>
              </w:rPr>
              <w:t xml:space="preserve">Verify if sections, rules (sources, destinations, services, apply to) are </w:t>
            </w:r>
            <w:r w:rsidR="00470F64">
              <w:rPr>
                <w:rStyle w:val="line"/>
                <w:rFonts w:ascii="Verdana" w:hAnsi="Verdana"/>
                <w:sz w:val="18"/>
                <w:szCs w:val="18"/>
              </w:rPr>
              <w:t>e</w:t>
            </w:r>
            <w:r w:rsidRPr="00845444">
              <w:rPr>
                <w:rStyle w:val="line"/>
                <w:rFonts w:ascii="Verdana" w:hAnsi="Verdana"/>
                <w:sz w:val="18"/>
                <w:szCs w:val="18"/>
              </w:rPr>
              <w:t>xisting</w:t>
            </w:r>
          </w:p>
          <w:p w14:paraId="22275192" w14:textId="6F2B8095" w:rsidR="00136CF4" w:rsidRDefault="00136CF4" w:rsidP="00136CF4">
            <w:pPr>
              <w:pStyle w:val="HTMLPreformatted"/>
              <w:rPr>
                <w:rStyle w:val="line"/>
                <w:rFonts w:ascii="Verdana" w:hAnsi="Verdana"/>
                <w:sz w:val="18"/>
                <w:szCs w:val="18"/>
              </w:rPr>
            </w:pPr>
            <w:r w:rsidRPr="00845444">
              <w:rPr>
                <w:rStyle w:val="line"/>
                <w:rFonts w:ascii="Verdana" w:hAnsi="Verdana"/>
                <w:sz w:val="18"/>
                <w:szCs w:val="18"/>
              </w:rPr>
              <w:t>Verify if last section is containing rule with DENY action</w:t>
            </w:r>
          </w:p>
          <w:p w14:paraId="7FC0F4B7" w14:textId="00590786" w:rsidR="00470F64" w:rsidRPr="00470F64" w:rsidRDefault="00470F64" w:rsidP="00470F64">
            <w:pPr>
              <w:pStyle w:val="HTMLPreformatted"/>
              <w:rPr>
                <w:rStyle w:val="line"/>
                <w:rFonts w:ascii="Verdana" w:hAnsi="Verdana"/>
                <w:sz w:val="18"/>
                <w:szCs w:val="18"/>
              </w:rPr>
            </w:pPr>
            <w:r>
              <w:rPr>
                <w:rStyle w:val="line"/>
                <w:rFonts w:ascii="Verdana" w:hAnsi="Verdana"/>
                <w:sz w:val="18"/>
                <w:szCs w:val="18"/>
              </w:rPr>
              <w:t>Navigate to **</w:t>
            </w:r>
            <w:r w:rsidRPr="00470F64">
              <w:rPr>
                <w:rStyle w:val="line"/>
                <w:rFonts w:ascii="Verdana" w:hAnsi="Verdana"/>
                <w:sz w:val="18"/>
                <w:szCs w:val="18"/>
              </w:rPr>
              <w:t>Inventory</w:t>
            </w:r>
            <w:r>
              <w:rPr>
                <w:rStyle w:val="line"/>
                <w:rFonts w:ascii="Verdana" w:hAnsi="Verdana"/>
                <w:sz w:val="18"/>
                <w:szCs w:val="18"/>
              </w:rPr>
              <w:t xml:space="preserve">** </w:t>
            </w:r>
            <w:r w:rsidRPr="00470F64">
              <w:rPr>
                <w:rStyle w:val="line"/>
                <w:rFonts w:ascii="Verdana" w:hAnsi="Verdana"/>
                <w:sz w:val="18"/>
                <w:szCs w:val="18"/>
              </w:rPr>
              <w:sym w:font="Wingdings" w:char="F0E0"/>
            </w:r>
            <w:r>
              <w:rPr>
                <w:rStyle w:val="line"/>
                <w:rFonts w:ascii="Verdana" w:hAnsi="Verdana"/>
                <w:sz w:val="18"/>
                <w:szCs w:val="18"/>
              </w:rPr>
              <w:t xml:space="preserve"> **</w:t>
            </w:r>
            <w:r w:rsidRPr="00470F64">
              <w:rPr>
                <w:rStyle w:val="line"/>
                <w:rFonts w:ascii="Verdana" w:hAnsi="Verdana"/>
                <w:sz w:val="18"/>
                <w:szCs w:val="18"/>
              </w:rPr>
              <w:t>Groups</w:t>
            </w:r>
            <w:r>
              <w:rPr>
                <w:rStyle w:val="line"/>
                <w:rFonts w:ascii="Verdana" w:hAnsi="Verdana"/>
                <w:sz w:val="18"/>
                <w:szCs w:val="18"/>
              </w:rPr>
              <w:t>**</w:t>
            </w:r>
          </w:p>
          <w:p w14:paraId="54A457D0" w14:textId="670A8B89" w:rsidR="00797307" w:rsidRDefault="00470F64" w:rsidP="00470F64">
            <w:pPr>
              <w:pStyle w:val="HTMLPreformatted"/>
              <w:rPr>
                <w:rStyle w:val="line"/>
                <w:rFonts w:ascii="Verdana" w:hAnsi="Verdana"/>
                <w:sz w:val="18"/>
                <w:szCs w:val="18"/>
              </w:rPr>
            </w:pPr>
            <w:r w:rsidRPr="00470F64">
              <w:rPr>
                <w:rStyle w:val="line"/>
                <w:rFonts w:ascii="Verdana" w:hAnsi="Verdana"/>
                <w:sz w:val="18"/>
                <w:szCs w:val="18"/>
              </w:rPr>
              <w:t>Validate if all groups</w:t>
            </w:r>
            <w:r w:rsidR="006338D0">
              <w:rPr>
                <w:rStyle w:val="line"/>
                <w:rFonts w:ascii="Verdana" w:hAnsi="Verdana"/>
                <w:sz w:val="18"/>
                <w:szCs w:val="18"/>
              </w:rPr>
              <w:t xml:space="preserve"> and segments</w:t>
            </w:r>
            <w:r w:rsidRPr="00470F64">
              <w:rPr>
                <w:rStyle w:val="line"/>
                <w:rFonts w:ascii="Verdana" w:hAnsi="Verdana"/>
                <w:sz w:val="18"/>
                <w:szCs w:val="18"/>
              </w:rPr>
              <w:t xml:space="preserve"> are implemented</w:t>
            </w:r>
          </w:p>
          <w:p w14:paraId="724CE567" w14:textId="430B4372" w:rsidR="00797307" w:rsidRPr="00385866" w:rsidRDefault="00797307" w:rsidP="00136CF4">
            <w:pPr>
              <w:pStyle w:val="HTMLPreformatted"/>
            </w:pPr>
          </w:p>
        </w:tc>
      </w:tr>
      <w:tr w:rsidR="00101EBF" w:rsidRPr="003D040E" w14:paraId="3DCEE9B2" w14:textId="77777777" w:rsidTr="00F51CF2">
        <w:trPr>
          <w:trHeight w:val="300"/>
        </w:trPr>
        <w:tc>
          <w:tcPr>
            <w:tcW w:w="2628" w:type="dxa"/>
            <w:shd w:val="clear" w:color="auto" w:fill="auto"/>
            <w:noWrap/>
            <w:tcMar>
              <w:top w:w="28" w:type="dxa"/>
              <w:left w:w="85" w:type="dxa"/>
              <w:right w:w="85" w:type="dxa"/>
            </w:tcMar>
            <w:vAlign w:val="bottom"/>
            <w:hideMark/>
          </w:tcPr>
          <w:p w14:paraId="0C3B5BE3" w14:textId="77777777" w:rsidR="00101EBF" w:rsidRPr="003D040E" w:rsidRDefault="00101EBF" w:rsidP="00F51CF2">
            <w:r w:rsidRPr="003D040E">
              <w:t>Expected results</w:t>
            </w:r>
          </w:p>
        </w:tc>
        <w:tc>
          <w:tcPr>
            <w:tcW w:w="6710" w:type="dxa"/>
            <w:gridSpan w:val="2"/>
            <w:shd w:val="clear" w:color="auto" w:fill="auto"/>
            <w:noWrap/>
            <w:tcMar>
              <w:top w:w="28" w:type="dxa"/>
              <w:left w:w="85" w:type="dxa"/>
              <w:right w:w="85" w:type="dxa"/>
            </w:tcMar>
            <w:vAlign w:val="bottom"/>
          </w:tcPr>
          <w:p w14:paraId="37865825" w14:textId="77777777" w:rsidR="00101EBF" w:rsidRDefault="005C56B0" w:rsidP="00F51CF2">
            <w:r>
              <w:t xml:space="preserve">Rules are </w:t>
            </w:r>
            <w:r w:rsidR="0039217C">
              <w:t>implemented and last section is containing DENY action</w:t>
            </w:r>
          </w:p>
          <w:p w14:paraId="5C40D241" w14:textId="036379EE" w:rsidR="000B7B60" w:rsidRPr="003D040E" w:rsidRDefault="000B7B60" w:rsidP="00F51CF2">
            <w:r>
              <w:t>Segments are implemented.</w:t>
            </w:r>
          </w:p>
        </w:tc>
      </w:tr>
      <w:tr w:rsidR="00B90171" w:rsidRPr="003D040E" w14:paraId="06E61638"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CAEDD50" w14:textId="77777777" w:rsidR="00B90171" w:rsidRPr="003D040E" w:rsidRDefault="00B90171" w:rsidP="00B90171">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B6D3062" w14:textId="5EABF6BF" w:rsidR="00B90171" w:rsidRPr="003D040E" w:rsidRDefault="00B90171" w:rsidP="00242404"/>
        </w:tc>
      </w:tr>
      <w:tr w:rsidR="00B90171" w:rsidRPr="003D040E" w14:paraId="7A26B0AB"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3EF0410" w14:textId="77777777" w:rsidR="00B90171" w:rsidRPr="003D040E" w:rsidRDefault="00B90171" w:rsidP="00B90171">
            <w:r>
              <w:t>Status</w:t>
            </w:r>
          </w:p>
        </w:tc>
        <w:sdt>
          <w:sdtPr>
            <w:id w:val="-1749491698"/>
            <w:placeholder>
              <w:docPart w:val="80E8D081019044B6946858A6098933D8"/>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37BA99C" w14:textId="7A3D7F04" w:rsidR="00B90171" w:rsidRPr="003D040E" w:rsidRDefault="00242404" w:rsidP="00B90171">
                <w:r>
                  <w:rPr>
                    <w:rStyle w:val="PlaceholderText"/>
                  </w:rPr>
                  <w:t>Choose an item</w:t>
                </w:r>
              </w:p>
            </w:tc>
          </w:sdtContent>
        </w:sdt>
      </w:tr>
    </w:tbl>
    <w:p w14:paraId="0D1F9637" w14:textId="472D432B" w:rsidR="00120F69" w:rsidRDefault="00120F69" w:rsidP="00120F69">
      <w:pPr>
        <w:pStyle w:val="NoSpacing"/>
      </w:pPr>
    </w:p>
    <w:p w14:paraId="2E7693C7" w14:textId="77777777" w:rsidR="00120F69" w:rsidRDefault="00120F69" w:rsidP="00120F69">
      <w:pPr>
        <w:pStyle w:val="NoSpacing"/>
      </w:pPr>
    </w:p>
    <w:p w14:paraId="58C0B92B" w14:textId="658DC4BE" w:rsidR="00101EBF" w:rsidRPr="00BE06D0" w:rsidRDefault="00101EBF" w:rsidP="003A30F5">
      <w:pPr>
        <w:pStyle w:val="Heading5"/>
      </w:pPr>
      <w:bookmarkStart w:id="127" w:name="_Toc73517459"/>
      <w:r w:rsidRPr="00BE06D0">
        <w:t xml:space="preserve">Test </w:t>
      </w:r>
      <w:r w:rsidR="004878B3">
        <w:t>4</w:t>
      </w:r>
      <w:r w:rsidR="00E84366">
        <w:t>1</w:t>
      </w:r>
      <w:r>
        <w:t xml:space="preserve"> DHC Hardening –</w:t>
      </w:r>
      <w:r w:rsidRPr="00BE06D0">
        <w:t xml:space="preserve"> </w:t>
      </w:r>
      <w:r w:rsidR="00271646" w:rsidRPr="00271646">
        <w:t>Alcatraz Compliance management</w:t>
      </w:r>
      <w:bookmarkEnd w:id="127"/>
    </w:p>
    <w:p w14:paraId="748C9523" w14:textId="77777777" w:rsidR="00101EBF" w:rsidRPr="003D040E" w:rsidRDefault="00101EBF" w:rsidP="00101EBF"/>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101EBF" w:rsidRPr="003D040E" w14:paraId="58D6259C"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0425CD8" w14:textId="2115F9AF" w:rsidR="00101EBF" w:rsidRPr="003D040E" w:rsidRDefault="00271646" w:rsidP="00F51CF2">
            <w:r w:rsidRPr="00271646">
              <w:t>Alcatraz Compliance management</w:t>
            </w:r>
          </w:p>
        </w:tc>
        <w:tc>
          <w:tcPr>
            <w:tcW w:w="1432" w:type="dxa"/>
            <w:tcBorders>
              <w:left w:val="single" w:sz="4" w:space="0" w:color="FFFFFF"/>
            </w:tcBorders>
            <w:shd w:val="clear" w:color="auto" w:fill="0066A2"/>
            <w:noWrap/>
            <w:tcMar>
              <w:top w:w="57" w:type="dxa"/>
              <w:left w:w="85" w:type="dxa"/>
              <w:right w:w="85" w:type="dxa"/>
            </w:tcMar>
            <w:hideMark/>
          </w:tcPr>
          <w:p w14:paraId="1CF0B17F" w14:textId="77777777" w:rsidR="00101EBF" w:rsidRPr="003D040E" w:rsidRDefault="00101EBF" w:rsidP="00F51CF2"/>
        </w:tc>
      </w:tr>
      <w:tr w:rsidR="00101EBF" w:rsidRPr="003D040E" w14:paraId="3ADA4D23" w14:textId="77777777" w:rsidTr="00F51CF2">
        <w:trPr>
          <w:trHeight w:val="300"/>
        </w:trPr>
        <w:tc>
          <w:tcPr>
            <w:tcW w:w="2628" w:type="dxa"/>
            <w:shd w:val="clear" w:color="auto" w:fill="auto"/>
            <w:noWrap/>
            <w:tcMar>
              <w:top w:w="28" w:type="dxa"/>
              <w:left w:w="85" w:type="dxa"/>
              <w:right w:w="85" w:type="dxa"/>
            </w:tcMar>
            <w:vAlign w:val="bottom"/>
            <w:hideMark/>
          </w:tcPr>
          <w:p w14:paraId="2A6DAEA9" w14:textId="77777777" w:rsidR="00101EBF" w:rsidRPr="003D040E" w:rsidRDefault="00101EBF" w:rsidP="00F51CF2">
            <w:r w:rsidRPr="003D040E">
              <w:t>Test procedure</w:t>
            </w:r>
          </w:p>
        </w:tc>
        <w:tc>
          <w:tcPr>
            <w:tcW w:w="6710" w:type="dxa"/>
            <w:gridSpan w:val="2"/>
            <w:shd w:val="clear" w:color="auto" w:fill="auto"/>
            <w:noWrap/>
            <w:tcMar>
              <w:top w:w="28" w:type="dxa"/>
              <w:left w:w="85" w:type="dxa"/>
              <w:right w:w="85" w:type="dxa"/>
            </w:tcMar>
            <w:vAlign w:val="bottom"/>
          </w:tcPr>
          <w:p w14:paraId="412826F4" w14:textId="276A4082" w:rsidR="003B14F2" w:rsidRPr="008B3B74" w:rsidRDefault="003B14F2" w:rsidP="003B14F2">
            <w:pPr>
              <w:pStyle w:val="HTMLPreformatted"/>
              <w:rPr>
                <w:rFonts w:ascii="Verdana" w:hAnsi="Verdana"/>
                <w:sz w:val="18"/>
                <w:szCs w:val="18"/>
              </w:rPr>
            </w:pPr>
            <w:r w:rsidRPr="008B3B74">
              <w:rPr>
                <w:rStyle w:val="line"/>
                <w:rFonts w:ascii="Verdana" w:hAnsi="Verdana"/>
                <w:sz w:val="18"/>
                <w:szCs w:val="18"/>
              </w:rPr>
              <w:t>SSH to ans001</w:t>
            </w:r>
          </w:p>
          <w:p w14:paraId="3C6B2C1E" w14:textId="4184015F" w:rsidR="003B14F2" w:rsidRPr="008B3B74" w:rsidRDefault="003B14F2" w:rsidP="003B14F2">
            <w:pPr>
              <w:pStyle w:val="HTMLPreformatted"/>
              <w:rPr>
                <w:rFonts w:ascii="Verdana" w:hAnsi="Verdana"/>
                <w:sz w:val="18"/>
                <w:szCs w:val="18"/>
              </w:rPr>
            </w:pPr>
            <w:r w:rsidRPr="008B3B74">
              <w:rPr>
                <w:rStyle w:val="line"/>
                <w:rFonts w:ascii="Verdana" w:hAnsi="Verdana"/>
                <w:sz w:val="18"/>
                <w:szCs w:val="18"/>
              </w:rPr>
              <w:t>Change directory:</w:t>
            </w:r>
          </w:p>
          <w:p w14:paraId="76884DB1" w14:textId="3CD15543" w:rsidR="003B14F2" w:rsidRPr="008B3B74" w:rsidRDefault="003B14F2" w:rsidP="003B14F2">
            <w:pPr>
              <w:pStyle w:val="HTMLPreformatted"/>
              <w:rPr>
                <w:sz w:val="18"/>
                <w:szCs w:val="18"/>
              </w:rPr>
            </w:pPr>
            <w:r w:rsidRPr="008B3B74">
              <w:rPr>
                <w:rStyle w:val="line"/>
                <w:rFonts w:ascii="Verdana" w:hAnsi="Verdana"/>
                <w:sz w:val="18"/>
                <w:szCs w:val="18"/>
              </w:rPr>
              <w:t xml:space="preserve">  </w:t>
            </w:r>
            <w:r w:rsidRPr="008B3B74">
              <w:rPr>
                <w:rStyle w:val="line"/>
                <w:sz w:val="18"/>
                <w:szCs w:val="18"/>
              </w:rPr>
              <w:t>cd /opt/dhc/deploy/roles/dpc</w:t>
            </w:r>
            <w:r w:rsidR="008B3B74" w:rsidRPr="008B3B74">
              <w:rPr>
                <w:rStyle w:val="line"/>
                <w:sz w:val="18"/>
                <w:szCs w:val="18"/>
              </w:rPr>
              <w:t>-</w:t>
            </w:r>
            <w:r w:rsidRPr="008B3B74">
              <w:rPr>
                <w:rStyle w:val="line"/>
                <w:sz w:val="18"/>
                <w:szCs w:val="18"/>
              </w:rPr>
              <w:t>installAlcatraz/files/reports</w:t>
            </w:r>
          </w:p>
          <w:p w14:paraId="6619747D" w14:textId="7744021C" w:rsidR="003B14F2" w:rsidRPr="008B3B74" w:rsidRDefault="003B14F2" w:rsidP="003B14F2">
            <w:pPr>
              <w:pStyle w:val="HTMLPreformatted"/>
              <w:rPr>
                <w:rFonts w:ascii="Verdana" w:hAnsi="Verdana"/>
                <w:sz w:val="18"/>
                <w:szCs w:val="18"/>
              </w:rPr>
            </w:pPr>
            <w:r w:rsidRPr="008B3B74">
              <w:rPr>
                <w:rStyle w:val="line"/>
                <w:rFonts w:ascii="Verdana" w:hAnsi="Verdana"/>
                <w:sz w:val="18"/>
                <w:szCs w:val="18"/>
              </w:rPr>
              <w:t>List directory content</w:t>
            </w:r>
          </w:p>
          <w:p w14:paraId="7996BC8B" w14:textId="77777777" w:rsidR="003B14F2" w:rsidRPr="008B3B74" w:rsidRDefault="003B14F2" w:rsidP="003B14F2">
            <w:pPr>
              <w:pStyle w:val="HTMLPreformatted"/>
              <w:rPr>
                <w:sz w:val="18"/>
                <w:szCs w:val="18"/>
              </w:rPr>
            </w:pPr>
            <w:r w:rsidRPr="008B3B74">
              <w:rPr>
                <w:rStyle w:val="line"/>
                <w:rFonts w:ascii="Verdana" w:hAnsi="Verdana"/>
                <w:sz w:val="18"/>
                <w:szCs w:val="18"/>
              </w:rPr>
              <w:lastRenderedPageBreak/>
              <w:t xml:space="preserve">   </w:t>
            </w:r>
            <w:r w:rsidRPr="008B3B74">
              <w:rPr>
                <w:rStyle w:val="line"/>
                <w:sz w:val="18"/>
                <w:szCs w:val="18"/>
              </w:rPr>
              <w:t>ls -al</w:t>
            </w:r>
          </w:p>
          <w:p w14:paraId="26CC183C" w14:textId="59C0108A" w:rsidR="003B14F2" w:rsidRPr="008B3B74" w:rsidRDefault="003B14F2" w:rsidP="003B14F2">
            <w:pPr>
              <w:pStyle w:val="HTMLPreformatted"/>
              <w:rPr>
                <w:rFonts w:ascii="Verdana" w:hAnsi="Verdana"/>
                <w:sz w:val="18"/>
                <w:szCs w:val="18"/>
              </w:rPr>
            </w:pPr>
            <w:r w:rsidRPr="008B3B74">
              <w:rPr>
                <w:rStyle w:val="line"/>
                <w:rFonts w:ascii="Verdana" w:hAnsi="Verdana"/>
                <w:sz w:val="18"/>
                <w:szCs w:val="18"/>
              </w:rPr>
              <w:t>Check if these folders contain report files (file name format looks like &lt;timestamp&gt;_&lt;hostname_result.xml&gt;)</w:t>
            </w:r>
          </w:p>
          <w:p w14:paraId="4CD24CD4" w14:textId="77777777" w:rsidR="00101EBF" w:rsidRPr="003D040E" w:rsidRDefault="00101EBF" w:rsidP="00F51CF2"/>
        </w:tc>
      </w:tr>
      <w:tr w:rsidR="00101EBF" w:rsidRPr="003D040E" w14:paraId="65A8EB5A" w14:textId="77777777" w:rsidTr="00F51CF2">
        <w:trPr>
          <w:trHeight w:val="300"/>
        </w:trPr>
        <w:tc>
          <w:tcPr>
            <w:tcW w:w="2628" w:type="dxa"/>
            <w:shd w:val="clear" w:color="auto" w:fill="auto"/>
            <w:noWrap/>
            <w:tcMar>
              <w:top w:w="28" w:type="dxa"/>
              <w:left w:w="85" w:type="dxa"/>
              <w:right w:w="85" w:type="dxa"/>
            </w:tcMar>
            <w:vAlign w:val="bottom"/>
            <w:hideMark/>
          </w:tcPr>
          <w:p w14:paraId="63CE15AC" w14:textId="77777777" w:rsidR="00101EBF" w:rsidRPr="003D040E" w:rsidRDefault="00101EBF" w:rsidP="00F51CF2">
            <w:r w:rsidRPr="003D040E">
              <w:lastRenderedPageBreak/>
              <w:t>Expected results</w:t>
            </w:r>
          </w:p>
        </w:tc>
        <w:tc>
          <w:tcPr>
            <w:tcW w:w="6710" w:type="dxa"/>
            <w:gridSpan w:val="2"/>
            <w:shd w:val="clear" w:color="auto" w:fill="auto"/>
            <w:noWrap/>
            <w:tcMar>
              <w:top w:w="28" w:type="dxa"/>
              <w:left w:w="85" w:type="dxa"/>
              <w:right w:w="85" w:type="dxa"/>
            </w:tcMar>
            <w:vAlign w:val="bottom"/>
          </w:tcPr>
          <w:p w14:paraId="74225F24" w14:textId="091F91FD" w:rsidR="00101EBF" w:rsidRPr="003D040E" w:rsidRDefault="003B14F2" w:rsidP="00F51CF2">
            <w:r>
              <w:t>Confirm reports are in destination directory</w:t>
            </w:r>
            <w:r w:rsidR="008D017B">
              <w:t xml:space="preserve"> </w:t>
            </w:r>
          </w:p>
        </w:tc>
      </w:tr>
      <w:tr w:rsidR="00887541" w:rsidRPr="003D040E" w14:paraId="691FACBE"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517BEE0"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3B027A6E" w14:textId="4E3FAA8F" w:rsidR="00495C6D" w:rsidRPr="003D040E" w:rsidRDefault="00495C6D" w:rsidP="00C420C3"/>
        </w:tc>
      </w:tr>
      <w:tr w:rsidR="00887541" w:rsidRPr="003D040E" w14:paraId="6287580F"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F32EC9B" w14:textId="77777777" w:rsidR="00887541" w:rsidRPr="003D040E" w:rsidRDefault="00887541" w:rsidP="00C420C3">
            <w:r>
              <w:t>Status</w:t>
            </w:r>
          </w:p>
        </w:tc>
        <w:sdt>
          <w:sdtPr>
            <w:id w:val="668988109"/>
            <w:placeholder>
              <w:docPart w:val="99A9E4268F23423D8BA9CF3DD174C035"/>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FABF29D" w14:textId="05361CDE" w:rsidR="00887541" w:rsidRPr="003D040E" w:rsidRDefault="00242404" w:rsidP="00C420C3">
                <w:r>
                  <w:rPr>
                    <w:rStyle w:val="PlaceholderText"/>
                  </w:rPr>
                  <w:t>Choose an item</w:t>
                </w:r>
              </w:p>
            </w:tc>
          </w:sdtContent>
        </w:sdt>
      </w:tr>
    </w:tbl>
    <w:p w14:paraId="78A53AC3" w14:textId="75CC4F76" w:rsidR="00887541" w:rsidRDefault="00887541" w:rsidP="003D040E"/>
    <w:p w14:paraId="7158438B" w14:textId="62240F39" w:rsidR="0070638A" w:rsidRDefault="0070638A" w:rsidP="00271646">
      <w:pPr>
        <w:rPr>
          <w:color w:val="548DD4" w:themeColor="text2" w:themeTint="99"/>
        </w:rPr>
      </w:pPr>
    </w:p>
    <w:p w14:paraId="1C68F4EC" w14:textId="77777777" w:rsidR="0070638A" w:rsidRDefault="0070638A" w:rsidP="00271646">
      <w:pPr>
        <w:rPr>
          <w:color w:val="548DD4" w:themeColor="text2" w:themeTint="99"/>
        </w:rPr>
      </w:pPr>
    </w:p>
    <w:p w14:paraId="14B0C202" w14:textId="3EE96C3D" w:rsidR="00271646" w:rsidRPr="00BE06D0" w:rsidRDefault="00271646" w:rsidP="00120F69">
      <w:pPr>
        <w:pStyle w:val="Heading5"/>
      </w:pPr>
      <w:bookmarkStart w:id="128" w:name="_Toc73517460"/>
      <w:r w:rsidRPr="00BE06D0">
        <w:t xml:space="preserve">Test </w:t>
      </w:r>
      <w:r>
        <w:t>4</w:t>
      </w:r>
      <w:r w:rsidR="00E84366">
        <w:t>2</w:t>
      </w:r>
      <w:r>
        <w:t xml:space="preserve"> DHC Hardening –</w:t>
      </w:r>
      <w:r w:rsidRPr="00BE06D0">
        <w:t xml:space="preserve"> </w:t>
      </w:r>
      <w:r w:rsidR="001666F8" w:rsidRPr="001666F8">
        <w:t>Nessus Vulnerability scanning</w:t>
      </w:r>
      <w:bookmarkEnd w:id="128"/>
    </w:p>
    <w:p w14:paraId="5C0F8CEF" w14:textId="77777777" w:rsidR="00271646" w:rsidRPr="003D040E" w:rsidRDefault="00271646" w:rsidP="00271646"/>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271646" w:rsidRPr="003D040E" w14:paraId="1B55914F"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B9E8E3B" w14:textId="261F5CF5" w:rsidR="00271646" w:rsidRPr="003D040E" w:rsidRDefault="001666F8" w:rsidP="00F51CF2">
            <w:r w:rsidRPr="001666F8">
              <w:t>Nessus Vulnerability scanning</w:t>
            </w:r>
          </w:p>
        </w:tc>
        <w:tc>
          <w:tcPr>
            <w:tcW w:w="1432" w:type="dxa"/>
            <w:tcBorders>
              <w:left w:val="single" w:sz="4" w:space="0" w:color="FFFFFF"/>
            </w:tcBorders>
            <w:shd w:val="clear" w:color="auto" w:fill="0066A2"/>
            <w:noWrap/>
            <w:tcMar>
              <w:top w:w="57" w:type="dxa"/>
              <w:left w:w="85" w:type="dxa"/>
              <w:right w:w="85" w:type="dxa"/>
            </w:tcMar>
            <w:hideMark/>
          </w:tcPr>
          <w:p w14:paraId="6CC34C5E" w14:textId="77777777" w:rsidR="00271646" w:rsidRPr="003D040E" w:rsidRDefault="00271646" w:rsidP="00F51CF2"/>
        </w:tc>
      </w:tr>
      <w:tr w:rsidR="00271646" w:rsidRPr="003D040E" w14:paraId="3874B1B8" w14:textId="77777777" w:rsidTr="00F51CF2">
        <w:trPr>
          <w:trHeight w:val="300"/>
        </w:trPr>
        <w:tc>
          <w:tcPr>
            <w:tcW w:w="2628" w:type="dxa"/>
            <w:shd w:val="clear" w:color="auto" w:fill="auto"/>
            <w:noWrap/>
            <w:tcMar>
              <w:top w:w="28" w:type="dxa"/>
              <w:left w:w="85" w:type="dxa"/>
              <w:right w:w="85" w:type="dxa"/>
            </w:tcMar>
            <w:vAlign w:val="bottom"/>
            <w:hideMark/>
          </w:tcPr>
          <w:p w14:paraId="3CB4518D" w14:textId="77777777" w:rsidR="00271646" w:rsidRPr="003D040E" w:rsidRDefault="00271646" w:rsidP="00F51CF2">
            <w:r w:rsidRPr="003D040E">
              <w:t>Test procedure</w:t>
            </w:r>
          </w:p>
        </w:tc>
        <w:tc>
          <w:tcPr>
            <w:tcW w:w="6710" w:type="dxa"/>
            <w:gridSpan w:val="2"/>
            <w:shd w:val="clear" w:color="auto" w:fill="auto"/>
            <w:noWrap/>
            <w:tcMar>
              <w:top w:w="28" w:type="dxa"/>
              <w:left w:w="85" w:type="dxa"/>
              <w:right w:w="85" w:type="dxa"/>
            </w:tcMar>
            <w:vAlign w:val="bottom"/>
          </w:tcPr>
          <w:p w14:paraId="20C9F446" w14:textId="0EFC2F64" w:rsidR="00F370CF" w:rsidRPr="00F370CF" w:rsidRDefault="00F370CF" w:rsidP="00F370CF">
            <w:pPr>
              <w:pStyle w:val="HTMLPreformatted"/>
              <w:rPr>
                <w:rFonts w:ascii="Verdana" w:hAnsi="Verdana"/>
                <w:sz w:val="18"/>
                <w:szCs w:val="18"/>
              </w:rPr>
            </w:pPr>
            <w:r w:rsidRPr="00F370CF">
              <w:rPr>
                <w:rStyle w:val="line"/>
                <w:rFonts w:ascii="Verdana" w:hAnsi="Verdana"/>
                <w:sz w:val="18"/>
                <w:szCs w:val="18"/>
              </w:rPr>
              <w:t>SSH to Nessus server - nes001</w:t>
            </w:r>
          </w:p>
          <w:p w14:paraId="7EACF412" w14:textId="46C0B036" w:rsidR="00F370CF" w:rsidRPr="00F370CF" w:rsidRDefault="00F370CF" w:rsidP="00F370CF">
            <w:pPr>
              <w:pStyle w:val="HTMLPreformatted"/>
              <w:rPr>
                <w:rFonts w:ascii="Verdana" w:hAnsi="Verdana"/>
                <w:sz w:val="18"/>
                <w:szCs w:val="18"/>
              </w:rPr>
            </w:pPr>
            <w:r w:rsidRPr="00F370CF">
              <w:rPr>
                <w:rStyle w:val="line"/>
                <w:rFonts w:ascii="Verdana" w:hAnsi="Verdana"/>
                <w:sz w:val="18"/>
                <w:szCs w:val="18"/>
              </w:rPr>
              <w:t>Change directory</w:t>
            </w:r>
          </w:p>
          <w:p w14:paraId="4C1C6427" w14:textId="77777777" w:rsidR="00F370CF" w:rsidRPr="00F370CF" w:rsidRDefault="00F370CF" w:rsidP="00F370CF">
            <w:pPr>
              <w:pStyle w:val="HTMLPreformatted"/>
              <w:rPr>
                <w:sz w:val="18"/>
                <w:szCs w:val="18"/>
              </w:rPr>
            </w:pPr>
            <w:r w:rsidRPr="00F370CF">
              <w:rPr>
                <w:rStyle w:val="line"/>
                <w:rFonts w:ascii="Verdana" w:hAnsi="Verdana"/>
                <w:sz w:val="18"/>
                <w:szCs w:val="18"/>
              </w:rPr>
              <w:t xml:space="preserve">   </w:t>
            </w:r>
            <w:r w:rsidRPr="00F370CF">
              <w:rPr>
                <w:rStyle w:val="line"/>
                <w:sz w:val="18"/>
                <w:szCs w:val="18"/>
              </w:rPr>
              <w:t>cd /opt/nessus/var/dhcReports/nessus</w:t>
            </w:r>
          </w:p>
          <w:p w14:paraId="783B11B1" w14:textId="0FC462B5" w:rsidR="00F370CF" w:rsidRPr="00F370CF" w:rsidRDefault="00F370CF" w:rsidP="00F370CF">
            <w:pPr>
              <w:pStyle w:val="HTMLPreformatted"/>
              <w:rPr>
                <w:rFonts w:ascii="Verdana" w:hAnsi="Verdana"/>
                <w:sz w:val="18"/>
                <w:szCs w:val="18"/>
              </w:rPr>
            </w:pPr>
            <w:r w:rsidRPr="00F370CF">
              <w:rPr>
                <w:rStyle w:val="line"/>
                <w:rFonts w:ascii="Verdana" w:hAnsi="Verdana"/>
                <w:sz w:val="18"/>
                <w:szCs w:val="18"/>
              </w:rPr>
              <w:t>List directory content</w:t>
            </w:r>
          </w:p>
          <w:p w14:paraId="0D22B83A" w14:textId="77777777" w:rsidR="00F370CF" w:rsidRPr="00F370CF" w:rsidRDefault="00F370CF" w:rsidP="00F370CF">
            <w:pPr>
              <w:pStyle w:val="HTMLPreformatted"/>
              <w:rPr>
                <w:sz w:val="18"/>
                <w:szCs w:val="18"/>
              </w:rPr>
            </w:pPr>
            <w:r w:rsidRPr="00F370CF">
              <w:rPr>
                <w:rStyle w:val="line"/>
                <w:rFonts w:ascii="Verdana" w:hAnsi="Verdana"/>
                <w:sz w:val="18"/>
                <w:szCs w:val="18"/>
              </w:rPr>
              <w:t xml:space="preserve">   </w:t>
            </w:r>
            <w:r w:rsidRPr="00F370CF">
              <w:rPr>
                <w:rStyle w:val="line"/>
                <w:sz w:val="18"/>
                <w:szCs w:val="18"/>
              </w:rPr>
              <w:t>ls -al</w:t>
            </w:r>
          </w:p>
          <w:p w14:paraId="0802458B" w14:textId="516ED7AE" w:rsidR="00F370CF" w:rsidRPr="00F370CF" w:rsidRDefault="00F370CF" w:rsidP="00F370CF">
            <w:pPr>
              <w:pStyle w:val="HTMLPreformatted"/>
              <w:rPr>
                <w:rFonts w:ascii="Verdana" w:hAnsi="Verdana"/>
                <w:sz w:val="18"/>
                <w:szCs w:val="18"/>
              </w:rPr>
            </w:pPr>
            <w:r w:rsidRPr="00F370CF">
              <w:rPr>
                <w:rStyle w:val="line"/>
                <w:rFonts w:ascii="Verdana" w:hAnsi="Verdana"/>
                <w:sz w:val="18"/>
                <w:szCs w:val="18"/>
              </w:rPr>
              <w:t>Check if folder contains report files ( file name format looks like Scan_&lt;type&gt;_&lt;timestamp.csv&gt;)</w:t>
            </w:r>
          </w:p>
          <w:p w14:paraId="6CA95D7F" w14:textId="77777777" w:rsidR="00271646" w:rsidRPr="003D040E" w:rsidRDefault="00271646" w:rsidP="00F51CF2"/>
        </w:tc>
      </w:tr>
      <w:tr w:rsidR="00271646" w:rsidRPr="003D040E" w14:paraId="51307E9F" w14:textId="77777777" w:rsidTr="00F51CF2">
        <w:trPr>
          <w:trHeight w:val="300"/>
        </w:trPr>
        <w:tc>
          <w:tcPr>
            <w:tcW w:w="2628" w:type="dxa"/>
            <w:shd w:val="clear" w:color="auto" w:fill="auto"/>
            <w:noWrap/>
            <w:tcMar>
              <w:top w:w="28" w:type="dxa"/>
              <w:left w:w="85" w:type="dxa"/>
              <w:right w:w="85" w:type="dxa"/>
            </w:tcMar>
            <w:vAlign w:val="bottom"/>
            <w:hideMark/>
          </w:tcPr>
          <w:p w14:paraId="6FD2BEED" w14:textId="77777777" w:rsidR="00271646" w:rsidRPr="003D040E" w:rsidRDefault="00271646" w:rsidP="00F51CF2">
            <w:r w:rsidRPr="003D040E">
              <w:t>Expected results</w:t>
            </w:r>
          </w:p>
        </w:tc>
        <w:tc>
          <w:tcPr>
            <w:tcW w:w="6710" w:type="dxa"/>
            <w:gridSpan w:val="2"/>
            <w:shd w:val="clear" w:color="auto" w:fill="auto"/>
            <w:noWrap/>
            <w:tcMar>
              <w:top w:w="28" w:type="dxa"/>
              <w:left w:w="85" w:type="dxa"/>
              <w:right w:w="85" w:type="dxa"/>
            </w:tcMar>
            <w:vAlign w:val="bottom"/>
          </w:tcPr>
          <w:p w14:paraId="02F37733" w14:textId="7E3215ED" w:rsidR="00271646" w:rsidRPr="003D040E" w:rsidRDefault="00A74999" w:rsidP="00F51CF2">
            <w:r>
              <w:t>Confirm Nessus reports have been successfully created</w:t>
            </w:r>
          </w:p>
        </w:tc>
      </w:tr>
      <w:tr w:rsidR="00887541" w:rsidRPr="003D040E" w14:paraId="7067D5BC"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D4A2E48"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1DE8382" w14:textId="76B1ADD5" w:rsidR="00495C6D" w:rsidRPr="003D040E" w:rsidRDefault="00495C6D" w:rsidP="00242404"/>
        </w:tc>
      </w:tr>
      <w:tr w:rsidR="00887541" w:rsidRPr="003D040E" w14:paraId="3FCFC382"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A7F8063" w14:textId="77777777" w:rsidR="00887541" w:rsidRPr="003D040E" w:rsidRDefault="00887541" w:rsidP="00C420C3">
            <w:r>
              <w:t>Status</w:t>
            </w:r>
          </w:p>
        </w:tc>
        <w:sdt>
          <w:sdtPr>
            <w:id w:val="-1293740104"/>
            <w:placeholder>
              <w:docPart w:val="FC414279E5434F65A72D67F3A7482D67"/>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86D2FCD" w14:textId="1F74ED4B" w:rsidR="00887541" w:rsidRPr="003D040E" w:rsidRDefault="00242404" w:rsidP="00C420C3">
                <w:r>
                  <w:rPr>
                    <w:rStyle w:val="PlaceholderText"/>
                  </w:rPr>
                  <w:t>Choose an item</w:t>
                </w:r>
              </w:p>
            </w:tc>
          </w:sdtContent>
        </w:sdt>
      </w:tr>
    </w:tbl>
    <w:p w14:paraId="3C721AA0" w14:textId="77777777" w:rsidR="00887541" w:rsidRDefault="00887541" w:rsidP="003D040E"/>
    <w:p w14:paraId="05907EB8" w14:textId="77777777" w:rsidR="00887541" w:rsidRDefault="00887541" w:rsidP="003D040E"/>
    <w:p w14:paraId="172923C4" w14:textId="054F71B3" w:rsidR="00271646" w:rsidRPr="00BE06D0" w:rsidRDefault="00271646" w:rsidP="00066340">
      <w:pPr>
        <w:pStyle w:val="Heading5"/>
      </w:pPr>
      <w:bookmarkStart w:id="129" w:name="_Toc73517461"/>
      <w:r w:rsidRPr="00BE06D0">
        <w:t xml:space="preserve">Test </w:t>
      </w:r>
      <w:r>
        <w:t>4</w:t>
      </w:r>
      <w:r w:rsidR="00E84366">
        <w:t>3</w:t>
      </w:r>
      <w:r>
        <w:t xml:space="preserve"> DHC Hardening –</w:t>
      </w:r>
      <w:r w:rsidRPr="00BE06D0">
        <w:t xml:space="preserve"> </w:t>
      </w:r>
      <w:r w:rsidR="001666F8" w:rsidRPr="001666F8">
        <w:t>Active Directory Group Policy adjustments</w:t>
      </w:r>
      <w:bookmarkEnd w:id="129"/>
    </w:p>
    <w:p w14:paraId="204DE1A8" w14:textId="77777777" w:rsidR="00271646" w:rsidRPr="003D040E" w:rsidRDefault="00271646" w:rsidP="00271646"/>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271646" w:rsidRPr="003D040E" w14:paraId="3F105CE2"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66D6C07F" w14:textId="0040CB21" w:rsidR="00271646" w:rsidRPr="003D040E" w:rsidRDefault="001666F8" w:rsidP="00F51CF2">
            <w:r w:rsidRPr="001666F8">
              <w:t>Active Directory Group Policy adjustments</w:t>
            </w:r>
          </w:p>
        </w:tc>
        <w:tc>
          <w:tcPr>
            <w:tcW w:w="1432" w:type="dxa"/>
            <w:tcBorders>
              <w:left w:val="single" w:sz="4" w:space="0" w:color="FFFFFF"/>
            </w:tcBorders>
            <w:shd w:val="clear" w:color="auto" w:fill="0066A2"/>
            <w:noWrap/>
            <w:tcMar>
              <w:top w:w="57" w:type="dxa"/>
              <w:left w:w="85" w:type="dxa"/>
              <w:right w:w="85" w:type="dxa"/>
            </w:tcMar>
            <w:hideMark/>
          </w:tcPr>
          <w:p w14:paraId="57A3B981" w14:textId="77777777" w:rsidR="00271646" w:rsidRPr="003D040E" w:rsidRDefault="00271646" w:rsidP="00F51CF2"/>
        </w:tc>
      </w:tr>
      <w:tr w:rsidR="00271646" w:rsidRPr="003D040E" w14:paraId="509F4BD0" w14:textId="77777777" w:rsidTr="00F51CF2">
        <w:trPr>
          <w:trHeight w:val="300"/>
        </w:trPr>
        <w:tc>
          <w:tcPr>
            <w:tcW w:w="2628" w:type="dxa"/>
            <w:shd w:val="clear" w:color="auto" w:fill="auto"/>
            <w:noWrap/>
            <w:tcMar>
              <w:top w:w="28" w:type="dxa"/>
              <w:left w:w="85" w:type="dxa"/>
              <w:right w:w="85" w:type="dxa"/>
            </w:tcMar>
            <w:vAlign w:val="bottom"/>
            <w:hideMark/>
          </w:tcPr>
          <w:p w14:paraId="71C82DD4" w14:textId="77777777" w:rsidR="00271646" w:rsidRPr="003D040E" w:rsidRDefault="00271646" w:rsidP="00F51CF2">
            <w:r w:rsidRPr="003D040E">
              <w:t>Test procedure</w:t>
            </w:r>
          </w:p>
        </w:tc>
        <w:tc>
          <w:tcPr>
            <w:tcW w:w="6710" w:type="dxa"/>
            <w:gridSpan w:val="2"/>
            <w:shd w:val="clear" w:color="auto" w:fill="auto"/>
            <w:noWrap/>
            <w:tcMar>
              <w:top w:w="28" w:type="dxa"/>
              <w:left w:w="85" w:type="dxa"/>
              <w:right w:w="85" w:type="dxa"/>
            </w:tcMar>
            <w:vAlign w:val="bottom"/>
          </w:tcPr>
          <w:p w14:paraId="2334C164" w14:textId="76BEB7DF" w:rsidR="00271646" w:rsidRPr="00A27809" w:rsidRDefault="00E47363" w:rsidP="00F51CF2">
            <w:pPr>
              <w:rPr>
                <w:rStyle w:val="HTMLCode"/>
                <w:rFonts w:ascii="Verdana" w:hAnsi="Verdana"/>
                <w:sz w:val="18"/>
                <w:szCs w:val="18"/>
              </w:rPr>
            </w:pPr>
            <w:r w:rsidRPr="00A27809">
              <w:rPr>
                <w:rStyle w:val="HTMLCode"/>
                <w:rFonts w:ascii="Verdana" w:hAnsi="Verdana"/>
                <w:sz w:val="18"/>
                <w:szCs w:val="18"/>
              </w:rPr>
              <w:t xml:space="preserve">Login to </w:t>
            </w:r>
            <w:r w:rsidR="00556F65">
              <w:rPr>
                <w:rStyle w:val="HTMLCode"/>
                <w:rFonts w:ascii="Verdana" w:hAnsi="Verdana"/>
                <w:sz w:val="18"/>
                <w:szCs w:val="18"/>
              </w:rPr>
              <w:t xml:space="preserve">all </w:t>
            </w:r>
            <w:r w:rsidRPr="00A27809">
              <w:rPr>
                <w:rStyle w:val="HTMLCode"/>
                <w:rFonts w:ascii="Verdana" w:hAnsi="Verdana"/>
                <w:sz w:val="18"/>
                <w:szCs w:val="18"/>
              </w:rPr>
              <w:t>windows system, i.e. tss001, ica001</w:t>
            </w:r>
          </w:p>
          <w:p w14:paraId="122A3358" w14:textId="77777777" w:rsidR="00D7699F" w:rsidRPr="00A27809" w:rsidRDefault="00D7699F" w:rsidP="00F51CF2">
            <w:pPr>
              <w:rPr>
                <w:rStyle w:val="HTMLCode"/>
                <w:rFonts w:ascii="Verdana" w:hAnsi="Verdana"/>
                <w:sz w:val="18"/>
                <w:szCs w:val="18"/>
              </w:rPr>
            </w:pPr>
            <w:r w:rsidRPr="00A27809">
              <w:rPr>
                <w:rStyle w:val="HTMLCode"/>
                <w:rFonts w:ascii="Verdana" w:hAnsi="Verdana"/>
                <w:sz w:val="18"/>
                <w:szCs w:val="18"/>
              </w:rPr>
              <w:t>Navigate to: Control Panel -&gt; System and Security -&gt; Administrative Tools -&gt; Computer Management</w:t>
            </w:r>
          </w:p>
          <w:p w14:paraId="27931527" w14:textId="25A5120C" w:rsidR="00D7699F" w:rsidRPr="00A27809" w:rsidRDefault="00D7699F" w:rsidP="00F51CF2">
            <w:pPr>
              <w:rPr>
                <w:rFonts w:cs="Courier New"/>
                <w:szCs w:val="18"/>
              </w:rPr>
            </w:pPr>
            <w:r w:rsidRPr="00A27809">
              <w:rPr>
                <w:rStyle w:val="HTMLCode"/>
                <w:rFonts w:ascii="Verdana" w:hAnsi="Verdana"/>
                <w:sz w:val="18"/>
                <w:szCs w:val="18"/>
              </w:rPr>
              <w:t>Confirm local "Administrator" account name has been changed to "c-kathos".</w:t>
            </w:r>
          </w:p>
        </w:tc>
      </w:tr>
      <w:tr w:rsidR="00271646" w:rsidRPr="003D040E" w14:paraId="282B572D" w14:textId="77777777" w:rsidTr="00F51CF2">
        <w:trPr>
          <w:trHeight w:val="300"/>
        </w:trPr>
        <w:tc>
          <w:tcPr>
            <w:tcW w:w="2628" w:type="dxa"/>
            <w:shd w:val="clear" w:color="auto" w:fill="auto"/>
            <w:noWrap/>
            <w:tcMar>
              <w:top w:w="28" w:type="dxa"/>
              <w:left w:w="85" w:type="dxa"/>
              <w:right w:w="85" w:type="dxa"/>
            </w:tcMar>
            <w:vAlign w:val="bottom"/>
            <w:hideMark/>
          </w:tcPr>
          <w:p w14:paraId="0A2C51D1" w14:textId="77777777" w:rsidR="00271646" w:rsidRPr="003D040E" w:rsidRDefault="00271646" w:rsidP="00F51CF2">
            <w:r w:rsidRPr="003D040E">
              <w:t>Expected results</w:t>
            </w:r>
          </w:p>
        </w:tc>
        <w:tc>
          <w:tcPr>
            <w:tcW w:w="6710" w:type="dxa"/>
            <w:gridSpan w:val="2"/>
            <w:shd w:val="clear" w:color="auto" w:fill="auto"/>
            <w:noWrap/>
            <w:tcMar>
              <w:top w:w="28" w:type="dxa"/>
              <w:left w:w="85" w:type="dxa"/>
              <w:right w:w="85" w:type="dxa"/>
            </w:tcMar>
            <w:vAlign w:val="bottom"/>
          </w:tcPr>
          <w:p w14:paraId="614B7DF0" w14:textId="4B4467BB" w:rsidR="00271646" w:rsidRPr="003D040E" w:rsidRDefault="00A27809" w:rsidP="00F51CF2">
            <w:r w:rsidRPr="00A27809">
              <w:rPr>
                <w:rStyle w:val="HTMLCode"/>
                <w:rFonts w:ascii="Verdana" w:hAnsi="Verdana"/>
                <w:sz w:val="18"/>
                <w:szCs w:val="18"/>
              </w:rPr>
              <w:t>Verify "Administrator" account name has been changed.</w:t>
            </w:r>
          </w:p>
        </w:tc>
      </w:tr>
      <w:tr w:rsidR="00887541" w:rsidRPr="003D040E" w14:paraId="4D62B324"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135A135E"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1A5B6CE" w14:textId="49A17864" w:rsidR="00066340" w:rsidRPr="00887541" w:rsidRDefault="00066340" w:rsidP="00C420C3">
            <w:pPr>
              <w:rPr>
                <w:rFonts w:cs="Courier New"/>
                <w:szCs w:val="18"/>
              </w:rPr>
            </w:pPr>
          </w:p>
        </w:tc>
      </w:tr>
      <w:tr w:rsidR="00887541" w:rsidRPr="003D040E" w14:paraId="630284FF"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E7F41DA" w14:textId="77777777" w:rsidR="00887541" w:rsidRPr="003D040E" w:rsidRDefault="00887541" w:rsidP="00C420C3">
            <w:r>
              <w:t>Status</w:t>
            </w:r>
          </w:p>
        </w:tc>
        <w:sdt>
          <w:sdtPr>
            <w:id w:val="1952976889"/>
            <w:placeholder>
              <w:docPart w:val="06A16CD5A2524D7BA3B88C935E228AE2"/>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30E348A" w14:textId="0F564093" w:rsidR="00887541" w:rsidRPr="00887541" w:rsidRDefault="00242404" w:rsidP="00C420C3">
                <w:pPr>
                  <w:rPr>
                    <w:rFonts w:cs="Courier New"/>
                    <w:szCs w:val="18"/>
                  </w:rPr>
                </w:pPr>
                <w:r>
                  <w:rPr>
                    <w:rStyle w:val="PlaceholderText"/>
                  </w:rPr>
                  <w:t>Choose an item</w:t>
                </w:r>
              </w:p>
            </w:tc>
          </w:sdtContent>
        </w:sdt>
      </w:tr>
    </w:tbl>
    <w:p w14:paraId="28174FDC" w14:textId="77777777" w:rsidR="00887541" w:rsidRDefault="00887541" w:rsidP="003D040E"/>
    <w:p w14:paraId="683B8119" w14:textId="77777777" w:rsidR="00887541" w:rsidRDefault="00887541" w:rsidP="003D040E"/>
    <w:p w14:paraId="0F15B49E" w14:textId="777FE9C8" w:rsidR="00271646" w:rsidRPr="00BE06D0" w:rsidRDefault="00271646" w:rsidP="00066340">
      <w:pPr>
        <w:pStyle w:val="Heading5"/>
      </w:pPr>
      <w:bookmarkStart w:id="130" w:name="_Toc73517462"/>
      <w:r w:rsidRPr="00BE06D0">
        <w:t xml:space="preserve">Test </w:t>
      </w:r>
      <w:r>
        <w:t>4</w:t>
      </w:r>
      <w:r w:rsidR="00E84366">
        <w:t>4</w:t>
      </w:r>
      <w:r>
        <w:t xml:space="preserve"> DHC Hardening –</w:t>
      </w:r>
      <w:r w:rsidRPr="00BE06D0">
        <w:t xml:space="preserve"> </w:t>
      </w:r>
      <w:r w:rsidR="00243E20" w:rsidRPr="00243E20">
        <w:t>Enable Kerberos WinRM transport mode</w:t>
      </w:r>
      <w:bookmarkEnd w:id="130"/>
    </w:p>
    <w:p w14:paraId="4EBEC1F4" w14:textId="77777777" w:rsidR="00271646" w:rsidRPr="003D040E" w:rsidRDefault="00271646" w:rsidP="00271646"/>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271646" w:rsidRPr="003D040E" w14:paraId="2DB5DC12"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07237C18" w14:textId="6E879E66" w:rsidR="00271646" w:rsidRPr="003D040E" w:rsidRDefault="00243E20" w:rsidP="00F51CF2">
            <w:r w:rsidRPr="00243E20">
              <w:t>Enable Kerberos WinRM transport mode</w:t>
            </w:r>
          </w:p>
        </w:tc>
        <w:tc>
          <w:tcPr>
            <w:tcW w:w="1432" w:type="dxa"/>
            <w:tcBorders>
              <w:left w:val="single" w:sz="4" w:space="0" w:color="FFFFFF"/>
            </w:tcBorders>
            <w:shd w:val="clear" w:color="auto" w:fill="0066A2"/>
            <w:noWrap/>
            <w:tcMar>
              <w:top w:w="57" w:type="dxa"/>
              <w:left w:w="85" w:type="dxa"/>
              <w:right w:w="85" w:type="dxa"/>
            </w:tcMar>
            <w:hideMark/>
          </w:tcPr>
          <w:p w14:paraId="775C5F03" w14:textId="77777777" w:rsidR="00271646" w:rsidRPr="003D040E" w:rsidRDefault="00271646" w:rsidP="00F51CF2"/>
        </w:tc>
      </w:tr>
      <w:tr w:rsidR="00271646" w:rsidRPr="003D040E" w14:paraId="52E765FD" w14:textId="77777777" w:rsidTr="00F51CF2">
        <w:trPr>
          <w:trHeight w:val="300"/>
        </w:trPr>
        <w:tc>
          <w:tcPr>
            <w:tcW w:w="2628" w:type="dxa"/>
            <w:shd w:val="clear" w:color="auto" w:fill="auto"/>
            <w:noWrap/>
            <w:tcMar>
              <w:top w:w="28" w:type="dxa"/>
              <w:left w:w="85" w:type="dxa"/>
              <w:right w:w="85" w:type="dxa"/>
            </w:tcMar>
            <w:vAlign w:val="bottom"/>
            <w:hideMark/>
          </w:tcPr>
          <w:p w14:paraId="34C85A42" w14:textId="77777777" w:rsidR="00271646" w:rsidRPr="003D040E" w:rsidRDefault="00271646" w:rsidP="00F51CF2">
            <w:r w:rsidRPr="003D040E">
              <w:t>Test procedure</w:t>
            </w:r>
          </w:p>
        </w:tc>
        <w:tc>
          <w:tcPr>
            <w:tcW w:w="6710" w:type="dxa"/>
            <w:gridSpan w:val="2"/>
            <w:shd w:val="clear" w:color="auto" w:fill="auto"/>
            <w:noWrap/>
            <w:tcMar>
              <w:top w:w="28" w:type="dxa"/>
              <w:left w:w="85" w:type="dxa"/>
              <w:right w:w="85" w:type="dxa"/>
            </w:tcMar>
            <w:vAlign w:val="bottom"/>
          </w:tcPr>
          <w:p w14:paraId="0603DB05" w14:textId="77777777" w:rsidR="00271646" w:rsidRPr="00803E6D" w:rsidRDefault="00EE6842" w:rsidP="00F51CF2">
            <w:pPr>
              <w:rPr>
                <w:rStyle w:val="HTMLCode"/>
                <w:rFonts w:ascii="Verdana" w:hAnsi="Verdana"/>
                <w:sz w:val="18"/>
                <w:szCs w:val="18"/>
              </w:rPr>
            </w:pPr>
            <w:r w:rsidRPr="00803E6D">
              <w:rPr>
                <w:rStyle w:val="HTMLCode"/>
                <w:rFonts w:ascii="Verdana" w:hAnsi="Verdana"/>
                <w:sz w:val="18"/>
                <w:szCs w:val="18"/>
              </w:rPr>
              <w:t>SSH to Ansible Core (ans001)</w:t>
            </w:r>
          </w:p>
          <w:p w14:paraId="64C10D98" w14:textId="77777777" w:rsidR="00EE6842" w:rsidRPr="00803E6D" w:rsidRDefault="00EE6842" w:rsidP="00F51CF2">
            <w:pPr>
              <w:rPr>
                <w:rStyle w:val="HTMLCode"/>
                <w:rFonts w:ascii="Verdana" w:hAnsi="Verdana"/>
                <w:sz w:val="18"/>
                <w:szCs w:val="18"/>
              </w:rPr>
            </w:pPr>
            <w:r w:rsidRPr="00803E6D">
              <w:rPr>
                <w:rStyle w:val="HTMLCode"/>
                <w:rFonts w:ascii="Verdana" w:hAnsi="Verdana"/>
                <w:sz w:val="18"/>
                <w:szCs w:val="18"/>
              </w:rPr>
              <w:t>Execute *kinit* command followed by your *domain login*</w:t>
            </w:r>
          </w:p>
          <w:p w14:paraId="581CC73B" w14:textId="77777777" w:rsidR="00EE6842" w:rsidRPr="00803E6D" w:rsidRDefault="00EE6842" w:rsidP="00F51CF2">
            <w:pPr>
              <w:rPr>
                <w:rStyle w:val="HTMLCode"/>
                <w:rFonts w:ascii="Verdana" w:hAnsi="Verdana"/>
                <w:sz w:val="18"/>
                <w:szCs w:val="18"/>
              </w:rPr>
            </w:pPr>
            <w:r w:rsidRPr="00803E6D">
              <w:rPr>
                <w:rStyle w:val="HTMLCode"/>
                <w:rFonts w:ascii="Verdana" w:hAnsi="Verdana"/>
                <w:sz w:val="18"/>
                <w:szCs w:val="18"/>
              </w:rPr>
              <w:t>IMPORTANT: please use capital letters in domain name!</w:t>
            </w:r>
          </w:p>
          <w:p w14:paraId="053B66E7" w14:textId="46FA9459" w:rsidR="004A4FC8" w:rsidRPr="003D040E" w:rsidRDefault="004A4FC8" w:rsidP="00F51CF2">
            <w:r w:rsidRPr="00803E6D">
              <w:rPr>
                <w:rStyle w:val="HTMLCode"/>
                <w:rFonts w:ascii="Verdana" w:hAnsi="Verdana"/>
                <w:sz w:val="18"/>
                <w:szCs w:val="18"/>
              </w:rPr>
              <w:t>Execute *klist* command. As a result you should see valid kerberos ticket</w:t>
            </w:r>
          </w:p>
        </w:tc>
      </w:tr>
      <w:tr w:rsidR="00271646" w:rsidRPr="003D040E" w14:paraId="35B3926B" w14:textId="77777777" w:rsidTr="00F51CF2">
        <w:trPr>
          <w:trHeight w:val="300"/>
        </w:trPr>
        <w:tc>
          <w:tcPr>
            <w:tcW w:w="2628" w:type="dxa"/>
            <w:shd w:val="clear" w:color="auto" w:fill="auto"/>
            <w:noWrap/>
            <w:tcMar>
              <w:top w:w="28" w:type="dxa"/>
              <w:left w:w="85" w:type="dxa"/>
              <w:right w:w="85" w:type="dxa"/>
            </w:tcMar>
            <w:vAlign w:val="bottom"/>
            <w:hideMark/>
          </w:tcPr>
          <w:p w14:paraId="12406BFC" w14:textId="77777777" w:rsidR="00271646" w:rsidRPr="003D040E" w:rsidRDefault="00271646" w:rsidP="00F51CF2">
            <w:r w:rsidRPr="003D040E">
              <w:t>Expected results</w:t>
            </w:r>
          </w:p>
        </w:tc>
        <w:tc>
          <w:tcPr>
            <w:tcW w:w="6710" w:type="dxa"/>
            <w:gridSpan w:val="2"/>
            <w:shd w:val="clear" w:color="auto" w:fill="auto"/>
            <w:noWrap/>
            <w:tcMar>
              <w:top w:w="28" w:type="dxa"/>
              <w:left w:w="85" w:type="dxa"/>
              <w:right w:w="85" w:type="dxa"/>
            </w:tcMar>
            <w:vAlign w:val="bottom"/>
          </w:tcPr>
          <w:p w14:paraId="4C7B6A8D" w14:textId="05D018CD" w:rsidR="00271646" w:rsidRPr="003D040E" w:rsidRDefault="004A4FC8" w:rsidP="00F51CF2">
            <w:r>
              <w:t>Confirm the valid Kerberos ticket exists</w:t>
            </w:r>
          </w:p>
        </w:tc>
      </w:tr>
      <w:tr w:rsidR="00887541" w:rsidRPr="003D040E" w14:paraId="0B095385"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DD47B2A"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B85E75A" w14:textId="62B0844C" w:rsidR="00066340" w:rsidRPr="003D040E" w:rsidRDefault="00066340" w:rsidP="00242404"/>
        </w:tc>
      </w:tr>
      <w:tr w:rsidR="00887541" w:rsidRPr="003D040E" w14:paraId="3E4B25FB"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FD5D779" w14:textId="77777777" w:rsidR="00887541" w:rsidRPr="003D040E" w:rsidRDefault="00887541" w:rsidP="00C420C3">
            <w:r>
              <w:t>Status</w:t>
            </w:r>
          </w:p>
        </w:tc>
        <w:sdt>
          <w:sdtPr>
            <w:id w:val="1755547864"/>
            <w:placeholder>
              <w:docPart w:val="B46815A515794F619C8FB51FE55CE1B7"/>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9B84C12" w14:textId="14FF111C" w:rsidR="00887541" w:rsidRPr="003D040E" w:rsidRDefault="00242404" w:rsidP="00C420C3">
                <w:r>
                  <w:rPr>
                    <w:rStyle w:val="PlaceholderText"/>
                  </w:rPr>
                  <w:t>Choose an item</w:t>
                </w:r>
              </w:p>
            </w:tc>
          </w:sdtContent>
        </w:sdt>
      </w:tr>
    </w:tbl>
    <w:p w14:paraId="7838A188" w14:textId="77777777" w:rsidR="00887541" w:rsidRDefault="00887541" w:rsidP="003D040E"/>
    <w:p w14:paraId="39746115" w14:textId="77777777" w:rsidR="00887541" w:rsidRDefault="00887541" w:rsidP="003D040E"/>
    <w:p w14:paraId="0AE138B8" w14:textId="77777777" w:rsidR="00485861" w:rsidRDefault="00485861" w:rsidP="00243E20">
      <w:pPr>
        <w:rPr>
          <w:color w:val="548DD4" w:themeColor="text2" w:themeTint="99"/>
        </w:rPr>
      </w:pPr>
    </w:p>
    <w:p w14:paraId="618DA537" w14:textId="7351FB26" w:rsidR="00243E20" w:rsidRPr="00BE06D0" w:rsidRDefault="00243E20" w:rsidP="00066340">
      <w:pPr>
        <w:pStyle w:val="Heading5"/>
      </w:pPr>
      <w:bookmarkStart w:id="131" w:name="_Toc73517463"/>
      <w:r w:rsidRPr="00BE06D0">
        <w:t xml:space="preserve">Test </w:t>
      </w:r>
      <w:r>
        <w:t>4</w:t>
      </w:r>
      <w:r w:rsidR="00E84366">
        <w:t>5</w:t>
      </w:r>
      <w:r>
        <w:t xml:space="preserve"> DHC Hardening –</w:t>
      </w:r>
      <w:r w:rsidRPr="00BE06D0">
        <w:t xml:space="preserve"> </w:t>
      </w:r>
      <w:r w:rsidR="002C1F10" w:rsidRPr="002C1F10">
        <w:t>SDDC Manager reset VCF components credentials</w:t>
      </w:r>
      <w:bookmarkEnd w:id="131"/>
    </w:p>
    <w:p w14:paraId="12080D05" w14:textId="77777777" w:rsidR="00243E20" w:rsidRPr="003D040E" w:rsidRDefault="00243E20" w:rsidP="00243E20"/>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243E20" w:rsidRPr="003D040E" w14:paraId="4D01030E"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9E82AB8" w14:textId="28983FD6" w:rsidR="00243E20" w:rsidRPr="003D040E" w:rsidRDefault="002C1F10" w:rsidP="00F51CF2">
            <w:r w:rsidRPr="002C1F10">
              <w:t>SDDC Manager reset VCF components credentials</w:t>
            </w:r>
          </w:p>
        </w:tc>
        <w:tc>
          <w:tcPr>
            <w:tcW w:w="1432" w:type="dxa"/>
            <w:tcBorders>
              <w:left w:val="single" w:sz="4" w:space="0" w:color="FFFFFF"/>
            </w:tcBorders>
            <w:shd w:val="clear" w:color="auto" w:fill="0066A2"/>
            <w:noWrap/>
            <w:tcMar>
              <w:top w:w="57" w:type="dxa"/>
              <w:left w:w="85" w:type="dxa"/>
              <w:right w:w="85" w:type="dxa"/>
            </w:tcMar>
            <w:hideMark/>
          </w:tcPr>
          <w:p w14:paraId="3ABBADA2" w14:textId="77777777" w:rsidR="00243E20" w:rsidRPr="003D040E" w:rsidRDefault="00243E20" w:rsidP="00F51CF2"/>
        </w:tc>
      </w:tr>
      <w:tr w:rsidR="00243E20" w:rsidRPr="003D040E" w14:paraId="4F6A8D67" w14:textId="77777777" w:rsidTr="00F51CF2">
        <w:trPr>
          <w:trHeight w:val="300"/>
        </w:trPr>
        <w:tc>
          <w:tcPr>
            <w:tcW w:w="2628" w:type="dxa"/>
            <w:shd w:val="clear" w:color="auto" w:fill="auto"/>
            <w:noWrap/>
            <w:tcMar>
              <w:top w:w="28" w:type="dxa"/>
              <w:left w:w="85" w:type="dxa"/>
              <w:right w:w="85" w:type="dxa"/>
            </w:tcMar>
            <w:vAlign w:val="bottom"/>
            <w:hideMark/>
          </w:tcPr>
          <w:p w14:paraId="3ADF1CCF" w14:textId="77777777" w:rsidR="00243E20" w:rsidRPr="003D040E" w:rsidRDefault="00243E20" w:rsidP="00F51CF2">
            <w:r w:rsidRPr="003D040E">
              <w:t>Test procedure</w:t>
            </w:r>
          </w:p>
        </w:tc>
        <w:tc>
          <w:tcPr>
            <w:tcW w:w="6710" w:type="dxa"/>
            <w:gridSpan w:val="2"/>
            <w:shd w:val="clear" w:color="auto" w:fill="auto"/>
            <w:noWrap/>
            <w:tcMar>
              <w:top w:w="28" w:type="dxa"/>
              <w:left w:w="85" w:type="dxa"/>
              <w:right w:w="85" w:type="dxa"/>
            </w:tcMar>
            <w:vAlign w:val="bottom"/>
          </w:tcPr>
          <w:p w14:paraId="3528FD51" w14:textId="4D4F76CA" w:rsidR="00243E20" w:rsidRPr="002D5F98" w:rsidRDefault="00707D7B" w:rsidP="00F51CF2">
            <w:pPr>
              <w:rPr>
                <w:szCs w:val="18"/>
              </w:rPr>
            </w:pPr>
            <w:r w:rsidRPr="002D5F98">
              <w:rPr>
                <w:szCs w:val="18"/>
              </w:rPr>
              <w:t>Login to HashiCorp Vault by HTTPS</w:t>
            </w:r>
            <w:r w:rsidR="00767889" w:rsidRPr="002D5F98">
              <w:rPr>
                <w:szCs w:val="18"/>
              </w:rPr>
              <w:t>:</w:t>
            </w:r>
          </w:p>
          <w:p w14:paraId="7D0AA02B" w14:textId="32D2C91E" w:rsidR="00707D7B" w:rsidRPr="002D5F98" w:rsidRDefault="00707D7B" w:rsidP="00F51CF2">
            <w:pPr>
              <w:rPr>
                <w:rStyle w:val="HTMLCode"/>
                <w:rFonts w:ascii="Verdana" w:hAnsi="Verdana"/>
                <w:sz w:val="18"/>
                <w:szCs w:val="18"/>
              </w:rPr>
            </w:pPr>
            <w:r w:rsidRPr="002D5F98">
              <w:rPr>
                <w:rStyle w:val="HTMLCode"/>
                <w:rFonts w:ascii="Verdana" w:hAnsi="Verdana"/>
                <w:sz w:val="18"/>
                <w:szCs w:val="18"/>
              </w:rPr>
              <w:t>Navigate to secret -&gt; &lt;customerCode&gt; -&gt; &lt;locationCode&gt; -&gt; servers -&gt; &lt;locationCode&gt;sdm001</w:t>
            </w:r>
          </w:p>
          <w:p w14:paraId="60E4CA8F" w14:textId="77777777" w:rsidR="00707D7B" w:rsidRPr="002D5F98" w:rsidRDefault="00707D7B" w:rsidP="00F51CF2">
            <w:pPr>
              <w:rPr>
                <w:rStyle w:val="HTMLCode"/>
                <w:rFonts w:ascii="Verdana" w:hAnsi="Verdana"/>
                <w:sz w:val="18"/>
                <w:szCs w:val="18"/>
              </w:rPr>
            </w:pPr>
            <w:r w:rsidRPr="002D5F98">
              <w:rPr>
                <w:szCs w:val="18"/>
              </w:rPr>
              <w:t>Chec</w:t>
            </w:r>
            <w:r w:rsidR="004D5924" w:rsidRPr="002D5F98">
              <w:rPr>
                <w:szCs w:val="18"/>
              </w:rPr>
              <w:t xml:space="preserve">k passwords </w:t>
            </w:r>
            <w:r w:rsidR="004D5924" w:rsidRPr="002D5F98">
              <w:rPr>
                <w:rStyle w:val="HTMLCode"/>
                <w:rFonts w:ascii="Verdana" w:hAnsi="Verdana"/>
                <w:sz w:val="18"/>
                <w:szCs w:val="18"/>
              </w:rPr>
              <w:t>for admin, ansible, root and vcf</w:t>
            </w:r>
          </w:p>
          <w:p w14:paraId="407495FA" w14:textId="77777777" w:rsidR="00767889" w:rsidRPr="002D5F98" w:rsidRDefault="00767889" w:rsidP="00F51CF2">
            <w:pPr>
              <w:rPr>
                <w:szCs w:val="18"/>
              </w:rPr>
            </w:pPr>
          </w:p>
          <w:p w14:paraId="47E88528" w14:textId="233083F0" w:rsidR="00767889" w:rsidRPr="002D5F98" w:rsidRDefault="00767889" w:rsidP="00F51CF2">
            <w:pPr>
              <w:rPr>
                <w:szCs w:val="18"/>
              </w:rPr>
            </w:pPr>
            <w:r w:rsidRPr="002D5F98">
              <w:rPr>
                <w:szCs w:val="18"/>
              </w:rPr>
              <w:t>Login to SDDC Manager:</w:t>
            </w:r>
          </w:p>
          <w:p w14:paraId="36F396CD" w14:textId="792C1189" w:rsidR="00767889" w:rsidRPr="002D5F98" w:rsidRDefault="00767889" w:rsidP="00F51CF2">
            <w:pPr>
              <w:rPr>
                <w:szCs w:val="18"/>
              </w:rPr>
            </w:pPr>
            <w:r w:rsidRPr="002D5F98">
              <w:rPr>
                <w:rStyle w:val="HTMLCode"/>
                <w:rFonts w:ascii="Verdana" w:hAnsi="Verdana"/>
                <w:sz w:val="18"/>
                <w:szCs w:val="18"/>
              </w:rPr>
              <w:t>SSH to the server using vcf and ansible account to confirm that passwords are valid</w:t>
            </w:r>
          </w:p>
          <w:p w14:paraId="1C60FA2F" w14:textId="6BD9A90F" w:rsidR="00767889" w:rsidRPr="002D5F98" w:rsidRDefault="002D5F98" w:rsidP="00F51CF2">
            <w:pPr>
              <w:rPr>
                <w:szCs w:val="18"/>
              </w:rPr>
            </w:pPr>
            <w:r w:rsidRPr="002D5F98">
              <w:rPr>
                <w:rStyle w:val="HTMLCode"/>
                <w:rFonts w:ascii="Verdana" w:hAnsi="Verdana"/>
                <w:sz w:val="18"/>
                <w:szCs w:val="18"/>
              </w:rPr>
              <w:t>Switch user to root: run command "su". Provide password for user root.</w:t>
            </w:r>
          </w:p>
        </w:tc>
      </w:tr>
      <w:tr w:rsidR="00243E20" w:rsidRPr="003D040E" w14:paraId="59E20DD6" w14:textId="77777777" w:rsidTr="00F51CF2">
        <w:trPr>
          <w:trHeight w:val="300"/>
        </w:trPr>
        <w:tc>
          <w:tcPr>
            <w:tcW w:w="2628" w:type="dxa"/>
            <w:shd w:val="clear" w:color="auto" w:fill="auto"/>
            <w:noWrap/>
            <w:tcMar>
              <w:top w:w="28" w:type="dxa"/>
              <w:left w:w="85" w:type="dxa"/>
              <w:right w:w="85" w:type="dxa"/>
            </w:tcMar>
            <w:vAlign w:val="bottom"/>
            <w:hideMark/>
          </w:tcPr>
          <w:p w14:paraId="45BF8853" w14:textId="77777777" w:rsidR="00243E20" w:rsidRPr="003D040E" w:rsidRDefault="00243E20" w:rsidP="00F51CF2">
            <w:r w:rsidRPr="003D040E">
              <w:t>Expected results</w:t>
            </w:r>
          </w:p>
        </w:tc>
        <w:tc>
          <w:tcPr>
            <w:tcW w:w="6710" w:type="dxa"/>
            <w:gridSpan w:val="2"/>
            <w:shd w:val="clear" w:color="auto" w:fill="auto"/>
            <w:noWrap/>
            <w:tcMar>
              <w:top w:w="28" w:type="dxa"/>
              <w:left w:w="85" w:type="dxa"/>
              <w:right w:w="85" w:type="dxa"/>
            </w:tcMar>
            <w:vAlign w:val="bottom"/>
          </w:tcPr>
          <w:p w14:paraId="25C9AF2E" w14:textId="38F60221" w:rsidR="00243E20" w:rsidRPr="002D5F98" w:rsidRDefault="00707D7B" w:rsidP="00F51CF2">
            <w:pPr>
              <w:rPr>
                <w:rStyle w:val="HTMLCode"/>
                <w:rFonts w:ascii="Verdana" w:hAnsi="Verdana"/>
                <w:sz w:val="18"/>
                <w:szCs w:val="18"/>
              </w:rPr>
            </w:pPr>
            <w:r w:rsidRPr="002D5F98">
              <w:rPr>
                <w:rStyle w:val="HTMLCode"/>
                <w:rFonts w:ascii="Verdana" w:hAnsi="Verdana"/>
                <w:sz w:val="18"/>
                <w:szCs w:val="18"/>
              </w:rPr>
              <w:t xml:space="preserve">Confirm that records for admin, ansible, root and vcf have random </w:t>
            </w:r>
            <w:r w:rsidR="00C123D4">
              <w:rPr>
                <w:rStyle w:val="HTMLCode"/>
                <w:rFonts w:ascii="Verdana" w:hAnsi="Verdana"/>
                <w:sz w:val="18"/>
                <w:szCs w:val="18"/>
              </w:rPr>
              <w:t xml:space="preserve">and complex </w:t>
            </w:r>
            <w:r w:rsidRPr="002D5F98">
              <w:rPr>
                <w:rStyle w:val="HTMLCode"/>
                <w:rFonts w:ascii="Verdana" w:hAnsi="Verdana"/>
                <w:sz w:val="18"/>
                <w:szCs w:val="18"/>
              </w:rPr>
              <w:t>passwords</w:t>
            </w:r>
            <w:r w:rsidR="00C123D4">
              <w:rPr>
                <w:rStyle w:val="HTMLCode"/>
                <w:rFonts w:ascii="Verdana" w:hAnsi="Verdana"/>
                <w:sz w:val="18"/>
                <w:szCs w:val="18"/>
              </w:rPr>
              <w:t>.</w:t>
            </w:r>
          </w:p>
          <w:p w14:paraId="5FDDC52C" w14:textId="6E9182CD" w:rsidR="002D5F98" w:rsidRPr="002D5F98" w:rsidRDefault="002D5F98" w:rsidP="00F51CF2">
            <w:pPr>
              <w:rPr>
                <w:szCs w:val="18"/>
              </w:rPr>
            </w:pPr>
            <w:r w:rsidRPr="002D5F98">
              <w:rPr>
                <w:rStyle w:val="HTMLCode"/>
                <w:rFonts w:ascii="Verdana" w:hAnsi="Verdana"/>
                <w:sz w:val="18"/>
                <w:szCs w:val="18"/>
              </w:rPr>
              <w:t>Confirm you’re able login to SDDC Manager.</w:t>
            </w:r>
          </w:p>
        </w:tc>
      </w:tr>
      <w:tr w:rsidR="00887541" w:rsidRPr="003D040E" w14:paraId="7F1ACED2"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0BD35CD"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35C5C4C7" w14:textId="7F9E78DE" w:rsidR="00066340" w:rsidRPr="00887541" w:rsidRDefault="00066340" w:rsidP="00C420C3">
            <w:pPr>
              <w:rPr>
                <w:rFonts w:cs="Courier New"/>
                <w:szCs w:val="18"/>
              </w:rPr>
            </w:pPr>
          </w:p>
        </w:tc>
      </w:tr>
      <w:tr w:rsidR="00887541" w:rsidRPr="003D040E" w14:paraId="2AFAAD4C"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27D47E6" w14:textId="77777777" w:rsidR="00887541" w:rsidRPr="003D040E" w:rsidRDefault="00887541" w:rsidP="00C420C3">
            <w:r>
              <w:t>Status</w:t>
            </w:r>
          </w:p>
        </w:tc>
        <w:sdt>
          <w:sdtPr>
            <w:id w:val="1300489762"/>
            <w:placeholder>
              <w:docPart w:val="3D9AA496BC5D4AE09905E82005E51561"/>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5B3C14E6" w14:textId="04084342" w:rsidR="00887541" w:rsidRPr="00887541" w:rsidRDefault="00242404" w:rsidP="00C420C3">
                <w:pPr>
                  <w:rPr>
                    <w:rFonts w:cs="Courier New"/>
                    <w:szCs w:val="18"/>
                  </w:rPr>
                </w:pPr>
                <w:r>
                  <w:rPr>
                    <w:rStyle w:val="PlaceholderText"/>
                  </w:rPr>
                  <w:t>Choose an item</w:t>
                </w:r>
              </w:p>
            </w:tc>
          </w:sdtContent>
        </w:sdt>
      </w:tr>
    </w:tbl>
    <w:p w14:paraId="323CCCE8" w14:textId="1ECDF198" w:rsidR="00243E20" w:rsidRDefault="00243E20" w:rsidP="003D040E"/>
    <w:p w14:paraId="46D9D169" w14:textId="0A1CB30B" w:rsidR="00243E20" w:rsidRPr="00BE06D0" w:rsidRDefault="00243E20" w:rsidP="00066340">
      <w:pPr>
        <w:pStyle w:val="Heading5"/>
      </w:pPr>
      <w:bookmarkStart w:id="132" w:name="_Toc73517464"/>
      <w:r w:rsidRPr="00BE06D0">
        <w:t xml:space="preserve">Test </w:t>
      </w:r>
      <w:r>
        <w:t>4</w:t>
      </w:r>
      <w:r w:rsidR="00E84366">
        <w:t>6</w:t>
      </w:r>
      <w:r>
        <w:t xml:space="preserve"> DHC Hardening –</w:t>
      </w:r>
      <w:r w:rsidRPr="00BE06D0">
        <w:t xml:space="preserve"> </w:t>
      </w:r>
      <w:r w:rsidR="00530920" w:rsidRPr="00530920">
        <w:t>Management Servers credentials</w:t>
      </w:r>
      <w:bookmarkEnd w:id="132"/>
    </w:p>
    <w:p w14:paraId="2D438768" w14:textId="77777777" w:rsidR="00243E20" w:rsidRPr="003D040E" w:rsidRDefault="00243E20" w:rsidP="00243E20"/>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243E20" w:rsidRPr="003D040E" w14:paraId="7F1E267B"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12AE6797" w14:textId="480C5C5E" w:rsidR="00243E20" w:rsidRPr="003D040E" w:rsidRDefault="00530920" w:rsidP="00F51CF2">
            <w:r w:rsidRPr="00530920">
              <w:t>Management Servers credentials</w:t>
            </w:r>
          </w:p>
        </w:tc>
        <w:tc>
          <w:tcPr>
            <w:tcW w:w="1432" w:type="dxa"/>
            <w:tcBorders>
              <w:left w:val="single" w:sz="4" w:space="0" w:color="FFFFFF"/>
            </w:tcBorders>
            <w:shd w:val="clear" w:color="auto" w:fill="0066A2"/>
            <w:noWrap/>
            <w:tcMar>
              <w:top w:w="57" w:type="dxa"/>
              <w:left w:w="85" w:type="dxa"/>
              <w:right w:w="85" w:type="dxa"/>
            </w:tcMar>
            <w:hideMark/>
          </w:tcPr>
          <w:p w14:paraId="47C8D848" w14:textId="77777777" w:rsidR="00243E20" w:rsidRPr="003D040E" w:rsidRDefault="00243E20" w:rsidP="00F51CF2"/>
        </w:tc>
      </w:tr>
      <w:tr w:rsidR="00243E20" w:rsidRPr="003D040E" w14:paraId="2C919BB6" w14:textId="77777777" w:rsidTr="00F51CF2">
        <w:trPr>
          <w:trHeight w:val="300"/>
        </w:trPr>
        <w:tc>
          <w:tcPr>
            <w:tcW w:w="2628" w:type="dxa"/>
            <w:shd w:val="clear" w:color="auto" w:fill="auto"/>
            <w:noWrap/>
            <w:tcMar>
              <w:top w:w="28" w:type="dxa"/>
              <w:left w:w="85" w:type="dxa"/>
              <w:right w:w="85" w:type="dxa"/>
            </w:tcMar>
            <w:vAlign w:val="bottom"/>
            <w:hideMark/>
          </w:tcPr>
          <w:p w14:paraId="42B74534" w14:textId="77777777" w:rsidR="00243E20" w:rsidRPr="003D040E" w:rsidRDefault="00243E20" w:rsidP="00F51CF2">
            <w:r w:rsidRPr="003D040E">
              <w:t>Test procedure</w:t>
            </w:r>
          </w:p>
        </w:tc>
        <w:tc>
          <w:tcPr>
            <w:tcW w:w="6710" w:type="dxa"/>
            <w:gridSpan w:val="2"/>
            <w:shd w:val="clear" w:color="auto" w:fill="auto"/>
            <w:noWrap/>
            <w:tcMar>
              <w:top w:w="28" w:type="dxa"/>
              <w:left w:w="85" w:type="dxa"/>
              <w:right w:w="85" w:type="dxa"/>
            </w:tcMar>
            <w:vAlign w:val="bottom"/>
          </w:tcPr>
          <w:p w14:paraId="3AA3746C" w14:textId="56A0EC53" w:rsidR="00243E20" w:rsidRDefault="00813685" w:rsidP="00F51CF2">
            <w:r>
              <w:t xml:space="preserve">Login to all linux system using local user </w:t>
            </w:r>
            <w:r w:rsidR="00320E7D">
              <w:t>‘</w:t>
            </w:r>
            <w:r>
              <w:t>next</w:t>
            </w:r>
            <w:r w:rsidR="00320E7D">
              <w:t>’</w:t>
            </w:r>
            <w:r>
              <w:t xml:space="preserve"> account</w:t>
            </w:r>
          </w:p>
          <w:p w14:paraId="3623ED42" w14:textId="77777777" w:rsidR="007A5C68" w:rsidRDefault="007A5C68" w:rsidP="00F51CF2">
            <w:r>
              <w:t>Get user ‘next’ password form HashiCorp Vault</w:t>
            </w:r>
          </w:p>
          <w:p w14:paraId="2CC7CBD1" w14:textId="77777777" w:rsidR="009C67E0" w:rsidRDefault="009C67E0" w:rsidP="00F51CF2"/>
          <w:p w14:paraId="60DBB9BD" w14:textId="36A8933B" w:rsidR="009C67E0" w:rsidRDefault="00E34C58" w:rsidP="00F51CF2">
            <w:r>
              <w:t xml:space="preserve">Login to all </w:t>
            </w:r>
            <w:r w:rsidR="00FA02F8">
              <w:t>Windows</w:t>
            </w:r>
            <w:r>
              <w:t xml:space="preserve"> system using local user </w:t>
            </w:r>
            <w:r w:rsidR="00320E7D">
              <w:t>‘c-kathos’</w:t>
            </w:r>
            <w:r>
              <w:t xml:space="preserve"> account</w:t>
            </w:r>
          </w:p>
          <w:p w14:paraId="0BE6B3EF" w14:textId="68CEBC03" w:rsidR="00FA02F8" w:rsidRPr="003D040E" w:rsidRDefault="00FA02F8" w:rsidP="00F51CF2">
            <w:r>
              <w:t>Get ‘c-kathos’ user password from HashiCorp Vault</w:t>
            </w:r>
          </w:p>
        </w:tc>
      </w:tr>
      <w:tr w:rsidR="00243E20" w:rsidRPr="003D040E" w14:paraId="2898B883" w14:textId="77777777" w:rsidTr="00F51CF2">
        <w:trPr>
          <w:trHeight w:val="300"/>
        </w:trPr>
        <w:tc>
          <w:tcPr>
            <w:tcW w:w="2628" w:type="dxa"/>
            <w:shd w:val="clear" w:color="auto" w:fill="auto"/>
            <w:noWrap/>
            <w:tcMar>
              <w:top w:w="28" w:type="dxa"/>
              <w:left w:w="85" w:type="dxa"/>
              <w:right w:w="85" w:type="dxa"/>
            </w:tcMar>
            <w:vAlign w:val="bottom"/>
            <w:hideMark/>
          </w:tcPr>
          <w:p w14:paraId="690F5E52" w14:textId="77777777" w:rsidR="00243E20" w:rsidRPr="003D040E" w:rsidRDefault="00243E20" w:rsidP="00F51CF2">
            <w:r w:rsidRPr="003D040E">
              <w:t>Expected results</w:t>
            </w:r>
          </w:p>
        </w:tc>
        <w:tc>
          <w:tcPr>
            <w:tcW w:w="6710" w:type="dxa"/>
            <w:gridSpan w:val="2"/>
            <w:shd w:val="clear" w:color="auto" w:fill="auto"/>
            <w:noWrap/>
            <w:tcMar>
              <w:top w:w="28" w:type="dxa"/>
              <w:left w:w="85" w:type="dxa"/>
              <w:right w:w="85" w:type="dxa"/>
            </w:tcMar>
            <w:vAlign w:val="bottom"/>
          </w:tcPr>
          <w:p w14:paraId="012E926B" w14:textId="6869F1EB" w:rsidR="00243E20" w:rsidRDefault="002312C9" w:rsidP="00F51CF2">
            <w:r>
              <w:t xml:space="preserve">Login </w:t>
            </w:r>
            <w:r w:rsidR="002A67DD">
              <w:t xml:space="preserve">to Linux </w:t>
            </w:r>
            <w:r>
              <w:t>using account ‘next’ is succesfull.</w:t>
            </w:r>
          </w:p>
          <w:p w14:paraId="0DA25B64" w14:textId="7F88901B" w:rsidR="00320E7D" w:rsidRPr="003D040E" w:rsidRDefault="00320E7D" w:rsidP="00F51CF2">
            <w:r>
              <w:t xml:space="preserve">Login </w:t>
            </w:r>
            <w:r w:rsidR="002A67DD">
              <w:t xml:space="preserve">to Windows </w:t>
            </w:r>
            <w:r>
              <w:t>using account ‘c-kathos’ is succesfull.</w:t>
            </w:r>
          </w:p>
        </w:tc>
      </w:tr>
      <w:tr w:rsidR="00887541" w:rsidRPr="003D040E" w14:paraId="6C1FFF41"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DD70C1B"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DF85D4B" w14:textId="336BE329" w:rsidR="00066340" w:rsidRPr="003D040E" w:rsidRDefault="00066340" w:rsidP="00C420C3"/>
        </w:tc>
      </w:tr>
      <w:tr w:rsidR="00887541" w:rsidRPr="003D040E" w14:paraId="5E4B6A24"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229047F1" w14:textId="77777777" w:rsidR="00887541" w:rsidRPr="003D040E" w:rsidRDefault="00887541" w:rsidP="00C420C3">
            <w:r>
              <w:t>Status</w:t>
            </w:r>
          </w:p>
        </w:tc>
        <w:sdt>
          <w:sdtPr>
            <w:id w:val="353706294"/>
            <w:placeholder>
              <w:docPart w:val="F0D678F7E17B48D5A7DBB424C76BE51C"/>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424AE9D" w14:textId="33A26F7F" w:rsidR="00887541" w:rsidRPr="003D040E" w:rsidRDefault="00242404" w:rsidP="00C420C3">
                <w:r>
                  <w:rPr>
                    <w:rStyle w:val="PlaceholderText"/>
                  </w:rPr>
                  <w:t>Choose an item</w:t>
                </w:r>
              </w:p>
            </w:tc>
          </w:sdtContent>
        </w:sdt>
      </w:tr>
    </w:tbl>
    <w:p w14:paraId="747C7205" w14:textId="77777777" w:rsidR="00887541" w:rsidRDefault="00887541" w:rsidP="003D040E"/>
    <w:p w14:paraId="5CA85C5B" w14:textId="77777777" w:rsidR="00887541" w:rsidRDefault="00887541" w:rsidP="003D040E"/>
    <w:p w14:paraId="4CF99497" w14:textId="3BE20EA9" w:rsidR="00243E20" w:rsidRPr="00485861" w:rsidRDefault="00243E20" w:rsidP="00066340">
      <w:pPr>
        <w:pStyle w:val="Heading5"/>
      </w:pPr>
      <w:bookmarkStart w:id="133" w:name="_Toc73517465"/>
      <w:r w:rsidRPr="00BE06D0">
        <w:t xml:space="preserve">Test </w:t>
      </w:r>
      <w:r>
        <w:t>4</w:t>
      </w:r>
      <w:r w:rsidR="00E84366">
        <w:t>7</w:t>
      </w:r>
      <w:r>
        <w:t xml:space="preserve"> DHC Hardening –</w:t>
      </w:r>
      <w:r w:rsidRPr="00BE06D0">
        <w:t xml:space="preserve"> </w:t>
      </w:r>
      <w:r w:rsidR="00530920" w:rsidRPr="00530920">
        <w:t>ESXi hosts domain join</w:t>
      </w:r>
      <w:bookmarkEnd w:id="133"/>
    </w:p>
    <w:p w14:paraId="1DC64BE2" w14:textId="77777777" w:rsidR="00243E20" w:rsidRPr="003D040E" w:rsidRDefault="00243E20" w:rsidP="00243E20"/>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6E594D" w:rsidRPr="003D040E" w14:paraId="1534A8C4"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B59ED93" w14:textId="4E4CF8B4" w:rsidR="00243E20" w:rsidRPr="003D040E" w:rsidRDefault="00530920" w:rsidP="00F51CF2">
            <w:r w:rsidRPr="00530920">
              <w:t>ESXi hosts domain join</w:t>
            </w:r>
          </w:p>
        </w:tc>
        <w:tc>
          <w:tcPr>
            <w:tcW w:w="1432" w:type="dxa"/>
            <w:tcBorders>
              <w:left w:val="single" w:sz="4" w:space="0" w:color="FFFFFF"/>
            </w:tcBorders>
            <w:shd w:val="clear" w:color="auto" w:fill="0066A2"/>
            <w:noWrap/>
            <w:tcMar>
              <w:top w:w="57" w:type="dxa"/>
              <w:left w:w="85" w:type="dxa"/>
              <w:right w:w="85" w:type="dxa"/>
            </w:tcMar>
            <w:hideMark/>
          </w:tcPr>
          <w:p w14:paraId="23FBFD64" w14:textId="77777777" w:rsidR="00243E20" w:rsidRPr="003D040E" w:rsidRDefault="00243E20" w:rsidP="00F51CF2"/>
        </w:tc>
      </w:tr>
      <w:tr w:rsidR="00243E20" w:rsidRPr="003D040E" w14:paraId="2FDDE2D0" w14:textId="77777777" w:rsidTr="00F51CF2">
        <w:trPr>
          <w:trHeight w:val="300"/>
        </w:trPr>
        <w:tc>
          <w:tcPr>
            <w:tcW w:w="2628" w:type="dxa"/>
            <w:shd w:val="clear" w:color="auto" w:fill="auto"/>
            <w:noWrap/>
            <w:tcMar>
              <w:top w:w="28" w:type="dxa"/>
              <w:left w:w="85" w:type="dxa"/>
              <w:right w:w="85" w:type="dxa"/>
            </w:tcMar>
            <w:vAlign w:val="bottom"/>
            <w:hideMark/>
          </w:tcPr>
          <w:p w14:paraId="203B2CF7" w14:textId="77777777" w:rsidR="00243E20" w:rsidRPr="003D040E" w:rsidRDefault="00243E20" w:rsidP="00F51CF2">
            <w:r w:rsidRPr="003D040E">
              <w:t>Test procedure</w:t>
            </w:r>
          </w:p>
        </w:tc>
        <w:tc>
          <w:tcPr>
            <w:tcW w:w="6710" w:type="dxa"/>
            <w:gridSpan w:val="2"/>
            <w:shd w:val="clear" w:color="auto" w:fill="auto"/>
            <w:noWrap/>
            <w:tcMar>
              <w:top w:w="28" w:type="dxa"/>
              <w:left w:w="85" w:type="dxa"/>
              <w:right w:w="85" w:type="dxa"/>
            </w:tcMar>
            <w:vAlign w:val="bottom"/>
          </w:tcPr>
          <w:p w14:paraId="1938B754" w14:textId="49696307" w:rsidR="00243E20" w:rsidRPr="003D040E" w:rsidRDefault="00E625E7" w:rsidP="00F51CF2">
            <w:r>
              <w:t>Login to severals ESXi hosts using domain account.</w:t>
            </w:r>
          </w:p>
        </w:tc>
      </w:tr>
      <w:tr w:rsidR="00243E20" w:rsidRPr="003D040E" w14:paraId="6D673556" w14:textId="77777777" w:rsidTr="00F51CF2">
        <w:trPr>
          <w:trHeight w:val="300"/>
        </w:trPr>
        <w:tc>
          <w:tcPr>
            <w:tcW w:w="2628" w:type="dxa"/>
            <w:shd w:val="clear" w:color="auto" w:fill="auto"/>
            <w:noWrap/>
            <w:tcMar>
              <w:top w:w="28" w:type="dxa"/>
              <w:left w:w="85" w:type="dxa"/>
              <w:right w:w="85" w:type="dxa"/>
            </w:tcMar>
            <w:vAlign w:val="bottom"/>
            <w:hideMark/>
          </w:tcPr>
          <w:p w14:paraId="6E532279" w14:textId="77777777" w:rsidR="00243E20" w:rsidRPr="003D040E" w:rsidRDefault="00243E20" w:rsidP="00F51CF2">
            <w:r w:rsidRPr="003D040E">
              <w:t>Expected results</w:t>
            </w:r>
          </w:p>
        </w:tc>
        <w:tc>
          <w:tcPr>
            <w:tcW w:w="6710" w:type="dxa"/>
            <w:gridSpan w:val="2"/>
            <w:shd w:val="clear" w:color="auto" w:fill="auto"/>
            <w:noWrap/>
            <w:tcMar>
              <w:top w:w="28" w:type="dxa"/>
              <w:left w:w="85" w:type="dxa"/>
              <w:right w:w="85" w:type="dxa"/>
            </w:tcMar>
            <w:vAlign w:val="bottom"/>
          </w:tcPr>
          <w:p w14:paraId="065E5ECB" w14:textId="072D8232" w:rsidR="00243E20" w:rsidRPr="003D040E" w:rsidRDefault="00E625E7" w:rsidP="00F51CF2">
            <w:r>
              <w:t>Login is possible using domain user account.</w:t>
            </w:r>
          </w:p>
        </w:tc>
      </w:tr>
      <w:tr w:rsidR="00887541" w:rsidRPr="003D040E" w14:paraId="3170BAE4"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1EBFB1B"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50D11CE" w14:textId="1CB7F81C" w:rsidR="006E594D" w:rsidRPr="003D040E" w:rsidRDefault="006E594D" w:rsidP="00C420C3"/>
        </w:tc>
      </w:tr>
      <w:tr w:rsidR="00887541" w:rsidRPr="003D040E" w14:paraId="0F30FC34"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CBE995D" w14:textId="77777777" w:rsidR="00887541" w:rsidRPr="003D040E" w:rsidRDefault="00887541" w:rsidP="00C420C3">
            <w:r>
              <w:t>Status</w:t>
            </w:r>
          </w:p>
        </w:tc>
        <w:sdt>
          <w:sdtPr>
            <w:id w:val="-941532082"/>
            <w:placeholder>
              <w:docPart w:val="416361C89AF244D585F27BCF4A1EF93F"/>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70E6B23" w14:textId="371FB4E2" w:rsidR="00887541" w:rsidRPr="003D040E" w:rsidRDefault="00242404" w:rsidP="00C420C3">
                <w:r>
                  <w:rPr>
                    <w:rStyle w:val="PlaceholderText"/>
                  </w:rPr>
                  <w:t>Choose an item</w:t>
                </w:r>
              </w:p>
            </w:tc>
          </w:sdtContent>
        </w:sdt>
      </w:tr>
    </w:tbl>
    <w:p w14:paraId="180A6697" w14:textId="77777777" w:rsidR="00887541" w:rsidRDefault="00887541" w:rsidP="003D040E"/>
    <w:p w14:paraId="5E9CB481" w14:textId="77777777" w:rsidR="00887541" w:rsidRDefault="00887541" w:rsidP="003D040E"/>
    <w:p w14:paraId="6BB7B858" w14:textId="7A3C2B95" w:rsidR="00E526E3" w:rsidRPr="00BE06D0" w:rsidRDefault="00E526E3" w:rsidP="00066340">
      <w:pPr>
        <w:pStyle w:val="Heading5"/>
      </w:pPr>
      <w:bookmarkStart w:id="134" w:name="_Toc73517466"/>
      <w:r w:rsidRPr="00BE06D0">
        <w:t xml:space="preserve">Test </w:t>
      </w:r>
      <w:r>
        <w:t>4</w:t>
      </w:r>
      <w:r w:rsidR="00E84366">
        <w:t>8</w:t>
      </w:r>
      <w:r>
        <w:t xml:space="preserve"> DHC Hardening –</w:t>
      </w:r>
      <w:r w:rsidRPr="00BE06D0">
        <w:t xml:space="preserve"> </w:t>
      </w:r>
      <w:r w:rsidR="00820536" w:rsidRPr="00820536">
        <w:t>Out of band management - remote controller card credentials</w:t>
      </w:r>
      <w:bookmarkEnd w:id="134"/>
    </w:p>
    <w:p w14:paraId="0227F3CB" w14:textId="77777777" w:rsidR="00E526E3" w:rsidRPr="003D040E" w:rsidRDefault="00E526E3" w:rsidP="00E526E3"/>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E526E3" w:rsidRPr="003D040E" w14:paraId="60CD0E33"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1C074E8" w14:textId="2B5BCE58" w:rsidR="00E526E3" w:rsidRPr="003D040E" w:rsidRDefault="00820536" w:rsidP="00F51CF2">
            <w:r w:rsidRPr="00820536">
              <w:t>Out of band management - remote controller card credentials</w:t>
            </w:r>
          </w:p>
        </w:tc>
        <w:tc>
          <w:tcPr>
            <w:tcW w:w="1432" w:type="dxa"/>
            <w:tcBorders>
              <w:left w:val="single" w:sz="4" w:space="0" w:color="FFFFFF"/>
            </w:tcBorders>
            <w:shd w:val="clear" w:color="auto" w:fill="0066A2"/>
            <w:noWrap/>
            <w:tcMar>
              <w:top w:w="57" w:type="dxa"/>
              <w:left w:w="85" w:type="dxa"/>
              <w:right w:w="85" w:type="dxa"/>
            </w:tcMar>
            <w:hideMark/>
          </w:tcPr>
          <w:p w14:paraId="5F51D108" w14:textId="77777777" w:rsidR="00E526E3" w:rsidRPr="003D040E" w:rsidRDefault="00E526E3" w:rsidP="00F51CF2"/>
        </w:tc>
      </w:tr>
      <w:tr w:rsidR="00E526E3" w:rsidRPr="003D040E" w14:paraId="2E19DBB0" w14:textId="77777777" w:rsidTr="00F51CF2">
        <w:trPr>
          <w:trHeight w:val="300"/>
        </w:trPr>
        <w:tc>
          <w:tcPr>
            <w:tcW w:w="2628" w:type="dxa"/>
            <w:shd w:val="clear" w:color="auto" w:fill="auto"/>
            <w:noWrap/>
            <w:tcMar>
              <w:top w:w="28" w:type="dxa"/>
              <w:left w:w="85" w:type="dxa"/>
              <w:right w:w="85" w:type="dxa"/>
            </w:tcMar>
            <w:vAlign w:val="bottom"/>
            <w:hideMark/>
          </w:tcPr>
          <w:p w14:paraId="35A6A2C1" w14:textId="77777777" w:rsidR="00E526E3" w:rsidRPr="003D040E" w:rsidRDefault="00E526E3" w:rsidP="00F51CF2">
            <w:r w:rsidRPr="003D040E">
              <w:t>Test procedure</w:t>
            </w:r>
          </w:p>
        </w:tc>
        <w:tc>
          <w:tcPr>
            <w:tcW w:w="6710" w:type="dxa"/>
            <w:gridSpan w:val="2"/>
            <w:shd w:val="clear" w:color="auto" w:fill="auto"/>
            <w:noWrap/>
            <w:tcMar>
              <w:top w:w="28" w:type="dxa"/>
              <w:left w:w="85" w:type="dxa"/>
              <w:right w:w="85" w:type="dxa"/>
            </w:tcMar>
            <w:vAlign w:val="bottom"/>
          </w:tcPr>
          <w:p w14:paraId="320C13E7" w14:textId="14644390" w:rsidR="00902D43" w:rsidRDefault="00902D43" w:rsidP="00F51CF2">
            <w:r>
              <w:t>Get user password from HashiCorp Vault.</w:t>
            </w:r>
          </w:p>
          <w:p w14:paraId="628B4AD5" w14:textId="2BD55434" w:rsidR="00E526E3" w:rsidRDefault="005C0014" w:rsidP="00F51CF2">
            <w:r>
              <w:t>Login to oob management system using local admin account.</w:t>
            </w:r>
          </w:p>
          <w:p w14:paraId="54BE92FD" w14:textId="16BEB09C" w:rsidR="005C0014" w:rsidRPr="008D59F2" w:rsidRDefault="00922BA3" w:rsidP="00F51CF2">
            <w:pPr>
              <w:rPr>
                <w:szCs w:val="18"/>
              </w:rPr>
            </w:pPr>
            <w:r w:rsidRPr="008D59F2">
              <w:rPr>
                <w:rStyle w:val="HTMLCode"/>
                <w:rFonts w:ascii="Verdana" w:hAnsi="Verdana"/>
                <w:sz w:val="18"/>
                <w:szCs w:val="18"/>
              </w:rPr>
              <w:t>Open web browser and navigate to oob management system login page. Login as a local admin.</w:t>
            </w:r>
          </w:p>
        </w:tc>
      </w:tr>
      <w:tr w:rsidR="00E526E3" w:rsidRPr="003D040E" w14:paraId="601E8610" w14:textId="77777777" w:rsidTr="00F51CF2">
        <w:trPr>
          <w:trHeight w:val="300"/>
        </w:trPr>
        <w:tc>
          <w:tcPr>
            <w:tcW w:w="2628" w:type="dxa"/>
            <w:shd w:val="clear" w:color="auto" w:fill="auto"/>
            <w:noWrap/>
            <w:tcMar>
              <w:top w:w="28" w:type="dxa"/>
              <w:left w:w="85" w:type="dxa"/>
              <w:right w:w="85" w:type="dxa"/>
            </w:tcMar>
            <w:vAlign w:val="bottom"/>
            <w:hideMark/>
          </w:tcPr>
          <w:p w14:paraId="310DB85E" w14:textId="77777777" w:rsidR="00E526E3" w:rsidRPr="003D040E" w:rsidRDefault="00E526E3" w:rsidP="00F51CF2">
            <w:r w:rsidRPr="003D040E">
              <w:lastRenderedPageBreak/>
              <w:t>Expected results</w:t>
            </w:r>
          </w:p>
        </w:tc>
        <w:tc>
          <w:tcPr>
            <w:tcW w:w="6710" w:type="dxa"/>
            <w:gridSpan w:val="2"/>
            <w:shd w:val="clear" w:color="auto" w:fill="auto"/>
            <w:noWrap/>
            <w:tcMar>
              <w:top w:w="28" w:type="dxa"/>
              <w:left w:w="85" w:type="dxa"/>
              <w:right w:w="85" w:type="dxa"/>
            </w:tcMar>
            <w:vAlign w:val="bottom"/>
          </w:tcPr>
          <w:p w14:paraId="2E294385" w14:textId="5EE4EF3D" w:rsidR="00405E01" w:rsidRDefault="00405E01" w:rsidP="00F51CF2">
            <w:r>
              <w:t>Pawwsord is random and complex.</w:t>
            </w:r>
          </w:p>
          <w:p w14:paraId="7666C849" w14:textId="1D22D955" w:rsidR="008D59F2" w:rsidRPr="003D040E" w:rsidRDefault="008D59F2" w:rsidP="00F51CF2">
            <w:r>
              <w:t>Login is succesfull</w:t>
            </w:r>
            <w:r w:rsidR="00405E01">
              <w:t>.</w:t>
            </w:r>
          </w:p>
        </w:tc>
      </w:tr>
      <w:tr w:rsidR="00887541" w:rsidRPr="003D040E" w14:paraId="76DA768B"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6D90A7D"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F742C76" w14:textId="77777777" w:rsidR="00887541" w:rsidRPr="003D040E" w:rsidRDefault="00887541" w:rsidP="00C420C3"/>
        </w:tc>
      </w:tr>
      <w:tr w:rsidR="00887541" w:rsidRPr="003D040E" w14:paraId="4DF9E4AF"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6029DDF" w14:textId="77777777" w:rsidR="00887541" w:rsidRPr="003D040E" w:rsidRDefault="00887541" w:rsidP="00C420C3">
            <w:r>
              <w:t>Status</w:t>
            </w:r>
          </w:p>
        </w:tc>
        <w:sdt>
          <w:sdtPr>
            <w:id w:val="-15700575"/>
            <w:placeholder>
              <w:docPart w:val="2AFF0F6A3CF4461B8B43742706660107"/>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D6F32BB" w14:textId="553E2E42" w:rsidR="00066340" w:rsidRPr="003D040E" w:rsidRDefault="00242404" w:rsidP="00C420C3">
                <w:r>
                  <w:rPr>
                    <w:rStyle w:val="PlaceholderText"/>
                  </w:rPr>
                  <w:t>Choose an item</w:t>
                </w:r>
              </w:p>
            </w:tc>
          </w:sdtContent>
        </w:sdt>
      </w:tr>
    </w:tbl>
    <w:p w14:paraId="048B1EB1" w14:textId="68252F49" w:rsidR="00887541" w:rsidRDefault="00887541" w:rsidP="003D040E"/>
    <w:p w14:paraId="7593EC31" w14:textId="1806B245" w:rsidR="00887541" w:rsidRDefault="00887541" w:rsidP="003D040E"/>
    <w:p w14:paraId="51E49081" w14:textId="2E5881BB" w:rsidR="00E526E3" w:rsidRPr="00BE06D0" w:rsidRDefault="00E526E3" w:rsidP="006E594D">
      <w:pPr>
        <w:pStyle w:val="Heading5"/>
      </w:pPr>
      <w:bookmarkStart w:id="135" w:name="_Toc73517467"/>
      <w:r w:rsidRPr="00BE06D0">
        <w:t xml:space="preserve">Test </w:t>
      </w:r>
      <w:r>
        <w:t>4</w:t>
      </w:r>
      <w:r w:rsidR="00E84366">
        <w:t>9</w:t>
      </w:r>
      <w:r>
        <w:t xml:space="preserve"> DHC Hardening –</w:t>
      </w:r>
      <w:r w:rsidRPr="00BE06D0">
        <w:t xml:space="preserve"> </w:t>
      </w:r>
      <w:r w:rsidR="00820536" w:rsidRPr="00820536">
        <w:t>Hardening of DHC Password Manager (</w:t>
      </w:r>
      <w:r w:rsidR="007F0CCE">
        <w:t xml:space="preserve">HashiCorp </w:t>
      </w:r>
      <w:r w:rsidR="00820536" w:rsidRPr="00820536">
        <w:t>Vault)</w:t>
      </w:r>
      <w:bookmarkEnd w:id="135"/>
    </w:p>
    <w:p w14:paraId="48889242" w14:textId="77777777" w:rsidR="00E526E3" w:rsidRPr="003D040E" w:rsidRDefault="00E526E3" w:rsidP="00E526E3"/>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E526E3" w:rsidRPr="003D040E" w14:paraId="1EFE1A0A"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3A5FCF4F" w14:textId="007D0060" w:rsidR="00E526E3" w:rsidRPr="003D040E" w:rsidRDefault="00820536" w:rsidP="00F51CF2">
            <w:r w:rsidRPr="00820536">
              <w:t>Hardening of DHC Password Manager (Vault)</w:t>
            </w:r>
          </w:p>
        </w:tc>
        <w:tc>
          <w:tcPr>
            <w:tcW w:w="1432" w:type="dxa"/>
            <w:tcBorders>
              <w:left w:val="single" w:sz="4" w:space="0" w:color="FFFFFF"/>
            </w:tcBorders>
            <w:shd w:val="clear" w:color="auto" w:fill="0066A2"/>
            <w:noWrap/>
            <w:tcMar>
              <w:top w:w="57" w:type="dxa"/>
              <w:left w:w="85" w:type="dxa"/>
              <w:right w:w="85" w:type="dxa"/>
            </w:tcMar>
            <w:hideMark/>
          </w:tcPr>
          <w:p w14:paraId="08A0E1AB" w14:textId="77777777" w:rsidR="00E526E3" w:rsidRPr="003D040E" w:rsidRDefault="00E526E3" w:rsidP="00F51CF2"/>
        </w:tc>
      </w:tr>
      <w:tr w:rsidR="00E526E3" w:rsidRPr="003D040E" w14:paraId="67C59023" w14:textId="77777777" w:rsidTr="00F51CF2">
        <w:trPr>
          <w:trHeight w:val="300"/>
        </w:trPr>
        <w:tc>
          <w:tcPr>
            <w:tcW w:w="2628" w:type="dxa"/>
            <w:shd w:val="clear" w:color="auto" w:fill="auto"/>
            <w:noWrap/>
            <w:tcMar>
              <w:top w:w="28" w:type="dxa"/>
              <w:left w:w="85" w:type="dxa"/>
              <w:right w:w="85" w:type="dxa"/>
            </w:tcMar>
            <w:vAlign w:val="bottom"/>
            <w:hideMark/>
          </w:tcPr>
          <w:p w14:paraId="1539BEF6" w14:textId="77777777" w:rsidR="00E526E3" w:rsidRPr="003D040E" w:rsidRDefault="00E526E3" w:rsidP="00F51CF2">
            <w:r w:rsidRPr="003D040E">
              <w:t>Test procedure</w:t>
            </w:r>
          </w:p>
        </w:tc>
        <w:tc>
          <w:tcPr>
            <w:tcW w:w="6710" w:type="dxa"/>
            <w:gridSpan w:val="2"/>
            <w:shd w:val="clear" w:color="auto" w:fill="auto"/>
            <w:noWrap/>
            <w:tcMar>
              <w:top w:w="28" w:type="dxa"/>
              <w:left w:w="85" w:type="dxa"/>
              <w:right w:w="85" w:type="dxa"/>
            </w:tcMar>
            <w:vAlign w:val="bottom"/>
          </w:tcPr>
          <w:p w14:paraId="635FA839" w14:textId="1FE70C14" w:rsidR="00E526E3" w:rsidRPr="003D040E" w:rsidRDefault="00825EDA" w:rsidP="00F51CF2">
            <w:r>
              <w:t>Login to HashiCorp Vault password manager using domain user account</w:t>
            </w:r>
          </w:p>
        </w:tc>
      </w:tr>
      <w:tr w:rsidR="00E526E3" w:rsidRPr="003D040E" w14:paraId="3FD28AA6" w14:textId="77777777" w:rsidTr="00F51CF2">
        <w:trPr>
          <w:trHeight w:val="300"/>
        </w:trPr>
        <w:tc>
          <w:tcPr>
            <w:tcW w:w="2628" w:type="dxa"/>
            <w:shd w:val="clear" w:color="auto" w:fill="auto"/>
            <w:noWrap/>
            <w:tcMar>
              <w:top w:w="28" w:type="dxa"/>
              <w:left w:w="85" w:type="dxa"/>
              <w:right w:w="85" w:type="dxa"/>
            </w:tcMar>
            <w:vAlign w:val="bottom"/>
            <w:hideMark/>
          </w:tcPr>
          <w:p w14:paraId="21376B1B" w14:textId="77777777" w:rsidR="00E526E3" w:rsidRPr="003D040E" w:rsidRDefault="00E526E3" w:rsidP="00F51CF2">
            <w:r w:rsidRPr="003D040E">
              <w:t>Expected results</w:t>
            </w:r>
          </w:p>
        </w:tc>
        <w:tc>
          <w:tcPr>
            <w:tcW w:w="6710" w:type="dxa"/>
            <w:gridSpan w:val="2"/>
            <w:shd w:val="clear" w:color="auto" w:fill="auto"/>
            <w:noWrap/>
            <w:tcMar>
              <w:top w:w="28" w:type="dxa"/>
              <w:left w:w="85" w:type="dxa"/>
              <w:right w:w="85" w:type="dxa"/>
            </w:tcMar>
            <w:vAlign w:val="bottom"/>
          </w:tcPr>
          <w:p w14:paraId="66149CDC" w14:textId="4B32BDC7" w:rsidR="00E526E3" w:rsidRPr="003D040E" w:rsidRDefault="00CB6922" w:rsidP="00F51CF2">
            <w:r>
              <w:t>Login is successful.</w:t>
            </w:r>
          </w:p>
        </w:tc>
      </w:tr>
      <w:tr w:rsidR="00887541" w:rsidRPr="003D040E" w14:paraId="2955081A"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6C6E29F"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6F0A776" w14:textId="570CB0C8" w:rsidR="00DC43BD" w:rsidRPr="003D040E" w:rsidRDefault="00DC43BD" w:rsidP="00C420C3"/>
        </w:tc>
      </w:tr>
      <w:tr w:rsidR="00887541" w:rsidRPr="003D040E" w14:paraId="4FED5020"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E2483B2" w14:textId="77777777" w:rsidR="00887541" w:rsidRPr="003D040E" w:rsidRDefault="00887541" w:rsidP="00C420C3">
            <w:r>
              <w:t>Status</w:t>
            </w:r>
          </w:p>
        </w:tc>
        <w:sdt>
          <w:sdtPr>
            <w:id w:val="-1688675185"/>
            <w:placeholder>
              <w:docPart w:val="F9890FE9BEDD4C888CB3469ABE3FA7D8"/>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9DD0AA0" w14:textId="61C3695F" w:rsidR="00887541" w:rsidRPr="003D040E" w:rsidRDefault="00242404" w:rsidP="00C420C3">
                <w:r>
                  <w:rPr>
                    <w:rStyle w:val="PlaceholderText"/>
                  </w:rPr>
                  <w:t>Choose an item</w:t>
                </w:r>
              </w:p>
            </w:tc>
          </w:sdtContent>
        </w:sdt>
      </w:tr>
    </w:tbl>
    <w:p w14:paraId="34BFA406" w14:textId="77777777" w:rsidR="00887541" w:rsidRDefault="00887541" w:rsidP="003D040E"/>
    <w:p w14:paraId="3ABF2502" w14:textId="77777777" w:rsidR="00887541" w:rsidRDefault="00887541" w:rsidP="003D040E"/>
    <w:p w14:paraId="0A88EB4A" w14:textId="4987D263" w:rsidR="00E526E3" w:rsidRPr="00BE06D0" w:rsidRDefault="00E526E3" w:rsidP="006E594D">
      <w:pPr>
        <w:pStyle w:val="Heading5"/>
      </w:pPr>
      <w:bookmarkStart w:id="136" w:name="_Toc73517468"/>
      <w:r w:rsidRPr="00BE06D0">
        <w:t xml:space="preserve">Test </w:t>
      </w:r>
      <w:r w:rsidR="00E84366">
        <w:t>50</w:t>
      </w:r>
      <w:r>
        <w:t xml:space="preserve"> DHC Hardening –</w:t>
      </w:r>
      <w:r w:rsidRPr="00BE06D0">
        <w:t xml:space="preserve"> </w:t>
      </w:r>
      <w:r w:rsidR="00820536" w:rsidRPr="00820536">
        <w:t>Ansible vars and inventory cleanup</w:t>
      </w:r>
      <w:bookmarkEnd w:id="136"/>
    </w:p>
    <w:p w14:paraId="41B7235D" w14:textId="014BE777" w:rsidR="00E526E3" w:rsidRPr="003D040E" w:rsidRDefault="00E526E3" w:rsidP="00E526E3"/>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6C0A46" w:rsidRPr="003D040E" w14:paraId="160BDA2E"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29D48A71" w14:textId="047910AD" w:rsidR="00E526E3" w:rsidRPr="003D040E" w:rsidRDefault="00820536" w:rsidP="00F51CF2">
            <w:r w:rsidRPr="00820536">
              <w:t>Ansible vars and inventory cleanup</w:t>
            </w:r>
          </w:p>
        </w:tc>
        <w:tc>
          <w:tcPr>
            <w:tcW w:w="1432" w:type="dxa"/>
            <w:tcBorders>
              <w:left w:val="single" w:sz="4" w:space="0" w:color="FFFFFF"/>
            </w:tcBorders>
            <w:shd w:val="clear" w:color="auto" w:fill="0066A2"/>
            <w:noWrap/>
            <w:tcMar>
              <w:top w:w="57" w:type="dxa"/>
              <w:left w:w="85" w:type="dxa"/>
              <w:right w:w="85" w:type="dxa"/>
            </w:tcMar>
            <w:hideMark/>
          </w:tcPr>
          <w:p w14:paraId="59CFDADB" w14:textId="77777777" w:rsidR="00E526E3" w:rsidRPr="003D040E" w:rsidRDefault="00E526E3" w:rsidP="00F51CF2"/>
        </w:tc>
      </w:tr>
      <w:tr w:rsidR="00F65706" w:rsidRPr="003D040E" w14:paraId="3EA0C5E0" w14:textId="77777777" w:rsidTr="00F51CF2">
        <w:trPr>
          <w:trHeight w:val="300"/>
        </w:trPr>
        <w:tc>
          <w:tcPr>
            <w:tcW w:w="2628" w:type="dxa"/>
            <w:shd w:val="clear" w:color="auto" w:fill="auto"/>
            <w:noWrap/>
            <w:tcMar>
              <w:top w:w="28" w:type="dxa"/>
              <w:left w:w="85" w:type="dxa"/>
              <w:right w:w="85" w:type="dxa"/>
            </w:tcMar>
            <w:vAlign w:val="bottom"/>
            <w:hideMark/>
          </w:tcPr>
          <w:p w14:paraId="5FBDC949" w14:textId="77777777" w:rsidR="00E526E3" w:rsidRPr="003D040E" w:rsidRDefault="00E526E3" w:rsidP="00F51CF2">
            <w:r w:rsidRPr="003D040E">
              <w:t>Test procedure</w:t>
            </w:r>
          </w:p>
        </w:tc>
        <w:tc>
          <w:tcPr>
            <w:tcW w:w="6710" w:type="dxa"/>
            <w:gridSpan w:val="2"/>
            <w:shd w:val="clear" w:color="auto" w:fill="auto"/>
            <w:noWrap/>
            <w:tcMar>
              <w:top w:w="28" w:type="dxa"/>
              <w:left w:w="85" w:type="dxa"/>
              <w:right w:w="85" w:type="dxa"/>
            </w:tcMar>
            <w:vAlign w:val="bottom"/>
          </w:tcPr>
          <w:p w14:paraId="6C9EA230" w14:textId="77777777" w:rsidR="002521B9" w:rsidRPr="00E46E55" w:rsidRDefault="002521B9" w:rsidP="002521B9">
            <w:pPr>
              <w:rPr>
                <w:szCs w:val="18"/>
              </w:rPr>
            </w:pPr>
            <w:r w:rsidRPr="00E46E55">
              <w:rPr>
                <w:szCs w:val="18"/>
              </w:rPr>
              <w:t>SSH to Ansible Management Core server (ans001).</w:t>
            </w:r>
          </w:p>
          <w:p w14:paraId="3BCEC9F5" w14:textId="4252D9AF" w:rsidR="005F2EBB" w:rsidRPr="00E46E55" w:rsidRDefault="002521B9" w:rsidP="00F51CF2">
            <w:pPr>
              <w:rPr>
                <w:szCs w:val="18"/>
              </w:rPr>
            </w:pPr>
            <w:r w:rsidRPr="00E46E55">
              <w:rPr>
                <w:szCs w:val="18"/>
              </w:rPr>
              <w:t>Use cat or your favorite text editor. Check:</w:t>
            </w:r>
          </w:p>
          <w:p w14:paraId="1A34656C" w14:textId="4E3A1F95" w:rsidR="002521B9" w:rsidRPr="00E46E55" w:rsidRDefault="002521B9" w:rsidP="00E46E55">
            <w:pPr>
              <w:pStyle w:val="ListParagraph"/>
              <w:numPr>
                <w:ilvl w:val="0"/>
                <w:numId w:val="44"/>
              </w:numPr>
              <w:rPr>
                <w:szCs w:val="18"/>
              </w:rPr>
            </w:pPr>
            <w:r w:rsidRPr="00E46E55">
              <w:rPr>
                <w:szCs w:val="18"/>
              </w:rPr>
              <w:t xml:space="preserve">/opt/dhc/deploy/hosts </w:t>
            </w:r>
          </w:p>
          <w:p w14:paraId="67238E50" w14:textId="11368C8F" w:rsidR="002521B9" w:rsidRPr="00101E9F" w:rsidRDefault="002521B9" w:rsidP="00101E9F">
            <w:pPr>
              <w:pStyle w:val="ListParagraph"/>
              <w:numPr>
                <w:ilvl w:val="0"/>
                <w:numId w:val="44"/>
              </w:numPr>
              <w:rPr>
                <w:szCs w:val="18"/>
              </w:rPr>
            </w:pPr>
            <w:r w:rsidRPr="00101E9F">
              <w:rPr>
                <w:szCs w:val="18"/>
              </w:rPr>
              <w:t xml:space="preserve">/opt/dhc/deploy/group_vars/all </w:t>
            </w:r>
          </w:p>
          <w:p w14:paraId="0EDFE6AA" w14:textId="37B3EDB6" w:rsidR="002521B9" w:rsidRPr="00101E9F" w:rsidRDefault="002521B9" w:rsidP="00101E9F">
            <w:pPr>
              <w:pStyle w:val="ListParagraph"/>
              <w:numPr>
                <w:ilvl w:val="0"/>
                <w:numId w:val="44"/>
              </w:numPr>
              <w:rPr>
                <w:szCs w:val="18"/>
              </w:rPr>
            </w:pPr>
            <w:r w:rsidRPr="00101E9F">
              <w:rPr>
                <w:szCs w:val="18"/>
              </w:rPr>
              <w:t>/opt/dhc/deploy/group_vars/nsxVars.yml</w:t>
            </w:r>
          </w:p>
        </w:tc>
      </w:tr>
      <w:tr w:rsidR="00F65706" w:rsidRPr="003D040E" w14:paraId="18604091" w14:textId="77777777" w:rsidTr="00F51CF2">
        <w:trPr>
          <w:trHeight w:val="300"/>
        </w:trPr>
        <w:tc>
          <w:tcPr>
            <w:tcW w:w="2628" w:type="dxa"/>
            <w:shd w:val="clear" w:color="auto" w:fill="auto"/>
            <w:noWrap/>
            <w:tcMar>
              <w:top w:w="28" w:type="dxa"/>
              <w:left w:w="85" w:type="dxa"/>
              <w:right w:w="85" w:type="dxa"/>
            </w:tcMar>
            <w:vAlign w:val="bottom"/>
            <w:hideMark/>
          </w:tcPr>
          <w:p w14:paraId="38D3EC1B" w14:textId="77777777" w:rsidR="00E526E3" w:rsidRPr="003D040E" w:rsidRDefault="00E526E3" w:rsidP="00F51CF2">
            <w:r w:rsidRPr="003D040E">
              <w:t>Expected results</w:t>
            </w:r>
          </w:p>
        </w:tc>
        <w:tc>
          <w:tcPr>
            <w:tcW w:w="6710" w:type="dxa"/>
            <w:gridSpan w:val="2"/>
            <w:shd w:val="clear" w:color="auto" w:fill="auto"/>
            <w:noWrap/>
            <w:tcMar>
              <w:top w:w="28" w:type="dxa"/>
              <w:left w:w="85" w:type="dxa"/>
              <w:right w:w="85" w:type="dxa"/>
            </w:tcMar>
            <w:vAlign w:val="bottom"/>
          </w:tcPr>
          <w:p w14:paraId="35159775" w14:textId="449D6876" w:rsidR="00E526E3" w:rsidRPr="00E46E55" w:rsidRDefault="00E46E55" w:rsidP="00F51CF2">
            <w:pPr>
              <w:rPr>
                <w:szCs w:val="18"/>
              </w:rPr>
            </w:pPr>
            <w:r w:rsidRPr="00E46E55">
              <w:rPr>
                <w:szCs w:val="18"/>
              </w:rPr>
              <w:t>Confirm files do not contain passwords or tokens stored in clear text.</w:t>
            </w:r>
          </w:p>
        </w:tc>
      </w:tr>
      <w:tr w:rsidR="00F65706" w:rsidRPr="003D040E" w14:paraId="36F04C10"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ABD44B9"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2A0257D5" w14:textId="31F13861" w:rsidR="00242404" w:rsidRPr="00887541" w:rsidRDefault="00242404" w:rsidP="00242404">
            <w:pPr>
              <w:rPr>
                <w:szCs w:val="18"/>
              </w:rPr>
            </w:pPr>
          </w:p>
        </w:tc>
      </w:tr>
      <w:tr w:rsidR="00F65706" w:rsidRPr="003D040E" w14:paraId="2B029627"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BA2D8CE" w14:textId="77777777" w:rsidR="00887541" w:rsidRPr="003D040E" w:rsidRDefault="00887541" w:rsidP="00C420C3">
            <w:r>
              <w:t>Status</w:t>
            </w:r>
          </w:p>
        </w:tc>
        <w:sdt>
          <w:sdtPr>
            <w:id w:val="731281649"/>
            <w:placeholder>
              <w:docPart w:val="A022F4C9908549268A026DED4A4A86B0"/>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1642C40" w14:textId="002EB119" w:rsidR="00887541" w:rsidRPr="00887541" w:rsidRDefault="00242404" w:rsidP="00C420C3">
                <w:pPr>
                  <w:rPr>
                    <w:szCs w:val="18"/>
                  </w:rPr>
                </w:pPr>
                <w:r>
                  <w:rPr>
                    <w:rStyle w:val="PlaceholderText"/>
                  </w:rPr>
                  <w:t>Choose an item</w:t>
                </w:r>
              </w:p>
            </w:tc>
          </w:sdtContent>
        </w:sdt>
      </w:tr>
    </w:tbl>
    <w:p w14:paraId="13BE672D" w14:textId="1D47163C" w:rsidR="00E526E3" w:rsidRDefault="00E526E3" w:rsidP="003D040E"/>
    <w:p w14:paraId="4B2CBAE3" w14:textId="77777777" w:rsidR="00887541" w:rsidRPr="003D040E" w:rsidRDefault="00887541" w:rsidP="003D040E"/>
    <w:p w14:paraId="6C684930" w14:textId="42EA4297" w:rsidR="00E526E3" w:rsidRPr="00BE06D0" w:rsidRDefault="00E526E3" w:rsidP="006E594D">
      <w:pPr>
        <w:pStyle w:val="Heading5"/>
      </w:pPr>
      <w:bookmarkStart w:id="137" w:name="_Toc73517469"/>
      <w:r w:rsidRPr="00BE06D0">
        <w:t xml:space="preserve">Test </w:t>
      </w:r>
      <w:r w:rsidR="004878B3">
        <w:t>5</w:t>
      </w:r>
      <w:r w:rsidR="00E84366">
        <w:t>1</w:t>
      </w:r>
      <w:r>
        <w:t xml:space="preserve"> DHC Hardening –</w:t>
      </w:r>
      <w:r w:rsidRPr="00BE06D0">
        <w:t xml:space="preserve"> </w:t>
      </w:r>
      <w:r w:rsidR="00723FF8" w:rsidRPr="00723FF8">
        <w:t>Prerequisite Virtual Machine log files transfer</w:t>
      </w:r>
      <w:bookmarkEnd w:id="137"/>
    </w:p>
    <w:p w14:paraId="77CC9BF6" w14:textId="77777777" w:rsidR="00E526E3" w:rsidRPr="003D040E" w:rsidRDefault="00E526E3" w:rsidP="00E526E3"/>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097C02" w:rsidRPr="003D040E" w14:paraId="2D32AE75"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7F88315D" w14:textId="7A2E6161" w:rsidR="00E526E3" w:rsidRPr="003D040E" w:rsidRDefault="00723FF8" w:rsidP="00F51CF2">
            <w:r w:rsidRPr="00723FF8">
              <w:t>Prerequisite Virtual Machine log files transfer</w:t>
            </w:r>
          </w:p>
        </w:tc>
        <w:tc>
          <w:tcPr>
            <w:tcW w:w="1432" w:type="dxa"/>
            <w:tcBorders>
              <w:left w:val="single" w:sz="4" w:space="0" w:color="FFFFFF"/>
            </w:tcBorders>
            <w:shd w:val="clear" w:color="auto" w:fill="0066A2"/>
            <w:noWrap/>
            <w:tcMar>
              <w:top w:w="57" w:type="dxa"/>
              <w:left w:w="85" w:type="dxa"/>
              <w:right w:w="85" w:type="dxa"/>
            </w:tcMar>
            <w:hideMark/>
          </w:tcPr>
          <w:p w14:paraId="26DAA683" w14:textId="77777777" w:rsidR="00E526E3" w:rsidRPr="003D040E" w:rsidRDefault="00E526E3" w:rsidP="00F51CF2"/>
        </w:tc>
      </w:tr>
      <w:tr w:rsidR="001E5CE6" w:rsidRPr="003D040E" w14:paraId="6FE251C0" w14:textId="77777777" w:rsidTr="00F51CF2">
        <w:trPr>
          <w:trHeight w:val="300"/>
        </w:trPr>
        <w:tc>
          <w:tcPr>
            <w:tcW w:w="2628" w:type="dxa"/>
            <w:shd w:val="clear" w:color="auto" w:fill="auto"/>
            <w:noWrap/>
            <w:tcMar>
              <w:top w:w="28" w:type="dxa"/>
              <w:left w:w="85" w:type="dxa"/>
              <w:right w:w="85" w:type="dxa"/>
            </w:tcMar>
            <w:vAlign w:val="bottom"/>
            <w:hideMark/>
          </w:tcPr>
          <w:p w14:paraId="0C5B8132" w14:textId="77777777" w:rsidR="001E5CE6" w:rsidRPr="003D040E" w:rsidRDefault="001E5CE6" w:rsidP="001E5CE6">
            <w:r w:rsidRPr="003D040E">
              <w:t>Test procedure</w:t>
            </w:r>
          </w:p>
        </w:tc>
        <w:tc>
          <w:tcPr>
            <w:tcW w:w="6710" w:type="dxa"/>
            <w:gridSpan w:val="2"/>
            <w:shd w:val="clear" w:color="auto" w:fill="auto"/>
            <w:noWrap/>
            <w:tcMar>
              <w:top w:w="28" w:type="dxa"/>
              <w:left w:w="85" w:type="dxa"/>
              <w:right w:w="85" w:type="dxa"/>
            </w:tcMar>
            <w:vAlign w:val="bottom"/>
          </w:tcPr>
          <w:p w14:paraId="1690608C" w14:textId="77777777" w:rsidR="001E5CE6" w:rsidRDefault="001E5CE6" w:rsidP="001E5CE6">
            <w:r>
              <w:t>SSH to Ansible Management Core server (ans001).</w:t>
            </w:r>
          </w:p>
          <w:p w14:paraId="2D78019B" w14:textId="3BD48BF0" w:rsidR="001E5CE6" w:rsidRPr="003D040E" w:rsidRDefault="001E5CE6" w:rsidP="001E5CE6">
            <w:r>
              <w:t>Validate if /var/log/dhcLog/pre_ansible.log exists.</w:t>
            </w:r>
          </w:p>
        </w:tc>
      </w:tr>
      <w:tr w:rsidR="001E5CE6" w:rsidRPr="003D040E" w14:paraId="126CBC42" w14:textId="77777777" w:rsidTr="00F51CF2">
        <w:trPr>
          <w:trHeight w:val="300"/>
        </w:trPr>
        <w:tc>
          <w:tcPr>
            <w:tcW w:w="2628" w:type="dxa"/>
            <w:shd w:val="clear" w:color="auto" w:fill="auto"/>
            <w:noWrap/>
            <w:tcMar>
              <w:top w:w="28" w:type="dxa"/>
              <w:left w:w="85" w:type="dxa"/>
              <w:right w:w="85" w:type="dxa"/>
            </w:tcMar>
            <w:vAlign w:val="bottom"/>
            <w:hideMark/>
          </w:tcPr>
          <w:p w14:paraId="586726AA" w14:textId="77777777" w:rsidR="001E5CE6" w:rsidRPr="003D040E" w:rsidRDefault="001E5CE6" w:rsidP="001E5CE6">
            <w:r w:rsidRPr="003D040E">
              <w:t>Expected results</w:t>
            </w:r>
          </w:p>
        </w:tc>
        <w:tc>
          <w:tcPr>
            <w:tcW w:w="6710" w:type="dxa"/>
            <w:gridSpan w:val="2"/>
            <w:shd w:val="clear" w:color="auto" w:fill="auto"/>
            <w:noWrap/>
            <w:tcMar>
              <w:top w:w="28" w:type="dxa"/>
              <w:left w:w="85" w:type="dxa"/>
              <w:right w:w="85" w:type="dxa"/>
            </w:tcMar>
            <w:vAlign w:val="bottom"/>
          </w:tcPr>
          <w:p w14:paraId="0843219A" w14:textId="64094F0D" w:rsidR="001E5CE6" w:rsidRPr="003D040E" w:rsidRDefault="001E5CE6" w:rsidP="001E5CE6">
            <w:r>
              <w:t>Confirm logs gathered during deploy stages are visible in the folder.</w:t>
            </w:r>
          </w:p>
        </w:tc>
      </w:tr>
      <w:tr w:rsidR="00887541" w:rsidRPr="003D040E" w14:paraId="2865F581"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1FB92EB"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3B402F5E" w14:textId="6F8D4E7D" w:rsidR="006E594D" w:rsidRPr="003D040E" w:rsidRDefault="006E594D" w:rsidP="00C420C3"/>
        </w:tc>
      </w:tr>
      <w:tr w:rsidR="00887541" w:rsidRPr="003D040E" w14:paraId="535F8E0B"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A880CDC" w14:textId="77777777" w:rsidR="00887541" w:rsidRPr="003D040E" w:rsidRDefault="00887541" w:rsidP="00C420C3">
            <w:r>
              <w:t>Status</w:t>
            </w:r>
          </w:p>
        </w:tc>
        <w:sdt>
          <w:sdtPr>
            <w:id w:val="1481582779"/>
            <w:placeholder>
              <w:docPart w:val="24C0EA898969462FB533B2E3AC52E9DE"/>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0623A34" w14:textId="664D9151" w:rsidR="00887541" w:rsidRPr="003D040E" w:rsidRDefault="00242404" w:rsidP="00C420C3">
                <w:r>
                  <w:rPr>
                    <w:rStyle w:val="PlaceholderText"/>
                  </w:rPr>
                  <w:t>Choose an item</w:t>
                </w:r>
              </w:p>
            </w:tc>
          </w:sdtContent>
        </w:sdt>
      </w:tr>
    </w:tbl>
    <w:p w14:paraId="034BF782" w14:textId="29C6B95F" w:rsidR="00BE06D0" w:rsidRDefault="00BE06D0" w:rsidP="003D040E"/>
    <w:p w14:paraId="40A57FDB" w14:textId="77777777" w:rsidR="00723FF8" w:rsidRDefault="00723FF8" w:rsidP="00723FF8">
      <w:pPr>
        <w:rPr>
          <w:color w:val="548DD4" w:themeColor="text2" w:themeTint="99"/>
        </w:rPr>
      </w:pPr>
    </w:p>
    <w:p w14:paraId="3F32D0AC" w14:textId="77777777" w:rsidR="00485861" w:rsidRDefault="00485861" w:rsidP="00723FF8">
      <w:pPr>
        <w:rPr>
          <w:color w:val="548DD4" w:themeColor="text2" w:themeTint="99"/>
        </w:rPr>
      </w:pPr>
    </w:p>
    <w:p w14:paraId="03DD0CDB" w14:textId="75B7A35E" w:rsidR="00723FF8" w:rsidRPr="00BE06D0" w:rsidRDefault="00723FF8" w:rsidP="006E594D">
      <w:pPr>
        <w:pStyle w:val="Heading5"/>
      </w:pPr>
      <w:bookmarkStart w:id="138" w:name="_Toc73517470"/>
      <w:r w:rsidRPr="00BE06D0">
        <w:t xml:space="preserve">Test </w:t>
      </w:r>
      <w:r>
        <w:t>5</w:t>
      </w:r>
      <w:r w:rsidR="00E84366">
        <w:t>2</w:t>
      </w:r>
      <w:r>
        <w:t xml:space="preserve"> vRA Cloud –</w:t>
      </w:r>
      <w:r w:rsidRPr="00BE06D0">
        <w:t xml:space="preserve"> </w:t>
      </w:r>
      <w:r w:rsidR="006D028A" w:rsidRPr="006D028A">
        <w:t>Check OS templates are imported in vCenter (CMP Cluster)</w:t>
      </w:r>
      <w:bookmarkEnd w:id="138"/>
    </w:p>
    <w:p w14:paraId="5242D01A" w14:textId="77777777" w:rsidR="00723FF8" w:rsidRPr="003D040E" w:rsidRDefault="00723FF8" w:rsidP="00723FF8"/>
    <w:p w14:paraId="0451EE15" w14:textId="77777777" w:rsidR="002A2D5E" w:rsidRPr="003D040E" w:rsidRDefault="002A2D5E" w:rsidP="002A2D5E">
      <w:r>
        <w:t xml:space="preserve">Test is automated within playbook. Please see </w:t>
      </w:r>
      <w:r w:rsidRPr="00BB4EDB">
        <w:rPr>
          <w:b/>
          <w:bCs/>
        </w:rPr>
        <w:t>dhcInfrastructureReport.html</w:t>
      </w:r>
      <w:r>
        <w:rPr>
          <w:b/>
          <w:bCs/>
        </w:rPr>
        <w:t xml:space="preserve"> (Appendix A)</w:t>
      </w:r>
      <w:r>
        <w:t xml:space="preserve"> for details.</w:t>
      </w:r>
    </w:p>
    <w:p w14:paraId="04CA0A51" w14:textId="77777777" w:rsidR="00887541" w:rsidRDefault="00887541" w:rsidP="003D040E"/>
    <w:p w14:paraId="075C460F" w14:textId="77777777" w:rsidR="00485861" w:rsidRDefault="00485861" w:rsidP="006D028A">
      <w:pPr>
        <w:rPr>
          <w:color w:val="548DD4" w:themeColor="text2" w:themeTint="99"/>
        </w:rPr>
      </w:pPr>
    </w:p>
    <w:p w14:paraId="55C5D2D3" w14:textId="15DB1188" w:rsidR="006D028A" w:rsidRPr="00BE06D0" w:rsidRDefault="006D028A" w:rsidP="006E594D">
      <w:pPr>
        <w:pStyle w:val="Heading5"/>
      </w:pPr>
      <w:bookmarkStart w:id="139" w:name="_Toc73517471"/>
      <w:r w:rsidRPr="00BE06D0">
        <w:t xml:space="preserve">Test </w:t>
      </w:r>
      <w:r>
        <w:t>5</w:t>
      </w:r>
      <w:r w:rsidR="00E84366">
        <w:t>3</w:t>
      </w:r>
      <w:r>
        <w:t xml:space="preserve"> vRA Cloud –</w:t>
      </w:r>
      <w:r w:rsidRPr="00BE06D0">
        <w:t xml:space="preserve"> </w:t>
      </w:r>
      <w:r w:rsidR="00346203" w:rsidRPr="00346203">
        <w:t>Check vRA Cloud configuration</w:t>
      </w:r>
      <w:bookmarkEnd w:id="139"/>
    </w:p>
    <w:p w14:paraId="2135C50B" w14:textId="77777777" w:rsidR="006D028A" w:rsidRPr="003D040E" w:rsidRDefault="006D028A" w:rsidP="006D028A"/>
    <w:p w14:paraId="133D4E35" w14:textId="77777777" w:rsidR="002A2D5E" w:rsidRPr="003D040E" w:rsidRDefault="002A2D5E" w:rsidP="002A2D5E">
      <w:r>
        <w:lastRenderedPageBreak/>
        <w:t xml:space="preserve">Test is automated within playbook. Please see </w:t>
      </w:r>
      <w:r w:rsidRPr="00BB4EDB">
        <w:rPr>
          <w:b/>
          <w:bCs/>
        </w:rPr>
        <w:t>dhcInfrastructureReport.html</w:t>
      </w:r>
      <w:r>
        <w:rPr>
          <w:b/>
          <w:bCs/>
        </w:rPr>
        <w:t xml:space="preserve"> (Appendix A)</w:t>
      </w:r>
      <w:r>
        <w:t xml:space="preserve"> for details.</w:t>
      </w:r>
    </w:p>
    <w:p w14:paraId="2A82CA42" w14:textId="77777777" w:rsidR="00FD6C8F" w:rsidRDefault="00FD6C8F" w:rsidP="003D040E">
      <w:pPr>
        <w:rPr>
          <w:color w:val="548DD4" w:themeColor="text2" w:themeTint="99"/>
        </w:rPr>
      </w:pPr>
    </w:p>
    <w:p w14:paraId="0E8BEEBA" w14:textId="77777777" w:rsidR="00485861" w:rsidRDefault="00485861" w:rsidP="003D040E">
      <w:pPr>
        <w:rPr>
          <w:color w:val="548DD4" w:themeColor="text2" w:themeTint="99"/>
        </w:rPr>
      </w:pPr>
    </w:p>
    <w:p w14:paraId="30959C9C" w14:textId="75E0086E" w:rsidR="00BE06D0" w:rsidRPr="00BE06D0" w:rsidRDefault="00A15A1C" w:rsidP="00D25441">
      <w:pPr>
        <w:pStyle w:val="Heading5"/>
      </w:pPr>
      <w:bookmarkStart w:id="140" w:name="_Toc73517472"/>
      <w:r w:rsidRPr="00BE06D0">
        <w:t xml:space="preserve">Test </w:t>
      </w:r>
      <w:r w:rsidR="001D1DC7">
        <w:t>5</w:t>
      </w:r>
      <w:r w:rsidR="00E84366">
        <w:t>4</w:t>
      </w:r>
      <w:r w:rsidR="002C7CFD">
        <w:t xml:space="preserve"> vRA Cloud </w:t>
      </w:r>
      <w:r w:rsidR="00346203">
        <w:t>–</w:t>
      </w:r>
      <w:r w:rsidRPr="00BE06D0">
        <w:t xml:space="preserve"> </w:t>
      </w:r>
      <w:r w:rsidR="00346203">
        <w:t>API call</w:t>
      </w:r>
      <w:r w:rsidR="00594B42">
        <w:t>s</w:t>
      </w:r>
      <w:r w:rsidR="00346203">
        <w:t xml:space="preserve"> verification</w:t>
      </w:r>
      <w:r w:rsidR="00594B42">
        <w:t xml:space="preserve"> in CAS</w:t>
      </w:r>
      <w:r w:rsidR="00346203">
        <w:t xml:space="preserve"> </w:t>
      </w:r>
      <w:r w:rsidR="001D5124">
        <w:t>(</w:t>
      </w:r>
      <w:r w:rsidR="00895C82">
        <w:t>Code Stream</w:t>
      </w:r>
      <w:r w:rsidR="001D5124">
        <w:t>)</w:t>
      </w:r>
      <w:r w:rsidR="000306AB">
        <w:t xml:space="preserve"> – Create VM</w:t>
      </w:r>
      <w:bookmarkEnd w:id="140"/>
    </w:p>
    <w:p w14:paraId="5D3A380A" w14:textId="1D84C8ED" w:rsidR="00983952" w:rsidRPr="003D040E" w:rsidRDefault="00983952" w:rsidP="003D040E"/>
    <w:p w14:paraId="785B7B09" w14:textId="77777777" w:rsidR="002A2D5E" w:rsidRPr="003D040E" w:rsidRDefault="002A2D5E" w:rsidP="002A2D5E">
      <w:r>
        <w:t xml:space="preserve">Test is automated within playbook. Please see </w:t>
      </w:r>
      <w:r w:rsidRPr="00BB4EDB">
        <w:rPr>
          <w:b/>
          <w:bCs/>
        </w:rPr>
        <w:t>dhcInfrastructureReport.html</w:t>
      </w:r>
      <w:r>
        <w:rPr>
          <w:b/>
          <w:bCs/>
        </w:rPr>
        <w:t xml:space="preserve"> (Appendix A)</w:t>
      </w:r>
      <w:r>
        <w:t xml:space="preserve"> for details.</w:t>
      </w:r>
    </w:p>
    <w:p w14:paraId="0A1CF827" w14:textId="2CAF2B30" w:rsidR="00983952" w:rsidRDefault="00983952" w:rsidP="003D040E"/>
    <w:p w14:paraId="4874651A" w14:textId="77777777" w:rsidR="00485861" w:rsidRDefault="00485861" w:rsidP="000306AB">
      <w:pPr>
        <w:rPr>
          <w:color w:val="548DD4" w:themeColor="text2" w:themeTint="99"/>
        </w:rPr>
      </w:pPr>
    </w:p>
    <w:p w14:paraId="1C27936A" w14:textId="77777777" w:rsidR="00485861" w:rsidRDefault="00485861" w:rsidP="000306AB">
      <w:pPr>
        <w:rPr>
          <w:color w:val="548DD4" w:themeColor="text2" w:themeTint="99"/>
        </w:rPr>
      </w:pPr>
    </w:p>
    <w:p w14:paraId="4219AFEB" w14:textId="3EDD1E24" w:rsidR="000306AB" w:rsidRPr="00BE06D0" w:rsidRDefault="000306AB" w:rsidP="00AD4841">
      <w:pPr>
        <w:pStyle w:val="Heading5"/>
      </w:pPr>
      <w:bookmarkStart w:id="141" w:name="_Toc73517473"/>
      <w:r w:rsidRPr="00BE06D0">
        <w:t xml:space="preserve">Test </w:t>
      </w:r>
      <w:r>
        <w:t>5</w:t>
      </w:r>
      <w:r w:rsidR="00E84366">
        <w:t>5</w:t>
      </w:r>
      <w:r>
        <w:t xml:space="preserve"> vRA Cloud –</w:t>
      </w:r>
      <w:r w:rsidRPr="00BE06D0">
        <w:t xml:space="preserve"> </w:t>
      </w:r>
      <w:r>
        <w:t>API calls verification in CAS (Code Stream) – Power Operations</w:t>
      </w:r>
      <w:bookmarkEnd w:id="141"/>
    </w:p>
    <w:p w14:paraId="6E7EAB7A" w14:textId="77777777" w:rsidR="000306AB" w:rsidRPr="003D040E" w:rsidRDefault="000306AB" w:rsidP="000306AB"/>
    <w:p w14:paraId="59C2FF4B" w14:textId="77777777" w:rsidR="002A2D5E" w:rsidRPr="003D040E" w:rsidRDefault="002A2D5E" w:rsidP="002A2D5E">
      <w:r>
        <w:t xml:space="preserve">Test is automated within playbook. Please see </w:t>
      </w:r>
      <w:r w:rsidRPr="00BB4EDB">
        <w:rPr>
          <w:b/>
          <w:bCs/>
        </w:rPr>
        <w:t>dhcInfrastructureReport.html</w:t>
      </w:r>
      <w:r>
        <w:rPr>
          <w:b/>
          <w:bCs/>
        </w:rPr>
        <w:t xml:space="preserve"> (Appendix A)</w:t>
      </w:r>
      <w:r>
        <w:t xml:space="preserve"> for details.</w:t>
      </w:r>
    </w:p>
    <w:p w14:paraId="0DBA0680" w14:textId="660BF287" w:rsidR="00FA181D" w:rsidRDefault="00FA181D" w:rsidP="003D040E"/>
    <w:p w14:paraId="73641D13" w14:textId="77777777" w:rsidR="00887541" w:rsidRDefault="00887541" w:rsidP="003D040E"/>
    <w:p w14:paraId="5460AB13" w14:textId="5DA24570" w:rsidR="00EF5662" w:rsidRDefault="00EF5662" w:rsidP="003D040E"/>
    <w:p w14:paraId="516E0EED" w14:textId="23EF2FB9" w:rsidR="00AF0179" w:rsidRPr="00BE06D0" w:rsidRDefault="00AF0179" w:rsidP="00E60B78">
      <w:pPr>
        <w:pStyle w:val="Heading5"/>
      </w:pPr>
      <w:bookmarkStart w:id="142" w:name="_Toc73517474"/>
      <w:r w:rsidRPr="00BE06D0">
        <w:t xml:space="preserve">Test </w:t>
      </w:r>
      <w:r>
        <w:t>5</w:t>
      </w:r>
      <w:r w:rsidR="00E84366">
        <w:t>6</w:t>
      </w:r>
      <w:r>
        <w:t xml:space="preserve"> vRA Cloud –</w:t>
      </w:r>
      <w:r w:rsidRPr="00BE06D0">
        <w:t xml:space="preserve"> </w:t>
      </w:r>
      <w:r>
        <w:t>API calls verification in CAS (Code Stream) – Snapshot Operations</w:t>
      </w:r>
      <w:bookmarkEnd w:id="142"/>
    </w:p>
    <w:p w14:paraId="063F8686" w14:textId="77777777" w:rsidR="00AF0179" w:rsidRPr="003D040E" w:rsidRDefault="00AF0179" w:rsidP="00AF0179"/>
    <w:p w14:paraId="787BDA7E" w14:textId="77777777" w:rsidR="002A2D5E" w:rsidRPr="003D040E" w:rsidRDefault="002A2D5E" w:rsidP="002A2D5E">
      <w:r>
        <w:t xml:space="preserve">Test is automated within playbook. Please see </w:t>
      </w:r>
      <w:r w:rsidRPr="00BB4EDB">
        <w:rPr>
          <w:b/>
          <w:bCs/>
        </w:rPr>
        <w:t>dhcInfrastructureReport.html</w:t>
      </w:r>
      <w:r>
        <w:rPr>
          <w:b/>
          <w:bCs/>
        </w:rPr>
        <w:t xml:space="preserve"> (Appendix A)</w:t>
      </w:r>
      <w:r>
        <w:t xml:space="preserve"> for details.</w:t>
      </w:r>
    </w:p>
    <w:p w14:paraId="6FFB3854" w14:textId="192EE9B1" w:rsidR="00887541" w:rsidRDefault="00887541" w:rsidP="003D040E"/>
    <w:p w14:paraId="4C70F058" w14:textId="5BACD113" w:rsidR="00EF5559" w:rsidRPr="00BE06D0" w:rsidRDefault="00EF5559" w:rsidP="00E60B78">
      <w:pPr>
        <w:pStyle w:val="Heading5"/>
      </w:pPr>
      <w:bookmarkStart w:id="143" w:name="_Toc73517475"/>
      <w:r w:rsidRPr="00BE06D0">
        <w:t xml:space="preserve">Test </w:t>
      </w:r>
      <w:r>
        <w:t>5</w:t>
      </w:r>
      <w:r w:rsidR="00E84366">
        <w:t>7</w:t>
      </w:r>
      <w:r>
        <w:t xml:space="preserve"> vRA Cloud –</w:t>
      </w:r>
      <w:r w:rsidRPr="00BE06D0">
        <w:t xml:space="preserve"> </w:t>
      </w:r>
      <w:r>
        <w:t xml:space="preserve">API calls verification in CAS (Code Stream) – </w:t>
      </w:r>
      <w:r w:rsidR="005363AC">
        <w:t>Disk Operations</w:t>
      </w:r>
      <w:bookmarkEnd w:id="143"/>
    </w:p>
    <w:p w14:paraId="23C137A3" w14:textId="77777777" w:rsidR="00EF5559" w:rsidRPr="003D040E" w:rsidRDefault="00EF5559" w:rsidP="00EF5559"/>
    <w:p w14:paraId="64C86E90" w14:textId="77777777" w:rsidR="002A2D5E" w:rsidRPr="003D040E" w:rsidRDefault="002A2D5E" w:rsidP="002A2D5E">
      <w:r>
        <w:t xml:space="preserve">Test is automated within playbook. Please see </w:t>
      </w:r>
      <w:r w:rsidRPr="00BB4EDB">
        <w:rPr>
          <w:b/>
          <w:bCs/>
        </w:rPr>
        <w:t>dhcInfrastructureReport.html</w:t>
      </w:r>
      <w:r>
        <w:rPr>
          <w:b/>
          <w:bCs/>
        </w:rPr>
        <w:t xml:space="preserve"> (Appendix A)</w:t>
      </w:r>
      <w:r>
        <w:t xml:space="preserve"> for details.</w:t>
      </w:r>
    </w:p>
    <w:p w14:paraId="7FC94BA4" w14:textId="77777777" w:rsidR="00887541" w:rsidRDefault="00887541" w:rsidP="003D040E"/>
    <w:p w14:paraId="0C04B622" w14:textId="77777777" w:rsidR="00485861" w:rsidRDefault="00485861" w:rsidP="005363AC">
      <w:pPr>
        <w:rPr>
          <w:color w:val="548DD4" w:themeColor="text2" w:themeTint="99"/>
        </w:rPr>
      </w:pPr>
    </w:p>
    <w:p w14:paraId="6AEDD45D" w14:textId="454BA1ED" w:rsidR="005363AC" w:rsidRPr="00BE06D0" w:rsidRDefault="005363AC" w:rsidP="00E60B78">
      <w:pPr>
        <w:pStyle w:val="Heading5"/>
      </w:pPr>
      <w:bookmarkStart w:id="144" w:name="_Toc73517476"/>
      <w:r w:rsidRPr="00BE06D0">
        <w:t xml:space="preserve">Test </w:t>
      </w:r>
      <w:r>
        <w:t>5</w:t>
      </w:r>
      <w:r w:rsidR="00E84366">
        <w:t>8</w:t>
      </w:r>
      <w:r>
        <w:t xml:space="preserve"> vRA Cloud –</w:t>
      </w:r>
      <w:r w:rsidRPr="00BE06D0">
        <w:t xml:space="preserve"> </w:t>
      </w:r>
      <w:r>
        <w:t>API calls verification in CAS (Code Stream) – Resize VM</w:t>
      </w:r>
      <w:bookmarkEnd w:id="144"/>
    </w:p>
    <w:p w14:paraId="40F8F5C9" w14:textId="77777777" w:rsidR="005363AC" w:rsidRPr="003D040E" w:rsidRDefault="005363AC" w:rsidP="005363AC"/>
    <w:p w14:paraId="0398E0DA" w14:textId="77777777" w:rsidR="002A2D5E" w:rsidRPr="003D040E" w:rsidRDefault="002A2D5E" w:rsidP="002A2D5E">
      <w:r>
        <w:t xml:space="preserve">Test is automated within playbook. Please see </w:t>
      </w:r>
      <w:r w:rsidRPr="00BB4EDB">
        <w:rPr>
          <w:b/>
          <w:bCs/>
        </w:rPr>
        <w:t>dhcInfrastructureReport.html</w:t>
      </w:r>
      <w:r>
        <w:rPr>
          <w:b/>
          <w:bCs/>
        </w:rPr>
        <w:t xml:space="preserve"> (Appendix A)</w:t>
      </w:r>
      <w:r>
        <w:t xml:space="preserve"> for details.</w:t>
      </w:r>
    </w:p>
    <w:p w14:paraId="2AB98338" w14:textId="0439E926" w:rsidR="007016E6" w:rsidRDefault="007016E6" w:rsidP="007016E6">
      <w:pPr>
        <w:pStyle w:val="NoSpacing"/>
        <w:rPr>
          <w:rStyle w:val="Emphasis"/>
        </w:rPr>
      </w:pPr>
    </w:p>
    <w:p w14:paraId="3CB216CB" w14:textId="77777777" w:rsidR="007016E6" w:rsidRPr="007016E6" w:rsidRDefault="007016E6" w:rsidP="007016E6">
      <w:pPr>
        <w:pStyle w:val="NoSpacing"/>
        <w:rPr>
          <w:rStyle w:val="Emphasis"/>
          <w:i w:val="0"/>
          <w:iCs w:val="0"/>
        </w:rPr>
      </w:pPr>
    </w:p>
    <w:p w14:paraId="4E56263C" w14:textId="08084CC4" w:rsidR="007E53E9" w:rsidRPr="00BE06D0" w:rsidRDefault="007E53E9" w:rsidP="00E60B78">
      <w:pPr>
        <w:pStyle w:val="Heading5"/>
      </w:pPr>
      <w:bookmarkStart w:id="145" w:name="_Toc73517477"/>
      <w:r w:rsidRPr="00BE06D0">
        <w:t xml:space="preserve">Test </w:t>
      </w:r>
      <w:r>
        <w:t>5</w:t>
      </w:r>
      <w:r w:rsidR="00E84366">
        <w:t>9</w:t>
      </w:r>
      <w:r>
        <w:t xml:space="preserve"> vRA Cloud –</w:t>
      </w:r>
      <w:r w:rsidRPr="00BE06D0">
        <w:t xml:space="preserve"> </w:t>
      </w:r>
      <w:r>
        <w:t>API calls verification in CAS (Code Stream) – Delete VM</w:t>
      </w:r>
      <w:bookmarkEnd w:id="145"/>
    </w:p>
    <w:p w14:paraId="5A05A70F" w14:textId="77777777" w:rsidR="007E53E9" w:rsidRPr="003D040E" w:rsidRDefault="007E53E9" w:rsidP="007E53E9"/>
    <w:p w14:paraId="60AD1095" w14:textId="77777777" w:rsidR="002A2D5E" w:rsidRPr="003D040E" w:rsidRDefault="002A2D5E" w:rsidP="002A2D5E">
      <w:r>
        <w:t xml:space="preserve">Test is automated within playbook. Please see </w:t>
      </w:r>
      <w:r w:rsidRPr="00BB4EDB">
        <w:rPr>
          <w:b/>
          <w:bCs/>
        </w:rPr>
        <w:t>dhcInfrastructureReport.html</w:t>
      </w:r>
      <w:r>
        <w:rPr>
          <w:b/>
          <w:bCs/>
        </w:rPr>
        <w:t xml:space="preserve"> (Appendix A)</w:t>
      </w:r>
      <w:r>
        <w:t xml:space="preserve"> for details.</w:t>
      </w:r>
    </w:p>
    <w:p w14:paraId="5CB06E69" w14:textId="317F6061" w:rsidR="00887541" w:rsidRDefault="00887541" w:rsidP="003D040E"/>
    <w:p w14:paraId="7EA12421" w14:textId="77777777" w:rsidR="00887541" w:rsidRDefault="00887541" w:rsidP="003D040E"/>
    <w:p w14:paraId="7EAA856A" w14:textId="763A4BB8" w:rsidR="00A21FA3" w:rsidRPr="00BE06D0" w:rsidRDefault="00A21FA3" w:rsidP="00161FD6">
      <w:pPr>
        <w:pStyle w:val="Heading5"/>
      </w:pPr>
      <w:bookmarkStart w:id="146" w:name="_Toc73517478"/>
      <w:r w:rsidRPr="00BE06D0">
        <w:t xml:space="preserve">Test </w:t>
      </w:r>
      <w:r w:rsidR="004878B3">
        <w:t>60</w:t>
      </w:r>
      <w:r>
        <w:t xml:space="preserve"> CEB –</w:t>
      </w:r>
      <w:r w:rsidRPr="00BE06D0">
        <w:t xml:space="preserve"> </w:t>
      </w:r>
      <w:r w:rsidR="00742D29">
        <w:t>C</w:t>
      </w:r>
      <w:r w:rsidR="00742D29" w:rsidRPr="00742D29">
        <w:t xml:space="preserve">heck </w:t>
      </w:r>
      <w:r w:rsidR="00DD7E8C">
        <w:t xml:space="preserve">backup </w:t>
      </w:r>
      <w:r w:rsidR="00F855B7">
        <w:t>i</w:t>
      </w:r>
      <w:r w:rsidR="00742D29" w:rsidRPr="00742D29">
        <w:t>ntegration (</w:t>
      </w:r>
      <w:r w:rsidR="009752A2">
        <w:t xml:space="preserve">DHC </w:t>
      </w:r>
      <w:r w:rsidR="00112084">
        <w:t>side</w:t>
      </w:r>
      <w:r w:rsidR="00742D29" w:rsidRPr="00742D29">
        <w:t>)</w:t>
      </w:r>
      <w:bookmarkEnd w:id="146"/>
    </w:p>
    <w:p w14:paraId="6ECD2CD0" w14:textId="77777777" w:rsidR="00A21FA3" w:rsidRPr="003D040E" w:rsidRDefault="00A21FA3" w:rsidP="00A21FA3"/>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A21FA3" w:rsidRPr="003D040E" w14:paraId="3673E543"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03D2AC3" w14:textId="7884BAA4" w:rsidR="00A21FA3" w:rsidRPr="003D040E" w:rsidRDefault="00CA5BD7" w:rsidP="00F51CF2">
            <w:r w:rsidRPr="00CA5BD7">
              <w:t xml:space="preserve">Check </w:t>
            </w:r>
            <w:r w:rsidR="00F26E87">
              <w:t>backup i</w:t>
            </w:r>
            <w:r w:rsidRPr="00CA5BD7">
              <w:t>ntegration (</w:t>
            </w:r>
            <w:r w:rsidR="00D67E32">
              <w:t>DHC side</w:t>
            </w:r>
            <w:r w:rsidRPr="00CA5BD7">
              <w:t>)</w:t>
            </w:r>
          </w:p>
        </w:tc>
        <w:tc>
          <w:tcPr>
            <w:tcW w:w="1432" w:type="dxa"/>
            <w:tcBorders>
              <w:left w:val="single" w:sz="4" w:space="0" w:color="FFFFFF"/>
            </w:tcBorders>
            <w:shd w:val="clear" w:color="auto" w:fill="0066A2"/>
            <w:noWrap/>
            <w:tcMar>
              <w:top w:w="57" w:type="dxa"/>
              <w:left w:w="85" w:type="dxa"/>
              <w:right w:w="85" w:type="dxa"/>
            </w:tcMar>
            <w:hideMark/>
          </w:tcPr>
          <w:p w14:paraId="559E56C7" w14:textId="77777777" w:rsidR="00A21FA3" w:rsidRPr="003D040E" w:rsidRDefault="00A21FA3" w:rsidP="00F51CF2"/>
        </w:tc>
      </w:tr>
      <w:tr w:rsidR="00A21FA3" w:rsidRPr="003D040E" w14:paraId="37E2EC60" w14:textId="77777777" w:rsidTr="00F51CF2">
        <w:trPr>
          <w:trHeight w:val="300"/>
        </w:trPr>
        <w:tc>
          <w:tcPr>
            <w:tcW w:w="2628" w:type="dxa"/>
            <w:shd w:val="clear" w:color="auto" w:fill="auto"/>
            <w:noWrap/>
            <w:tcMar>
              <w:top w:w="28" w:type="dxa"/>
              <w:left w:w="85" w:type="dxa"/>
              <w:right w:w="85" w:type="dxa"/>
            </w:tcMar>
            <w:vAlign w:val="bottom"/>
            <w:hideMark/>
          </w:tcPr>
          <w:p w14:paraId="172F146F" w14:textId="77777777" w:rsidR="00A21FA3" w:rsidRPr="003D040E" w:rsidRDefault="00A21FA3" w:rsidP="00F51CF2">
            <w:r w:rsidRPr="003D040E">
              <w:t>Test procedure</w:t>
            </w:r>
          </w:p>
        </w:tc>
        <w:tc>
          <w:tcPr>
            <w:tcW w:w="6710" w:type="dxa"/>
            <w:gridSpan w:val="2"/>
            <w:shd w:val="clear" w:color="auto" w:fill="auto"/>
            <w:noWrap/>
            <w:tcMar>
              <w:top w:w="28" w:type="dxa"/>
              <w:left w:w="85" w:type="dxa"/>
              <w:right w:w="85" w:type="dxa"/>
            </w:tcMar>
            <w:vAlign w:val="bottom"/>
          </w:tcPr>
          <w:p w14:paraId="39760994" w14:textId="6566D7FA" w:rsidR="00A21FA3" w:rsidRDefault="00463987" w:rsidP="00F51CF2">
            <w:r>
              <w:t>Backup</w:t>
            </w:r>
            <w:r w:rsidR="00CE1F21">
              <w:t xml:space="preserve"> prox</w:t>
            </w:r>
            <w:r w:rsidR="00FB192C">
              <w:t>y server</w:t>
            </w:r>
            <w:r w:rsidR="006F68CF">
              <w:t xml:space="preserve"> (avp00x)</w:t>
            </w:r>
            <w:r w:rsidR="00FB192C">
              <w:t xml:space="preserve"> is deployed in MGT cluster</w:t>
            </w:r>
          </w:p>
          <w:p w14:paraId="3C8C7E0B" w14:textId="77777777" w:rsidR="00731A07" w:rsidRDefault="004C3281" w:rsidP="00F51CF2">
            <w:r>
              <w:t>Tag ‘daily1800_3w’ is added to each VM from DHC Management stack which should be backed up (check lldBackup.md)</w:t>
            </w:r>
          </w:p>
          <w:p w14:paraId="4187364B" w14:textId="77777777" w:rsidR="004C3281" w:rsidRDefault="004C3281" w:rsidP="00F51CF2">
            <w:r>
              <w:t xml:space="preserve">CBT settings for all VMs in the MGT cluster (VM Edit Settings </w:t>
            </w:r>
            <w:r>
              <w:rPr>
                <w:rFonts w:ascii="Arial" w:hAnsi="Arial" w:cs="Arial"/>
              </w:rPr>
              <w:t>→</w:t>
            </w:r>
            <w:r>
              <w:t xml:space="preserve"> VM Options </w:t>
            </w:r>
            <w:r>
              <w:rPr>
                <w:rFonts w:ascii="Arial" w:hAnsi="Arial" w:cs="Arial"/>
              </w:rPr>
              <w:t>→</w:t>
            </w:r>
            <w:r>
              <w:t xml:space="preserve"> Advanced </w:t>
            </w:r>
            <w:r>
              <w:rPr>
                <w:rFonts w:ascii="Arial" w:hAnsi="Arial" w:cs="Arial"/>
              </w:rPr>
              <w:t>→</w:t>
            </w:r>
            <w:r>
              <w:t xml:space="preserve"> Configuration Paramteres </w:t>
            </w:r>
            <w:r>
              <w:rPr>
                <w:rFonts w:ascii="Arial" w:hAnsi="Arial" w:cs="Arial"/>
              </w:rPr>
              <w:t>→</w:t>
            </w:r>
            <w:r>
              <w:t xml:space="preserve"> Edit Configuration </w:t>
            </w:r>
            <w:r>
              <w:rPr>
                <w:rFonts w:ascii="Arial" w:hAnsi="Arial" w:cs="Arial"/>
              </w:rPr>
              <w:t>→</w:t>
            </w:r>
            <w:r>
              <w:t xml:space="preserve"> ctkEnabled)</w:t>
            </w:r>
          </w:p>
          <w:p w14:paraId="4EB95AF3" w14:textId="32C8F11F" w:rsidR="004C3281" w:rsidRPr="003D040E" w:rsidRDefault="004C3281" w:rsidP="00F51CF2">
            <w:r>
              <w:t xml:space="preserve">Dedicated user account for backup is created in vCenter (Administration </w:t>
            </w:r>
            <w:r>
              <w:rPr>
                <w:rFonts w:ascii="Arial" w:hAnsi="Arial" w:cs="Arial"/>
              </w:rPr>
              <w:t>→</w:t>
            </w:r>
            <w:r>
              <w:t xml:space="preserve"> SSO </w:t>
            </w:r>
            <w:r>
              <w:rPr>
                <w:rFonts w:ascii="Arial" w:hAnsi="Arial" w:cs="Arial"/>
              </w:rPr>
              <w:t>→</w:t>
            </w:r>
            <w:r>
              <w:t xml:space="preserve"> Users and Groups </w:t>
            </w:r>
            <w:r>
              <w:rPr>
                <w:rFonts w:ascii="Arial" w:hAnsi="Arial" w:cs="Arial"/>
              </w:rPr>
              <w:t>→</w:t>
            </w:r>
            <w:r>
              <w:t xml:space="preserve"> Domain </w:t>
            </w:r>
            <w:r>
              <w:rPr>
                <w:rFonts w:cs="Verdana"/>
              </w:rPr>
              <w:t>“</w:t>
            </w:r>
            <w:r>
              <w:t>vsphere.local”</w:t>
            </w:r>
          </w:p>
        </w:tc>
      </w:tr>
      <w:tr w:rsidR="00A21FA3" w:rsidRPr="003D040E" w14:paraId="69B39CAE" w14:textId="77777777" w:rsidTr="00F51CF2">
        <w:trPr>
          <w:trHeight w:val="300"/>
        </w:trPr>
        <w:tc>
          <w:tcPr>
            <w:tcW w:w="2628" w:type="dxa"/>
            <w:shd w:val="clear" w:color="auto" w:fill="auto"/>
            <w:noWrap/>
            <w:tcMar>
              <w:top w:w="28" w:type="dxa"/>
              <w:left w:w="85" w:type="dxa"/>
              <w:right w:w="85" w:type="dxa"/>
            </w:tcMar>
            <w:vAlign w:val="bottom"/>
            <w:hideMark/>
          </w:tcPr>
          <w:p w14:paraId="1792FF63" w14:textId="77777777" w:rsidR="00A21FA3" w:rsidRPr="003D040E" w:rsidRDefault="00A21FA3" w:rsidP="00F51CF2">
            <w:r w:rsidRPr="003D040E">
              <w:t>Expected results</w:t>
            </w:r>
          </w:p>
        </w:tc>
        <w:tc>
          <w:tcPr>
            <w:tcW w:w="6710" w:type="dxa"/>
            <w:gridSpan w:val="2"/>
            <w:shd w:val="clear" w:color="auto" w:fill="auto"/>
            <w:noWrap/>
            <w:tcMar>
              <w:top w:w="28" w:type="dxa"/>
              <w:left w:w="85" w:type="dxa"/>
              <w:right w:w="85" w:type="dxa"/>
            </w:tcMar>
            <w:vAlign w:val="bottom"/>
          </w:tcPr>
          <w:p w14:paraId="599F55A1" w14:textId="7E5A3F87" w:rsidR="00A21FA3" w:rsidRDefault="006D4E2F" w:rsidP="00F51CF2">
            <w:r>
              <w:t>Avamar Proxy is</w:t>
            </w:r>
            <w:r w:rsidR="00280450">
              <w:t xml:space="preserve"> deployed</w:t>
            </w:r>
            <w:r w:rsidR="00D535C1">
              <w:t xml:space="preserve"> (avp00x)</w:t>
            </w:r>
          </w:p>
          <w:p w14:paraId="22D209D4" w14:textId="2A731339" w:rsidR="00280450" w:rsidRDefault="00280450" w:rsidP="00F51CF2">
            <w:r>
              <w:t>Tag is added</w:t>
            </w:r>
            <w:r w:rsidR="00831241">
              <w:t xml:space="preserve"> to each VM</w:t>
            </w:r>
            <w:r w:rsidR="0060769A">
              <w:t xml:space="preserve"> ‘daily1800_3w’</w:t>
            </w:r>
          </w:p>
          <w:p w14:paraId="1B18B298" w14:textId="6A77752C" w:rsidR="00280450" w:rsidRDefault="0093194E" w:rsidP="00F51CF2">
            <w:r>
              <w:t>CBT is setup</w:t>
            </w:r>
            <w:r w:rsidR="00C661F7">
              <w:t xml:space="preserve"> (ctkE</w:t>
            </w:r>
            <w:r w:rsidR="007875F5">
              <w:t>na</w:t>
            </w:r>
            <w:r w:rsidR="00C661F7">
              <w:t>bled = TRUE)</w:t>
            </w:r>
          </w:p>
          <w:p w14:paraId="56B7F15F" w14:textId="2E116D0E" w:rsidR="0093194E" w:rsidRPr="003D040E" w:rsidRDefault="0093194E" w:rsidP="00F51CF2">
            <w:r>
              <w:t>Dedicated user ‘backup@vsphere.local’ is created in vCenter.</w:t>
            </w:r>
          </w:p>
        </w:tc>
      </w:tr>
      <w:tr w:rsidR="00887541" w:rsidRPr="003D040E" w14:paraId="737E7BAA"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1DF60D64"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36C7984" w14:textId="61513B8A" w:rsidR="00161FD6" w:rsidRPr="003D040E" w:rsidRDefault="00161FD6" w:rsidP="00161FD6"/>
        </w:tc>
      </w:tr>
      <w:tr w:rsidR="00887541" w:rsidRPr="003D040E" w14:paraId="20DC5C2A"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65B2A3C" w14:textId="77777777" w:rsidR="00887541" w:rsidRPr="003D040E" w:rsidRDefault="00887541" w:rsidP="00C420C3">
            <w:r>
              <w:lastRenderedPageBreak/>
              <w:t>Status</w:t>
            </w:r>
          </w:p>
        </w:tc>
        <w:sdt>
          <w:sdtPr>
            <w:id w:val="-612905329"/>
            <w:placeholder>
              <w:docPart w:val="F42CC8790012481E8AC4298A12487B77"/>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27014D8" w14:textId="5CD12778" w:rsidR="00887541" w:rsidRPr="003D040E" w:rsidRDefault="00332CF7" w:rsidP="00C420C3">
                <w:r>
                  <w:rPr>
                    <w:rStyle w:val="PlaceholderText"/>
                  </w:rPr>
                  <w:t>Choose an item</w:t>
                </w:r>
              </w:p>
            </w:tc>
          </w:sdtContent>
        </w:sdt>
      </w:tr>
    </w:tbl>
    <w:p w14:paraId="68AA1DCF" w14:textId="77777777" w:rsidR="00887541" w:rsidRDefault="00887541" w:rsidP="003D040E"/>
    <w:p w14:paraId="77317894" w14:textId="47F4394A" w:rsidR="00F855B7" w:rsidRPr="00BE06D0" w:rsidRDefault="00F855B7" w:rsidP="00161FD6">
      <w:pPr>
        <w:pStyle w:val="Heading5"/>
      </w:pPr>
      <w:bookmarkStart w:id="147" w:name="_Toc73517479"/>
      <w:r w:rsidRPr="00BE06D0">
        <w:t>Test</w:t>
      </w:r>
      <w:r w:rsidR="00EA67BC">
        <w:t xml:space="preserve"> 6</w:t>
      </w:r>
      <w:r w:rsidR="004878B3">
        <w:t>1</w:t>
      </w:r>
      <w:r>
        <w:t xml:space="preserve"> CEB –</w:t>
      </w:r>
      <w:r w:rsidRPr="00BE06D0">
        <w:t xml:space="preserve"> </w:t>
      </w:r>
      <w:r>
        <w:t>C</w:t>
      </w:r>
      <w:r w:rsidRPr="00742D29">
        <w:t xml:space="preserve">heck </w:t>
      </w:r>
      <w:r>
        <w:t>backup i</w:t>
      </w:r>
      <w:r w:rsidRPr="00742D29">
        <w:t>ntegration (</w:t>
      </w:r>
      <w:r w:rsidR="00EF4B10">
        <w:t>backup</w:t>
      </w:r>
      <w:r w:rsidR="00112084">
        <w:t xml:space="preserve"> side</w:t>
      </w:r>
      <w:r w:rsidRPr="00742D29">
        <w:t>)</w:t>
      </w:r>
      <w:bookmarkEnd w:id="147"/>
    </w:p>
    <w:p w14:paraId="42209644" w14:textId="7D440C10" w:rsidR="00F855B7" w:rsidRDefault="00F855B7"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161FD6" w:rsidRPr="003D040E" w14:paraId="113A0745" w14:textId="77777777" w:rsidTr="00C869D3">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45B97244" w14:textId="151910B4" w:rsidR="00E75DBF" w:rsidRPr="003D040E" w:rsidRDefault="00E75DBF" w:rsidP="00C869D3">
            <w:r w:rsidRPr="00CA5BD7">
              <w:t xml:space="preserve">Check </w:t>
            </w:r>
            <w:r w:rsidR="00F26E87">
              <w:t>backup</w:t>
            </w:r>
            <w:r w:rsidRPr="00CA5BD7">
              <w:t xml:space="preserve"> </w:t>
            </w:r>
            <w:r w:rsidR="00F26E87">
              <w:t>i</w:t>
            </w:r>
            <w:r w:rsidRPr="00CA5BD7">
              <w:t>ntegration (</w:t>
            </w:r>
            <w:r w:rsidR="00D67E32">
              <w:t>CEB side</w:t>
            </w:r>
            <w:r w:rsidRPr="00CA5BD7">
              <w:t>)</w:t>
            </w:r>
          </w:p>
        </w:tc>
        <w:tc>
          <w:tcPr>
            <w:tcW w:w="1432" w:type="dxa"/>
            <w:tcBorders>
              <w:left w:val="single" w:sz="4" w:space="0" w:color="FFFFFF"/>
            </w:tcBorders>
            <w:shd w:val="clear" w:color="auto" w:fill="0066A2"/>
            <w:noWrap/>
            <w:tcMar>
              <w:top w:w="57" w:type="dxa"/>
              <w:left w:w="85" w:type="dxa"/>
              <w:right w:w="85" w:type="dxa"/>
            </w:tcMar>
            <w:hideMark/>
          </w:tcPr>
          <w:p w14:paraId="766163AE" w14:textId="77777777" w:rsidR="00E75DBF" w:rsidRPr="003D040E" w:rsidRDefault="00E75DBF" w:rsidP="00C869D3"/>
        </w:tc>
      </w:tr>
      <w:tr w:rsidR="00E75DBF" w:rsidRPr="003D040E" w14:paraId="694E32C7" w14:textId="77777777" w:rsidTr="00C869D3">
        <w:trPr>
          <w:trHeight w:val="300"/>
        </w:trPr>
        <w:tc>
          <w:tcPr>
            <w:tcW w:w="2628" w:type="dxa"/>
            <w:shd w:val="clear" w:color="auto" w:fill="auto"/>
            <w:noWrap/>
            <w:tcMar>
              <w:top w:w="28" w:type="dxa"/>
              <w:left w:w="85" w:type="dxa"/>
              <w:right w:w="85" w:type="dxa"/>
            </w:tcMar>
            <w:vAlign w:val="bottom"/>
            <w:hideMark/>
          </w:tcPr>
          <w:p w14:paraId="7A359BAF" w14:textId="77777777" w:rsidR="00E75DBF" w:rsidRPr="003D040E" w:rsidRDefault="00E75DBF" w:rsidP="00C869D3">
            <w:r w:rsidRPr="003D040E">
              <w:t>Test procedure</w:t>
            </w:r>
          </w:p>
        </w:tc>
        <w:tc>
          <w:tcPr>
            <w:tcW w:w="6710" w:type="dxa"/>
            <w:gridSpan w:val="2"/>
            <w:shd w:val="clear" w:color="auto" w:fill="auto"/>
            <w:noWrap/>
            <w:tcMar>
              <w:top w:w="28" w:type="dxa"/>
              <w:left w:w="85" w:type="dxa"/>
              <w:right w:w="85" w:type="dxa"/>
            </w:tcMar>
            <w:vAlign w:val="bottom"/>
          </w:tcPr>
          <w:p w14:paraId="725CD2FF" w14:textId="77777777" w:rsidR="00EF4B10" w:rsidRDefault="00EF4B10" w:rsidP="00E8318F">
            <w:r>
              <w:t xml:space="preserve">For this test interaction with 3rd party (CEB/backup team) is mandatory. </w:t>
            </w:r>
          </w:p>
          <w:p w14:paraId="043CD049" w14:textId="77777777" w:rsidR="00EF4B10" w:rsidRDefault="00EF4B10" w:rsidP="00E8318F">
            <w:pPr>
              <w:rPr>
                <w:szCs w:val="18"/>
              </w:rPr>
            </w:pPr>
            <w:r>
              <w:t>Get contact to Backup team from Integration Architect or Project Manager.</w:t>
            </w:r>
            <w:r w:rsidRPr="001269D6">
              <w:rPr>
                <w:szCs w:val="18"/>
              </w:rPr>
              <w:t xml:space="preserve"> </w:t>
            </w:r>
          </w:p>
          <w:p w14:paraId="6F1FBBEB" w14:textId="00A93862" w:rsidR="00D67E32" w:rsidRPr="001269D6" w:rsidRDefault="00D67E32" w:rsidP="00E8318F">
            <w:pPr>
              <w:rPr>
                <w:szCs w:val="18"/>
              </w:rPr>
            </w:pPr>
            <w:r w:rsidRPr="001269D6">
              <w:rPr>
                <w:szCs w:val="18"/>
              </w:rPr>
              <w:t xml:space="preserve">Check with </w:t>
            </w:r>
            <w:r w:rsidR="00EF4B10">
              <w:rPr>
                <w:szCs w:val="18"/>
              </w:rPr>
              <w:t>backup</w:t>
            </w:r>
            <w:r w:rsidRPr="001269D6">
              <w:rPr>
                <w:szCs w:val="18"/>
              </w:rPr>
              <w:t xml:space="preserve"> team</w:t>
            </w:r>
            <w:r w:rsidR="00E43411" w:rsidRPr="001269D6">
              <w:rPr>
                <w:szCs w:val="18"/>
              </w:rPr>
              <w:t>:</w:t>
            </w:r>
          </w:p>
          <w:p w14:paraId="0DEF6748" w14:textId="71002548" w:rsidR="00E43411" w:rsidRPr="001269D6" w:rsidRDefault="00FA5C7D" w:rsidP="00E43411">
            <w:pPr>
              <w:pStyle w:val="ListParagraph"/>
              <w:numPr>
                <w:ilvl w:val="0"/>
                <w:numId w:val="44"/>
              </w:numPr>
              <w:rPr>
                <w:rFonts w:ascii="Verdana" w:hAnsi="Verdana"/>
                <w:sz w:val="18"/>
                <w:szCs w:val="18"/>
              </w:rPr>
            </w:pPr>
            <w:r w:rsidRPr="001269D6">
              <w:rPr>
                <w:rFonts w:ascii="Verdana" w:hAnsi="Verdana"/>
                <w:sz w:val="18"/>
                <w:szCs w:val="18"/>
              </w:rPr>
              <w:t>Avamar</w:t>
            </w:r>
            <w:r w:rsidR="00EF4B10">
              <w:rPr>
                <w:rFonts w:ascii="Verdana" w:hAnsi="Verdana"/>
                <w:sz w:val="18"/>
                <w:szCs w:val="18"/>
              </w:rPr>
              <w:t>/Networker</w:t>
            </w:r>
            <w:r w:rsidRPr="001269D6">
              <w:rPr>
                <w:rFonts w:ascii="Verdana" w:hAnsi="Verdana"/>
                <w:sz w:val="18"/>
                <w:szCs w:val="18"/>
              </w:rPr>
              <w:t xml:space="preserve"> is up and running</w:t>
            </w:r>
          </w:p>
          <w:p w14:paraId="48152BB1" w14:textId="4E092ED0" w:rsidR="00FA5C7D" w:rsidRPr="001269D6" w:rsidRDefault="003D4A52" w:rsidP="00E43411">
            <w:pPr>
              <w:pStyle w:val="ListParagraph"/>
              <w:numPr>
                <w:ilvl w:val="0"/>
                <w:numId w:val="44"/>
              </w:numPr>
              <w:rPr>
                <w:rFonts w:ascii="Verdana" w:hAnsi="Verdana"/>
                <w:sz w:val="18"/>
                <w:szCs w:val="18"/>
              </w:rPr>
            </w:pPr>
            <w:r w:rsidRPr="001269D6">
              <w:rPr>
                <w:rFonts w:ascii="Verdana" w:hAnsi="Verdana"/>
                <w:sz w:val="18"/>
                <w:szCs w:val="18"/>
              </w:rPr>
              <w:t>Datasets, s</w:t>
            </w:r>
            <w:r w:rsidR="0058688E">
              <w:rPr>
                <w:rFonts w:ascii="Verdana" w:hAnsi="Verdana"/>
                <w:sz w:val="18"/>
                <w:szCs w:val="18"/>
              </w:rPr>
              <w:t>che</w:t>
            </w:r>
            <w:r w:rsidRPr="001269D6">
              <w:rPr>
                <w:rFonts w:ascii="Verdana" w:hAnsi="Verdana"/>
                <w:sz w:val="18"/>
                <w:szCs w:val="18"/>
              </w:rPr>
              <w:t>dules, retentions policies are configured</w:t>
            </w:r>
          </w:p>
          <w:p w14:paraId="4AD2F350" w14:textId="361F46C9" w:rsidR="005A1FD4" w:rsidRPr="001269D6" w:rsidRDefault="00857518" w:rsidP="00E43411">
            <w:pPr>
              <w:pStyle w:val="ListParagraph"/>
              <w:numPr>
                <w:ilvl w:val="0"/>
                <w:numId w:val="44"/>
              </w:numPr>
              <w:rPr>
                <w:rFonts w:ascii="Verdana" w:hAnsi="Verdana"/>
                <w:sz w:val="18"/>
                <w:szCs w:val="18"/>
              </w:rPr>
            </w:pPr>
            <w:r w:rsidRPr="001269D6">
              <w:rPr>
                <w:rFonts w:ascii="Verdana" w:hAnsi="Verdana"/>
                <w:sz w:val="18"/>
                <w:szCs w:val="18"/>
              </w:rPr>
              <w:t>Avamar</w:t>
            </w:r>
            <w:r w:rsidR="006E2942">
              <w:rPr>
                <w:rFonts w:ascii="Verdana" w:hAnsi="Verdana"/>
                <w:sz w:val="18"/>
                <w:szCs w:val="18"/>
              </w:rPr>
              <w:t>/ Networker</w:t>
            </w:r>
            <w:r w:rsidRPr="001269D6">
              <w:rPr>
                <w:rFonts w:ascii="Verdana" w:hAnsi="Verdana"/>
                <w:sz w:val="18"/>
                <w:szCs w:val="18"/>
              </w:rPr>
              <w:t xml:space="preserve"> is integrated with DHC </w:t>
            </w:r>
            <w:r w:rsidR="005A1FD4" w:rsidRPr="001269D6">
              <w:rPr>
                <w:rFonts w:ascii="Verdana" w:hAnsi="Verdana"/>
                <w:sz w:val="18"/>
                <w:szCs w:val="18"/>
              </w:rPr>
              <w:t>vCenter</w:t>
            </w:r>
          </w:p>
          <w:p w14:paraId="19D18E32" w14:textId="0979BA48" w:rsidR="00BC64A0" w:rsidRPr="001269D6" w:rsidRDefault="00BC64A0" w:rsidP="00E43411">
            <w:pPr>
              <w:pStyle w:val="ListParagraph"/>
              <w:numPr>
                <w:ilvl w:val="0"/>
                <w:numId w:val="44"/>
              </w:numPr>
              <w:rPr>
                <w:rFonts w:ascii="Verdana" w:hAnsi="Verdana"/>
                <w:sz w:val="18"/>
                <w:szCs w:val="18"/>
              </w:rPr>
            </w:pPr>
            <w:r w:rsidRPr="001269D6">
              <w:rPr>
                <w:rFonts w:ascii="Verdana" w:hAnsi="Verdana"/>
                <w:sz w:val="18"/>
                <w:szCs w:val="18"/>
              </w:rPr>
              <w:t>DHC Managament VMs are backed up</w:t>
            </w:r>
          </w:p>
          <w:p w14:paraId="13A62E62" w14:textId="170A59CC" w:rsidR="00E75DBF" w:rsidRPr="0058688E" w:rsidRDefault="008B1FF3" w:rsidP="00C869D3">
            <w:pPr>
              <w:pStyle w:val="ListParagraph"/>
              <w:numPr>
                <w:ilvl w:val="0"/>
                <w:numId w:val="44"/>
              </w:numPr>
              <w:rPr>
                <w:rFonts w:ascii="Verdana" w:hAnsi="Verdana"/>
                <w:sz w:val="18"/>
                <w:szCs w:val="18"/>
              </w:rPr>
            </w:pPr>
            <w:r w:rsidRPr="001269D6">
              <w:rPr>
                <w:rFonts w:ascii="Verdana" w:hAnsi="Verdana"/>
                <w:sz w:val="18"/>
                <w:szCs w:val="18"/>
              </w:rPr>
              <w:t>DHC Compute VMs are back</w:t>
            </w:r>
            <w:r w:rsidR="00842671" w:rsidRPr="001269D6">
              <w:rPr>
                <w:rFonts w:ascii="Verdana" w:hAnsi="Verdana"/>
                <w:sz w:val="18"/>
                <w:szCs w:val="18"/>
              </w:rPr>
              <w:t>ed</w:t>
            </w:r>
            <w:r w:rsidRPr="001269D6">
              <w:rPr>
                <w:rFonts w:ascii="Verdana" w:hAnsi="Verdana"/>
                <w:sz w:val="18"/>
                <w:szCs w:val="18"/>
              </w:rPr>
              <w:t xml:space="preserve"> up (optionally)</w:t>
            </w:r>
          </w:p>
        </w:tc>
      </w:tr>
      <w:tr w:rsidR="00E75DBF" w:rsidRPr="003D040E" w14:paraId="6F06CE89" w14:textId="77777777" w:rsidTr="00C869D3">
        <w:trPr>
          <w:trHeight w:val="300"/>
        </w:trPr>
        <w:tc>
          <w:tcPr>
            <w:tcW w:w="2628" w:type="dxa"/>
            <w:shd w:val="clear" w:color="auto" w:fill="auto"/>
            <w:noWrap/>
            <w:tcMar>
              <w:top w:w="28" w:type="dxa"/>
              <w:left w:w="85" w:type="dxa"/>
              <w:right w:w="85" w:type="dxa"/>
            </w:tcMar>
            <w:vAlign w:val="bottom"/>
            <w:hideMark/>
          </w:tcPr>
          <w:p w14:paraId="77FED993" w14:textId="77777777" w:rsidR="00E75DBF" w:rsidRPr="003D040E" w:rsidRDefault="00E75DBF" w:rsidP="00C869D3">
            <w:r w:rsidRPr="003D040E">
              <w:t>Expected results</w:t>
            </w:r>
          </w:p>
        </w:tc>
        <w:tc>
          <w:tcPr>
            <w:tcW w:w="6710" w:type="dxa"/>
            <w:gridSpan w:val="2"/>
            <w:shd w:val="clear" w:color="auto" w:fill="auto"/>
            <w:noWrap/>
            <w:tcMar>
              <w:top w:w="28" w:type="dxa"/>
              <w:left w:w="85" w:type="dxa"/>
              <w:right w:w="85" w:type="dxa"/>
            </w:tcMar>
            <w:vAlign w:val="bottom"/>
          </w:tcPr>
          <w:p w14:paraId="5633CAB4" w14:textId="77777777" w:rsidR="00E75DBF" w:rsidRDefault="006E2942" w:rsidP="00C869D3">
            <w:r>
              <w:t>Backup</w:t>
            </w:r>
            <w:r w:rsidR="004D17A6">
              <w:t xml:space="preserve"> team will deliver confirmation</w:t>
            </w:r>
            <w:r w:rsidR="009D59A9">
              <w:t xml:space="preserve"> (written or screenshot) that</w:t>
            </w:r>
            <w:r w:rsidR="004D17A6">
              <w:t xml:space="preserve"> </w:t>
            </w:r>
            <w:r w:rsidR="008B1FF3">
              <w:t xml:space="preserve">DHC </w:t>
            </w:r>
            <w:r w:rsidR="009E1823">
              <w:br/>
            </w:r>
            <w:r w:rsidR="003C4175">
              <w:t>backup is fully configured and</w:t>
            </w:r>
            <w:r w:rsidR="00842671">
              <w:t xml:space="preserve"> DHC VMs are protected.</w:t>
            </w:r>
            <w:r w:rsidR="003C4175">
              <w:t xml:space="preserve"> </w:t>
            </w:r>
          </w:p>
          <w:p w14:paraId="06EDE214" w14:textId="4AF6CD85" w:rsidR="006E2942" w:rsidRPr="003D040E" w:rsidRDefault="006E2942" w:rsidP="00C869D3">
            <w:r>
              <w:t>Dedicated user ‘</w:t>
            </w:r>
            <w:hyperlink r:id="rId24" w:history="1">
              <w:r>
                <w:rPr>
                  <w:rStyle w:val="Hyperlink"/>
                </w:rPr>
                <w:t>backup@vsphere.local</w:t>
              </w:r>
            </w:hyperlink>
            <w:r>
              <w:t>’ is created in vCenter.</w:t>
            </w:r>
          </w:p>
        </w:tc>
      </w:tr>
      <w:tr w:rsidR="00887541" w:rsidRPr="003D040E" w14:paraId="6E403526"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29D1D87"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0829FFB" w14:textId="571A3CD5" w:rsidR="00DB670B" w:rsidRPr="003D040E" w:rsidRDefault="00DB670B" w:rsidP="00C420C3"/>
        </w:tc>
      </w:tr>
      <w:tr w:rsidR="00887541" w:rsidRPr="003D040E" w14:paraId="6F579068"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3043F242" w14:textId="77777777" w:rsidR="00887541" w:rsidRPr="003D040E" w:rsidRDefault="00887541" w:rsidP="00C420C3">
            <w:r>
              <w:t>Status</w:t>
            </w:r>
          </w:p>
        </w:tc>
        <w:sdt>
          <w:sdtPr>
            <w:id w:val="1282226499"/>
            <w:placeholder>
              <w:docPart w:val="12D5D5AD9098451294FBDFA7D9C17F1F"/>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39B1A6C4" w14:textId="06382EE1" w:rsidR="008B380D" w:rsidRPr="003D040E" w:rsidRDefault="00332CF7" w:rsidP="00C420C3">
                <w:r>
                  <w:rPr>
                    <w:rStyle w:val="PlaceholderText"/>
                  </w:rPr>
                  <w:t>Choose an item</w:t>
                </w:r>
              </w:p>
            </w:tc>
          </w:sdtContent>
        </w:sdt>
      </w:tr>
    </w:tbl>
    <w:p w14:paraId="368FCD08" w14:textId="57E0F4D1" w:rsidR="00E75DBF" w:rsidRPr="003D040E" w:rsidRDefault="00E75DBF" w:rsidP="003D040E"/>
    <w:p w14:paraId="046D3727" w14:textId="19450ABC" w:rsidR="00472EB0" w:rsidRPr="00BE06D0" w:rsidRDefault="00472EB0" w:rsidP="00951FA3">
      <w:pPr>
        <w:pStyle w:val="Heading5"/>
      </w:pPr>
      <w:bookmarkStart w:id="148" w:name="_Toc513633871"/>
      <w:bookmarkStart w:id="149" w:name="_Toc515018694"/>
      <w:bookmarkStart w:id="150" w:name="_Toc73517480"/>
      <w:r w:rsidRPr="00BE06D0">
        <w:t xml:space="preserve">Test </w:t>
      </w:r>
      <w:r w:rsidR="00096893">
        <w:t>6</w:t>
      </w:r>
      <w:r w:rsidR="004878B3">
        <w:t>2</w:t>
      </w:r>
      <w:r w:rsidR="00E513AE">
        <w:t xml:space="preserve"> CEB </w:t>
      </w:r>
      <w:r w:rsidR="00826F22">
        <w:t>–</w:t>
      </w:r>
      <w:r w:rsidRPr="00BE06D0">
        <w:t xml:space="preserve"> </w:t>
      </w:r>
      <w:bookmarkEnd w:id="148"/>
      <w:bookmarkEnd w:id="149"/>
      <w:r w:rsidR="00826F22">
        <w:t>Verify test backup and restore</w:t>
      </w:r>
      <w:r w:rsidR="00A328FD">
        <w:t xml:space="preserve"> (mgt VM)</w:t>
      </w:r>
      <w:bookmarkEnd w:id="150"/>
    </w:p>
    <w:p w14:paraId="6CE98332" w14:textId="49669235" w:rsidR="00472EB0" w:rsidRPr="003D040E" w:rsidRDefault="00472EB0" w:rsidP="003D040E"/>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3875"/>
        <w:gridCol w:w="2835"/>
      </w:tblGrid>
      <w:tr w:rsidR="0020071E" w:rsidRPr="003D040E" w14:paraId="1734C211" w14:textId="77777777" w:rsidTr="00F51CF2">
        <w:trPr>
          <w:trHeight w:val="300"/>
          <w:tblHeader/>
        </w:trPr>
        <w:tc>
          <w:tcPr>
            <w:tcW w:w="6503" w:type="dxa"/>
            <w:gridSpan w:val="2"/>
            <w:tcBorders>
              <w:top w:val="single" w:sz="4" w:space="0" w:color="000000"/>
              <w:left w:val="single" w:sz="4" w:space="0" w:color="000000"/>
              <w:bottom w:val="single" w:sz="4" w:space="0" w:color="000000"/>
              <w:right w:val="single" w:sz="4" w:space="0" w:color="FFFFFF"/>
            </w:tcBorders>
            <w:shd w:val="clear" w:color="auto" w:fill="0066A2"/>
            <w:noWrap/>
            <w:tcMar>
              <w:top w:w="57" w:type="dxa"/>
              <w:left w:w="85" w:type="dxa"/>
              <w:bottom w:w="0" w:type="dxa"/>
              <w:right w:w="85" w:type="dxa"/>
            </w:tcMar>
            <w:hideMark/>
          </w:tcPr>
          <w:p w14:paraId="1F0B0E75" w14:textId="73405BEB" w:rsidR="00472EB0" w:rsidRPr="003D040E" w:rsidRDefault="00A328FD" w:rsidP="003D040E">
            <w:r>
              <w:t>Verify test backup and restore</w:t>
            </w:r>
          </w:p>
        </w:tc>
        <w:tc>
          <w:tcPr>
            <w:tcW w:w="2835" w:type="dxa"/>
            <w:tcBorders>
              <w:top w:val="single" w:sz="4" w:space="0" w:color="000000"/>
              <w:left w:val="single" w:sz="4" w:space="0" w:color="FFFFFF"/>
              <w:bottom w:val="single" w:sz="4" w:space="0" w:color="000000"/>
              <w:right w:val="single" w:sz="4" w:space="0" w:color="000000"/>
            </w:tcBorders>
            <w:shd w:val="clear" w:color="auto" w:fill="0066A2"/>
            <w:noWrap/>
            <w:tcMar>
              <w:top w:w="57" w:type="dxa"/>
              <w:left w:w="85" w:type="dxa"/>
              <w:bottom w:w="0" w:type="dxa"/>
              <w:right w:w="85" w:type="dxa"/>
            </w:tcMar>
          </w:tcPr>
          <w:p w14:paraId="6E60EB6E" w14:textId="77777777" w:rsidR="00472EB0" w:rsidRPr="003D040E" w:rsidRDefault="00472EB0" w:rsidP="003D040E"/>
        </w:tc>
      </w:tr>
      <w:tr w:rsidR="00472EB0" w:rsidRPr="0010291C" w14:paraId="11F2D524" w14:textId="77777777" w:rsidTr="00F51CF2">
        <w:trPr>
          <w:trHeight w:val="300"/>
        </w:trPr>
        <w:tc>
          <w:tcPr>
            <w:tcW w:w="2628" w:type="dxa"/>
            <w:tcBorders>
              <w:top w:val="single" w:sz="4" w:space="0" w:color="000000"/>
              <w:left w:val="single" w:sz="4" w:space="0" w:color="000000"/>
              <w:bottom w:val="single" w:sz="4" w:space="0" w:color="000000"/>
              <w:right w:val="single" w:sz="4" w:space="0" w:color="000000"/>
            </w:tcBorders>
            <w:noWrap/>
            <w:tcMar>
              <w:top w:w="28" w:type="dxa"/>
              <w:left w:w="85" w:type="dxa"/>
              <w:bottom w:w="0" w:type="dxa"/>
              <w:right w:w="85" w:type="dxa"/>
            </w:tcMar>
            <w:vAlign w:val="bottom"/>
            <w:hideMark/>
          </w:tcPr>
          <w:p w14:paraId="146F4D60" w14:textId="77777777" w:rsidR="00472EB0" w:rsidRPr="003D040E" w:rsidRDefault="00472EB0" w:rsidP="003D040E">
            <w:r w:rsidRPr="003D040E">
              <w:t>Test procedure</w:t>
            </w:r>
          </w:p>
        </w:tc>
        <w:tc>
          <w:tcPr>
            <w:tcW w:w="6710" w:type="dxa"/>
            <w:gridSpan w:val="2"/>
            <w:tcBorders>
              <w:top w:val="single" w:sz="4" w:space="0" w:color="000000"/>
              <w:left w:val="single" w:sz="4" w:space="0" w:color="000000"/>
              <w:bottom w:val="single" w:sz="4" w:space="0" w:color="000000"/>
              <w:right w:val="single" w:sz="4" w:space="0" w:color="000000"/>
            </w:tcBorders>
            <w:noWrap/>
            <w:tcMar>
              <w:top w:w="28" w:type="dxa"/>
              <w:left w:w="85" w:type="dxa"/>
              <w:bottom w:w="0" w:type="dxa"/>
              <w:right w:w="85" w:type="dxa"/>
            </w:tcMar>
            <w:vAlign w:val="bottom"/>
            <w:hideMark/>
          </w:tcPr>
          <w:p w14:paraId="0CF8253C" w14:textId="342F3E87" w:rsidR="00472EB0" w:rsidRPr="003D040E" w:rsidRDefault="00472EB0" w:rsidP="003D040E">
            <w:r w:rsidRPr="003D040E">
              <w:t>Check backup solution</w:t>
            </w:r>
            <w:r w:rsidR="00082A4E">
              <w:t>.</w:t>
            </w:r>
          </w:p>
          <w:p w14:paraId="7A179C34" w14:textId="77777777" w:rsidR="006E2942" w:rsidRDefault="006E2942" w:rsidP="003D040E">
            <w:r>
              <w:t>For this test interaction with 3rd party (Backup team) is mandatory. Get contact to backup team from Integration Architect or Project Manager.</w:t>
            </w:r>
            <w:r w:rsidRPr="0010291C">
              <w:t xml:space="preserve"> </w:t>
            </w:r>
          </w:p>
          <w:p w14:paraId="242B7AE1" w14:textId="2EA83747" w:rsidR="00472EB0" w:rsidRDefault="0010291C" w:rsidP="003D040E">
            <w:r w:rsidRPr="0010291C">
              <w:t xml:space="preserve">Ask </w:t>
            </w:r>
            <w:r w:rsidR="006E2942">
              <w:t xml:space="preserve">backup </w:t>
            </w:r>
            <w:r w:rsidR="00691E08">
              <w:t>team to backup a particular VM from DHC Managament stack</w:t>
            </w:r>
          </w:p>
          <w:p w14:paraId="3CF57FD3" w14:textId="69866462" w:rsidR="00691E08" w:rsidRDefault="00691E08" w:rsidP="00691E08">
            <w:r w:rsidRPr="0010291C">
              <w:t xml:space="preserve">Ask </w:t>
            </w:r>
            <w:r w:rsidR="006E2942">
              <w:t>backup</w:t>
            </w:r>
            <w:r>
              <w:t xml:space="preserve"> team to restore a particular VM from DHC Managament stack</w:t>
            </w:r>
          </w:p>
          <w:p w14:paraId="68189401" w14:textId="5E88B0DA" w:rsidR="00691E08" w:rsidRPr="0010291C" w:rsidRDefault="00691E08" w:rsidP="003D040E"/>
        </w:tc>
      </w:tr>
      <w:tr w:rsidR="00472EB0" w:rsidRPr="003D040E" w14:paraId="10704702" w14:textId="77777777" w:rsidTr="00F51CF2">
        <w:trPr>
          <w:trHeight w:val="300"/>
        </w:trPr>
        <w:tc>
          <w:tcPr>
            <w:tcW w:w="2628" w:type="dxa"/>
            <w:tcBorders>
              <w:top w:val="single" w:sz="4" w:space="0" w:color="000000"/>
              <w:left w:val="single" w:sz="4" w:space="0" w:color="000000"/>
              <w:bottom w:val="single" w:sz="4" w:space="0" w:color="000000"/>
              <w:right w:val="single" w:sz="4" w:space="0" w:color="000000"/>
            </w:tcBorders>
            <w:noWrap/>
            <w:tcMar>
              <w:top w:w="28" w:type="dxa"/>
              <w:left w:w="85" w:type="dxa"/>
              <w:bottom w:w="0" w:type="dxa"/>
              <w:right w:w="85" w:type="dxa"/>
            </w:tcMar>
            <w:vAlign w:val="bottom"/>
            <w:hideMark/>
          </w:tcPr>
          <w:p w14:paraId="2BE77356" w14:textId="77777777" w:rsidR="00472EB0" w:rsidRPr="003D040E" w:rsidRDefault="00472EB0" w:rsidP="003D040E">
            <w:r w:rsidRPr="003D040E">
              <w:t>Expected results</w:t>
            </w:r>
          </w:p>
        </w:tc>
        <w:tc>
          <w:tcPr>
            <w:tcW w:w="6710" w:type="dxa"/>
            <w:gridSpan w:val="2"/>
            <w:tcBorders>
              <w:top w:val="single" w:sz="4" w:space="0" w:color="000000"/>
              <w:left w:val="single" w:sz="4" w:space="0" w:color="000000"/>
              <w:bottom w:val="single" w:sz="4" w:space="0" w:color="000000"/>
              <w:right w:val="single" w:sz="4" w:space="0" w:color="000000"/>
            </w:tcBorders>
            <w:noWrap/>
            <w:tcMar>
              <w:top w:w="28" w:type="dxa"/>
              <w:left w:w="85" w:type="dxa"/>
              <w:bottom w:w="0" w:type="dxa"/>
              <w:right w:w="85" w:type="dxa"/>
            </w:tcMar>
            <w:vAlign w:val="bottom"/>
          </w:tcPr>
          <w:p w14:paraId="1B9724ED" w14:textId="31E2E54D" w:rsidR="00472EB0" w:rsidRPr="003D040E" w:rsidRDefault="00C96880" w:rsidP="003D040E">
            <w:r>
              <w:t>Backup process is succesfull</w:t>
            </w:r>
            <w:r>
              <w:br/>
              <w:t>Restore process is succesfull</w:t>
            </w:r>
            <w:r w:rsidR="00A8346E">
              <w:t xml:space="preserve"> and restored VM is visible in vCenter</w:t>
            </w:r>
          </w:p>
        </w:tc>
      </w:tr>
      <w:tr w:rsidR="00887541" w:rsidRPr="003D040E" w14:paraId="3658589A"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bottom w:w="0" w:type="dxa"/>
              <w:right w:w="85" w:type="dxa"/>
            </w:tcMar>
            <w:vAlign w:val="bottom"/>
            <w:hideMark/>
          </w:tcPr>
          <w:p w14:paraId="2A4509B3" w14:textId="77777777" w:rsidR="00887541" w:rsidRPr="003D040E" w:rsidRDefault="00887541" w:rsidP="00C420C3">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bottom w:w="0" w:type="dxa"/>
              <w:right w:w="85" w:type="dxa"/>
            </w:tcMar>
            <w:vAlign w:val="bottom"/>
          </w:tcPr>
          <w:p w14:paraId="3591D2FF" w14:textId="508E605B" w:rsidR="00951FA3" w:rsidRPr="003D040E" w:rsidRDefault="00951FA3" w:rsidP="00332CF7"/>
        </w:tc>
      </w:tr>
      <w:tr w:rsidR="00887541" w:rsidRPr="003D040E" w14:paraId="64B07AE9"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bottom w:w="0" w:type="dxa"/>
              <w:right w:w="85" w:type="dxa"/>
            </w:tcMar>
            <w:vAlign w:val="bottom"/>
            <w:hideMark/>
          </w:tcPr>
          <w:p w14:paraId="764BEF39" w14:textId="77777777" w:rsidR="00887541" w:rsidRPr="003D040E" w:rsidRDefault="00887541" w:rsidP="00C420C3">
            <w:r>
              <w:t>Status</w:t>
            </w:r>
          </w:p>
        </w:tc>
        <w:sdt>
          <w:sdtPr>
            <w:id w:val="1105003005"/>
            <w:placeholder>
              <w:docPart w:val="AFBF9E2BFC7649F2810D92958AD2B20E"/>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bottom w:w="0" w:type="dxa"/>
                  <w:right w:w="85" w:type="dxa"/>
                </w:tcMar>
                <w:vAlign w:val="bottom"/>
              </w:tcPr>
              <w:p w14:paraId="5A255165" w14:textId="4A821537" w:rsidR="00887541" w:rsidRPr="003D040E" w:rsidRDefault="00332CF7" w:rsidP="00C420C3">
                <w:r>
                  <w:rPr>
                    <w:rStyle w:val="PlaceholderText"/>
                  </w:rPr>
                  <w:t>Choose an item</w:t>
                </w:r>
              </w:p>
            </w:tc>
          </w:sdtContent>
        </w:sdt>
      </w:tr>
    </w:tbl>
    <w:p w14:paraId="3E60BFF7" w14:textId="3AB0AF52" w:rsidR="00472EB0" w:rsidRDefault="00472EB0" w:rsidP="003D040E"/>
    <w:p w14:paraId="1028F5C7" w14:textId="0E69960F" w:rsidR="005579A9" w:rsidRDefault="005579A9" w:rsidP="003D040E"/>
    <w:p w14:paraId="5546303E" w14:textId="541E07C7" w:rsidR="005579A9" w:rsidRPr="00BE06D0" w:rsidRDefault="005579A9" w:rsidP="00951FA3">
      <w:pPr>
        <w:pStyle w:val="Heading5"/>
      </w:pPr>
      <w:bookmarkStart w:id="151" w:name="_Hlk46231262"/>
      <w:bookmarkStart w:id="152" w:name="_Toc73517481"/>
      <w:r w:rsidRPr="00BE06D0">
        <w:t xml:space="preserve">Test </w:t>
      </w:r>
      <w:r w:rsidR="00096893">
        <w:t>6</w:t>
      </w:r>
      <w:r w:rsidR="004878B3">
        <w:t>3</w:t>
      </w:r>
      <w:r>
        <w:t xml:space="preserve"> </w:t>
      </w:r>
      <w:r w:rsidR="00E0269C">
        <w:t>CMP</w:t>
      </w:r>
      <w:r w:rsidR="004878B3">
        <w:t xml:space="preserve"> </w:t>
      </w:r>
      <w:r>
        <w:t>–</w:t>
      </w:r>
      <w:r w:rsidRPr="00BE06D0">
        <w:t xml:space="preserve"> </w:t>
      </w:r>
      <w:r>
        <w:t>C</w:t>
      </w:r>
      <w:r w:rsidRPr="00742D29">
        <w:t xml:space="preserve">heck </w:t>
      </w:r>
      <w:r w:rsidR="00E0269C">
        <w:t>CMP integration</w:t>
      </w:r>
      <w:bookmarkEnd w:id="152"/>
    </w:p>
    <w:bookmarkEnd w:id="151"/>
    <w:p w14:paraId="00B5AED1" w14:textId="77777777" w:rsidR="005579A9" w:rsidRPr="003D040E" w:rsidRDefault="005579A9" w:rsidP="005579A9"/>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5579A9" w:rsidRPr="003D040E" w14:paraId="66836C75" w14:textId="77777777" w:rsidTr="00F51CF2">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550037CE" w14:textId="04D6CBDC" w:rsidR="005579A9" w:rsidRPr="003D040E" w:rsidRDefault="00E0269C" w:rsidP="00F51CF2">
            <w:r>
              <w:t>Check CMP integration</w:t>
            </w:r>
          </w:p>
        </w:tc>
        <w:tc>
          <w:tcPr>
            <w:tcW w:w="1432" w:type="dxa"/>
            <w:tcBorders>
              <w:left w:val="single" w:sz="4" w:space="0" w:color="FFFFFF"/>
            </w:tcBorders>
            <w:shd w:val="clear" w:color="auto" w:fill="0066A2"/>
            <w:noWrap/>
            <w:tcMar>
              <w:top w:w="57" w:type="dxa"/>
              <w:left w:w="85" w:type="dxa"/>
              <w:right w:w="85" w:type="dxa"/>
            </w:tcMar>
            <w:hideMark/>
          </w:tcPr>
          <w:p w14:paraId="0469B64D" w14:textId="77777777" w:rsidR="005579A9" w:rsidRPr="003D040E" w:rsidRDefault="005579A9" w:rsidP="00F51CF2"/>
        </w:tc>
      </w:tr>
      <w:tr w:rsidR="005579A9" w:rsidRPr="003D040E" w14:paraId="26A3FAE0" w14:textId="77777777" w:rsidTr="00F51CF2">
        <w:trPr>
          <w:trHeight w:val="300"/>
        </w:trPr>
        <w:tc>
          <w:tcPr>
            <w:tcW w:w="2628" w:type="dxa"/>
            <w:shd w:val="clear" w:color="auto" w:fill="auto"/>
            <w:noWrap/>
            <w:tcMar>
              <w:top w:w="28" w:type="dxa"/>
              <w:left w:w="85" w:type="dxa"/>
              <w:right w:w="85" w:type="dxa"/>
            </w:tcMar>
            <w:vAlign w:val="bottom"/>
            <w:hideMark/>
          </w:tcPr>
          <w:p w14:paraId="5AE49F17" w14:textId="77777777" w:rsidR="005579A9" w:rsidRPr="003D040E" w:rsidRDefault="005579A9" w:rsidP="00F51CF2">
            <w:r w:rsidRPr="003D040E">
              <w:t>Test procedure</w:t>
            </w:r>
          </w:p>
        </w:tc>
        <w:tc>
          <w:tcPr>
            <w:tcW w:w="6710" w:type="dxa"/>
            <w:gridSpan w:val="2"/>
            <w:shd w:val="clear" w:color="auto" w:fill="auto"/>
            <w:noWrap/>
            <w:tcMar>
              <w:top w:w="28" w:type="dxa"/>
              <w:left w:w="85" w:type="dxa"/>
              <w:right w:w="85" w:type="dxa"/>
            </w:tcMar>
            <w:vAlign w:val="bottom"/>
          </w:tcPr>
          <w:p w14:paraId="01633748" w14:textId="063D325C" w:rsidR="005579A9" w:rsidRDefault="009F7DCA" w:rsidP="00F51CF2">
            <w:r>
              <w:t>Verify that CMP team received following information to execute discovery process:</w:t>
            </w:r>
          </w:p>
          <w:p w14:paraId="0DC35F00" w14:textId="6760029E" w:rsidR="009F7DCA" w:rsidRDefault="009F7DCA" w:rsidP="009F7DCA">
            <w:pPr>
              <w:pStyle w:val="ListParagraph"/>
              <w:numPr>
                <w:ilvl w:val="0"/>
                <w:numId w:val="46"/>
              </w:numPr>
            </w:pPr>
            <w:r>
              <w:t>Account ID (from vRA Cloud)</w:t>
            </w:r>
          </w:p>
          <w:p w14:paraId="4072ED8C" w14:textId="2E4DA1FA" w:rsidR="009F7DCA" w:rsidRDefault="009F7DCA" w:rsidP="009F7DCA">
            <w:pPr>
              <w:pStyle w:val="ListParagraph"/>
              <w:numPr>
                <w:ilvl w:val="0"/>
                <w:numId w:val="46"/>
              </w:numPr>
            </w:pPr>
            <w:r>
              <w:t>Project ID (from vRA Cloud)</w:t>
            </w:r>
          </w:p>
          <w:p w14:paraId="2C148BA5" w14:textId="77777777" w:rsidR="009F7DCA" w:rsidRDefault="009F7DCA" w:rsidP="009F7DCA">
            <w:pPr>
              <w:pStyle w:val="ListParagraph"/>
              <w:numPr>
                <w:ilvl w:val="0"/>
                <w:numId w:val="46"/>
              </w:numPr>
            </w:pPr>
            <w:r>
              <w:t>Datacenter name (from vCenter)</w:t>
            </w:r>
          </w:p>
          <w:p w14:paraId="3076B531" w14:textId="77777777" w:rsidR="009F7DCA" w:rsidRDefault="009F7DCA" w:rsidP="009F7DCA">
            <w:r>
              <w:t>Check if MID001 and MID010 are created in vCenter</w:t>
            </w:r>
          </w:p>
          <w:p w14:paraId="41FBAE37" w14:textId="77777777" w:rsidR="009F7DCA" w:rsidRDefault="009F7DCA" w:rsidP="009F7DCA">
            <w:r>
              <w:t xml:space="preserve">Check if mid services are running on both VMs </w:t>
            </w:r>
          </w:p>
          <w:p w14:paraId="0FB8265A" w14:textId="3E2A1AEE" w:rsidR="009F7DCA" w:rsidRPr="009F7DCA" w:rsidRDefault="009F7DCA" w:rsidP="009F7DCA">
            <w:r>
              <w:t xml:space="preserve">Check log files if no errors occurred </w:t>
            </w:r>
          </w:p>
        </w:tc>
      </w:tr>
      <w:tr w:rsidR="005579A9" w:rsidRPr="003D040E" w14:paraId="3319C99D" w14:textId="77777777" w:rsidTr="00F51CF2">
        <w:trPr>
          <w:trHeight w:val="300"/>
        </w:trPr>
        <w:tc>
          <w:tcPr>
            <w:tcW w:w="2628" w:type="dxa"/>
            <w:shd w:val="clear" w:color="auto" w:fill="auto"/>
            <w:noWrap/>
            <w:tcMar>
              <w:top w:w="28" w:type="dxa"/>
              <w:left w:w="85" w:type="dxa"/>
              <w:right w:w="85" w:type="dxa"/>
            </w:tcMar>
            <w:vAlign w:val="bottom"/>
            <w:hideMark/>
          </w:tcPr>
          <w:p w14:paraId="7BDC3558" w14:textId="77777777" w:rsidR="005579A9" w:rsidRPr="003D040E" w:rsidRDefault="005579A9" w:rsidP="00F51CF2">
            <w:r w:rsidRPr="003D040E">
              <w:t>Expected results</w:t>
            </w:r>
          </w:p>
        </w:tc>
        <w:tc>
          <w:tcPr>
            <w:tcW w:w="6710" w:type="dxa"/>
            <w:gridSpan w:val="2"/>
            <w:shd w:val="clear" w:color="auto" w:fill="auto"/>
            <w:noWrap/>
            <w:tcMar>
              <w:top w:w="28" w:type="dxa"/>
              <w:left w:w="85" w:type="dxa"/>
              <w:right w:w="85" w:type="dxa"/>
            </w:tcMar>
            <w:vAlign w:val="bottom"/>
          </w:tcPr>
          <w:p w14:paraId="11934155" w14:textId="77777777" w:rsidR="005579A9" w:rsidRDefault="009F7DCA" w:rsidP="00F51CF2">
            <w:r>
              <w:t>CMP Team received all information and CMP discovery is working</w:t>
            </w:r>
          </w:p>
          <w:p w14:paraId="76489186" w14:textId="77777777" w:rsidR="009F7DCA" w:rsidRDefault="009F7DCA" w:rsidP="00F51CF2">
            <w:r>
              <w:t>MID001 and 010 are deployed in vCenter</w:t>
            </w:r>
          </w:p>
          <w:p w14:paraId="2631EFD1" w14:textId="77777777" w:rsidR="009F7DCA" w:rsidRDefault="009F7DCA" w:rsidP="00F51CF2">
            <w:r>
              <w:t>Services are up and running</w:t>
            </w:r>
          </w:p>
          <w:p w14:paraId="49F7663B" w14:textId="4865E716" w:rsidR="009F7DCA" w:rsidRPr="003D040E" w:rsidRDefault="009F7DCA" w:rsidP="00F51CF2">
            <w:r>
              <w:lastRenderedPageBreak/>
              <w:t>Logs do not contain any errors on both MID servers</w:t>
            </w:r>
          </w:p>
        </w:tc>
      </w:tr>
      <w:tr w:rsidR="00887541" w:rsidRPr="003D040E" w14:paraId="78523A4C"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1683A13" w14:textId="77777777" w:rsidR="00887541" w:rsidRPr="003D040E" w:rsidRDefault="00887541" w:rsidP="00C420C3">
            <w:r>
              <w:lastRenderedPageBreak/>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688C749" w14:textId="5446C408" w:rsidR="000B7DBA" w:rsidRPr="003D040E" w:rsidRDefault="000B7DBA" w:rsidP="00C420C3"/>
        </w:tc>
      </w:tr>
      <w:tr w:rsidR="00887541" w:rsidRPr="003D040E" w14:paraId="1544DA3C" w14:textId="77777777" w:rsidTr="00887541">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5935C57" w14:textId="77777777" w:rsidR="00887541" w:rsidRPr="003D040E" w:rsidRDefault="00887541" w:rsidP="00C420C3">
            <w:r>
              <w:t>Status</w:t>
            </w:r>
          </w:p>
        </w:tc>
        <w:sdt>
          <w:sdtPr>
            <w:id w:val="-573282915"/>
            <w:placeholder>
              <w:docPart w:val="B1920BD5EDD24DD89E6A52A31DC85A61"/>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014A2A49" w14:textId="50FDBDF3" w:rsidR="00887541" w:rsidRPr="003D040E" w:rsidRDefault="00332CF7" w:rsidP="00C420C3">
                <w:r>
                  <w:rPr>
                    <w:rStyle w:val="PlaceholderText"/>
                  </w:rPr>
                  <w:t>Choose an item</w:t>
                </w:r>
              </w:p>
            </w:tc>
          </w:sdtContent>
        </w:sdt>
      </w:tr>
    </w:tbl>
    <w:p w14:paraId="03AE6ADC" w14:textId="28F1E407" w:rsidR="005579A9" w:rsidRDefault="005579A9" w:rsidP="003D040E"/>
    <w:p w14:paraId="62C599B6" w14:textId="51A6CBA9" w:rsidR="005579A9" w:rsidRDefault="005579A9" w:rsidP="003D040E"/>
    <w:p w14:paraId="715AB553" w14:textId="77777777" w:rsidR="00485861" w:rsidRDefault="00485861" w:rsidP="005579A9">
      <w:pPr>
        <w:rPr>
          <w:color w:val="548DD4" w:themeColor="text2" w:themeTint="99"/>
        </w:rPr>
      </w:pPr>
    </w:p>
    <w:p w14:paraId="309C982C" w14:textId="77777777" w:rsidR="00485861" w:rsidRDefault="00485861" w:rsidP="005579A9">
      <w:pPr>
        <w:rPr>
          <w:color w:val="548DD4" w:themeColor="text2" w:themeTint="99"/>
        </w:rPr>
      </w:pPr>
    </w:p>
    <w:p w14:paraId="5673D71B" w14:textId="11485E79" w:rsidR="005579A9" w:rsidRPr="00BE06D0" w:rsidRDefault="005579A9" w:rsidP="00951FA3">
      <w:pPr>
        <w:pStyle w:val="Heading5"/>
      </w:pPr>
      <w:bookmarkStart w:id="153" w:name="_Hlk46231219"/>
      <w:bookmarkStart w:id="154" w:name="_Toc73517482"/>
      <w:r w:rsidRPr="00BE06D0">
        <w:t xml:space="preserve">Test </w:t>
      </w:r>
      <w:r w:rsidR="00096893">
        <w:t>6</w:t>
      </w:r>
      <w:r w:rsidR="004878B3">
        <w:t>4</w:t>
      </w:r>
      <w:r>
        <w:t xml:space="preserve"> </w:t>
      </w:r>
      <w:r w:rsidR="00E0269C">
        <w:t>CMP</w:t>
      </w:r>
      <w:r>
        <w:t xml:space="preserve"> –</w:t>
      </w:r>
      <w:r w:rsidR="000D5B7E">
        <w:t xml:space="preserve"> </w:t>
      </w:r>
      <w:r w:rsidR="00E0269C">
        <w:t>CPRs execution</w:t>
      </w:r>
      <w:bookmarkEnd w:id="154"/>
    </w:p>
    <w:bookmarkEnd w:id="153"/>
    <w:p w14:paraId="351019D3" w14:textId="77777777" w:rsidR="005579A9" w:rsidRPr="003D040E" w:rsidRDefault="005579A9" w:rsidP="005579A9"/>
    <w:p w14:paraId="7CFF9949" w14:textId="09269664" w:rsidR="00E23218" w:rsidRPr="003D040E" w:rsidRDefault="00DF09FA" w:rsidP="00E23218">
      <w:r>
        <w:t>CPRs execution results are stored in a separate document.</w:t>
      </w:r>
      <w:r w:rsidR="00E23218">
        <w:t xml:space="preserve"> Please see </w:t>
      </w:r>
      <w:r>
        <w:rPr>
          <w:b/>
          <w:bCs/>
        </w:rPr>
        <w:t>CPR</w:t>
      </w:r>
      <w:r w:rsidR="001D440F">
        <w:rPr>
          <w:b/>
          <w:bCs/>
        </w:rPr>
        <w:t>s</w:t>
      </w:r>
      <w:r>
        <w:rPr>
          <w:b/>
          <w:bCs/>
        </w:rPr>
        <w:t xml:space="preserve"> </w:t>
      </w:r>
      <w:r w:rsidR="003D2520">
        <w:rPr>
          <w:b/>
          <w:bCs/>
        </w:rPr>
        <w:t>Tests</w:t>
      </w:r>
      <w:r w:rsidR="00E23218">
        <w:rPr>
          <w:b/>
          <w:bCs/>
        </w:rPr>
        <w:t xml:space="preserve"> (Appendix </w:t>
      </w:r>
      <w:r w:rsidR="003D2520">
        <w:rPr>
          <w:b/>
          <w:bCs/>
        </w:rPr>
        <w:t>B</w:t>
      </w:r>
      <w:r w:rsidR="00E23218">
        <w:rPr>
          <w:b/>
          <w:bCs/>
        </w:rPr>
        <w:t>)</w:t>
      </w:r>
      <w:r w:rsidR="00E23218">
        <w:t xml:space="preserve"> for details.</w:t>
      </w:r>
    </w:p>
    <w:p w14:paraId="06DFE57E" w14:textId="1F5CF60F" w:rsidR="005579A9" w:rsidRDefault="005579A9" w:rsidP="003D040E"/>
    <w:p w14:paraId="4C585A71" w14:textId="7791811C" w:rsidR="005579A9" w:rsidRDefault="005579A9" w:rsidP="003D040E"/>
    <w:p w14:paraId="369BA3D5" w14:textId="0959C352" w:rsidR="00E61F3C" w:rsidRPr="00BE06D0" w:rsidRDefault="00E61F3C" w:rsidP="00E61F3C">
      <w:pPr>
        <w:pStyle w:val="Heading5"/>
      </w:pPr>
      <w:bookmarkStart w:id="155" w:name="_Hlk46231271"/>
      <w:bookmarkStart w:id="156" w:name="_Toc73517483"/>
      <w:r w:rsidRPr="00BE06D0">
        <w:t xml:space="preserve">Test </w:t>
      </w:r>
      <w:r>
        <w:t>6</w:t>
      </w:r>
      <w:r w:rsidR="004878B3">
        <w:t>5</w:t>
      </w:r>
      <w:r>
        <w:t xml:space="preserve"> </w:t>
      </w:r>
      <w:r w:rsidR="00452ADD">
        <w:t>Service Now</w:t>
      </w:r>
      <w:r>
        <w:t xml:space="preserve"> –</w:t>
      </w:r>
      <w:r w:rsidRPr="00BE06D0">
        <w:t xml:space="preserve"> </w:t>
      </w:r>
      <w:r>
        <w:t>Validate CMDB for Customer Workload</w:t>
      </w:r>
      <w:bookmarkEnd w:id="156"/>
      <w:r>
        <w:t xml:space="preserve"> </w:t>
      </w:r>
    </w:p>
    <w:bookmarkEnd w:id="155"/>
    <w:p w14:paraId="0BE8E345" w14:textId="77777777" w:rsidR="00E61F3C" w:rsidRPr="003D040E" w:rsidRDefault="00E61F3C" w:rsidP="00E61F3C"/>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E61F3C" w:rsidRPr="003D040E" w14:paraId="4EA9952C" w14:textId="77777777" w:rsidTr="008A6F6B">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00638D16" w14:textId="2D378906" w:rsidR="00E61F3C" w:rsidRPr="003D040E" w:rsidRDefault="00BB644A" w:rsidP="008A6F6B">
            <w:r>
              <w:t>Validate CMDB for Customer Workload (CMP)</w:t>
            </w:r>
          </w:p>
        </w:tc>
        <w:tc>
          <w:tcPr>
            <w:tcW w:w="1432" w:type="dxa"/>
            <w:tcBorders>
              <w:left w:val="single" w:sz="4" w:space="0" w:color="FFFFFF"/>
            </w:tcBorders>
            <w:shd w:val="clear" w:color="auto" w:fill="0066A2"/>
            <w:noWrap/>
            <w:tcMar>
              <w:top w:w="57" w:type="dxa"/>
              <w:left w:w="85" w:type="dxa"/>
              <w:right w:w="85" w:type="dxa"/>
            </w:tcMar>
            <w:hideMark/>
          </w:tcPr>
          <w:p w14:paraId="06282F41" w14:textId="77777777" w:rsidR="00E61F3C" w:rsidRPr="003D040E" w:rsidRDefault="00E61F3C" w:rsidP="008A6F6B"/>
        </w:tc>
      </w:tr>
      <w:tr w:rsidR="00E61F3C" w:rsidRPr="003D040E" w14:paraId="1B5ADCE7" w14:textId="77777777" w:rsidTr="008A6F6B">
        <w:trPr>
          <w:trHeight w:val="300"/>
        </w:trPr>
        <w:tc>
          <w:tcPr>
            <w:tcW w:w="2628" w:type="dxa"/>
            <w:shd w:val="clear" w:color="auto" w:fill="auto"/>
            <w:noWrap/>
            <w:tcMar>
              <w:top w:w="28" w:type="dxa"/>
              <w:left w:w="85" w:type="dxa"/>
              <w:right w:w="85" w:type="dxa"/>
            </w:tcMar>
            <w:vAlign w:val="bottom"/>
            <w:hideMark/>
          </w:tcPr>
          <w:p w14:paraId="5ACCA8E9" w14:textId="77777777" w:rsidR="00E61F3C" w:rsidRPr="003D040E" w:rsidRDefault="00E61F3C" w:rsidP="008A6F6B">
            <w:r w:rsidRPr="003D040E">
              <w:t>Test procedure</w:t>
            </w:r>
          </w:p>
        </w:tc>
        <w:tc>
          <w:tcPr>
            <w:tcW w:w="6710" w:type="dxa"/>
            <w:gridSpan w:val="2"/>
            <w:shd w:val="clear" w:color="auto" w:fill="auto"/>
            <w:noWrap/>
            <w:tcMar>
              <w:top w:w="28" w:type="dxa"/>
              <w:left w:w="85" w:type="dxa"/>
              <w:right w:w="85" w:type="dxa"/>
            </w:tcMar>
            <w:vAlign w:val="bottom"/>
          </w:tcPr>
          <w:p w14:paraId="474A411B" w14:textId="77777777" w:rsidR="00ED3E7B" w:rsidRPr="00ED3E7B" w:rsidRDefault="00ED3E7B" w:rsidP="00560FCA">
            <w:r w:rsidRPr="00ED3E7B">
              <w:t>Login to SNOW.</w:t>
            </w:r>
          </w:p>
          <w:p w14:paraId="0F4DD2B0" w14:textId="77777777" w:rsidR="00ED3E7B" w:rsidRPr="00ED3E7B" w:rsidRDefault="00ED3E7B" w:rsidP="00560FCA">
            <w:r w:rsidRPr="00ED3E7B">
              <w:t>Go to “VM Instances” table.</w:t>
            </w:r>
          </w:p>
          <w:p w14:paraId="7FCAA3F7" w14:textId="77777777" w:rsidR="00ED3E7B" w:rsidRDefault="00ED3E7B" w:rsidP="00560FCA">
            <w:r w:rsidRPr="00ED3E7B">
              <w:t>Check if there are any C</w:t>
            </w:r>
            <w:r>
              <w:t>I</w:t>
            </w:r>
            <w:r w:rsidRPr="00ED3E7B">
              <w:t>s present for Company.</w:t>
            </w:r>
          </w:p>
          <w:p w14:paraId="1C51A956" w14:textId="77777777" w:rsidR="00ED3E7B" w:rsidRDefault="00ED3E7B" w:rsidP="00560FCA">
            <w:r>
              <w:t>Validate if proper CMDB relations are set and details included.</w:t>
            </w:r>
          </w:p>
          <w:p w14:paraId="5616C14E" w14:textId="77777777" w:rsidR="00452ADD" w:rsidRDefault="00452ADD" w:rsidP="00452ADD">
            <w:r>
              <w:t>Trigger removal of one Virtual Machine from vRA Cloud</w:t>
            </w:r>
          </w:p>
          <w:p w14:paraId="51BEAF60" w14:textId="4202A4A1" w:rsidR="00452ADD" w:rsidRPr="00E0269C" w:rsidRDefault="00452ADD" w:rsidP="00452ADD">
            <w:pPr>
              <w:rPr>
                <w:highlight w:val="yellow"/>
              </w:rPr>
            </w:pPr>
            <w:r>
              <w:t>Validate if CI status changed to Decommisioned in CMDB and related CI field "Inactive" is set to "TRUE"</w:t>
            </w:r>
          </w:p>
        </w:tc>
      </w:tr>
      <w:tr w:rsidR="00E61F3C" w:rsidRPr="003D040E" w14:paraId="5D8665DC" w14:textId="77777777" w:rsidTr="008A6F6B">
        <w:trPr>
          <w:trHeight w:val="300"/>
        </w:trPr>
        <w:tc>
          <w:tcPr>
            <w:tcW w:w="2628" w:type="dxa"/>
            <w:shd w:val="clear" w:color="auto" w:fill="auto"/>
            <w:noWrap/>
            <w:tcMar>
              <w:top w:w="28" w:type="dxa"/>
              <w:left w:w="85" w:type="dxa"/>
              <w:right w:w="85" w:type="dxa"/>
            </w:tcMar>
            <w:vAlign w:val="bottom"/>
            <w:hideMark/>
          </w:tcPr>
          <w:p w14:paraId="07D95A65" w14:textId="77777777" w:rsidR="00E61F3C" w:rsidRPr="003D040E" w:rsidRDefault="00E61F3C" w:rsidP="008A6F6B">
            <w:r w:rsidRPr="003D040E">
              <w:t>Expected results</w:t>
            </w:r>
          </w:p>
        </w:tc>
        <w:tc>
          <w:tcPr>
            <w:tcW w:w="6710" w:type="dxa"/>
            <w:gridSpan w:val="2"/>
            <w:shd w:val="clear" w:color="auto" w:fill="auto"/>
            <w:noWrap/>
            <w:tcMar>
              <w:top w:w="28" w:type="dxa"/>
              <w:left w:w="85" w:type="dxa"/>
              <w:right w:w="85" w:type="dxa"/>
            </w:tcMar>
            <w:vAlign w:val="bottom"/>
          </w:tcPr>
          <w:p w14:paraId="5773D09E" w14:textId="77777777" w:rsidR="00ED3E7B" w:rsidRDefault="00ED3E7B" w:rsidP="008A6F6B">
            <w:r>
              <w:t>Login successful</w:t>
            </w:r>
          </w:p>
          <w:p w14:paraId="35F0F464" w14:textId="77777777" w:rsidR="00E61F3C" w:rsidRDefault="00ED3E7B" w:rsidP="008A6F6B">
            <w:r>
              <w:t>VM Instances table contains Cis related to particular FO name/Company name</w:t>
            </w:r>
          </w:p>
          <w:p w14:paraId="158EF7ED" w14:textId="4A3F45CA" w:rsidR="00ED3E7B" w:rsidRDefault="00ED3E7B" w:rsidP="008A6F6B">
            <w:r>
              <w:t>C</w:t>
            </w:r>
            <w:r w:rsidR="00452ADD">
              <w:t>I</w:t>
            </w:r>
            <w:r>
              <w:t xml:space="preserve">s are configured correctly with relationship </w:t>
            </w:r>
          </w:p>
          <w:p w14:paraId="26D5B698" w14:textId="77777777" w:rsidR="00452ADD" w:rsidRDefault="00452ADD" w:rsidP="00452ADD">
            <w:r>
              <w:t>VM successfully deleted from vRA and vCenter</w:t>
            </w:r>
          </w:p>
          <w:p w14:paraId="386D8B51" w14:textId="6FCAA714" w:rsidR="00452ADD" w:rsidRPr="003D040E" w:rsidRDefault="00452ADD" w:rsidP="00452ADD">
            <w:r>
              <w:t>CI status is updated to "Decommisioned" in CMDB and related CI field "Inactive" is set to "TRUE"</w:t>
            </w:r>
          </w:p>
        </w:tc>
      </w:tr>
      <w:tr w:rsidR="00E61F3C" w:rsidRPr="003D040E" w14:paraId="7CCD1C4C" w14:textId="77777777" w:rsidTr="008A6F6B">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7FE950C" w14:textId="77777777" w:rsidR="00E61F3C" w:rsidRPr="003D040E" w:rsidRDefault="00E61F3C" w:rsidP="008A6F6B">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CA8A4F5" w14:textId="5412C7FC" w:rsidR="00ED3E7B" w:rsidRPr="003D040E" w:rsidRDefault="00ED3E7B" w:rsidP="008A6F6B"/>
        </w:tc>
      </w:tr>
      <w:tr w:rsidR="00E61F3C" w:rsidRPr="003D040E" w14:paraId="1103FCB5" w14:textId="77777777" w:rsidTr="008A6F6B">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63C392E2" w14:textId="77777777" w:rsidR="00E61F3C" w:rsidRPr="003D040E" w:rsidRDefault="00E61F3C" w:rsidP="008A6F6B">
            <w:r>
              <w:t>Status</w:t>
            </w:r>
          </w:p>
        </w:tc>
        <w:sdt>
          <w:sdtPr>
            <w:id w:val="-471589857"/>
            <w:placeholder>
              <w:docPart w:val="A5BB737CBB46492CB653B1EFCC7CD6FE"/>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60E6CAEE" w14:textId="1739A242" w:rsidR="00763009" w:rsidRPr="003D040E" w:rsidRDefault="00332CF7" w:rsidP="008A6F6B">
                <w:r>
                  <w:rPr>
                    <w:rStyle w:val="PlaceholderText"/>
                  </w:rPr>
                  <w:t>Choose an item</w:t>
                </w:r>
              </w:p>
            </w:tc>
          </w:sdtContent>
        </w:sdt>
      </w:tr>
    </w:tbl>
    <w:p w14:paraId="639CD42E" w14:textId="1284C267" w:rsidR="00E61F3C" w:rsidRDefault="00E61F3C" w:rsidP="003D040E"/>
    <w:p w14:paraId="06CCADE6" w14:textId="408D9B88" w:rsidR="00E61F3C" w:rsidRPr="00BE06D0" w:rsidRDefault="00E61F3C" w:rsidP="00E61F3C">
      <w:pPr>
        <w:pStyle w:val="Heading5"/>
      </w:pPr>
      <w:bookmarkStart w:id="157" w:name="_Hlk46231229"/>
      <w:bookmarkStart w:id="158" w:name="_Toc73517484"/>
      <w:r w:rsidRPr="00BE06D0">
        <w:t xml:space="preserve">Test </w:t>
      </w:r>
      <w:r>
        <w:t>6</w:t>
      </w:r>
      <w:r w:rsidR="004878B3">
        <w:t>6</w:t>
      </w:r>
      <w:r>
        <w:t xml:space="preserve"> </w:t>
      </w:r>
      <w:r w:rsidR="00452ADD">
        <w:t xml:space="preserve">Service Now </w:t>
      </w:r>
      <w:r>
        <w:t>–</w:t>
      </w:r>
      <w:r w:rsidRPr="00BE06D0">
        <w:t xml:space="preserve"> </w:t>
      </w:r>
      <w:r>
        <w:t>Validate CMDB for M</w:t>
      </w:r>
      <w:r w:rsidR="00452ADD">
        <w:t>anagement</w:t>
      </w:r>
      <w:r>
        <w:t xml:space="preserve"> CIs</w:t>
      </w:r>
      <w:bookmarkEnd w:id="158"/>
    </w:p>
    <w:bookmarkEnd w:id="157"/>
    <w:p w14:paraId="753802AE" w14:textId="77777777" w:rsidR="00E61F3C" w:rsidRPr="003D040E" w:rsidRDefault="00E61F3C" w:rsidP="00E61F3C"/>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C5734B" w:rsidRPr="003D040E" w14:paraId="5AA5EC1B" w14:textId="77777777" w:rsidTr="008A6F6B">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00CBBAE9" w14:textId="5EF28AE0" w:rsidR="00E61F3C" w:rsidRPr="003D040E" w:rsidRDefault="00BB644A" w:rsidP="008A6F6B">
            <w:r>
              <w:t>Validate CMDB for Mgmt CIs (MGT)</w:t>
            </w:r>
          </w:p>
        </w:tc>
        <w:tc>
          <w:tcPr>
            <w:tcW w:w="1432" w:type="dxa"/>
            <w:tcBorders>
              <w:left w:val="single" w:sz="4" w:space="0" w:color="FFFFFF"/>
            </w:tcBorders>
            <w:shd w:val="clear" w:color="auto" w:fill="0066A2"/>
            <w:noWrap/>
            <w:tcMar>
              <w:top w:w="57" w:type="dxa"/>
              <w:left w:w="85" w:type="dxa"/>
              <w:right w:w="85" w:type="dxa"/>
            </w:tcMar>
            <w:hideMark/>
          </w:tcPr>
          <w:p w14:paraId="22CE2D20" w14:textId="77777777" w:rsidR="00E61F3C" w:rsidRPr="003D040E" w:rsidRDefault="00E61F3C" w:rsidP="008A6F6B"/>
        </w:tc>
      </w:tr>
      <w:tr w:rsidR="00E61F3C" w:rsidRPr="003D040E" w14:paraId="37121D84" w14:textId="77777777" w:rsidTr="008A6F6B">
        <w:trPr>
          <w:trHeight w:val="300"/>
        </w:trPr>
        <w:tc>
          <w:tcPr>
            <w:tcW w:w="2628" w:type="dxa"/>
            <w:shd w:val="clear" w:color="auto" w:fill="auto"/>
            <w:noWrap/>
            <w:tcMar>
              <w:top w:w="28" w:type="dxa"/>
              <w:left w:w="85" w:type="dxa"/>
              <w:right w:w="85" w:type="dxa"/>
            </w:tcMar>
            <w:vAlign w:val="bottom"/>
            <w:hideMark/>
          </w:tcPr>
          <w:p w14:paraId="2A5FB817" w14:textId="77777777" w:rsidR="00E61F3C" w:rsidRPr="003D040E" w:rsidRDefault="00E61F3C" w:rsidP="008A6F6B">
            <w:r w:rsidRPr="003D040E">
              <w:t>Test procedure</w:t>
            </w:r>
          </w:p>
        </w:tc>
        <w:tc>
          <w:tcPr>
            <w:tcW w:w="6710" w:type="dxa"/>
            <w:gridSpan w:val="2"/>
            <w:shd w:val="clear" w:color="auto" w:fill="auto"/>
            <w:noWrap/>
            <w:tcMar>
              <w:top w:w="28" w:type="dxa"/>
              <w:left w:w="85" w:type="dxa"/>
              <w:right w:w="85" w:type="dxa"/>
            </w:tcMar>
            <w:vAlign w:val="bottom"/>
          </w:tcPr>
          <w:p w14:paraId="34148AE9" w14:textId="77777777" w:rsidR="005F57F6" w:rsidRPr="005F57F6" w:rsidRDefault="005F57F6" w:rsidP="005F57F6">
            <w:r w:rsidRPr="005F57F6">
              <w:t>Login to SNOW</w:t>
            </w:r>
          </w:p>
          <w:p w14:paraId="1321D135" w14:textId="77777777" w:rsidR="005F57F6" w:rsidRPr="005F57F6" w:rsidRDefault="005F57F6" w:rsidP="005F57F6">
            <w:r w:rsidRPr="005F57F6">
              <w:t>Check if MGT CIs are created in CMDB (via CMP Discovery process)</w:t>
            </w:r>
          </w:p>
          <w:p w14:paraId="28E61945" w14:textId="62438D60" w:rsidR="00DB5484" w:rsidRPr="00ED3E7B" w:rsidRDefault="00DB5484" w:rsidP="00DB5484">
            <w:r w:rsidRPr="00ED3E7B">
              <w:t>Go to “VM Instances” tabl</w:t>
            </w:r>
            <w:r>
              <w:t>e (</w:t>
            </w:r>
            <w:r w:rsidRPr="005F57F6">
              <w:t>table: cmdb_ci_vm_instance.LIST</w:t>
            </w:r>
            <w:r>
              <w:t>)</w:t>
            </w:r>
          </w:p>
          <w:p w14:paraId="1E6443BC" w14:textId="77777777" w:rsidR="00DB5484" w:rsidRDefault="00DB5484" w:rsidP="00DB5484">
            <w:r w:rsidRPr="00ED3E7B">
              <w:t>Check if there are any C</w:t>
            </w:r>
            <w:r>
              <w:t>I</w:t>
            </w:r>
            <w:r w:rsidRPr="00ED3E7B">
              <w:t>s present for Company.</w:t>
            </w:r>
          </w:p>
          <w:p w14:paraId="117E5867" w14:textId="2C661E58" w:rsidR="005F57F6" w:rsidRPr="005F57F6" w:rsidRDefault="00DB5484" w:rsidP="008A6F6B">
            <w:r>
              <w:t>Validate if proper CMDB relations are set and details included.</w:t>
            </w:r>
          </w:p>
        </w:tc>
      </w:tr>
      <w:tr w:rsidR="00E61F3C" w:rsidRPr="003D040E" w14:paraId="68B8A12B" w14:textId="77777777" w:rsidTr="008A6F6B">
        <w:trPr>
          <w:trHeight w:val="300"/>
        </w:trPr>
        <w:tc>
          <w:tcPr>
            <w:tcW w:w="2628" w:type="dxa"/>
            <w:shd w:val="clear" w:color="auto" w:fill="auto"/>
            <w:noWrap/>
            <w:tcMar>
              <w:top w:w="28" w:type="dxa"/>
              <w:left w:w="85" w:type="dxa"/>
              <w:right w:w="85" w:type="dxa"/>
            </w:tcMar>
            <w:vAlign w:val="bottom"/>
            <w:hideMark/>
          </w:tcPr>
          <w:p w14:paraId="4D033056" w14:textId="77777777" w:rsidR="00E61F3C" w:rsidRPr="003D040E" w:rsidRDefault="00E61F3C" w:rsidP="008A6F6B">
            <w:r w:rsidRPr="003D040E">
              <w:t>Expected results</w:t>
            </w:r>
          </w:p>
        </w:tc>
        <w:tc>
          <w:tcPr>
            <w:tcW w:w="6710" w:type="dxa"/>
            <w:gridSpan w:val="2"/>
            <w:shd w:val="clear" w:color="auto" w:fill="auto"/>
            <w:noWrap/>
            <w:tcMar>
              <w:top w:w="28" w:type="dxa"/>
              <w:left w:w="85" w:type="dxa"/>
              <w:right w:w="85" w:type="dxa"/>
            </w:tcMar>
            <w:vAlign w:val="bottom"/>
          </w:tcPr>
          <w:p w14:paraId="5F9730EE" w14:textId="77777777" w:rsidR="00750F51" w:rsidRDefault="00750F51" w:rsidP="00750F51">
            <w:r>
              <w:t>Login successful</w:t>
            </w:r>
          </w:p>
          <w:p w14:paraId="702E80E8" w14:textId="77777777" w:rsidR="00E61F3C" w:rsidRDefault="00750F51" w:rsidP="00750F51">
            <w:r>
              <w:t>VM Instances table contains MGT CIs related to particular FO name/Company name</w:t>
            </w:r>
          </w:p>
          <w:p w14:paraId="0E6235DA" w14:textId="60F9A8BE" w:rsidR="00612DF5" w:rsidRPr="003D040E" w:rsidRDefault="00612DF5" w:rsidP="00750F51">
            <w:r>
              <w:t>CIs are configured correctly with relationship</w:t>
            </w:r>
          </w:p>
        </w:tc>
      </w:tr>
      <w:tr w:rsidR="00E61F3C" w:rsidRPr="003D040E" w14:paraId="0B40FE05" w14:textId="77777777" w:rsidTr="008A6F6B">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0E0BD893" w14:textId="77777777" w:rsidR="00E61F3C" w:rsidRPr="003D040E" w:rsidRDefault="00E61F3C" w:rsidP="008A6F6B">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7802CBB" w14:textId="4BB00E04" w:rsidR="00C5734B" w:rsidRPr="003D040E" w:rsidRDefault="00C5734B" w:rsidP="008A6F6B"/>
        </w:tc>
      </w:tr>
      <w:tr w:rsidR="00E61F3C" w:rsidRPr="003D040E" w14:paraId="09916323" w14:textId="77777777" w:rsidTr="008A6F6B">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75DB180" w14:textId="77777777" w:rsidR="00E61F3C" w:rsidRPr="003D040E" w:rsidRDefault="00E61F3C" w:rsidP="008A6F6B">
            <w:r>
              <w:t>Status</w:t>
            </w:r>
          </w:p>
        </w:tc>
        <w:sdt>
          <w:sdtPr>
            <w:id w:val="-1793591998"/>
            <w:placeholder>
              <w:docPart w:val="D968CEDF604B441493925CBF94F10B20"/>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406F515E" w14:textId="277F46FD" w:rsidR="00E61F3C" w:rsidRPr="003D040E" w:rsidRDefault="00332CF7" w:rsidP="008A6F6B">
                <w:r>
                  <w:rPr>
                    <w:rStyle w:val="PlaceholderText"/>
                  </w:rPr>
                  <w:t>Choose an item</w:t>
                </w:r>
              </w:p>
            </w:tc>
          </w:sdtContent>
        </w:sdt>
      </w:tr>
    </w:tbl>
    <w:p w14:paraId="0A22AD28" w14:textId="6BDC3038" w:rsidR="00E61F3C" w:rsidRDefault="00E61F3C" w:rsidP="003D040E"/>
    <w:p w14:paraId="7932D777" w14:textId="6A97F96C" w:rsidR="00E61F3C" w:rsidRDefault="00E61F3C" w:rsidP="003D040E"/>
    <w:p w14:paraId="22CA702B" w14:textId="5934BEAD" w:rsidR="00E61F3C" w:rsidRPr="00BE06D0" w:rsidRDefault="00E61F3C" w:rsidP="00E61F3C">
      <w:pPr>
        <w:pStyle w:val="Heading5"/>
      </w:pPr>
      <w:bookmarkStart w:id="159" w:name="_Hlk46231238"/>
      <w:bookmarkStart w:id="160" w:name="_Toc73517485"/>
      <w:r w:rsidRPr="00BE06D0">
        <w:t xml:space="preserve">Test </w:t>
      </w:r>
      <w:r>
        <w:t>6</w:t>
      </w:r>
      <w:r w:rsidR="004878B3">
        <w:t>7</w:t>
      </w:r>
      <w:r>
        <w:t xml:space="preserve"> </w:t>
      </w:r>
      <w:r w:rsidR="00452ADD">
        <w:t xml:space="preserve">Service Now </w:t>
      </w:r>
      <w:r>
        <w:t>–</w:t>
      </w:r>
      <w:r w:rsidRPr="00BE06D0">
        <w:t xml:space="preserve"> </w:t>
      </w:r>
      <w:r w:rsidR="000D5B7E">
        <w:t xml:space="preserve">Verify </w:t>
      </w:r>
      <w:r>
        <w:t>Event Management</w:t>
      </w:r>
      <w:bookmarkEnd w:id="160"/>
    </w:p>
    <w:bookmarkEnd w:id="159"/>
    <w:p w14:paraId="4B3DEA73" w14:textId="77777777" w:rsidR="00E61F3C" w:rsidRPr="003D040E" w:rsidRDefault="00E61F3C" w:rsidP="00E61F3C"/>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E61F3C" w:rsidRPr="003D040E" w14:paraId="186E36E1" w14:textId="77777777" w:rsidTr="008A6F6B">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21582CE6" w14:textId="41D5CD19" w:rsidR="00E61F3C" w:rsidRPr="003D040E" w:rsidRDefault="00BB644A" w:rsidP="008A6F6B">
            <w:r w:rsidRPr="00BB644A">
              <w:lastRenderedPageBreak/>
              <w:t>Event Management</w:t>
            </w:r>
          </w:p>
        </w:tc>
        <w:tc>
          <w:tcPr>
            <w:tcW w:w="1432" w:type="dxa"/>
            <w:tcBorders>
              <w:left w:val="single" w:sz="4" w:space="0" w:color="FFFFFF"/>
            </w:tcBorders>
            <w:shd w:val="clear" w:color="auto" w:fill="0066A2"/>
            <w:noWrap/>
            <w:tcMar>
              <w:top w:w="57" w:type="dxa"/>
              <w:left w:w="85" w:type="dxa"/>
              <w:right w:w="85" w:type="dxa"/>
            </w:tcMar>
            <w:hideMark/>
          </w:tcPr>
          <w:p w14:paraId="4EBF3557" w14:textId="77777777" w:rsidR="00E61F3C" w:rsidRPr="003D040E" w:rsidRDefault="00E61F3C" w:rsidP="008A6F6B"/>
        </w:tc>
      </w:tr>
      <w:tr w:rsidR="00F56BFA" w:rsidRPr="003D040E" w14:paraId="38B8E28B" w14:textId="77777777" w:rsidTr="008A6F6B">
        <w:trPr>
          <w:trHeight w:val="300"/>
        </w:trPr>
        <w:tc>
          <w:tcPr>
            <w:tcW w:w="2628" w:type="dxa"/>
            <w:shd w:val="clear" w:color="auto" w:fill="auto"/>
            <w:noWrap/>
            <w:tcMar>
              <w:top w:w="28" w:type="dxa"/>
              <w:left w:w="85" w:type="dxa"/>
              <w:right w:w="85" w:type="dxa"/>
            </w:tcMar>
            <w:vAlign w:val="bottom"/>
            <w:hideMark/>
          </w:tcPr>
          <w:p w14:paraId="573C1B45" w14:textId="77777777" w:rsidR="00F56BFA" w:rsidRPr="003D040E" w:rsidRDefault="00F56BFA" w:rsidP="00F56BFA">
            <w:r w:rsidRPr="003D040E">
              <w:t>Test procedure</w:t>
            </w:r>
          </w:p>
        </w:tc>
        <w:tc>
          <w:tcPr>
            <w:tcW w:w="6710" w:type="dxa"/>
            <w:gridSpan w:val="2"/>
            <w:shd w:val="clear" w:color="auto" w:fill="auto"/>
            <w:noWrap/>
            <w:tcMar>
              <w:top w:w="28" w:type="dxa"/>
              <w:left w:w="85" w:type="dxa"/>
              <w:right w:w="85" w:type="dxa"/>
            </w:tcMar>
            <w:vAlign w:val="bottom"/>
          </w:tcPr>
          <w:p w14:paraId="1412AD05" w14:textId="7F6A267C" w:rsidR="00F56BFA" w:rsidRDefault="00F56BFA" w:rsidP="00F56BFA">
            <w:r>
              <w:t>Login to SNOW</w:t>
            </w:r>
          </w:p>
          <w:p w14:paraId="2B8454FC" w14:textId="5346B99D" w:rsidR="00F56BFA" w:rsidRDefault="00F56BFA" w:rsidP="00F56BFA">
            <w:r>
              <w:t xml:space="preserve">Check if </w:t>
            </w:r>
            <w:r w:rsidR="00994DA9">
              <w:t>MGT</w:t>
            </w:r>
            <w:r>
              <w:t xml:space="preserve"> CIs are created in CMDB</w:t>
            </w:r>
            <w:r w:rsidR="005F57F6">
              <w:t xml:space="preserve"> (via CMP Discovery process)</w:t>
            </w:r>
          </w:p>
          <w:p w14:paraId="0EBD1BEB" w14:textId="77777777" w:rsidR="00F56BFA" w:rsidRPr="003D040E" w:rsidRDefault="00F56BFA" w:rsidP="00F56BFA">
            <w:r>
              <w:t>Generate some load on VM to raise</w:t>
            </w:r>
            <w:r w:rsidRPr="003D040E">
              <w:t xml:space="preserve"> alert</w:t>
            </w:r>
            <w:r>
              <w:t xml:space="preserve"> in vROPS</w:t>
            </w:r>
          </w:p>
          <w:p w14:paraId="07E4CE15" w14:textId="77777777" w:rsidR="00F56BFA" w:rsidRPr="003D040E" w:rsidRDefault="00F56BFA" w:rsidP="00F56BFA">
            <w:r w:rsidRPr="003D040E">
              <w:t>Login to Snow</w:t>
            </w:r>
          </w:p>
          <w:p w14:paraId="5CC9C710" w14:textId="77777777" w:rsidR="00F56BFA" w:rsidRDefault="00F56BFA" w:rsidP="00F56BFA">
            <w:r w:rsidRPr="003D040E">
              <w:t>Look for a ticket raised under relevant CI</w:t>
            </w:r>
          </w:p>
          <w:p w14:paraId="146978D9" w14:textId="77777777" w:rsidR="004D7E5D" w:rsidRDefault="004D7E5D" w:rsidP="00F56BFA">
            <w:r>
              <w:t>Check if Incident ticket contains:</w:t>
            </w:r>
          </w:p>
          <w:p w14:paraId="35369C32" w14:textId="00FDFE73" w:rsidR="004D7E5D" w:rsidRDefault="004D7E5D" w:rsidP="004D7E5D">
            <w:pPr>
              <w:pStyle w:val="ListParagraph"/>
              <w:numPr>
                <w:ilvl w:val="0"/>
                <w:numId w:val="45"/>
              </w:numPr>
              <w:rPr>
                <w:rFonts w:eastAsia="Times New Roman"/>
              </w:rPr>
            </w:pPr>
            <w:r>
              <w:rPr>
                <w:rFonts w:eastAsia="Times New Roman"/>
              </w:rPr>
              <w:t>FO name = &lt;SNOW FO for Customer&gt;</w:t>
            </w:r>
          </w:p>
          <w:p w14:paraId="0B130462" w14:textId="77777777" w:rsidR="004D7E5D" w:rsidRDefault="004D7E5D" w:rsidP="004D7E5D">
            <w:pPr>
              <w:pStyle w:val="ListParagraph"/>
              <w:numPr>
                <w:ilvl w:val="0"/>
                <w:numId w:val="45"/>
              </w:numPr>
              <w:rPr>
                <w:rFonts w:eastAsia="Times New Roman"/>
              </w:rPr>
            </w:pPr>
            <w:r>
              <w:rPr>
                <w:rFonts w:eastAsia="Times New Roman"/>
              </w:rPr>
              <w:t xml:space="preserve">Incident category = Cloud.IaaS.DHC </w:t>
            </w:r>
          </w:p>
          <w:p w14:paraId="739BCB63" w14:textId="22067766" w:rsidR="004D7E5D" w:rsidRDefault="004D7E5D" w:rsidP="004D7E5D">
            <w:pPr>
              <w:pStyle w:val="ListParagraph"/>
              <w:numPr>
                <w:ilvl w:val="0"/>
                <w:numId w:val="45"/>
              </w:numPr>
              <w:rPr>
                <w:rFonts w:eastAsia="Times New Roman"/>
              </w:rPr>
            </w:pPr>
            <w:r>
              <w:rPr>
                <w:rFonts w:eastAsia="Times New Roman"/>
              </w:rPr>
              <w:t xml:space="preserve">Assignment group = </w:t>
            </w:r>
            <w:r w:rsidR="00FD16B1">
              <w:t>ZZ.Cloud.DHC-DevSecOps</w:t>
            </w:r>
          </w:p>
          <w:p w14:paraId="3AD6801D" w14:textId="77777777" w:rsidR="004D7E5D" w:rsidRDefault="004D7E5D" w:rsidP="004D7E5D">
            <w:pPr>
              <w:pStyle w:val="ListParagraph"/>
              <w:numPr>
                <w:ilvl w:val="0"/>
                <w:numId w:val="45"/>
              </w:numPr>
              <w:rPr>
                <w:rFonts w:eastAsia="Times New Roman"/>
              </w:rPr>
            </w:pPr>
            <w:r>
              <w:rPr>
                <w:rFonts w:eastAsia="Times New Roman"/>
              </w:rPr>
              <w:t>Affected CI = must be filled field and CI must be available in the CMDB</w:t>
            </w:r>
          </w:p>
          <w:p w14:paraId="6A1813B4" w14:textId="40770930" w:rsidR="004D7E5D" w:rsidRPr="004D7E5D" w:rsidRDefault="004D7E5D" w:rsidP="004D7E5D">
            <w:pPr>
              <w:pStyle w:val="ListParagraph"/>
              <w:numPr>
                <w:ilvl w:val="0"/>
                <w:numId w:val="45"/>
              </w:numPr>
              <w:rPr>
                <w:rFonts w:eastAsia="Times New Roman"/>
              </w:rPr>
            </w:pPr>
            <w:r>
              <w:rPr>
                <w:rFonts w:eastAsia="Times New Roman"/>
              </w:rPr>
              <w:t>Service Level that belongs to the priority must be running/measured</w:t>
            </w:r>
          </w:p>
        </w:tc>
      </w:tr>
      <w:tr w:rsidR="00F56BFA" w:rsidRPr="003D040E" w14:paraId="744883D7" w14:textId="77777777" w:rsidTr="008A6F6B">
        <w:trPr>
          <w:trHeight w:val="300"/>
        </w:trPr>
        <w:tc>
          <w:tcPr>
            <w:tcW w:w="2628" w:type="dxa"/>
            <w:shd w:val="clear" w:color="auto" w:fill="auto"/>
            <w:noWrap/>
            <w:tcMar>
              <w:top w:w="28" w:type="dxa"/>
              <w:left w:w="85" w:type="dxa"/>
              <w:right w:w="85" w:type="dxa"/>
            </w:tcMar>
            <w:vAlign w:val="bottom"/>
            <w:hideMark/>
          </w:tcPr>
          <w:p w14:paraId="27D7B588" w14:textId="77777777" w:rsidR="00F56BFA" w:rsidRPr="003D040E" w:rsidRDefault="00F56BFA" w:rsidP="00F56BFA">
            <w:r w:rsidRPr="003D040E">
              <w:t>Expected results</w:t>
            </w:r>
          </w:p>
        </w:tc>
        <w:tc>
          <w:tcPr>
            <w:tcW w:w="6710" w:type="dxa"/>
            <w:gridSpan w:val="2"/>
            <w:shd w:val="clear" w:color="auto" w:fill="auto"/>
            <w:noWrap/>
            <w:tcMar>
              <w:top w:w="28" w:type="dxa"/>
              <w:left w:w="85" w:type="dxa"/>
              <w:right w:w="85" w:type="dxa"/>
            </w:tcMar>
            <w:vAlign w:val="bottom"/>
          </w:tcPr>
          <w:p w14:paraId="19CA5BBC" w14:textId="77777777" w:rsidR="00F56BFA" w:rsidRPr="003D040E" w:rsidRDefault="00F56BFA" w:rsidP="00F56BFA">
            <w:r w:rsidRPr="003D040E">
              <w:t>Login successful</w:t>
            </w:r>
          </w:p>
          <w:p w14:paraId="161C5D5C" w14:textId="680AA3FC" w:rsidR="00F56BFA" w:rsidRPr="003D040E" w:rsidRDefault="00F56BFA" w:rsidP="00F56BFA">
            <w:r>
              <w:t xml:space="preserve">CMP machines CIs are created in CMDB </w:t>
            </w:r>
          </w:p>
          <w:p w14:paraId="7DF55AA6" w14:textId="3C420097" w:rsidR="00F56BFA" w:rsidRPr="003D040E" w:rsidRDefault="00F56BFA" w:rsidP="00F56BFA">
            <w:r w:rsidRPr="003D040E">
              <w:t xml:space="preserve">Alert </w:t>
            </w:r>
            <w:r>
              <w:t>i</w:t>
            </w:r>
            <w:r w:rsidRPr="003D040E">
              <w:t>n VROPS</w:t>
            </w:r>
            <w:r>
              <w:t xml:space="preserve"> created for CMP VM</w:t>
            </w:r>
          </w:p>
          <w:p w14:paraId="0418BEEF" w14:textId="77777777" w:rsidR="00F56BFA" w:rsidRDefault="00F56BFA" w:rsidP="00F56BFA">
            <w:r w:rsidRPr="003D040E">
              <w:t xml:space="preserve">A ticket for the </w:t>
            </w:r>
            <w:r>
              <w:t xml:space="preserve">CMP CI is </w:t>
            </w:r>
            <w:r w:rsidRPr="003D040E">
              <w:t>raised</w:t>
            </w:r>
          </w:p>
          <w:p w14:paraId="195BDD61" w14:textId="4BEE8133" w:rsidR="004D7E5D" w:rsidRPr="003D040E" w:rsidRDefault="004D7E5D" w:rsidP="00F56BFA">
            <w:r>
              <w:t>All necessary information is included in SNOW ticket</w:t>
            </w:r>
          </w:p>
        </w:tc>
      </w:tr>
      <w:tr w:rsidR="00E61F3C" w:rsidRPr="003D040E" w14:paraId="3B72DAFA" w14:textId="77777777" w:rsidTr="008A6F6B">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1CF6B263" w14:textId="77777777" w:rsidR="00E61F3C" w:rsidRPr="003D040E" w:rsidRDefault="00E61F3C" w:rsidP="008A6F6B">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3F264D5E" w14:textId="77777777" w:rsidR="00E61F3C" w:rsidRPr="003D040E" w:rsidRDefault="00E61F3C" w:rsidP="008A6F6B"/>
        </w:tc>
      </w:tr>
      <w:tr w:rsidR="00FD5AA4" w:rsidRPr="003D040E" w14:paraId="4139DAA0" w14:textId="77777777" w:rsidTr="008A6F6B">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40477BC4" w14:textId="77777777" w:rsidR="00FD5AA4" w:rsidRPr="003D040E" w:rsidRDefault="00FD5AA4" w:rsidP="00FD5AA4">
            <w:r>
              <w:t>Status</w:t>
            </w:r>
          </w:p>
        </w:tc>
        <w:sdt>
          <w:sdtPr>
            <w:id w:val="-1313252459"/>
            <w:placeholder>
              <w:docPart w:val="E5D0DF443AB043B1B119285B8897E5A4"/>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1163EAF8" w14:textId="63AC2A92" w:rsidR="00FD5AA4" w:rsidRPr="003D040E" w:rsidRDefault="00332CF7" w:rsidP="00FD5AA4">
                <w:r>
                  <w:rPr>
                    <w:rStyle w:val="PlaceholderText"/>
                  </w:rPr>
                  <w:t>Choose an item</w:t>
                </w:r>
              </w:p>
            </w:tc>
          </w:sdtContent>
        </w:sdt>
      </w:tr>
    </w:tbl>
    <w:p w14:paraId="63488C28" w14:textId="57143872" w:rsidR="00E61F3C" w:rsidRDefault="00E61F3C" w:rsidP="003D040E"/>
    <w:p w14:paraId="3DC649A7" w14:textId="7B045625" w:rsidR="00E61F3C" w:rsidRDefault="00E61F3C" w:rsidP="003D040E"/>
    <w:p w14:paraId="22D46E6F" w14:textId="79A5A962" w:rsidR="00E61F3C" w:rsidRPr="00BE06D0" w:rsidRDefault="00E61F3C" w:rsidP="00E61F3C">
      <w:pPr>
        <w:pStyle w:val="Heading5"/>
      </w:pPr>
      <w:bookmarkStart w:id="161" w:name="_Hlk46231253"/>
      <w:bookmarkStart w:id="162" w:name="_Toc73517486"/>
      <w:r w:rsidRPr="00BE06D0">
        <w:t xml:space="preserve">Test </w:t>
      </w:r>
      <w:r>
        <w:t>6</w:t>
      </w:r>
      <w:r w:rsidR="004878B3">
        <w:t>8</w:t>
      </w:r>
      <w:r>
        <w:t xml:space="preserve"> </w:t>
      </w:r>
      <w:r w:rsidR="00D52173">
        <w:t>Service Now</w:t>
      </w:r>
      <w:r>
        <w:t xml:space="preserve"> –</w:t>
      </w:r>
      <w:r w:rsidR="00B2709C">
        <w:t xml:space="preserve"> </w:t>
      </w:r>
      <w:r>
        <w:t>Service Level Management</w:t>
      </w:r>
      <w:bookmarkEnd w:id="162"/>
      <w:r>
        <w:t xml:space="preserve"> </w:t>
      </w:r>
    </w:p>
    <w:bookmarkEnd w:id="161"/>
    <w:p w14:paraId="4A9D6D84" w14:textId="77777777" w:rsidR="00E61F3C" w:rsidRPr="003D040E" w:rsidRDefault="00E61F3C" w:rsidP="00E61F3C"/>
    <w:tbl>
      <w:tblPr>
        <w:tblW w:w="9338"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5278"/>
        <w:gridCol w:w="1432"/>
      </w:tblGrid>
      <w:tr w:rsidR="00E61F3C" w:rsidRPr="003D040E" w14:paraId="1093D9DA" w14:textId="77777777" w:rsidTr="008A6F6B">
        <w:trPr>
          <w:trHeight w:val="300"/>
          <w:tblHeader/>
        </w:trPr>
        <w:tc>
          <w:tcPr>
            <w:tcW w:w="7906" w:type="dxa"/>
            <w:gridSpan w:val="2"/>
            <w:tcBorders>
              <w:right w:val="single" w:sz="4" w:space="0" w:color="FFFFFF"/>
            </w:tcBorders>
            <w:shd w:val="clear" w:color="auto" w:fill="0066A2"/>
            <w:noWrap/>
            <w:tcMar>
              <w:top w:w="57" w:type="dxa"/>
              <w:left w:w="85" w:type="dxa"/>
              <w:right w:w="85" w:type="dxa"/>
            </w:tcMar>
            <w:hideMark/>
          </w:tcPr>
          <w:p w14:paraId="147F4EF3" w14:textId="67D3E0D1" w:rsidR="00E61F3C" w:rsidRPr="003D040E" w:rsidRDefault="00BB644A" w:rsidP="008A6F6B">
            <w:r>
              <w:t>Service Level Management</w:t>
            </w:r>
          </w:p>
        </w:tc>
        <w:tc>
          <w:tcPr>
            <w:tcW w:w="1432" w:type="dxa"/>
            <w:tcBorders>
              <w:left w:val="single" w:sz="4" w:space="0" w:color="FFFFFF"/>
            </w:tcBorders>
            <w:shd w:val="clear" w:color="auto" w:fill="0066A2"/>
            <w:noWrap/>
            <w:tcMar>
              <w:top w:w="57" w:type="dxa"/>
              <w:left w:w="85" w:type="dxa"/>
              <w:right w:w="85" w:type="dxa"/>
            </w:tcMar>
            <w:hideMark/>
          </w:tcPr>
          <w:p w14:paraId="73048CA0" w14:textId="77777777" w:rsidR="00E61F3C" w:rsidRPr="003D040E" w:rsidRDefault="00E61F3C" w:rsidP="008A6F6B"/>
        </w:tc>
      </w:tr>
      <w:tr w:rsidR="00E61F3C" w:rsidRPr="003D040E" w14:paraId="36E24006" w14:textId="77777777" w:rsidTr="008A6F6B">
        <w:trPr>
          <w:trHeight w:val="300"/>
        </w:trPr>
        <w:tc>
          <w:tcPr>
            <w:tcW w:w="2628" w:type="dxa"/>
            <w:shd w:val="clear" w:color="auto" w:fill="auto"/>
            <w:noWrap/>
            <w:tcMar>
              <w:top w:w="28" w:type="dxa"/>
              <w:left w:w="85" w:type="dxa"/>
              <w:right w:w="85" w:type="dxa"/>
            </w:tcMar>
            <w:vAlign w:val="bottom"/>
            <w:hideMark/>
          </w:tcPr>
          <w:p w14:paraId="13194043" w14:textId="77777777" w:rsidR="00E61F3C" w:rsidRPr="003D040E" w:rsidRDefault="00E61F3C" w:rsidP="008A6F6B">
            <w:r w:rsidRPr="003D040E">
              <w:t>Test procedure</w:t>
            </w:r>
          </w:p>
        </w:tc>
        <w:tc>
          <w:tcPr>
            <w:tcW w:w="6710" w:type="dxa"/>
            <w:gridSpan w:val="2"/>
            <w:shd w:val="clear" w:color="auto" w:fill="auto"/>
            <w:noWrap/>
            <w:tcMar>
              <w:top w:w="28" w:type="dxa"/>
              <w:left w:w="85" w:type="dxa"/>
              <w:right w:w="85" w:type="dxa"/>
            </w:tcMar>
            <w:vAlign w:val="bottom"/>
          </w:tcPr>
          <w:p w14:paraId="6B52015E" w14:textId="667A0322" w:rsidR="00E61F3C" w:rsidRDefault="00F1152A" w:rsidP="008A6F6B">
            <w:r>
              <w:t>Trigger a new CPR</w:t>
            </w:r>
            <w:r w:rsidR="00E61F3C" w:rsidRPr="00F1152A">
              <w:t xml:space="preserve"> </w:t>
            </w:r>
            <w:r w:rsidRPr="00F1152A">
              <w:t>r</w:t>
            </w:r>
            <w:r>
              <w:t>equest from CMP Portal</w:t>
            </w:r>
          </w:p>
          <w:p w14:paraId="58CEA1E3" w14:textId="2FD633E4" w:rsidR="00F1152A" w:rsidRDefault="00F1152A" w:rsidP="008A6F6B">
            <w:r>
              <w:t>Check if RITM request has proper SLA configured and if this SLA is running</w:t>
            </w:r>
          </w:p>
          <w:p w14:paraId="374D988E" w14:textId="6F4015BA" w:rsidR="00F1152A" w:rsidRPr="00F1152A" w:rsidRDefault="00F1152A" w:rsidP="008A6F6B">
            <w:r>
              <w:t>Check if Incident (created in one above test) has proper prio 1, 2 or 3 assigned and also has SLA configured and running</w:t>
            </w:r>
          </w:p>
        </w:tc>
      </w:tr>
      <w:tr w:rsidR="00E61F3C" w:rsidRPr="003D040E" w14:paraId="313EEDFE" w14:textId="77777777" w:rsidTr="008A6F6B">
        <w:trPr>
          <w:trHeight w:val="300"/>
        </w:trPr>
        <w:tc>
          <w:tcPr>
            <w:tcW w:w="2628" w:type="dxa"/>
            <w:shd w:val="clear" w:color="auto" w:fill="auto"/>
            <w:noWrap/>
            <w:tcMar>
              <w:top w:w="28" w:type="dxa"/>
              <w:left w:w="85" w:type="dxa"/>
              <w:right w:w="85" w:type="dxa"/>
            </w:tcMar>
            <w:vAlign w:val="bottom"/>
            <w:hideMark/>
          </w:tcPr>
          <w:p w14:paraId="20BF081D" w14:textId="77777777" w:rsidR="00E61F3C" w:rsidRPr="003D040E" w:rsidRDefault="00E61F3C" w:rsidP="008A6F6B">
            <w:r w:rsidRPr="003D040E">
              <w:t>Expected results</w:t>
            </w:r>
          </w:p>
        </w:tc>
        <w:tc>
          <w:tcPr>
            <w:tcW w:w="6710" w:type="dxa"/>
            <w:gridSpan w:val="2"/>
            <w:shd w:val="clear" w:color="auto" w:fill="auto"/>
            <w:noWrap/>
            <w:tcMar>
              <w:top w:w="28" w:type="dxa"/>
              <w:left w:w="85" w:type="dxa"/>
              <w:right w:w="85" w:type="dxa"/>
            </w:tcMar>
            <w:vAlign w:val="bottom"/>
          </w:tcPr>
          <w:p w14:paraId="1DBEDD19" w14:textId="77A79697" w:rsidR="00F1152A" w:rsidRDefault="00F1152A" w:rsidP="00F1152A">
            <w:r>
              <w:t>CPR has SLA configured and running (verified in the related RITM request)</w:t>
            </w:r>
          </w:p>
          <w:p w14:paraId="5BA70385" w14:textId="0B2E2880" w:rsidR="00E61F3C" w:rsidRPr="003D040E" w:rsidRDefault="00F1152A" w:rsidP="00F1152A">
            <w:r>
              <w:t>Incident with prio 1, 2 or 3 (prio 4 is not configured) has the SLA configured and running (verified in the related RITM request)</w:t>
            </w:r>
            <w:r w:rsidR="0011357A">
              <w:t xml:space="preserve"> according to resolution times as follows:</w:t>
            </w:r>
            <w:r w:rsidR="0011357A">
              <w:br/>
              <w:t>- DHC.Inc.P1.OLA.Cloud.03hrRes.24 * 7 * 365</w:t>
            </w:r>
            <w:r w:rsidR="0011357A">
              <w:br/>
              <w:t>- DHC.Inc.P2.OLA.Cloud.8hrRes.08:00-18:00x5-PL</w:t>
            </w:r>
            <w:r w:rsidR="0011357A">
              <w:br/>
              <w:t>- DHC.Inc.P3.OLA.Cloud.18hrRes.08:00-18:00x5-PL</w:t>
            </w:r>
          </w:p>
        </w:tc>
      </w:tr>
      <w:tr w:rsidR="00E61F3C" w:rsidRPr="003D040E" w14:paraId="45BCDF87" w14:textId="77777777" w:rsidTr="008A6F6B">
        <w:trPr>
          <w:trHeight w:val="3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563CF998" w14:textId="77777777" w:rsidR="00E61F3C" w:rsidRPr="003D040E" w:rsidRDefault="00E61F3C" w:rsidP="008A6F6B">
            <w:r>
              <w:t>Observed results</w:t>
            </w:r>
          </w:p>
        </w:tc>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C4031A1" w14:textId="588EBCF8" w:rsidR="002B1C44" w:rsidRPr="003D040E" w:rsidRDefault="002B1C44" w:rsidP="008A6F6B"/>
        </w:tc>
      </w:tr>
      <w:tr w:rsidR="00FD5AA4" w:rsidRPr="003D040E" w14:paraId="6EA8C5AA" w14:textId="77777777" w:rsidTr="002C564B">
        <w:trPr>
          <w:trHeight w:val="400"/>
        </w:trPr>
        <w:tc>
          <w:tcPr>
            <w:tcW w:w="2628" w:type="dxa"/>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hideMark/>
          </w:tcPr>
          <w:p w14:paraId="79D82990" w14:textId="77777777" w:rsidR="00FD5AA4" w:rsidRPr="003D040E" w:rsidRDefault="00FD5AA4" w:rsidP="00FD5AA4">
            <w:r>
              <w:t>Status</w:t>
            </w:r>
          </w:p>
        </w:tc>
        <w:sdt>
          <w:sdtPr>
            <w:id w:val="1218321302"/>
            <w:placeholder>
              <w:docPart w:val="5AFEA311E2DC4654BEF70BC7A30B6A24"/>
            </w:placeholder>
            <w:showingPlcHdr/>
            <w:comboBox>
              <w:listItem w:value="Choose an item."/>
              <w:listItem w:displayText="Successful" w:value="Successful"/>
              <w:listItem w:displayText="Partially Successful" w:value="Partially Successful"/>
              <w:listItem w:displayText="Failed" w:value="Failed"/>
              <w:listItem w:displayText="N/A" w:value="N/A"/>
            </w:comboBox>
          </w:sdtPr>
          <w:sdtEndPr/>
          <w:sdtContent>
            <w:tc>
              <w:tcPr>
                <w:tcW w:w="6710" w:type="dxa"/>
                <w:gridSpan w:val="2"/>
                <w:tcBorders>
                  <w:top w:val="single" w:sz="4" w:space="0" w:color="000000"/>
                  <w:left w:val="single" w:sz="4" w:space="0" w:color="000000"/>
                  <w:bottom w:val="single" w:sz="4" w:space="0" w:color="000000"/>
                  <w:right w:val="single" w:sz="4" w:space="0" w:color="000000"/>
                </w:tcBorders>
                <w:shd w:val="clear" w:color="auto" w:fill="auto"/>
                <w:noWrap/>
                <w:tcMar>
                  <w:top w:w="28" w:type="dxa"/>
                  <w:left w:w="85" w:type="dxa"/>
                  <w:right w:w="85" w:type="dxa"/>
                </w:tcMar>
                <w:vAlign w:val="bottom"/>
              </w:tcPr>
              <w:p w14:paraId="74BF6C40" w14:textId="44AA31CD" w:rsidR="00FD5AA4" w:rsidRPr="003D040E" w:rsidRDefault="00332CF7" w:rsidP="00FD5AA4">
                <w:r>
                  <w:rPr>
                    <w:rStyle w:val="PlaceholderText"/>
                  </w:rPr>
                  <w:t>Choose an item</w:t>
                </w:r>
              </w:p>
            </w:tc>
          </w:sdtContent>
        </w:sdt>
      </w:tr>
    </w:tbl>
    <w:p w14:paraId="7069B868" w14:textId="77777777" w:rsidR="00E61F3C" w:rsidRDefault="00E61F3C" w:rsidP="003D040E"/>
    <w:p w14:paraId="73DC6EEA" w14:textId="77777777" w:rsidR="00E61F3C" w:rsidRDefault="00E61F3C" w:rsidP="003D040E"/>
    <w:p w14:paraId="4863711A" w14:textId="6386984C" w:rsidR="00472EB0" w:rsidRDefault="00472EB0" w:rsidP="003D040E"/>
    <w:p w14:paraId="1F7BF17F" w14:textId="12258F0F" w:rsidR="00DC43BD" w:rsidRDefault="00DC43BD" w:rsidP="00DC43BD">
      <w:pPr>
        <w:pStyle w:val="Heading1"/>
      </w:pPr>
      <w:bookmarkStart w:id="163" w:name="_Toc71537230"/>
      <w:bookmarkStart w:id="164" w:name="_Toc73517487"/>
      <w:r>
        <w:lastRenderedPageBreak/>
        <w:t>Appendix A – Automated Infrastructure Tests</w:t>
      </w:r>
      <w:bookmarkEnd w:id="163"/>
      <w:bookmarkEnd w:id="164"/>
    </w:p>
    <w:p w14:paraId="70EC5F63" w14:textId="77777777" w:rsidR="00DC43BD" w:rsidRDefault="00DC43BD" w:rsidP="00DC43BD"/>
    <w:p w14:paraId="37145965" w14:textId="31D4501B" w:rsidR="00DC43BD" w:rsidRDefault="00DC43BD" w:rsidP="00DC43BD">
      <w:r>
        <w:t>Automated report created via Ansible Playbook for vRA tests.</w:t>
      </w:r>
    </w:p>
    <w:p w14:paraId="22B6380F" w14:textId="77777777" w:rsidR="00DC43BD" w:rsidRDefault="00DC43BD" w:rsidP="00DC43BD"/>
    <w:p w14:paraId="43914C0D" w14:textId="3C78E929" w:rsidR="00DC43BD" w:rsidRDefault="00DC43BD" w:rsidP="00DC43BD"/>
    <w:p w14:paraId="5BE35496" w14:textId="28643573" w:rsidR="003D2520" w:rsidRDefault="003D2520" w:rsidP="003D2520">
      <w:pPr>
        <w:pStyle w:val="Heading1"/>
      </w:pPr>
      <w:bookmarkStart w:id="165" w:name="_Toc71537231"/>
      <w:bookmarkStart w:id="166" w:name="_Toc73517488"/>
      <w:r>
        <w:lastRenderedPageBreak/>
        <w:t>Appendix B – CPR</w:t>
      </w:r>
      <w:r w:rsidR="001D440F">
        <w:t>s</w:t>
      </w:r>
      <w:r>
        <w:t xml:space="preserve"> Test</w:t>
      </w:r>
      <w:r w:rsidR="001D440F">
        <w:t>s</w:t>
      </w:r>
      <w:bookmarkEnd w:id="165"/>
      <w:bookmarkEnd w:id="166"/>
    </w:p>
    <w:p w14:paraId="3B30F3C1" w14:textId="77777777" w:rsidR="003D2520" w:rsidRDefault="003D2520" w:rsidP="003D2520"/>
    <w:p w14:paraId="60041737" w14:textId="5966895C" w:rsidR="003D2520" w:rsidRDefault="001D440F" w:rsidP="003D2520">
      <w:r>
        <w:t>R</w:t>
      </w:r>
      <w:r w:rsidR="003D2520">
        <w:t xml:space="preserve">eport </w:t>
      </w:r>
      <w:r w:rsidR="00E747A3">
        <w:t xml:space="preserve">containing results of Deployment and Second day CPRs </w:t>
      </w:r>
      <w:r w:rsidR="003D2520">
        <w:t>tests.</w:t>
      </w:r>
    </w:p>
    <w:p w14:paraId="4DB085C8" w14:textId="557F793A" w:rsidR="00D812A8" w:rsidRDefault="00D812A8" w:rsidP="003D2520"/>
    <w:p w14:paraId="165A9557" w14:textId="52C17F3E" w:rsidR="00D812A8" w:rsidRDefault="00D812A8" w:rsidP="003D2520">
      <w:r>
        <w:object w:dxaOrig="1534" w:dyaOrig="994" w14:anchorId="643B40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25" o:title=""/>
          </v:shape>
          <o:OLEObject Type="Embed" ProgID="Excel.Sheet.12" ShapeID="_x0000_i1025" DrawAspect="Icon" ObjectID="_1684130159" r:id="rId26"/>
        </w:object>
      </w:r>
      <w:bookmarkEnd w:id="5"/>
    </w:p>
    <w:sectPr w:rsidR="00D812A8" w:rsidSect="00FA181D">
      <w:headerReference w:type="even" r:id="rId27"/>
      <w:headerReference w:type="default" r:id="rId28"/>
      <w:footerReference w:type="even" r:id="rId29"/>
      <w:footerReference w:type="default" r:id="rId30"/>
      <w:headerReference w:type="first" r:id="rId31"/>
      <w:footerReference w:type="first" r:id="rId32"/>
      <w:pgSz w:w="11907" w:h="16839" w:code="9"/>
      <w:pgMar w:top="1135" w:right="1134" w:bottom="1418" w:left="1814" w:header="1531" w:footer="737"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DC6F33" w14:textId="77777777" w:rsidR="00082E40" w:rsidRDefault="00082E40">
      <w:r>
        <w:separator/>
      </w:r>
    </w:p>
  </w:endnote>
  <w:endnote w:type="continuationSeparator" w:id="0">
    <w:p w14:paraId="04FE759A" w14:textId="77777777" w:rsidR="00082E40" w:rsidRDefault="00082E40">
      <w:r>
        <w:continuationSeparator/>
      </w:r>
    </w:p>
  </w:endnote>
  <w:endnote w:type="continuationNotice" w:id="1">
    <w:p w14:paraId="5AD3DD44" w14:textId="77777777" w:rsidR="00082E40" w:rsidRDefault="00082E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DC3D94" w14:textId="77777777" w:rsidR="00A032FC" w:rsidRDefault="00A032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DA1EA3" w14:textId="77777777" w:rsidR="00A032FC" w:rsidRDefault="00A032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042778" w14:textId="77777777" w:rsidR="00A032FC" w:rsidRDefault="00A032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93F090" w14:textId="77777777" w:rsidR="008A6F6B" w:rsidRDefault="008A6F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80520E" w14:textId="77777777" w:rsidR="008A6F6B" w:rsidRDefault="008A6F6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3628B" w14:textId="77777777" w:rsidR="008A6F6B" w:rsidRDefault="008A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AF631B" w14:textId="77777777" w:rsidR="00082E40" w:rsidRDefault="00082E40">
      <w:r>
        <w:separator/>
      </w:r>
    </w:p>
  </w:footnote>
  <w:footnote w:type="continuationSeparator" w:id="0">
    <w:p w14:paraId="29CB6F40" w14:textId="77777777" w:rsidR="00082E40" w:rsidRDefault="00082E40">
      <w:r>
        <w:continuationSeparator/>
      </w:r>
    </w:p>
  </w:footnote>
  <w:footnote w:type="continuationNotice" w:id="1">
    <w:p w14:paraId="192EDD97" w14:textId="77777777" w:rsidR="00082E40" w:rsidRDefault="00082E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125EBF" w14:textId="77777777" w:rsidR="00A032FC" w:rsidRDefault="00A032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7B766C" w14:textId="77777777" w:rsidR="00A032FC" w:rsidRDefault="00A032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3505C" w14:textId="77777777" w:rsidR="00A032FC" w:rsidRDefault="00A032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649F2" w14:textId="77777777" w:rsidR="008A6F6B" w:rsidRDefault="008A6F6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68184E" w14:textId="77777777" w:rsidR="008A6F6B" w:rsidRDefault="008A6F6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94660B" w14:textId="6DBE2ACB" w:rsidR="008A6F6B" w:rsidRPr="00E63E64" w:rsidRDefault="008A6F6B" w:rsidP="000A1A7E">
    <w:pPr>
      <w:pStyle w:val="sysHeaders2L"/>
      <w:framePr w:wrap="around"/>
    </w:pPr>
  </w:p>
  <w:p w14:paraId="0694660D" w14:textId="3E769DA4" w:rsidR="008A6F6B" w:rsidRPr="00E63E64" w:rsidRDefault="008A6F6B" w:rsidP="00BE06D0">
    <w:pPr>
      <w:pStyle w:val="sysHeaders2R"/>
      <w:framePr w:wrap="aroun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56E2C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C442C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91E5EF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3A00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8E67B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978BC6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7890F0"/>
    <w:lvl w:ilvl="0">
      <w:start w:val="1"/>
      <w:numFmt w:val="bullet"/>
      <w:lvlRestart w:val="0"/>
      <w:pStyle w:val="ListBullet3"/>
      <w:lvlText w:val="-"/>
      <w:lvlJc w:val="left"/>
      <w:pPr>
        <w:tabs>
          <w:tab w:val="num" w:pos="850"/>
        </w:tabs>
        <w:ind w:left="850" w:hanging="283"/>
      </w:pPr>
      <w:rPr>
        <w:rFonts w:ascii="Times New Roman" w:hAnsi="Times New Roman" w:cs="Times New Roman" w:hint="default"/>
        <w:color w:val="0066A2"/>
        <w:sz w:val="20"/>
        <w:szCs w:val="20"/>
      </w:rPr>
    </w:lvl>
  </w:abstractNum>
  <w:abstractNum w:abstractNumId="7" w15:restartNumberingAfterBreak="0">
    <w:nsid w:val="FFFFFF88"/>
    <w:multiLevelType w:val="singleLevel"/>
    <w:tmpl w:val="6F8EF4E6"/>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CB868FE0"/>
    <w:lvl w:ilvl="0">
      <w:start w:val="1"/>
      <w:numFmt w:val="bullet"/>
      <w:lvlText w:val=""/>
      <w:lvlJc w:val="left"/>
      <w:pPr>
        <w:tabs>
          <w:tab w:val="num" w:pos="284"/>
        </w:tabs>
        <w:ind w:left="284" w:hanging="284"/>
      </w:pPr>
      <w:rPr>
        <w:rFonts w:ascii="Symbol" w:hAnsi="Symbol" w:hint="default"/>
      </w:rPr>
    </w:lvl>
  </w:abstractNum>
  <w:abstractNum w:abstractNumId="9" w15:restartNumberingAfterBreak="0">
    <w:nsid w:val="FFFFFFFB"/>
    <w:multiLevelType w:val="multilevel"/>
    <w:tmpl w:val="D098DD62"/>
    <w:lvl w:ilvl="0">
      <w:start w:val="1"/>
      <w:numFmt w:val="decimal"/>
      <w:pStyle w:val="Heading1"/>
      <w:lvlText w:val="%1"/>
      <w:lvlJc w:val="right"/>
      <w:pPr>
        <w:tabs>
          <w:tab w:val="num" w:pos="0"/>
        </w:tabs>
        <w:ind w:left="0" w:firstLine="0"/>
      </w:pPr>
    </w:lvl>
    <w:lvl w:ilvl="1">
      <w:start w:val="1"/>
      <w:numFmt w:val="decimal"/>
      <w:pStyle w:val="Heading2"/>
      <w:lvlText w:val="%1.%2"/>
      <w:lvlJc w:val="right"/>
      <w:pPr>
        <w:tabs>
          <w:tab w:val="num" w:pos="360"/>
        </w:tabs>
        <w:ind w:left="0" w:firstLine="0"/>
      </w:pPr>
    </w:lvl>
    <w:lvl w:ilvl="2">
      <w:start w:val="1"/>
      <w:numFmt w:val="decimal"/>
      <w:pStyle w:val="Heading3"/>
      <w:lvlText w:val="%1.%2.%3"/>
      <w:lvlJc w:val="right"/>
      <w:pPr>
        <w:tabs>
          <w:tab w:val="num" w:pos="360"/>
        </w:tabs>
        <w:ind w:left="0" w:firstLine="0"/>
      </w:pPr>
    </w:lvl>
    <w:lvl w:ilvl="3">
      <w:start w:val="1"/>
      <w:numFmt w:val="decimal"/>
      <w:pStyle w:val="Heading4"/>
      <w:lvlText w:val="%1.%2.%3.%4"/>
      <w:lvlJc w:val="right"/>
      <w:pPr>
        <w:tabs>
          <w:tab w:val="num" w:pos="360"/>
        </w:tabs>
        <w:ind w:left="0" w:firstLine="0"/>
      </w:pPr>
    </w:lvl>
    <w:lvl w:ilvl="4">
      <w:start w:val="1"/>
      <w:numFmt w:val="decimal"/>
      <w:lvlText w:val="%1.%2.%3.%4.%5"/>
      <w:lvlJc w:val="righ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0" w15:restartNumberingAfterBreak="0">
    <w:nsid w:val="052B010B"/>
    <w:multiLevelType w:val="multilevel"/>
    <w:tmpl w:val="DCAC3B1A"/>
    <w:lvl w:ilvl="0">
      <w:start w:val="1"/>
      <w:numFmt w:val="bullet"/>
      <w:lvlRestart w:val="0"/>
      <w:lvlText w:val="▶"/>
      <w:lvlJc w:val="left"/>
      <w:pPr>
        <w:tabs>
          <w:tab w:val="num" w:pos="284"/>
        </w:tabs>
        <w:ind w:left="284" w:hanging="284"/>
      </w:pPr>
      <w:rPr>
        <w:rFonts w:ascii="Lucida Sans Unicode" w:hAnsi="Lucida Sans Unicode" w:hint="default"/>
        <w:color w:val="0066A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BB7D44"/>
    <w:multiLevelType w:val="hybridMultilevel"/>
    <w:tmpl w:val="F732E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691272D"/>
    <w:multiLevelType w:val="multilevel"/>
    <w:tmpl w:val="139496D4"/>
    <w:lvl w:ilvl="0">
      <w:start w:val="1"/>
      <w:numFmt w:val="bullet"/>
      <w:lvlText w:val="»"/>
      <w:lvlJc w:val="left"/>
      <w:pPr>
        <w:tabs>
          <w:tab w:val="num" w:pos="284"/>
        </w:tabs>
        <w:ind w:left="284" w:hanging="284"/>
      </w:pPr>
      <w:rPr>
        <w:rFonts w:ascii="Arial" w:hAnsi="Arial" w:hint="default"/>
        <w:color w:val="CC00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87348C3"/>
    <w:multiLevelType w:val="hybridMultilevel"/>
    <w:tmpl w:val="281AE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416385"/>
    <w:multiLevelType w:val="hybridMultilevel"/>
    <w:tmpl w:val="5DBC7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DE0624"/>
    <w:multiLevelType w:val="multilevel"/>
    <w:tmpl w:val="7048F1F6"/>
    <w:lvl w:ilvl="0">
      <w:start w:val="1"/>
      <w:numFmt w:val="bullet"/>
      <w:lvlRestart w:val="0"/>
      <w:lvlText w:val="▶"/>
      <w:lvlJc w:val="left"/>
      <w:pPr>
        <w:tabs>
          <w:tab w:val="num" w:pos="142"/>
        </w:tabs>
        <w:ind w:left="142" w:hanging="142"/>
      </w:pPr>
      <w:rPr>
        <w:rFonts w:ascii="Lucida Sans Unicode" w:hAnsi="Lucida Sans Unicode" w:hint="default"/>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E71416D"/>
    <w:multiLevelType w:val="multilevel"/>
    <w:tmpl w:val="569AB69A"/>
    <w:lvl w:ilvl="0">
      <w:start w:val="1"/>
      <w:numFmt w:val="bullet"/>
      <w:lvlRestart w:val="0"/>
      <w:lvlText w:val="▶"/>
      <w:lvlJc w:val="left"/>
      <w:pPr>
        <w:tabs>
          <w:tab w:val="num" w:pos="284"/>
        </w:tabs>
        <w:ind w:left="284" w:hanging="284"/>
      </w:pPr>
      <w:rPr>
        <w:rFonts w:ascii="Arial Unicode MS" w:eastAsia="Arial Unicode MS" w:hAnsi="Arial Unicode MS" w:hint="eastAsia"/>
        <w:color w:val="0066A2"/>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460146"/>
    <w:multiLevelType w:val="multilevel"/>
    <w:tmpl w:val="EA707EE0"/>
    <w:lvl w:ilvl="0">
      <w:start w:val="1"/>
      <w:numFmt w:val="bullet"/>
      <w:lvlRestart w:val="0"/>
      <w:lvlText w:val="»"/>
      <w:lvlJc w:val="left"/>
      <w:pPr>
        <w:tabs>
          <w:tab w:val="num" w:pos="142"/>
        </w:tabs>
        <w:ind w:left="142" w:hanging="142"/>
      </w:pPr>
      <w:rPr>
        <w:rFonts w:ascii="Times New Roman" w:hAnsi="Times New Roman" w:cs="Times New Roman" w:hint="default"/>
        <w:color w:val="C0143C"/>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46E00CC"/>
    <w:multiLevelType w:val="hybridMultilevel"/>
    <w:tmpl w:val="F50EA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877754"/>
    <w:multiLevelType w:val="multilevel"/>
    <w:tmpl w:val="94BC744C"/>
    <w:lvl w:ilvl="0">
      <w:start w:val="1"/>
      <w:numFmt w:val="bullet"/>
      <w:lvlRestart w:val="0"/>
      <w:lvlText w:val="-"/>
      <w:lvlJc w:val="left"/>
      <w:pPr>
        <w:tabs>
          <w:tab w:val="num" w:pos="426"/>
        </w:tabs>
        <w:ind w:left="426" w:hanging="142"/>
      </w:pPr>
      <w:rPr>
        <w:rFonts w:ascii="Times New Roman" w:hAnsi="Times New Roman" w:cs="Times New Roman" w:hint="default"/>
        <w:color w:val="C0143C"/>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20" w15:restartNumberingAfterBreak="0">
    <w:nsid w:val="1B3A2BF5"/>
    <w:multiLevelType w:val="singleLevel"/>
    <w:tmpl w:val="9B36EDA8"/>
    <w:lvl w:ilvl="0">
      <w:start w:val="1"/>
      <w:numFmt w:val="bullet"/>
      <w:lvlText w:val=""/>
      <w:lvlJc w:val="left"/>
      <w:pPr>
        <w:tabs>
          <w:tab w:val="num" w:pos="284"/>
        </w:tabs>
        <w:ind w:left="567" w:hanging="283"/>
      </w:pPr>
      <w:rPr>
        <w:rFonts w:ascii="Symbol" w:hAnsi="Symbol" w:hint="default"/>
      </w:rPr>
    </w:lvl>
  </w:abstractNum>
  <w:abstractNum w:abstractNumId="21" w15:restartNumberingAfterBreak="0">
    <w:nsid w:val="1BFF47C5"/>
    <w:multiLevelType w:val="hybridMultilevel"/>
    <w:tmpl w:val="4C70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67DD7"/>
    <w:multiLevelType w:val="hybridMultilevel"/>
    <w:tmpl w:val="F2B0136A"/>
    <w:lvl w:ilvl="0" w:tplc="FC0E4ED6">
      <w:start w:val="1"/>
      <w:numFmt w:val="bullet"/>
      <w:lvlText w:val="-"/>
      <w:lvlJc w:val="left"/>
      <w:pPr>
        <w:tabs>
          <w:tab w:val="num" w:pos="851"/>
        </w:tabs>
        <w:ind w:left="851" w:hanging="284"/>
      </w:pPr>
      <w:rPr>
        <w:rFonts w:ascii="Arial" w:hAnsi="Arial" w:hint="default"/>
        <w:color w:val="CC0000"/>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2FC54B8"/>
    <w:multiLevelType w:val="hybridMultilevel"/>
    <w:tmpl w:val="C12C5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4A02ED"/>
    <w:multiLevelType w:val="multilevel"/>
    <w:tmpl w:val="EE6AE72C"/>
    <w:lvl w:ilvl="0">
      <w:start w:val="1"/>
      <w:numFmt w:val="bullet"/>
      <w:lvlRestart w:val="0"/>
      <w:lvlText w:val="▶"/>
      <w:lvlJc w:val="left"/>
      <w:pPr>
        <w:tabs>
          <w:tab w:val="num" w:pos="284"/>
        </w:tabs>
        <w:ind w:left="284" w:hanging="284"/>
      </w:pPr>
      <w:rPr>
        <w:rFonts w:ascii="Arial Unicode MS" w:eastAsia="Arial Unicode MS" w:hAnsi="Arial Unicode MS" w:hint="eastAsia"/>
        <w:color w:val="0066A2"/>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6F961EE"/>
    <w:multiLevelType w:val="hybridMultilevel"/>
    <w:tmpl w:val="4426E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FE67D7"/>
    <w:multiLevelType w:val="hybridMultilevel"/>
    <w:tmpl w:val="0C54356C"/>
    <w:lvl w:ilvl="0" w:tplc="44EEC42A">
      <w:start w:val="1"/>
      <w:numFmt w:val="bullet"/>
      <w:lvlRestart w:val="0"/>
      <w:pStyle w:val="TableListbullet3"/>
      <w:lvlText w:val="-"/>
      <w:lvlJc w:val="left"/>
      <w:pPr>
        <w:tabs>
          <w:tab w:val="num" w:pos="426"/>
        </w:tabs>
        <w:ind w:left="426" w:hanging="142"/>
      </w:pPr>
      <w:rPr>
        <w:rFonts w:ascii="Times New Roman" w:hAnsi="Times New Roman" w:cs="Times New Roman" w:hint="default"/>
        <w:color w:val="0066A2"/>
      </w:rPr>
    </w:lvl>
    <w:lvl w:ilvl="1" w:tplc="04130003" w:tentative="1">
      <w:start w:val="1"/>
      <w:numFmt w:val="bullet"/>
      <w:lvlText w:val="o"/>
      <w:lvlJc w:val="left"/>
      <w:pPr>
        <w:tabs>
          <w:tab w:val="num" w:pos="1724"/>
        </w:tabs>
        <w:ind w:left="1724" w:hanging="360"/>
      </w:pPr>
      <w:rPr>
        <w:rFonts w:ascii="Courier New" w:hAnsi="Courier New" w:cs="Courier New" w:hint="default"/>
      </w:rPr>
    </w:lvl>
    <w:lvl w:ilvl="2" w:tplc="04130005" w:tentative="1">
      <w:start w:val="1"/>
      <w:numFmt w:val="bullet"/>
      <w:lvlText w:val=""/>
      <w:lvlJc w:val="left"/>
      <w:pPr>
        <w:tabs>
          <w:tab w:val="num" w:pos="2444"/>
        </w:tabs>
        <w:ind w:left="2444" w:hanging="360"/>
      </w:pPr>
      <w:rPr>
        <w:rFonts w:ascii="Wingdings" w:hAnsi="Wingdings" w:hint="default"/>
      </w:rPr>
    </w:lvl>
    <w:lvl w:ilvl="3" w:tplc="04130001" w:tentative="1">
      <w:start w:val="1"/>
      <w:numFmt w:val="bullet"/>
      <w:lvlText w:val=""/>
      <w:lvlJc w:val="left"/>
      <w:pPr>
        <w:tabs>
          <w:tab w:val="num" w:pos="3164"/>
        </w:tabs>
        <w:ind w:left="3164" w:hanging="360"/>
      </w:pPr>
      <w:rPr>
        <w:rFonts w:ascii="Symbol" w:hAnsi="Symbol" w:hint="default"/>
      </w:rPr>
    </w:lvl>
    <w:lvl w:ilvl="4" w:tplc="04130003" w:tentative="1">
      <w:start w:val="1"/>
      <w:numFmt w:val="bullet"/>
      <w:lvlText w:val="o"/>
      <w:lvlJc w:val="left"/>
      <w:pPr>
        <w:tabs>
          <w:tab w:val="num" w:pos="3884"/>
        </w:tabs>
        <w:ind w:left="3884" w:hanging="360"/>
      </w:pPr>
      <w:rPr>
        <w:rFonts w:ascii="Courier New" w:hAnsi="Courier New" w:cs="Courier New" w:hint="default"/>
      </w:rPr>
    </w:lvl>
    <w:lvl w:ilvl="5" w:tplc="04130005" w:tentative="1">
      <w:start w:val="1"/>
      <w:numFmt w:val="bullet"/>
      <w:lvlText w:val=""/>
      <w:lvlJc w:val="left"/>
      <w:pPr>
        <w:tabs>
          <w:tab w:val="num" w:pos="4604"/>
        </w:tabs>
        <w:ind w:left="4604" w:hanging="360"/>
      </w:pPr>
      <w:rPr>
        <w:rFonts w:ascii="Wingdings" w:hAnsi="Wingdings" w:hint="default"/>
      </w:rPr>
    </w:lvl>
    <w:lvl w:ilvl="6" w:tplc="04130001" w:tentative="1">
      <w:start w:val="1"/>
      <w:numFmt w:val="bullet"/>
      <w:lvlText w:val=""/>
      <w:lvlJc w:val="left"/>
      <w:pPr>
        <w:tabs>
          <w:tab w:val="num" w:pos="5324"/>
        </w:tabs>
        <w:ind w:left="5324" w:hanging="360"/>
      </w:pPr>
      <w:rPr>
        <w:rFonts w:ascii="Symbol" w:hAnsi="Symbol" w:hint="default"/>
      </w:rPr>
    </w:lvl>
    <w:lvl w:ilvl="7" w:tplc="04130003" w:tentative="1">
      <w:start w:val="1"/>
      <w:numFmt w:val="bullet"/>
      <w:lvlText w:val="o"/>
      <w:lvlJc w:val="left"/>
      <w:pPr>
        <w:tabs>
          <w:tab w:val="num" w:pos="6044"/>
        </w:tabs>
        <w:ind w:left="6044" w:hanging="360"/>
      </w:pPr>
      <w:rPr>
        <w:rFonts w:ascii="Courier New" w:hAnsi="Courier New" w:cs="Courier New" w:hint="default"/>
      </w:rPr>
    </w:lvl>
    <w:lvl w:ilvl="8" w:tplc="0413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281C73E2"/>
    <w:multiLevelType w:val="hybridMultilevel"/>
    <w:tmpl w:val="E438C6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34637A"/>
    <w:multiLevelType w:val="hybridMultilevel"/>
    <w:tmpl w:val="F5485236"/>
    <w:lvl w:ilvl="0" w:tplc="B1BCFF6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A273D9"/>
    <w:multiLevelType w:val="hybridMultilevel"/>
    <w:tmpl w:val="9BDA9B2E"/>
    <w:lvl w:ilvl="0" w:tplc="ECFC1F6A">
      <w:start w:val="1"/>
      <w:numFmt w:val="bullet"/>
      <w:lvlRestart w:val="0"/>
      <w:pStyle w:val="TableListbullet"/>
      <w:lvlText w:val="►"/>
      <w:lvlJc w:val="left"/>
      <w:pPr>
        <w:tabs>
          <w:tab w:val="num" w:pos="170"/>
        </w:tabs>
        <w:ind w:left="170" w:hanging="170"/>
      </w:pPr>
      <w:rPr>
        <w:rFonts w:ascii="Arial Unicode MS" w:eastAsia="Arial Unicode MS" w:hAnsi="Arial Unicode MS" w:hint="eastAsia"/>
        <w:color w:val="0066A2"/>
        <w:sz w:val="16"/>
        <w:szCs w:val="16"/>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B6463FF"/>
    <w:multiLevelType w:val="multilevel"/>
    <w:tmpl w:val="0B9CB75C"/>
    <w:lvl w:ilvl="0">
      <w:start w:val="1"/>
      <w:numFmt w:val="bullet"/>
      <w:lvlRestart w:val="0"/>
      <w:lvlText w:val="►"/>
      <w:lvlJc w:val="left"/>
      <w:pPr>
        <w:tabs>
          <w:tab w:val="num" w:pos="142"/>
        </w:tabs>
        <w:ind w:left="142" w:hanging="142"/>
      </w:pPr>
      <w:rPr>
        <w:rFonts w:ascii="Arial Unicode MS" w:eastAsia="Arial Unicode MS" w:hAnsi="Arial Unicode MS" w:hint="eastAsia"/>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CAC0BAF"/>
    <w:multiLevelType w:val="multilevel"/>
    <w:tmpl w:val="6A98EA3E"/>
    <w:lvl w:ilvl="0">
      <w:start w:val="1"/>
      <w:numFmt w:val="bullet"/>
      <w:lvlRestart w:val="0"/>
      <w:lvlText w:val="▶"/>
      <w:lvlJc w:val="left"/>
      <w:pPr>
        <w:tabs>
          <w:tab w:val="num" w:pos="284"/>
        </w:tabs>
        <w:ind w:left="284" w:hanging="284"/>
      </w:pPr>
      <w:rPr>
        <w:rFonts w:ascii="Arial Unicode MS" w:eastAsia="Arial Unicode MS" w:hAnsi="Arial Unicode MS" w:hint="eastAsia"/>
        <w:color w:val="0066A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D5C63DA"/>
    <w:multiLevelType w:val="hybridMultilevel"/>
    <w:tmpl w:val="77DCB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7E1A07"/>
    <w:multiLevelType w:val="multilevel"/>
    <w:tmpl w:val="54DABCD0"/>
    <w:lvl w:ilvl="0">
      <w:start w:val="1"/>
      <w:numFmt w:val="bullet"/>
      <w:lvlRestart w:val="0"/>
      <w:lvlText w:val="•"/>
      <w:lvlJc w:val="left"/>
      <w:pPr>
        <w:tabs>
          <w:tab w:val="num" w:pos="142"/>
        </w:tabs>
        <w:ind w:left="284" w:hanging="142"/>
      </w:pPr>
      <w:rPr>
        <w:rFonts w:ascii="Times New Roman" w:hAnsi="Times New Roman" w:cs="Times New Roman" w:hint="default"/>
        <w:color w:val="C0143C"/>
        <w:sz w:val="20"/>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34" w15:restartNumberingAfterBreak="0">
    <w:nsid w:val="3B6A0CBB"/>
    <w:multiLevelType w:val="multilevel"/>
    <w:tmpl w:val="6176742C"/>
    <w:lvl w:ilvl="0">
      <w:start w:val="1"/>
      <w:numFmt w:val="bullet"/>
      <w:lvlRestart w:val="0"/>
      <w:lvlText w:val="»"/>
      <w:lvlJc w:val="left"/>
      <w:pPr>
        <w:tabs>
          <w:tab w:val="num" w:pos="283"/>
        </w:tabs>
        <w:ind w:left="283" w:hanging="283"/>
      </w:pPr>
      <w:rPr>
        <w:rFonts w:ascii="Times New Roman" w:hAnsi="Times New Roman" w:cs="Times New Roman" w:hint="default"/>
        <w:color w:val="C0143C"/>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62F3A4F"/>
    <w:multiLevelType w:val="hybridMultilevel"/>
    <w:tmpl w:val="22DA8778"/>
    <w:lvl w:ilvl="0" w:tplc="9FD06304">
      <w:start w:val="1"/>
      <w:numFmt w:val="bullet"/>
      <w:lvlRestart w:val="0"/>
      <w:pStyle w:val="ListBullet2"/>
      <w:lvlText w:val="•"/>
      <w:lvlJc w:val="left"/>
      <w:pPr>
        <w:tabs>
          <w:tab w:val="num" w:pos="568"/>
        </w:tabs>
        <w:ind w:left="568" w:hanging="284"/>
      </w:pPr>
      <w:rPr>
        <w:rFonts w:ascii="Times New Roman" w:hAnsi="Times New Roman" w:cs="Times New Roman" w:hint="default"/>
        <w:color w:val="0066A2"/>
        <w:sz w:val="20"/>
        <w:szCs w:val="20"/>
      </w:rPr>
    </w:lvl>
    <w:lvl w:ilvl="1" w:tplc="04130003" w:tentative="1">
      <w:start w:val="1"/>
      <w:numFmt w:val="bullet"/>
      <w:lvlText w:val="o"/>
      <w:lvlJc w:val="left"/>
      <w:pPr>
        <w:tabs>
          <w:tab w:val="num" w:pos="2008"/>
        </w:tabs>
        <w:ind w:left="2008" w:hanging="360"/>
      </w:pPr>
      <w:rPr>
        <w:rFonts w:ascii="Courier New" w:hAnsi="Courier New" w:cs="Courier New" w:hint="default"/>
      </w:rPr>
    </w:lvl>
    <w:lvl w:ilvl="2" w:tplc="04130005" w:tentative="1">
      <w:start w:val="1"/>
      <w:numFmt w:val="bullet"/>
      <w:lvlText w:val=""/>
      <w:lvlJc w:val="left"/>
      <w:pPr>
        <w:tabs>
          <w:tab w:val="num" w:pos="2728"/>
        </w:tabs>
        <w:ind w:left="2728" w:hanging="360"/>
      </w:pPr>
      <w:rPr>
        <w:rFonts w:ascii="Wingdings" w:hAnsi="Wingdings" w:hint="default"/>
      </w:rPr>
    </w:lvl>
    <w:lvl w:ilvl="3" w:tplc="04130001" w:tentative="1">
      <w:start w:val="1"/>
      <w:numFmt w:val="bullet"/>
      <w:lvlText w:val=""/>
      <w:lvlJc w:val="left"/>
      <w:pPr>
        <w:tabs>
          <w:tab w:val="num" w:pos="3448"/>
        </w:tabs>
        <w:ind w:left="3448" w:hanging="360"/>
      </w:pPr>
      <w:rPr>
        <w:rFonts w:ascii="Symbol" w:hAnsi="Symbol" w:hint="default"/>
      </w:rPr>
    </w:lvl>
    <w:lvl w:ilvl="4" w:tplc="04130003" w:tentative="1">
      <w:start w:val="1"/>
      <w:numFmt w:val="bullet"/>
      <w:lvlText w:val="o"/>
      <w:lvlJc w:val="left"/>
      <w:pPr>
        <w:tabs>
          <w:tab w:val="num" w:pos="4168"/>
        </w:tabs>
        <w:ind w:left="4168" w:hanging="360"/>
      </w:pPr>
      <w:rPr>
        <w:rFonts w:ascii="Courier New" w:hAnsi="Courier New" w:cs="Courier New" w:hint="default"/>
      </w:rPr>
    </w:lvl>
    <w:lvl w:ilvl="5" w:tplc="04130005" w:tentative="1">
      <w:start w:val="1"/>
      <w:numFmt w:val="bullet"/>
      <w:lvlText w:val=""/>
      <w:lvlJc w:val="left"/>
      <w:pPr>
        <w:tabs>
          <w:tab w:val="num" w:pos="4888"/>
        </w:tabs>
        <w:ind w:left="4888" w:hanging="360"/>
      </w:pPr>
      <w:rPr>
        <w:rFonts w:ascii="Wingdings" w:hAnsi="Wingdings" w:hint="default"/>
      </w:rPr>
    </w:lvl>
    <w:lvl w:ilvl="6" w:tplc="04130001" w:tentative="1">
      <w:start w:val="1"/>
      <w:numFmt w:val="bullet"/>
      <w:lvlText w:val=""/>
      <w:lvlJc w:val="left"/>
      <w:pPr>
        <w:tabs>
          <w:tab w:val="num" w:pos="5608"/>
        </w:tabs>
        <w:ind w:left="5608" w:hanging="360"/>
      </w:pPr>
      <w:rPr>
        <w:rFonts w:ascii="Symbol" w:hAnsi="Symbol" w:hint="default"/>
      </w:rPr>
    </w:lvl>
    <w:lvl w:ilvl="7" w:tplc="04130003" w:tentative="1">
      <w:start w:val="1"/>
      <w:numFmt w:val="bullet"/>
      <w:lvlText w:val="o"/>
      <w:lvlJc w:val="left"/>
      <w:pPr>
        <w:tabs>
          <w:tab w:val="num" w:pos="6328"/>
        </w:tabs>
        <w:ind w:left="6328" w:hanging="360"/>
      </w:pPr>
      <w:rPr>
        <w:rFonts w:ascii="Courier New" w:hAnsi="Courier New" w:cs="Courier New" w:hint="default"/>
      </w:rPr>
    </w:lvl>
    <w:lvl w:ilvl="8" w:tplc="04130005" w:tentative="1">
      <w:start w:val="1"/>
      <w:numFmt w:val="bullet"/>
      <w:lvlText w:val=""/>
      <w:lvlJc w:val="left"/>
      <w:pPr>
        <w:tabs>
          <w:tab w:val="num" w:pos="7048"/>
        </w:tabs>
        <w:ind w:left="7048" w:hanging="360"/>
      </w:pPr>
      <w:rPr>
        <w:rFonts w:ascii="Wingdings" w:hAnsi="Wingdings" w:hint="default"/>
      </w:rPr>
    </w:lvl>
  </w:abstractNum>
  <w:abstractNum w:abstractNumId="36" w15:restartNumberingAfterBreak="0">
    <w:nsid w:val="4D28359D"/>
    <w:multiLevelType w:val="hybridMultilevel"/>
    <w:tmpl w:val="EF38F21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7" w15:restartNumberingAfterBreak="0">
    <w:nsid w:val="58C127B8"/>
    <w:multiLevelType w:val="hybridMultilevel"/>
    <w:tmpl w:val="766A4154"/>
    <w:lvl w:ilvl="0" w:tplc="6B32F3EE">
      <w:start w:val="1"/>
      <w:numFmt w:val="bullet"/>
      <w:lvlRestart w:val="0"/>
      <w:pStyle w:val="TableListbullet2"/>
      <w:lvlText w:val="•"/>
      <w:lvlJc w:val="left"/>
      <w:pPr>
        <w:tabs>
          <w:tab w:val="num" w:pos="142"/>
        </w:tabs>
        <w:ind w:left="284" w:hanging="142"/>
      </w:pPr>
      <w:rPr>
        <w:rFonts w:ascii="Times New Roman" w:hAnsi="Times New Roman" w:cs="Times New Roman" w:hint="default"/>
        <w:color w:val="0066A2"/>
        <w:sz w:val="20"/>
        <w:szCs w:val="20"/>
      </w:rPr>
    </w:lvl>
    <w:lvl w:ilvl="1" w:tplc="04130003" w:tentative="1">
      <w:start w:val="1"/>
      <w:numFmt w:val="bullet"/>
      <w:lvlText w:val="o"/>
      <w:lvlJc w:val="left"/>
      <w:pPr>
        <w:tabs>
          <w:tab w:val="num" w:pos="1724"/>
        </w:tabs>
        <w:ind w:left="1724" w:hanging="360"/>
      </w:pPr>
      <w:rPr>
        <w:rFonts w:ascii="Courier New" w:hAnsi="Courier New" w:cs="Courier New" w:hint="default"/>
      </w:rPr>
    </w:lvl>
    <w:lvl w:ilvl="2" w:tplc="04130005" w:tentative="1">
      <w:start w:val="1"/>
      <w:numFmt w:val="bullet"/>
      <w:lvlText w:val=""/>
      <w:lvlJc w:val="left"/>
      <w:pPr>
        <w:tabs>
          <w:tab w:val="num" w:pos="2444"/>
        </w:tabs>
        <w:ind w:left="2444" w:hanging="360"/>
      </w:pPr>
      <w:rPr>
        <w:rFonts w:ascii="Wingdings" w:hAnsi="Wingdings" w:hint="default"/>
      </w:rPr>
    </w:lvl>
    <w:lvl w:ilvl="3" w:tplc="04130001" w:tentative="1">
      <w:start w:val="1"/>
      <w:numFmt w:val="bullet"/>
      <w:lvlText w:val=""/>
      <w:lvlJc w:val="left"/>
      <w:pPr>
        <w:tabs>
          <w:tab w:val="num" w:pos="3164"/>
        </w:tabs>
        <w:ind w:left="3164" w:hanging="360"/>
      </w:pPr>
      <w:rPr>
        <w:rFonts w:ascii="Symbol" w:hAnsi="Symbol" w:hint="default"/>
      </w:rPr>
    </w:lvl>
    <w:lvl w:ilvl="4" w:tplc="04130003" w:tentative="1">
      <w:start w:val="1"/>
      <w:numFmt w:val="bullet"/>
      <w:lvlText w:val="o"/>
      <w:lvlJc w:val="left"/>
      <w:pPr>
        <w:tabs>
          <w:tab w:val="num" w:pos="3884"/>
        </w:tabs>
        <w:ind w:left="3884" w:hanging="360"/>
      </w:pPr>
      <w:rPr>
        <w:rFonts w:ascii="Courier New" w:hAnsi="Courier New" w:cs="Courier New" w:hint="default"/>
      </w:rPr>
    </w:lvl>
    <w:lvl w:ilvl="5" w:tplc="04130005" w:tentative="1">
      <w:start w:val="1"/>
      <w:numFmt w:val="bullet"/>
      <w:lvlText w:val=""/>
      <w:lvlJc w:val="left"/>
      <w:pPr>
        <w:tabs>
          <w:tab w:val="num" w:pos="4604"/>
        </w:tabs>
        <w:ind w:left="4604" w:hanging="360"/>
      </w:pPr>
      <w:rPr>
        <w:rFonts w:ascii="Wingdings" w:hAnsi="Wingdings" w:hint="default"/>
      </w:rPr>
    </w:lvl>
    <w:lvl w:ilvl="6" w:tplc="04130001" w:tentative="1">
      <w:start w:val="1"/>
      <w:numFmt w:val="bullet"/>
      <w:lvlText w:val=""/>
      <w:lvlJc w:val="left"/>
      <w:pPr>
        <w:tabs>
          <w:tab w:val="num" w:pos="5324"/>
        </w:tabs>
        <w:ind w:left="5324" w:hanging="360"/>
      </w:pPr>
      <w:rPr>
        <w:rFonts w:ascii="Symbol" w:hAnsi="Symbol" w:hint="default"/>
      </w:rPr>
    </w:lvl>
    <w:lvl w:ilvl="7" w:tplc="04130003" w:tentative="1">
      <w:start w:val="1"/>
      <w:numFmt w:val="bullet"/>
      <w:lvlText w:val="o"/>
      <w:lvlJc w:val="left"/>
      <w:pPr>
        <w:tabs>
          <w:tab w:val="num" w:pos="6044"/>
        </w:tabs>
        <w:ind w:left="6044" w:hanging="360"/>
      </w:pPr>
      <w:rPr>
        <w:rFonts w:ascii="Courier New" w:hAnsi="Courier New" w:cs="Courier New" w:hint="default"/>
      </w:rPr>
    </w:lvl>
    <w:lvl w:ilvl="8" w:tplc="04130005" w:tentative="1">
      <w:start w:val="1"/>
      <w:numFmt w:val="bullet"/>
      <w:lvlText w:val=""/>
      <w:lvlJc w:val="left"/>
      <w:pPr>
        <w:tabs>
          <w:tab w:val="num" w:pos="6764"/>
        </w:tabs>
        <w:ind w:left="6764" w:hanging="360"/>
      </w:pPr>
      <w:rPr>
        <w:rFonts w:ascii="Wingdings" w:hAnsi="Wingdings" w:hint="default"/>
      </w:rPr>
    </w:lvl>
  </w:abstractNum>
  <w:abstractNum w:abstractNumId="38" w15:restartNumberingAfterBreak="0">
    <w:nsid w:val="595E4265"/>
    <w:multiLevelType w:val="multilevel"/>
    <w:tmpl w:val="5C92E870"/>
    <w:lvl w:ilvl="0">
      <w:start w:val="1"/>
      <w:numFmt w:val="bullet"/>
      <w:lvlRestart w:val="0"/>
      <w:lvlText w:val="•"/>
      <w:lvlJc w:val="left"/>
      <w:pPr>
        <w:tabs>
          <w:tab w:val="num" w:pos="568"/>
        </w:tabs>
        <w:ind w:left="568" w:hanging="284"/>
      </w:pPr>
      <w:rPr>
        <w:rFonts w:ascii="Times New Roman" w:hAnsi="Times New Roman" w:cs="Times New Roman" w:hint="default"/>
        <w:color w:val="C0143C"/>
        <w:sz w:val="20"/>
      </w:rPr>
    </w:lvl>
    <w:lvl w:ilvl="1">
      <w:start w:val="1"/>
      <w:numFmt w:val="bullet"/>
      <w:lvlText w:val="o"/>
      <w:lvlJc w:val="left"/>
      <w:pPr>
        <w:tabs>
          <w:tab w:val="num" w:pos="2008"/>
        </w:tabs>
        <w:ind w:left="2008" w:hanging="360"/>
      </w:pPr>
      <w:rPr>
        <w:rFonts w:ascii="Courier New" w:hAnsi="Courier New" w:cs="Courier New" w:hint="default"/>
      </w:rPr>
    </w:lvl>
    <w:lvl w:ilvl="2">
      <w:start w:val="1"/>
      <w:numFmt w:val="bullet"/>
      <w:lvlText w:val=""/>
      <w:lvlJc w:val="left"/>
      <w:pPr>
        <w:tabs>
          <w:tab w:val="num" w:pos="2728"/>
        </w:tabs>
        <w:ind w:left="2728" w:hanging="360"/>
      </w:pPr>
      <w:rPr>
        <w:rFonts w:ascii="Wingdings" w:hAnsi="Wingdings" w:hint="default"/>
      </w:rPr>
    </w:lvl>
    <w:lvl w:ilvl="3">
      <w:start w:val="1"/>
      <w:numFmt w:val="bullet"/>
      <w:lvlText w:val=""/>
      <w:lvlJc w:val="left"/>
      <w:pPr>
        <w:tabs>
          <w:tab w:val="num" w:pos="3448"/>
        </w:tabs>
        <w:ind w:left="3448" w:hanging="360"/>
      </w:pPr>
      <w:rPr>
        <w:rFonts w:ascii="Symbol" w:hAnsi="Symbol" w:hint="default"/>
      </w:rPr>
    </w:lvl>
    <w:lvl w:ilvl="4">
      <w:start w:val="1"/>
      <w:numFmt w:val="bullet"/>
      <w:lvlText w:val="o"/>
      <w:lvlJc w:val="left"/>
      <w:pPr>
        <w:tabs>
          <w:tab w:val="num" w:pos="4168"/>
        </w:tabs>
        <w:ind w:left="4168" w:hanging="360"/>
      </w:pPr>
      <w:rPr>
        <w:rFonts w:ascii="Courier New" w:hAnsi="Courier New" w:cs="Courier New" w:hint="default"/>
      </w:rPr>
    </w:lvl>
    <w:lvl w:ilvl="5">
      <w:start w:val="1"/>
      <w:numFmt w:val="bullet"/>
      <w:lvlText w:val=""/>
      <w:lvlJc w:val="left"/>
      <w:pPr>
        <w:tabs>
          <w:tab w:val="num" w:pos="4888"/>
        </w:tabs>
        <w:ind w:left="4888" w:hanging="360"/>
      </w:pPr>
      <w:rPr>
        <w:rFonts w:ascii="Wingdings" w:hAnsi="Wingdings" w:hint="default"/>
      </w:rPr>
    </w:lvl>
    <w:lvl w:ilvl="6">
      <w:start w:val="1"/>
      <w:numFmt w:val="bullet"/>
      <w:lvlText w:val=""/>
      <w:lvlJc w:val="left"/>
      <w:pPr>
        <w:tabs>
          <w:tab w:val="num" w:pos="5608"/>
        </w:tabs>
        <w:ind w:left="5608" w:hanging="360"/>
      </w:pPr>
      <w:rPr>
        <w:rFonts w:ascii="Symbol" w:hAnsi="Symbol" w:hint="default"/>
      </w:rPr>
    </w:lvl>
    <w:lvl w:ilvl="7">
      <w:start w:val="1"/>
      <w:numFmt w:val="bullet"/>
      <w:lvlText w:val="o"/>
      <w:lvlJc w:val="left"/>
      <w:pPr>
        <w:tabs>
          <w:tab w:val="num" w:pos="6328"/>
        </w:tabs>
        <w:ind w:left="6328" w:hanging="360"/>
      </w:pPr>
      <w:rPr>
        <w:rFonts w:ascii="Courier New" w:hAnsi="Courier New" w:cs="Courier New" w:hint="default"/>
      </w:rPr>
    </w:lvl>
    <w:lvl w:ilvl="8">
      <w:start w:val="1"/>
      <w:numFmt w:val="bullet"/>
      <w:lvlText w:val=""/>
      <w:lvlJc w:val="left"/>
      <w:pPr>
        <w:tabs>
          <w:tab w:val="num" w:pos="7048"/>
        </w:tabs>
        <w:ind w:left="7048" w:hanging="360"/>
      </w:pPr>
      <w:rPr>
        <w:rFonts w:ascii="Wingdings" w:hAnsi="Wingdings" w:hint="default"/>
      </w:rPr>
    </w:lvl>
  </w:abstractNum>
  <w:abstractNum w:abstractNumId="39" w15:restartNumberingAfterBreak="0">
    <w:nsid w:val="619C5B64"/>
    <w:multiLevelType w:val="multilevel"/>
    <w:tmpl w:val="FF784BFE"/>
    <w:lvl w:ilvl="0">
      <w:start w:val="1"/>
      <w:numFmt w:val="bullet"/>
      <w:lvlRestart w:val="0"/>
      <w:lvlText w:val="▶"/>
      <w:lvlJc w:val="left"/>
      <w:pPr>
        <w:tabs>
          <w:tab w:val="num" w:pos="142"/>
        </w:tabs>
        <w:ind w:left="142" w:hanging="142"/>
      </w:pPr>
      <w:rPr>
        <w:rFonts w:ascii="Arial Unicode MS" w:eastAsia="Arial Unicode MS" w:hAnsi="Arial Unicode MS" w:hint="eastAsia"/>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3976773"/>
    <w:multiLevelType w:val="hybridMultilevel"/>
    <w:tmpl w:val="CB5E80C8"/>
    <w:lvl w:ilvl="0" w:tplc="6BE47FE4">
      <w:start w:val="1"/>
      <w:numFmt w:val="bullet"/>
      <w:lvlRestart w:val="0"/>
      <w:pStyle w:val="ListBullet"/>
      <w:lvlText w:val="►"/>
      <w:lvlJc w:val="left"/>
      <w:pPr>
        <w:tabs>
          <w:tab w:val="num" w:pos="284"/>
        </w:tabs>
        <w:ind w:left="284" w:hanging="284"/>
      </w:pPr>
      <w:rPr>
        <w:rFonts w:ascii="Arial Unicode MS" w:eastAsia="Arial Unicode MS" w:hAnsi="Arial Unicode MS" w:hint="eastAsia"/>
        <w:color w:val="0066A2"/>
        <w:sz w:val="20"/>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8A71246"/>
    <w:multiLevelType w:val="hybridMultilevel"/>
    <w:tmpl w:val="639AA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C90EBF"/>
    <w:multiLevelType w:val="multilevel"/>
    <w:tmpl w:val="730E487A"/>
    <w:lvl w:ilvl="0">
      <w:start w:val="1"/>
      <w:numFmt w:val="bullet"/>
      <w:lvlRestart w:val="0"/>
      <w:lvlText w:val="▶"/>
      <w:lvlJc w:val="left"/>
      <w:pPr>
        <w:tabs>
          <w:tab w:val="num" w:pos="142"/>
        </w:tabs>
        <w:ind w:left="142" w:hanging="142"/>
      </w:pPr>
      <w:rPr>
        <w:rFonts w:ascii="Lucida Sans Unicode" w:hAnsi="Lucida Sans Unicode" w:hint="default"/>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D122334"/>
    <w:multiLevelType w:val="multilevel"/>
    <w:tmpl w:val="75FA666A"/>
    <w:lvl w:ilvl="0">
      <w:start w:val="1"/>
      <w:numFmt w:val="bullet"/>
      <w:lvlRestart w:val="0"/>
      <w:lvlText w:val="▶"/>
      <w:lvlJc w:val="left"/>
      <w:pPr>
        <w:tabs>
          <w:tab w:val="num" w:pos="142"/>
        </w:tabs>
        <w:ind w:left="142" w:hanging="142"/>
      </w:pPr>
      <w:rPr>
        <w:rFonts w:ascii="Lucida Sans Unicode" w:hAnsi="Lucida Sans Unicode" w:hint="default"/>
        <w:color w:val="0066A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CE07829"/>
    <w:multiLevelType w:val="hybridMultilevel"/>
    <w:tmpl w:val="293A1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0"/>
  </w:num>
  <w:num w:numId="3">
    <w:abstractNumId w:val="29"/>
  </w:num>
  <w:num w:numId="4">
    <w:abstractNumId w:val="25"/>
  </w:num>
  <w:num w:numId="5">
    <w:abstractNumId w:val="27"/>
  </w:num>
  <w:num w:numId="6">
    <w:abstractNumId w:val="6"/>
  </w:num>
  <w:num w:numId="7">
    <w:abstractNumId w:val="35"/>
  </w:num>
  <w:num w:numId="8">
    <w:abstractNumId w:val="37"/>
  </w:num>
  <w:num w:numId="9">
    <w:abstractNumId w:val="26"/>
  </w:num>
  <w:num w:numId="10">
    <w:abstractNumId w:val="8"/>
  </w:num>
  <w:num w:numId="11">
    <w:abstractNumId w:val="20"/>
  </w:num>
  <w:num w:numId="12">
    <w:abstractNumId w:val="5"/>
  </w:num>
  <w:num w:numId="13">
    <w:abstractNumId w:val="4"/>
  </w:num>
  <w:num w:numId="14">
    <w:abstractNumId w:val="7"/>
  </w:num>
  <w:num w:numId="15">
    <w:abstractNumId w:val="3"/>
  </w:num>
  <w:num w:numId="16">
    <w:abstractNumId w:val="2"/>
  </w:num>
  <w:num w:numId="17">
    <w:abstractNumId w:val="1"/>
  </w:num>
  <w:num w:numId="18">
    <w:abstractNumId w:val="0"/>
  </w:num>
  <w:num w:numId="19">
    <w:abstractNumId w:val="22"/>
  </w:num>
  <w:num w:numId="20">
    <w:abstractNumId w:val="12"/>
  </w:num>
  <w:num w:numId="21">
    <w:abstractNumId w:val="34"/>
  </w:num>
  <w:num w:numId="22">
    <w:abstractNumId w:val="38"/>
  </w:num>
  <w:num w:numId="23">
    <w:abstractNumId w:val="17"/>
  </w:num>
  <w:num w:numId="24">
    <w:abstractNumId w:val="33"/>
  </w:num>
  <w:num w:numId="25">
    <w:abstractNumId w:val="19"/>
  </w:num>
  <w:num w:numId="26">
    <w:abstractNumId w:val="43"/>
  </w:num>
  <w:num w:numId="27">
    <w:abstractNumId w:val="42"/>
  </w:num>
  <w:num w:numId="28">
    <w:abstractNumId w:val="10"/>
  </w:num>
  <w:num w:numId="29">
    <w:abstractNumId w:val="15"/>
  </w:num>
  <w:num w:numId="30">
    <w:abstractNumId w:val="31"/>
  </w:num>
  <w:num w:numId="31">
    <w:abstractNumId w:val="24"/>
  </w:num>
  <w:num w:numId="32">
    <w:abstractNumId w:val="16"/>
  </w:num>
  <w:num w:numId="33">
    <w:abstractNumId w:val="39"/>
  </w:num>
  <w:num w:numId="34">
    <w:abstractNumId w:val="30"/>
  </w:num>
  <w:num w:numId="35">
    <w:abstractNumId w:val="40"/>
  </w:num>
  <w:num w:numId="36">
    <w:abstractNumId w:val="25"/>
  </w:num>
  <w:num w:numId="37">
    <w:abstractNumId w:val="27"/>
  </w:num>
  <w:num w:numId="38">
    <w:abstractNumId w:val="25"/>
  </w:num>
  <w:num w:numId="39">
    <w:abstractNumId w:val="27"/>
  </w:num>
  <w:num w:numId="40">
    <w:abstractNumId w:val="23"/>
  </w:num>
  <w:num w:numId="41">
    <w:abstractNumId w:val="44"/>
  </w:num>
  <w:num w:numId="42">
    <w:abstractNumId w:val="21"/>
  </w:num>
  <w:num w:numId="43">
    <w:abstractNumId w:val="41"/>
  </w:num>
  <w:num w:numId="44">
    <w:abstractNumId w:val="28"/>
  </w:num>
  <w:num w:numId="45">
    <w:abstractNumId w:val="36"/>
  </w:num>
  <w:num w:numId="46">
    <w:abstractNumId w:val="11"/>
  </w:num>
  <w:num w:numId="47">
    <w:abstractNumId w:val="13"/>
  </w:num>
  <w:num w:numId="48">
    <w:abstractNumId w:val="14"/>
  </w:num>
  <w:num w:numId="49">
    <w:abstractNumId w:val="32"/>
  </w:num>
  <w:num w:numId="50">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activeWritingStyle w:appName="MSWord" w:lang="en-US" w:vendorID="64" w:dllVersion="0" w:nlCheck="1" w:checkStyle="1"/>
  <w:activeWritingStyle w:appName="MSWord" w:lang="fr-FR" w:vendorID="64" w:dllVersion="0" w:nlCheck="1" w:checkStyle="0"/>
  <w:activeWritingStyle w:appName="MSWord" w:lang="en-GB" w:vendorID="64" w:dllVersion="0" w:nlCheck="1" w:checkStyle="1"/>
  <w:activeWritingStyle w:appName="MSWord" w:lang="de-DE" w:vendorID="64" w:dllVersion="0" w:nlCheck="1" w:checkStyle="0"/>
  <w:activeWritingStyle w:appName="MSWord" w:lang="es-ES"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425"/>
  <w:drawingGridHorizontalSpacing w:val="100"/>
  <w:drawingGridVerticalSpacing w:val="136"/>
  <w:displayHorizontalDrawingGridEvery w:val="0"/>
  <w:displayVerticalDrawingGridEvery w:val="0"/>
  <w:noPunctuationKerning/>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type" w:val="Report_AT.dot"/>
    <w:docVar w:name="Restart" w:val="0"/>
  </w:docVars>
  <w:rsids>
    <w:rsidRoot w:val="00E63E64"/>
    <w:rsid w:val="000018CC"/>
    <w:rsid w:val="00001FE6"/>
    <w:rsid w:val="00002797"/>
    <w:rsid w:val="00002B7D"/>
    <w:rsid w:val="00003696"/>
    <w:rsid w:val="0000648E"/>
    <w:rsid w:val="000068F4"/>
    <w:rsid w:val="0001138C"/>
    <w:rsid w:val="00012F2C"/>
    <w:rsid w:val="00013E8B"/>
    <w:rsid w:val="000143E3"/>
    <w:rsid w:val="000145DC"/>
    <w:rsid w:val="0001462A"/>
    <w:rsid w:val="00015ABA"/>
    <w:rsid w:val="0001765F"/>
    <w:rsid w:val="00020734"/>
    <w:rsid w:val="000218B7"/>
    <w:rsid w:val="00021FD2"/>
    <w:rsid w:val="00022A1F"/>
    <w:rsid w:val="00022B16"/>
    <w:rsid w:val="00022F8E"/>
    <w:rsid w:val="00023820"/>
    <w:rsid w:val="00023B24"/>
    <w:rsid w:val="00024143"/>
    <w:rsid w:val="00025E46"/>
    <w:rsid w:val="00026628"/>
    <w:rsid w:val="00026902"/>
    <w:rsid w:val="000306AB"/>
    <w:rsid w:val="00030FD8"/>
    <w:rsid w:val="00031777"/>
    <w:rsid w:val="00031DC8"/>
    <w:rsid w:val="00034254"/>
    <w:rsid w:val="0003480A"/>
    <w:rsid w:val="0003561F"/>
    <w:rsid w:val="00035BFF"/>
    <w:rsid w:val="00037E50"/>
    <w:rsid w:val="00037F11"/>
    <w:rsid w:val="00040F1F"/>
    <w:rsid w:val="00041D81"/>
    <w:rsid w:val="000421B6"/>
    <w:rsid w:val="000429F1"/>
    <w:rsid w:val="0004354E"/>
    <w:rsid w:val="00044737"/>
    <w:rsid w:val="00046AB5"/>
    <w:rsid w:val="00050DB1"/>
    <w:rsid w:val="00051C0C"/>
    <w:rsid w:val="0005223E"/>
    <w:rsid w:val="000522EC"/>
    <w:rsid w:val="00052450"/>
    <w:rsid w:val="00052AF8"/>
    <w:rsid w:val="00054A17"/>
    <w:rsid w:val="00054E3D"/>
    <w:rsid w:val="0005590A"/>
    <w:rsid w:val="00056376"/>
    <w:rsid w:val="000571EE"/>
    <w:rsid w:val="00057BDE"/>
    <w:rsid w:val="00060887"/>
    <w:rsid w:val="00060953"/>
    <w:rsid w:val="00062E8B"/>
    <w:rsid w:val="00063D91"/>
    <w:rsid w:val="000659C8"/>
    <w:rsid w:val="00066340"/>
    <w:rsid w:val="00066657"/>
    <w:rsid w:val="000667CA"/>
    <w:rsid w:val="000709F5"/>
    <w:rsid w:val="00070E63"/>
    <w:rsid w:val="000713DF"/>
    <w:rsid w:val="00071D57"/>
    <w:rsid w:val="00075272"/>
    <w:rsid w:val="000815A9"/>
    <w:rsid w:val="000826A0"/>
    <w:rsid w:val="00082A4E"/>
    <w:rsid w:val="00082CFC"/>
    <w:rsid w:val="00082E40"/>
    <w:rsid w:val="00086EDC"/>
    <w:rsid w:val="000872B9"/>
    <w:rsid w:val="00087E8B"/>
    <w:rsid w:val="00090170"/>
    <w:rsid w:val="00090B47"/>
    <w:rsid w:val="00091412"/>
    <w:rsid w:val="00091EB8"/>
    <w:rsid w:val="0009208D"/>
    <w:rsid w:val="00092E3B"/>
    <w:rsid w:val="000938D1"/>
    <w:rsid w:val="000939C5"/>
    <w:rsid w:val="00095453"/>
    <w:rsid w:val="00095D14"/>
    <w:rsid w:val="00096386"/>
    <w:rsid w:val="00096893"/>
    <w:rsid w:val="00096C05"/>
    <w:rsid w:val="000978EF"/>
    <w:rsid w:val="00097C02"/>
    <w:rsid w:val="000A1057"/>
    <w:rsid w:val="000A1A7E"/>
    <w:rsid w:val="000A1C34"/>
    <w:rsid w:val="000A2D48"/>
    <w:rsid w:val="000A32B7"/>
    <w:rsid w:val="000A36CD"/>
    <w:rsid w:val="000A387F"/>
    <w:rsid w:val="000A4708"/>
    <w:rsid w:val="000A580C"/>
    <w:rsid w:val="000A6A34"/>
    <w:rsid w:val="000A74C3"/>
    <w:rsid w:val="000A789B"/>
    <w:rsid w:val="000A7E33"/>
    <w:rsid w:val="000B0E56"/>
    <w:rsid w:val="000B1037"/>
    <w:rsid w:val="000B1744"/>
    <w:rsid w:val="000B51D4"/>
    <w:rsid w:val="000B55E8"/>
    <w:rsid w:val="000B5B13"/>
    <w:rsid w:val="000B60AB"/>
    <w:rsid w:val="000B7AB6"/>
    <w:rsid w:val="000B7B44"/>
    <w:rsid w:val="000B7B60"/>
    <w:rsid w:val="000B7DBA"/>
    <w:rsid w:val="000C14E0"/>
    <w:rsid w:val="000C3E22"/>
    <w:rsid w:val="000C44ED"/>
    <w:rsid w:val="000C5009"/>
    <w:rsid w:val="000C5694"/>
    <w:rsid w:val="000C6258"/>
    <w:rsid w:val="000C6957"/>
    <w:rsid w:val="000C74A9"/>
    <w:rsid w:val="000C7B56"/>
    <w:rsid w:val="000C7CC0"/>
    <w:rsid w:val="000D0045"/>
    <w:rsid w:val="000D1D52"/>
    <w:rsid w:val="000D24D1"/>
    <w:rsid w:val="000D3D8E"/>
    <w:rsid w:val="000D4948"/>
    <w:rsid w:val="000D5888"/>
    <w:rsid w:val="000D5B7E"/>
    <w:rsid w:val="000D678D"/>
    <w:rsid w:val="000D6C66"/>
    <w:rsid w:val="000D7306"/>
    <w:rsid w:val="000D79B1"/>
    <w:rsid w:val="000D7ACD"/>
    <w:rsid w:val="000E5905"/>
    <w:rsid w:val="000E5D7B"/>
    <w:rsid w:val="000E66D9"/>
    <w:rsid w:val="000E70D2"/>
    <w:rsid w:val="000E72DE"/>
    <w:rsid w:val="000F2133"/>
    <w:rsid w:val="000F21BE"/>
    <w:rsid w:val="000F222D"/>
    <w:rsid w:val="000F4F45"/>
    <w:rsid w:val="000F6699"/>
    <w:rsid w:val="000F6D50"/>
    <w:rsid w:val="000F7839"/>
    <w:rsid w:val="000F7A71"/>
    <w:rsid w:val="000F7B15"/>
    <w:rsid w:val="001014F9"/>
    <w:rsid w:val="00101E9F"/>
    <w:rsid w:val="00101EBF"/>
    <w:rsid w:val="0010291C"/>
    <w:rsid w:val="00106977"/>
    <w:rsid w:val="00107CE2"/>
    <w:rsid w:val="001112AB"/>
    <w:rsid w:val="00111A03"/>
    <w:rsid w:val="00111F2A"/>
    <w:rsid w:val="00112084"/>
    <w:rsid w:val="00112EFC"/>
    <w:rsid w:val="0011357A"/>
    <w:rsid w:val="001138CB"/>
    <w:rsid w:val="001157B8"/>
    <w:rsid w:val="0011628B"/>
    <w:rsid w:val="0011799A"/>
    <w:rsid w:val="00120F69"/>
    <w:rsid w:val="0012116F"/>
    <w:rsid w:val="00121E61"/>
    <w:rsid w:val="0012208E"/>
    <w:rsid w:val="001249E2"/>
    <w:rsid w:val="00125F47"/>
    <w:rsid w:val="0012677B"/>
    <w:rsid w:val="001269D6"/>
    <w:rsid w:val="00127878"/>
    <w:rsid w:val="00127FE0"/>
    <w:rsid w:val="00130044"/>
    <w:rsid w:val="001318CB"/>
    <w:rsid w:val="00134EC6"/>
    <w:rsid w:val="00135F96"/>
    <w:rsid w:val="00136AE2"/>
    <w:rsid w:val="00136CF4"/>
    <w:rsid w:val="00136D4C"/>
    <w:rsid w:val="00136E2A"/>
    <w:rsid w:val="00136F43"/>
    <w:rsid w:val="001376DC"/>
    <w:rsid w:val="00137903"/>
    <w:rsid w:val="00137959"/>
    <w:rsid w:val="00140EB7"/>
    <w:rsid w:val="00140F83"/>
    <w:rsid w:val="0014244D"/>
    <w:rsid w:val="0014273E"/>
    <w:rsid w:val="00142A43"/>
    <w:rsid w:val="0014353A"/>
    <w:rsid w:val="00145E81"/>
    <w:rsid w:val="001503F8"/>
    <w:rsid w:val="001506D7"/>
    <w:rsid w:val="00151881"/>
    <w:rsid w:val="00151D04"/>
    <w:rsid w:val="00152029"/>
    <w:rsid w:val="001526A3"/>
    <w:rsid w:val="00153556"/>
    <w:rsid w:val="00153D07"/>
    <w:rsid w:val="00153FC3"/>
    <w:rsid w:val="00154451"/>
    <w:rsid w:val="001547C8"/>
    <w:rsid w:val="00154AEE"/>
    <w:rsid w:val="00154F88"/>
    <w:rsid w:val="0015685A"/>
    <w:rsid w:val="0015766A"/>
    <w:rsid w:val="00160824"/>
    <w:rsid w:val="00161FD6"/>
    <w:rsid w:val="001629A8"/>
    <w:rsid w:val="00162DCB"/>
    <w:rsid w:val="00163AC2"/>
    <w:rsid w:val="00164327"/>
    <w:rsid w:val="00164D02"/>
    <w:rsid w:val="00164D68"/>
    <w:rsid w:val="00165400"/>
    <w:rsid w:val="0016571D"/>
    <w:rsid w:val="001666F8"/>
    <w:rsid w:val="001713AD"/>
    <w:rsid w:val="00171725"/>
    <w:rsid w:val="001736BB"/>
    <w:rsid w:val="00175341"/>
    <w:rsid w:val="001754DB"/>
    <w:rsid w:val="00176EDA"/>
    <w:rsid w:val="001817DE"/>
    <w:rsid w:val="00182568"/>
    <w:rsid w:val="00183356"/>
    <w:rsid w:val="00183C7E"/>
    <w:rsid w:val="001846CE"/>
    <w:rsid w:val="0018565F"/>
    <w:rsid w:val="00185F22"/>
    <w:rsid w:val="00186488"/>
    <w:rsid w:val="00186EA2"/>
    <w:rsid w:val="001903FC"/>
    <w:rsid w:val="00190523"/>
    <w:rsid w:val="00191976"/>
    <w:rsid w:val="001952E5"/>
    <w:rsid w:val="0019575C"/>
    <w:rsid w:val="00195C14"/>
    <w:rsid w:val="0019680B"/>
    <w:rsid w:val="001974DD"/>
    <w:rsid w:val="001978AA"/>
    <w:rsid w:val="001979C2"/>
    <w:rsid w:val="001A1500"/>
    <w:rsid w:val="001A15AA"/>
    <w:rsid w:val="001A3FFB"/>
    <w:rsid w:val="001A4207"/>
    <w:rsid w:val="001A46D3"/>
    <w:rsid w:val="001A5297"/>
    <w:rsid w:val="001A5A96"/>
    <w:rsid w:val="001A6676"/>
    <w:rsid w:val="001A7C54"/>
    <w:rsid w:val="001B0428"/>
    <w:rsid w:val="001B05A0"/>
    <w:rsid w:val="001B0D04"/>
    <w:rsid w:val="001B1C23"/>
    <w:rsid w:val="001B28C5"/>
    <w:rsid w:val="001B5D17"/>
    <w:rsid w:val="001B609B"/>
    <w:rsid w:val="001B780C"/>
    <w:rsid w:val="001B799A"/>
    <w:rsid w:val="001C0608"/>
    <w:rsid w:val="001C0866"/>
    <w:rsid w:val="001C097F"/>
    <w:rsid w:val="001C0D1A"/>
    <w:rsid w:val="001C2B43"/>
    <w:rsid w:val="001C2B44"/>
    <w:rsid w:val="001C2D83"/>
    <w:rsid w:val="001C3F6A"/>
    <w:rsid w:val="001C6455"/>
    <w:rsid w:val="001C721A"/>
    <w:rsid w:val="001C7F7C"/>
    <w:rsid w:val="001D0447"/>
    <w:rsid w:val="001D0ADE"/>
    <w:rsid w:val="001D1140"/>
    <w:rsid w:val="001D1DC7"/>
    <w:rsid w:val="001D21B3"/>
    <w:rsid w:val="001D32C6"/>
    <w:rsid w:val="001D3AB8"/>
    <w:rsid w:val="001D440F"/>
    <w:rsid w:val="001D5089"/>
    <w:rsid w:val="001D5124"/>
    <w:rsid w:val="001D5FEF"/>
    <w:rsid w:val="001D6769"/>
    <w:rsid w:val="001D7290"/>
    <w:rsid w:val="001D742A"/>
    <w:rsid w:val="001E008A"/>
    <w:rsid w:val="001E01DA"/>
    <w:rsid w:val="001E02AE"/>
    <w:rsid w:val="001E02B4"/>
    <w:rsid w:val="001E066B"/>
    <w:rsid w:val="001E0DB8"/>
    <w:rsid w:val="001E11FC"/>
    <w:rsid w:val="001E190C"/>
    <w:rsid w:val="001E1C47"/>
    <w:rsid w:val="001E3841"/>
    <w:rsid w:val="001E5501"/>
    <w:rsid w:val="001E5B73"/>
    <w:rsid w:val="001E5CE6"/>
    <w:rsid w:val="001E5D84"/>
    <w:rsid w:val="001E64F2"/>
    <w:rsid w:val="001E735D"/>
    <w:rsid w:val="001E7F08"/>
    <w:rsid w:val="001F02A1"/>
    <w:rsid w:val="001F0D14"/>
    <w:rsid w:val="001F12CE"/>
    <w:rsid w:val="001F1A41"/>
    <w:rsid w:val="001F25C7"/>
    <w:rsid w:val="001F3237"/>
    <w:rsid w:val="001F32C7"/>
    <w:rsid w:val="001F3C4A"/>
    <w:rsid w:val="001F4020"/>
    <w:rsid w:val="001F58D6"/>
    <w:rsid w:val="001F7AC4"/>
    <w:rsid w:val="0020071E"/>
    <w:rsid w:val="002033E0"/>
    <w:rsid w:val="002047B8"/>
    <w:rsid w:val="002047C1"/>
    <w:rsid w:val="002050AB"/>
    <w:rsid w:val="00205ABC"/>
    <w:rsid w:val="00205BA2"/>
    <w:rsid w:val="00206B42"/>
    <w:rsid w:val="00213176"/>
    <w:rsid w:val="00213A10"/>
    <w:rsid w:val="00214E66"/>
    <w:rsid w:val="0021578F"/>
    <w:rsid w:val="00216466"/>
    <w:rsid w:val="00217073"/>
    <w:rsid w:val="00217D94"/>
    <w:rsid w:val="00220849"/>
    <w:rsid w:val="002213F9"/>
    <w:rsid w:val="002218A9"/>
    <w:rsid w:val="002226B6"/>
    <w:rsid w:val="002227E2"/>
    <w:rsid w:val="00222E46"/>
    <w:rsid w:val="002235E0"/>
    <w:rsid w:val="002239D2"/>
    <w:rsid w:val="0022421F"/>
    <w:rsid w:val="00226C39"/>
    <w:rsid w:val="002271E2"/>
    <w:rsid w:val="0022770D"/>
    <w:rsid w:val="002278E1"/>
    <w:rsid w:val="00230D8B"/>
    <w:rsid w:val="0023117A"/>
    <w:rsid w:val="002312C9"/>
    <w:rsid w:val="002338C7"/>
    <w:rsid w:val="00233A59"/>
    <w:rsid w:val="002342AA"/>
    <w:rsid w:val="00234A00"/>
    <w:rsid w:val="00235048"/>
    <w:rsid w:val="002358E3"/>
    <w:rsid w:val="002363E2"/>
    <w:rsid w:val="00236CC0"/>
    <w:rsid w:val="00240415"/>
    <w:rsid w:val="00240C65"/>
    <w:rsid w:val="002411C2"/>
    <w:rsid w:val="0024157F"/>
    <w:rsid w:val="002419AB"/>
    <w:rsid w:val="00242404"/>
    <w:rsid w:val="002426C0"/>
    <w:rsid w:val="00242D43"/>
    <w:rsid w:val="00243115"/>
    <w:rsid w:val="00243E20"/>
    <w:rsid w:val="00245364"/>
    <w:rsid w:val="00247DB6"/>
    <w:rsid w:val="00247FAC"/>
    <w:rsid w:val="00250671"/>
    <w:rsid w:val="00250B46"/>
    <w:rsid w:val="002521B9"/>
    <w:rsid w:val="00253A5B"/>
    <w:rsid w:val="00254ED2"/>
    <w:rsid w:val="00255365"/>
    <w:rsid w:val="00256124"/>
    <w:rsid w:val="0025643A"/>
    <w:rsid w:val="0025706B"/>
    <w:rsid w:val="002577C7"/>
    <w:rsid w:val="00257A22"/>
    <w:rsid w:val="00262011"/>
    <w:rsid w:val="002639BD"/>
    <w:rsid w:val="002656AC"/>
    <w:rsid w:val="00270FD8"/>
    <w:rsid w:val="00271646"/>
    <w:rsid w:val="0027189F"/>
    <w:rsid w:val="00273F6F"/>
    <w:rsid w:val="00276C08"/>
    <w:rsid w:val="00277953"/>
    <w:rsid w:val="00280450"/>
    <w:rsid w:val="00282A86"/>
    <w:rsid w:val="0028494E"/>
    <w:rsid w:val="00284A6D"/>
    <w:rsid w:val="00284B3C"/>
    <w:rsid w:val="0028748B"/>
    <w:rsid w:val="00291291"/>
    <w:rsid w:val="00293A26"/>
    <w:rsid w:val="002942F8"/>
    <w:rsid w:val="00294C6E"/>
    <w:rsid w:val="00295071"/>
    <w:rsid w:val="0029580A"/>
    <w:rsid w:val="00295BFC"/>
    <w:rsid w:val="00295C0A"/>
    <w:rsid w:val="002965B7"/>
    <w:rsid w:val="00296BE1"/>
    <w:rsid w:val="0029761F"/>
    <w:rsid w:val="002A0A3B"/>
    <w:rsid w:val="002A0B57"/>
    <w:rsid w:val="002A0E35"/>
    <w:rsid w:val="002A158F"/>
    <w:rsid w:val="002A1641"/>
    <w:rsid w:val="002A2D5E"/>
    <w:rsid w:val="002A3FBB"/>
    <w:rsid w:val="002A43FC"/>
    <w:rsid w:val="002A5935"/>
    <w:rsid w:val="002A676B"/>
    <w:rsid w:val="002A67DD"/>
    <w:rsid w:val="002A709E"/>
    <w:rsid w:val="002A7515"/>
    <w:rsid w:val="002A776A"/>
    <w:rsid w:val="002B094A"/>
    <w:rsid w:val="002B1C44"/>
    <w:rsid w:val="002B4DC9"/>
    <w:rsid w:val="002B5079"/>
    <w:rsid w:val="002B552F"/>
    <w:rsid w:val="002B63C6"/>
    <w:rsid w:val="002B6F37"/>
    <w:rsid w:val="002B735A"/>
    <w:rsid w:val="002C0682"/>
    <w:rsid w:val="002C1F10"/>
    <w:rsid w:val="002C2779"/>
    <w:rsid w:val="002C298D"/>
    <w:rsid w:val="002C492E"/>
    <w:rsid w:val="002C494A"/>
    <w:rsid w:val="002C49C6"/>
    <w:rsid w:val="002C4FFA"/>
    <w:rsid w:val="002C564B"/>
    <w:rsid w:val="002C5C37"/>
    <w:rsid w:val="002C6591"/>
    <w:rsid w:val="002C7CCF"/>
    <w:rsid w:val="002C7CFD"/>
    <w:rsid w:val="002C7F49"/>
    <w:rsid w:val="002D0E91"/>
    <w:rsid w:val="002D1F7D"/>
    <w:rsid w:val="002D1FEE"/>
    <w:rsid w:val="002D5525"/>
    <w:rsid w:val="002D5F98"/>
    <w:rsid w:val="002D607D"/>
    <w:rsid w:val="002D65BF"/>
    <w:rsid w:val="002D7772"/>
    <w:rsid w:val="002D7AD2"/>
    <w:rsid w:val="002D7F2F"/>
    <w:rsid w:val="002E3A51"/>
    <w:rsid w:val="002E599E"/>
    <w:rsid w:val="002E6ED3"/>
    <w:rsid w:val="002E72D3"/>
    <w:rsid w:val="002E7546"/>
    <w:rsid w:val="002E7C90"/>
    <w:rsid w:val="002F0291"/>
    <w:rsid w:val="002F07C4"/>
    <w:rsid w:val="002F1A8E"/>
    <w:rsid w:val="002F1BA6"/>
    <w:rsid w:val="002F20DA"/>
    <w:rsid w:val="002F2A64"/>
    <w:rsid w:val="002F3F04"/>
    <w:rsid w:val="002F445F"/>
    <w:rsid w:val="002F4A16"/>
    <w:rsid w:val="002F5616"/>
    <w:rsid w:val="002F57C6"/>
    <w:rsid w:val="002F65C7"/>
    <w:rsid w:val="002F694E"/>
    <w:rsid w:val="002F6E80"/>
    <w:rsid w:val="002F780E"/>
    <w:rsid w:val="002F7C7F"/>
    <w:rsid w:val="003008AD"/>
    <w:rsid w:val="003013AA"/>
    <w:rsid w:val="00301CB8"/>
    <w:rsid w:val="00303381"/>
    <w:rsid w:val="00303B7C"/>
    <w:rsid w:val="0030406A"/>
    <w:rsid w:val="0030432D"/>
    <w:rsid w:val="00306EC2"/>
    <w:rsid w:val="00306F05"/>
    <w:rsid w:val="00306F69"/>
    <w:rsid w:val="0030730C"/>
    <w:rsid w:val="0030757D"/>
    <w:rsid w:val="00307976"/>
    <w:rsid w:val="00310B96"/>
    <w:rsid w:val="00310DD7"/>
    <w:rsid w:val="00311518"/>
    <w:rsid w:val="003115B8"/>
    <w:rsid w:val="00311C21"/>
    <w:rsid w:val="00312956"/>
    <w:rsid w:val="003138DD"/>
    <w:rsid w:val="00313FD9"/>
    <w:rsid w:val="0031479C"/>
    <w:rsid w:val="003151F8"/>
    <w:rsid w:val="0031573C"/>
    <w:rsid w:val="00316295"/>
    <w:rsid w:val="00316E34"/>
    <w:rsid w:val="0031737A"/>
    <w:rsid w:val="00320955"/>
    <w:rsid w:val="00320E7D"/>
    <w:rsid w:val="00326332"/>
    <w:rsid w:val="00330B04"/>
    <w:rsid w:val="0033134A"/>
    <w:rsid w:val="00331DAF"/>
    <w:rsid w:val="00332CF7"/>
    <w:rsid w:val="00333031"/>
    <w:rsid w:val="00333271"/>
    <w:rsid w:val="0033333F"/>
    <w:rsid w:val="003339E5"/>
    <w:rsid w:val="0033436A"/>
    <w:rsid w:val="00335C32"/>
    <w:rsid w:val="003372D4"/>
    <w:rsid w:val="00337488"/>
    <w:rsid w:val="003377BF"/>
    <w:rsid w:val="0033794C"/>
    <w:rsid w:val="00337DD7"/>
    <w:rsid w:val="00340395"/>
    <w:rsid w:val="00341701"/>
    <w:rsid w:val="00342B0D"/>
    <w:rsid w:val="00343439"/>
    <w:rsid w:val="00344FF4"/>
    <w:rsid w:val="00345CBF"/>
    <w:rsid w:val="00345D92"/>
    <w:rsid w:val="00346203"/>
    <w:rsid w:val="00347BB8"/>
    <w:rsid w:val="00350B38"/>
    <w:rsid w:val="00352CC8"/>
    <w:rsid w:val="003530D6"/>
    <w:rsid w:val="0035466E"/>
    <w:rsid w:val="00354927"/>
    <w:rsid w:val="003550AD"/>
    <w:rsid w:val="00355A84"/>
    <w:rsid w:val="00360158"/>
    <w:rsid w:val="00360308"/>
    <w:rsid w:val="00360E4E"/>
    <w:rsid w:val="00361070"/>
    <w:rsid w:val="00361117"/>
    <w:rsid w:val="00361CC5"/>
    <w:rsid w:val="00361FD4"/>
    <w:rsid w:val="0036598D"/>
    <w:rsid w:val="003665BC"/>
    <w:rsid w:val="0036677A"/>
    <w:rsid w:val="003706AD"/>
    <w:rsid w:val="00373B9B"/>
    <w:rsid w:val="00373D0A"/>
    <w:rsid w:val="00373DAD"/>
    <w:rsid w:val="00375ECC"/>
    <w:rsid w:val="00376344"/>
    <w:rsid w:val="00376A66"/>
    <w:rsid w:val="00376CE2"/>
    <w:rsid w:val="003771AD"/>
    <w:rsid w:val="003772B2"/>
    <w:rsid w:val="003775CB"/>
    <w:rsid w:val="00380011"/>
    <w:rsid w:val="00382839"/>
    <w:rsid w:val="00382C1A"/>
    <w:rsid w:val="00382CD0"/>
    <w:rsid w:val="00382D4E"/>
    <w:rsid w:val="00385866"/>
    <w:rsid w:val="003873BD"/>
    <w:rsid w:val="00387A88"/>
    <w:rsid w:val="003900E5"/>
    <w:rsid w:val="003904B6"/>
    <w:rsid w:val="00390BAC"/>
    <w:rsid w:val="00390C8D"/>
    <w:rsid w:val="0039109B"/>
    <w:rsid w:val="0039177B"/>
    <w:rsid w:val="00391991"/>
    <w:rsid w:val="00391DFD"/>
    <w:rsid w:val="0039217C"/>
    <w:rsid w:val="00392340"/>
    <w:rsid w:val="00396F05"/>
    <w:rsid w:val="003979CB"/>
    <w:rsid w:val="00397B8C"/>
    <w:rsid w:val="003A003E"/>
    <w:rsid w:val="003A1944"/>
    <w:rsid w:val="003A30F5"/>
    <w:rsid w:val="003A3A2D"/>
    <w:rsid w:val="003A3D47"/>
    <w:rsid w:val="003A3DA2"/>
    <w:rsid w:val="003A52B0"/>
    <w:rsid w:val="003A54AB"/>
    <w:rsid w:val="003A573A"/>
    <w:rsid w:val="003A5D0E"/>
    <w:rsid w:val="003A7863"/>
    <w:rsid w:val="003A7EFB"/>
    <w:rsid w:val="003B0A0C"/>
    <w:rsid w:val="003B14F2"/>
    <w:rsid w:val="003B2A30"/>
    <w:rsid w:val="003B2D29"/>
    <w:rsid w:val="003B56F2"/>
    <w:rsid w:val="003B6435"/>
    <w:rsid w:val="003B648A"/>
    <w:rsid w:val="003B6F35"/>
    <w:rsid w:val="003B7777"/>
    <w:rsid w:val="003C09B5"/>
    <w:rsid w:val="003C1E5A"/>
    <w:rsid w:val="003C2162"/>
    <w:rsid w:val="003C37C3"/>
    <w:rsid w:val="003C4175"/>
    <w:rsid w:val="003C437E"/>
    <w:rsid w:val="003C4D8F"/>
    <w:rsid w:val="003C5682"/>
    <w:rsid w:val="003C6B15"/>
    <w:rsid w:val="003D013D"/>
    <w:rsid w:val="003D040E"/>
    <w:rsid w:val="003D20BC"/>
    <w:rsid w:val="003D2520"/>
    <w:rsid w:val="003D423E"/>
    <w:rsid w:val="003D4A52"/>
    <w:rsid w:val="003D4CC3"/>
    <w:rsid w:val="003E1708"/>
    <w:rsid w:val="003E238E"/>
    <w:rsid w:val="003E3D47"/>
    <w:rsid w:val="003E43F7"/>
    <w:rsid w:val="003E49A6"/>
    <w:rsid w:val="003E5109"/>
    <w:rsid w:val="003E5A74"/>
    <w:rsid w:val="003E5BD0"/>
    <w:rsid w:val="003E6396"/>
    <w:rsid w:val="003E677D"/>
    <w:rsid w:val="003E7BD7"/>
    <w:rsid w:val="003F0094"/>
    <w:rsid w:val="003F0772"/>
    <w:rsid w:val="003F0A03"/>
    <w:rsid w:val="003F0EEB"/>
    <w:rsid w:val="003F0FC9"/>
    <w:rsid w:val="003F2C26"/>
    <w:rsid w:val="003F2EFD"/>
    <w:rsid w:val="003F2FA6"/>
    <w:rsid w:val="004016F8"/>
    <w:rsid w:val="00401E41"/>
    <w:rsid w:val="00401EBF"/>
    <w:rsid w:val="0040263B"/>
    <w:rsid w:val="00402E6D"/>
    <w:rsid w:val="00403235"/>
    <w:rsid w:val="00403A4E"/>
    <w:rsid w:val="00403B7F"/>
    <w:rsid w:val="00403DBA"/>
    <w:rsid w:val="00403FE1"/>
    <w:rsid w:val="00405E01"/>
    <w:rsid w:val="00407028"/>
    <w:rsid w:val="004076E8"/>
    <w:rsid w:val="004111D0"/>
    <w:rsid w:val="0041155F"/>
    <w:rsid w:val="004133A4"/>
    <w:rsid w:val="00415FFC"/>
    <w:rsid w:val="00417E77"/>
    <w:rsid w:val="00420181"/>
    <w:rsid w:val="00421958"/>
    <w:rsid w:val="00421DB6"/>
    <w:rsid w:val="00421EAE"/>
    <w:rsid w:val="0042252C"/>
    <w:rsid w:val="004225F1"/>
    <w:rsid w:val="00424A44"/>
    <w:rsid w:val="0042586A"/>
    <w:rsid w:val="00432261"/>
    <w:rsid w:val="00432D16"/>
    <w:rsid w:val="00434603"/>
    <w:rsid w:val="00436AE5"/>
    <w:rsid w:val="00436E07"/>
    <w:rsid w:val="0044059B"/>
    <w:rsid w:val="00440BC7"/>
    <w:rsid w:val="0044195B"/>
    <w:rsid w:val="00441F2E"/>
    <w:rsid w:val="0044243B"/>
    <w:rsid w:val="0044289D"/>
    <w:rsid w:val="004438B9"/>
    <w:rsid w:val="00443EB1"/>
    <w:rsid w:val="004444C9"/>
    <w:rsid w:val="00444F2D"/>
    <w:rsid w:val="00450145"/>
    <w:rsid w:val="004518F5"/>
    <w:rsid w:val="00451A59"/>
    <w:rsid w:val="00452ADD"/>
    <w:rsid w:val="00454A1E"/>
    <w:rsid w:val="004554E3"/>
    <w:rsid w:val="00456138"/>
    <w:rsid w:val="00462D6D"/>
    <w:rsid w:val="004631A6"/>
    <w:rsid w:val="004634EE"/>
    <w:rsid w:val="00463987"/>
    <w:rsid w:val="004642E7"/>
    <w:rsid w:val="004649CA"/>
    <w:rsid w:val="0046541D"/>
    <w:rsid w:val="004655F1"/>
    <w:rsid w:val="00466047"/>
    <w:rsid w:val="00466336"/>
    <w:rsid w:val="00466883"/>
    <w:rsid w:val="00470485"/>
    <w:rsid w:val="00470F64"/>
    <w:rsid w:val="004726A8"/>
    <w:rsid w:val="00472EB0"/>
    <w:rsid w:val="00473776"/>
    <w:rsid w:val="00474DF7"/>
    <w:rsid w:val="004754ED"/>
    <w:rsid w:val="00475C1B"/>
    <w:rsid w:val="00477EE1"/>
    <w:rsid w:val="00477FFC"/>
    <w:rsid w:val="0048019B"/>
    <w:rsid w:val="004812B0"/>
    <w:rsid w:val="00482BEF"/>
    <w:rsid w:val="00483465"/>
    <w:rsid w:val="004841D8"/>
    <w:rsid w:val="00484854"/>
    <w:rsid w:val="00485861"/>
    <w:rsid w:val="00487021"/>
    <w:rsid w:val="004878B3"/>
    <w:rsid w:val="00490535"/>
    <w:rsid w:val="004906DA"/>
    <w:rsid w:val="0049134F"/>
    <w:rsid w:val="0049201F"/>
    <w:rsid w:val="004927A1"/>
    <w:rsid w:val="004931D4"/>
    <w:rsid w:val="00494152"/>
    <w:rsid w:val="00495C6D"/>
    <w:rsid w:val="00497C61"/>
    <w:rsid w:val="00497D93"/>
    <w:rsid w:val="004A0851"/>
    <w:rsid w:val="004A2CE9"/>
    <w:rsid w:val="004A349D"/>
    <w:rsid w:val="004A4FC8"/>
    <w:rsid w:val="004A5CFF"/>
    <w:rsid w:val="004A64C9"/>
    <w:rsid w:val="004A7E53"/>
    <w:rsid w:val="004B2202"/>
    <w:rsid w:val="004B2A2D"/>
    <w:rsid w:val="004B75CB"/>
    <w:rsid w:val="004B7E4A"/>
    <w:rsid w:val="004C066C"/>
    <w:rsid w:val="004C095E"/>
    <w:rsid w:val="004C141C"/>
    <w:rsid w:val="004C1495"/>
    <w:rsid w:val="004C1C78"/>
    <w:rsid w:val="004C2139"/>
    <w:rsid w:val="004C2194"/>
    <w:rsid w:val="004C2B58"/>
    <w:rsid w:val="004C3281"/>
    <w:rsid w:val="004C596B"/>
    <w:rsid w:val="004D0D60"/>
    <w:rsid w:val="004D0FD8"/>
    <w:rsid w:val="004D1641"/>
    <w:rsid w:val="004D17A6"/>
    <w:rsid w:val="004D1D27"/>
    <w:rsid w:val="004D1E7B"/>
    <w:rsid w:val="004D28DC"/>
    <w:rsid w:val="004D31A2"/>
    <w:rsid w:val="004D3C2C"/>
    <w:rsid w:val="004D51A9"/>
    <w:rsid w:val="004D5924"/>
    <w:rsid w:val="004D611B"/>
    <w:rsid w:val="004D73C0"/>
    <w:rsid w:val="004D7E5D"/>
    <w:rsid w:val="004D7F23"/>
    <w:rsid w:val="004E0833"/>
    <w:rsid w:val="004E1095"/>
    <w:rsid w:val="004E10C9"/>
    <w:rsid w:val="004E24EC"/>
    <w:rsid w:val="004E28FE"/>
    <w:rsid w:val="004E2DB3"/>
    <w:rsid w:val="004E30E3"/>
    <w:rsid w:val="004E3683"/>
    <w:rsid w:val="004E37D7"/>
    <w:rsid w:val="004E40A2"/>
    <w:rsid w:val="004E4149"/>
    <w:rsid w:val="004E4591"/>
    <w:rsid w:val="004E59A6"/>
    <w:rsid w:val="004E6797"/>
    <w:rsid w:val="004E70A9"/>
    <w:rsid w:val="004E7373"/>
    <w:rsid w:val="004E7D71"/>
    <w:rsid w:val="004F0F7C"/>
    <w:rsid w:val="004F1345"/>
    <w:rsid w:val="004F3388"/>
    <w:rsid w:val="004F3628"/>
    <w:rsid w:val="004F5050"/>
    <w:rsid w:val="004F6F0D"/>
    <w:rsid w:val="004F71E7"/>
    <w:rsid w:val="00500B13"/>
    <w:rsid w:val="0050354C"/>
    <w:rsid w:val="00503D2C"/>
    <w:rsid w:val="00504A7B"/>
    <w:rsid w:val="00505037"/>
    <w:rsid w:val="00505189"/>
    <w:rsid w:val="005056B4"/>
    <w:rsid w:val="00505734"/>
    <w:rsid w:val="00510170"/>
    <w:rsid w:val="0051202D"/>
    <w:rsid w:val="00512990"/>
    <w:rsid w:val="005136AD"/>
    <w:rsid w:val="00514155"/>
    <w:rsid w:val="00516735"/>
    <w:rsid w:val="005171B9"/>
    <w:rsid w:val="00517678"/>
    <w:rsid w:val="00522FD2"/>
    <w:rsid w:val="00523DBF"/>
    <w:rsid w:val="0052466B"/>
    <w:rsid w:val="00524AAA"/>
    <w:rsid w:val="0052515B"/>
    <w:rsid w:val="00526AD3"/>
    <w:rsid w:val="005275D2"/>
    <w:rsid w:val="00530920"/>
    <w:rsid w:val="0053183A"/>
    <w:rsid w:val="00531BC0"/>
    <w:rsid w:val="00532064"/>
    <w:rsid w:val="00532369"/>
    <w:rsid w:val="00533476"/>
    <w:rsid w:val="005349BF"/>
    <w:rsid w:val="00535010"/>
    <w:rsid w:val="005357FF"/>
    <w:rsid w:val="00535F45"/>
    <w:rsid w:val="005363AC"/>
    <w:rsid w:val="00536FE8"/>
    <w:rsid w:val="0053716E"/>
    <w:rsid w:val="00537573"/>
    <w:rsid w:val="00537914"/>
    <w:rsid w:val="00537FE8"/>
    <w:rsid w:val="0054074A"/>
    <w:rsid w:val="00542B14"/>
    <w:rsid w:val="00546A53"/>
    <w:rsid w:val="00547BDA"/>
    <w:rsid w:val="00551414"/>
    <w:rsid w:val="00551AB3"/>
    <w:rsid w:val="00551C32"/>
    <w:rsid w:val="005520D5"/>
    <w:rsid w:val="00552167"/>
    <w:rsid w:val="0055439D"/>
    <w:rsid w:val="0055442B"/>
    <w:rsid w:val="00554E4B"/>
    <w:rsid w:val="00556187"/>
    <w:rsid w:val="00556F65"/>
    <w:rsid w:val="0055771E"/>
    <w:rsid w:val="005579A9"/>
    <w:rsid w:val="00557CFF"/>
    <w:rsid w:val="005600A0"/>
    <w:rsid w:val="005604EE"/>
    <w:rsid w:val="00560FCA"/>
    <w:rsid w:val="00562FD5"/>
    <w:rsid w:val="005639A0"/>
    <w:rsid w:val="00564DC3"/>
    <w:rsid w:val="00565ED8"/>
    <w:rsid w:val="00566758"/>
    <w:rsid w:val="00566AFC"/>
    <w:rsid w:val="0056766C"/>
    <w:rsid w:val="0057027C"/>
    <w:rsid w:val="00570424"/>
    <w:rsid w:val="005709F3"/>
    <w:rsid w:val="00571453"/>
    <w:rsid w:val="00572B3D"/>
    <w:rsid w:val="0057331E"/>
    <w:rsid w:val="00574ACC"/>
    <w:rsid w:val="00575503"/>
    <w:rsid w:val="005755B7"/>
    <w:rsid w:val="00577DC2"/>
    <w:rsid w:val="005809A4"/>
    <w:rsid w:val="00581B17"/>
    <w:rsid w:val="00582A58"/>
    <w:rsid w:val="00585C04"/>
    <w:rsid w:val="00586265"/>
    <w:rsid w:val="0058662D"/>
    <w:rsid w:val="0058688E"/>
    <w:rsid w:val="005919C9"/>
    <w:rsid w:val="00592C10"/>
    <w:rsid w:val="00594B42"/>
    <w:rsid w:val="00596DA9"/>
    <w:rsid w:val="005A06D9"/>
    <w:rsid w:val="005A08E2"/>
    <w:rsid w:val="005A0BDD"/>
    <w:rsid w:val="005A1BEA"/>
    <w:rsid w:val="005A1E24"/>
    <w:rsid w:val="005A1E81"/>
    <w:rsid w:val="005A1FD4"/>
    <w:rsid w:val="005A4C7C"/>
    <w:rsid w:val="005A4D11"/>
    <w:rsid w:val="005A50BD"/>
    <w:rsid w:val="005A5A36"/>
    <w:rsid w:val="005A65EC"/>
    <w:rsid w:val="005A68B5"/>
    <w:rsid w:val="005A7565"/>
    <w:rsid w:val="005A7ACF"/>
    <w:rsid w:val="005B0C26"/>
    <w:rsid w:val="005B1F17"/>
    <w:rsid w:val="005B207F"/>
    <w:rsid w:val="005B2667"/>
    <w:rsid w:val="005B5475"/>
    <w:rsid w:val="005B5E32"/>
    <w:rsid w:val="005C0014"/>
    <w:rsid w:val="005C08D9"/>
    <w:rsid w:val="005C104D"/>
    <w:rsid w:val="005C1C5A"/>
    <w:rsid w:val="005C287C"/>
    <w:rsid w:val="005C2B6D"/>
    <w:rsid w:val="005C2EC8"/>
    <w:rsid w:val="005C4794"/>
    <w:rsid w:val="005C56B0"/>
    <w:rsid w:val="005C626F"/>
    <w:rsid w:val="005C6EBB"/>
    <w:rsid w:val="005C798C"/>
    <w:rsid w:val="005C7F4C"/>
    <w:rsid w:val="005D0281"/>
    <w:rsid w:val="005D0447"/>
    <w:rsid w:val="005D0D4D"/>
    <w:rsid w:val="005D17C7"/>
    <w:rsid w:val="005D1C09"/>
    <w:rsid w:val="005D32F4"/>
    <w:rsid w:val="005D3603"/>
    <w:rsid w:val="005D408A"/>
    <w:rsid w:val="005D42AF"/>
    <w:rsid w:val="005D5EA3"/>
    <w:rsid w:val="005D65B7"/>
    <w:rsid w:val="005D666C"/>
    <w:rsid w:val="005D764B"/>
    <w:rsid w:val="005D79A6"/>
    <w:rsid w:val="005E02B9"/>
    <w:rsid w:val="005E087B"/>
    <w:rsid w:val="005E0E1C"/>
    <w:rsid w:val="005E13CF"/>
    <w:rsid w:val="005E56DB"/>
    <w:rsid w:val="005E59AC"/>
    <w:rsid w:val="005E6CB2"/>
    <w:rsid w:val="005E7177"/>
    <w:rsid w:val="005E7C63"/>
    <w:rsid w:val="005F1A90"/>
    <w:rsid w:val="005F2EBB"/>
    <w:rsid w:val="005F2F3E"/>
    <w:rsid w:val="005F3626"/>
    <w:rsid w:val="005F389C"/>
    <w:rsid w:val="005F57F6"/>
    <w:rsid w:val="005F5933"/>
    <w:rsid w:val="005F5B80"/>
    <w:rsid w:val="005F5E24"/>
    <w:rsid w:val="005F6A3A"/>
    <w:rsid w:val="005F7AD9"/>
    <w:rsid w:val="005F7D0D"/>
    <w:rsid w:val="0060124D"/>
    <w:rsid w:val="00601F78"/>
    <w:rsid w:val="006026F0"/>
    <w:rsid w:val="006038D6"/>
    <w:rsid w:val="0060457E"/>
    <w:rsid w:val="00604876"/>
    <w:rsid w:val="00605148"/>
    <w:rsid w:val="00605495"/>
    <w:rsid w:val="00605BF0"/>
    <w:rsid w:val="006069A6"/>
    <w:rsid w:val="00606BAA"/>
    <w:rsid w:val="0060769A"/>
    <w:rsid w:val="00607C59"/>
    <w:rsid w:val="006113D3"/>
    <w:rsid w:val="00612DF5"/>
    <w:rsid w:val="0061352A"/>
    <w:rsid w:val="00613BAD"/>
    <w:rsid w:val="00614039"/>
    <w:rsid w:val="0061563B"/>
    <w:rsid w:val="0062068E"/>
    <w:rsid w:val="006214AC"/>
    <w:rsid w:val="00623410"/>
    <w:rsid w:val="00623DED"/>
    <w:rsid w:val="00624472"/>
    <w:rsid w:val="00625AF7"/>
    <w:rsid w:val="00625E38"/>
    <w:rsid w:val="00627C25"/>
    <w:rsid w:val="00630149"/>
    <w:rsid w:val="00630428"/>
    <w:rsid w:val="00630B18"/>
    <w:rsid w:val="0063161F"/>
    <w:rsid w:val="006316C9"/>
    <w:rsid w:val="006338D0"/>
    <w:rsid w:val="00633ADF"/>
    <w:rsid w:val="00633D56"/>
    <w:rsid w:val="0063568B"/>
    <w:rsid w:val="006356A3"/>
    <w:rsid w:val="006360F6"/>
    <w:rsid w:val="00636C6E"/>
    <w:rsid w:val="006371A7"/>
    <w:rsid w:val="00637585"/>
    <w:rsid w:val="00641099"/>
    <w:rsid w:val="006412C4"/>
    <w:rsid w:val="0064262C"/>
    <w:rsid w:val="00642D99"/>
    <w:rsid w:val="006443F2"/>
    <w:rsid w:val="0064452A"/>
    <w:rsid w:val="00645CBB"/>
    <w:rsid w:val="00646C46"/>
    <w:rsid w:val="006475E7"/>
    <w:rsid w:val="00647858"/>
    <w:rsid w:val="00647FBB"/>
    <w:rsid w:val="00651C9B"/>
    <w:rsid w:val="00651D0D"/>
    <w:rsid w:val="00651FC6"/>
    <w:rsid w:val="00654E5C"/>
    <w:rsid w:val="006551F6"/>
    <w:rsid w:val="00657B81"/>
    <w:rsid w:val="00657E25"/>
    <w:rsid w:val="006622DA"/>
    <w:rsid w:val="006655F9"/>
    <w:rsid w:val="00665C6E"/>
    <w:rsid w:val="00665DBC"/>
    <w:rsid w:val="006660E5"/>
    <w:rsid w:val="00667717"/>
    <w:rsid w:val="00670D97"/>
    <w:rsid w:val="0067194B"/>
    <w:rsid w:val="006722C6"/>
    <w:rsid w:val="00672998"/>
    <w:rsid w:val="00673BB5"/>
    <w:rsid w:val="00674082"/>
    <w:rsid w:val="006760A4"/>
    <w:rsid w:val="006760FD"/>
    <w:rsid w:val="00677930"/>
    <w:rsid w:val="006800FE"/>
    <w:rsid w:val="0068186E"/>
    <w:rsid w:val="006831FA"/>
    <w:rsid w:val="006838E2"/>
    <w:rsid w:val="00683905"/>
    <w:rsid w:val="00683C65"/>
    <w:rsid w:val="00685CFE"/>
    <w:rsid w:val="00686D10"/>
    <w:rsid w:val="00691E08"/>
    <w:rsid w:val="00693BAA"/>
    <w:rsid w:val="00693F62"/>
    <w:rsid w:val="00694CDA"/>
    <w:rsid w:val="00695680"/>
    <w:rsid w:val="00696318"/>
    <w:rsid w:val="0069633A"/>
    <w:rsid w:val="0069644F"/>
    <w:rsid w:val="00697F7D"/>
    <w:rsid w:val="006A01DE"/>
    <w:rsid w:val="006A07CF"/>
    <w:rsid w:val="006A0D5C"/>
    <w:rsid w:val="006A40EF"/>
    <w:rsid w:val="006A433B"/>
    <w:rsid w:val="006A614E"/>
    <w:rsid w:val="006A6442"/>
    <w:rsid w:val="006A77E1"/>
    <w:rsid w:val="006A7F32"/>
    <w:rsid w:val="006B03C4"/>
    <w:rsid w:val="006B0C9A"/>
    <w:rsid w:val="006B25C1"/>
    <w:rsid w:val="006B300C"/>
    <w:rsid w:val="006B487E"/>
    <w:rsid w:val="006B5571"/>
    <w:rsid w:val="006B591E"/>
    <w:rsid w:val="006B5954"/>
    <w:rsid w:val="006B7219"/>
    <w:rsid w:val="006B7E9B"/>
    <w:rsid w:val="006C0228"/>
    <w:rsid w:val="006C0A46"/>
    <w:rsid w:val="006C1A26"/>
    <w:rsid w:val="006C1A4C"/>
    <w:rsid w:val="006C62E1"/>
    <w:rsid w:val="006C74FC"/>
    <w:rsid w:val="006C75FB"/>
    <w:rsid w:val="006D0151"/>
    <w:rsid w:val="006D028A"/>
    <w:rsid w:val="006D0DDD"/>
    <w:rsid w:val="006D0E11"/>
    <w:rsid w:val="006D1A32"/>
    <w:rsid w:val="006D1B5D"/>
    <w:rsid w:val="006D1D9C"/>
    <w:rsid w:val="006D4E2F"/>
    <w:rsid w:val="006D6206"/>
    <w:rsid w:val="006D66BA"/>
    <w:rsid w:val="006D7061"/>
    <w:rsid w:val="006D71D5"/>
    <w:rsid w:val="006E03CE"/>
    <w:rsid w:val="006E06A0"/>
    <w:rsid w:val="006E0D87"/>
    <w:rsid w:val="006E1F8E"/>
    <w:rsid w:val="006E2223"/>
    <w:rsid w:val="006E2942"/>
    <w:rsid w:val="006E2B21"/>
    <w:rsid w:val="006E515B"/>
    <w:rsid w:val="006E594D"/>
    <w:rsid w:val="006E5E99"/>
    <w:rsid w:val="006F1933"/>
    <w:rsid w:val="006F2E43"/>
    <w:rsid w:val="006F545C"/>
    <w:rsid w:val="006F5806"/>
    <w:rsid w:val="006F5C43"/>
    <w:rsid w:val="006F63E5"/>
    <w:rsid w:val="006F68CF"/>
    <w:rsid w:val="00700EA2"/>
    <w:rsid w:val="007016E6"/>
    <w:rsid w:val="00702621"/>
    <w:rsid w:val="0070313F"/>
    <w:rsid w:val="00703363"/>
    <w:rsid w:val="00703AB4"/>
    <w:rsid w:val="007040A5"/>
    <w:rsid w:val="007052AE"/>
    <w:rsid w:val="00705978"/>
    <w:rsid w:val="0070638A"/>
    <w:rsid w:val="00706C8B"/>
    <w:rsid w:val="00706FBC"/>
    <w:rsid w:val="0070775E"/>
    <w:rsid w:val="00707C4E"/>
    <w:rsid w:val="00707D7B"/>
    <w:rsid w:val="00710191"/>
    <w:rsid w:val="00710CD7"/>
    <w:rsid w:val="00713629"/>
    <w:rsid w:val="007143A0"/>
    <w:rsid w:val="00714807"/>
    <w:rsid w:val="00716A2D"/>
    <w:rsid w:val="00717BE1"/>
    <w:rsid w:val="00717C0B"/>
    <w:rsid w:val="0072065B"/>
    <w:rsid w:val="00721B9D"/>
    <w:rsid w:val="00723FF8"/>
    <w:rsid w:val="0072425E"/>
    <w:rsid w:val="00725C8E"/>
    <w:rsid w:val="00726627"/>
    <w:rsid w:val="00726BA1"/>
    <w:rsid w:val="007316D6"/>
    <w:rsid w:val="00731A07"/>
    <w:rsid w:val="00734E8C"/>
    <w:rsid w:val="00735BDE"/>
    <w:rsid w:val="00736D4F"/>
    <w:rsid w:val="0073704C"/>
    <w:rsid w:val="00737B0E"/>
    <w:rsid w:val="007405F7"/>
    <w:rsid w:val="007405F9"/>
    <w:rsid w:val="00741956"/>
    <w:rsid w:val="00742D29"/>
    <w:rsid w:val="00742F67"/>
    <w:rsid w:val="0074348D"/>
    <w:rsid w:val="0074712C"/>
    <w:rsid w:val="00750F51"/>
    <w:rsid w:val="00752C56"/>
    <w:rsid w:val="00757762"/>
    <w:rsid w:val="0076022F"/>
    <w:rsid w:val="00760CE1"/>
    <w:rsid w:val="00761573"/>
    <w:rsid w:val="00763009"/>
    <w:rsid w:val="00763A6A"/>
    <w:rsid w:val="007641F8"/>
    <w:rsid w:val="00764CD3"/>
    <w:rsid w:val="00766300"/>
    <w:rsid w:val="00766FAC"/>
    <w:rsid w:val="007670FD"/>
    <w:rsid w:val="00767889"/>
    <w:rsid w:val="007702D6"/>
    <w:rsid w:val="007705C7"/>
    <w:rsid w:val="00771C4F"/>
    <w:rsid w:val="00773B8F"/>
    <w:rsid w:val="007750BC"/>
    <w:rsid w:val="007756A5"/>
    <w:rsid w:val="00775EBF"/>
    <w:rsid w:val="00776568"/>
    <w:rsid w:val="00776684"/>
    <w:rsid w:val="00776B14"/>
    <w:rsid w:val="00777538"/>
    <w:rsid w:val="007801AF"/>
    <w:rsid w:val="00780AD7"/>
    <w:rsid w:val="00781DBC"/>
    <w:rsid w:val="007821F7"/>
    <w:rsid w:val="007825A4"/>
    <w:rsid w:val="00783C53"/>
    <w:rsid w:val="00783D06"/>
    <w:rsid w:val="0078570F"/>
    <w:rsid w:val="007864C0"/>
    <w:rsid w:val="00786E6D"/>
    <w:rsid w:val="007875F5"/>
    <w:rsid w:val="007914EA"/>
    <w:rsid w:val="00791F48"/>
    <w:rsid w:val="00792112"/>
    <w:rsid w:val="0079263C"/>
    <w:rsid w:val="00794D0D"/>
    <w:rsid w:val="0079687B"/>
    <w:rsid w:val="0079697C"/>
    <w:rsid w:val="00796FF3"/>
    <w:rsid w:val="00797307"/>
    <w:rsid w:val="00797CE9"/>
    <w:rsid w:val="007A034E"/>
    <w:rsid w:val="007A07EE"/>
    <w:rsid w:val="007A1CDD"/>
    <w:rsid w:val="007A5C68"/>
    <w:rsid w:val="007A6740"/>
    <w:rsid w:val="007B038C"/>
    <w:rsid w:val="007B0F45"/>
    <w:rsid w:val="007B3585"/>
    <w:rsid w:val="007B35C9"/>
    <w:rsid w:val="007B37D4"/>
    <w:rsid w:val="007B5896"/>
    <w:rsid w:val="007B6138"/>
    <w:rsid w:val="007B6821"/>
    <w:rsid w:val="007B6BD2"/>
    <w:rsid w:val="007B76D3"/>
    <w:rsid w:val="007C0340"/>
    <w:rsid w:val="007C0569"/>
    <w:rsid w:val="007C1A69"/>
    <w:rsid w:val="007C1FC4"/>
    <w:rsid w:val="007C2589"/>
    <w:rsid w:val="007C335B"/>
    <w:rsid w:val="007C4C71"/>
    <w:rsid w:val="007C51AC"/>
    <w:rsid w:val="007C6202"/>
    <w:rsid w:val="007C62D9"/>
    <w:rsid w:val="007C6A67"/>
    <w:rsid w:val="007C6F81"/>
    <w:rsid w:val="007D02B3"/>
    <w:rsid w:val="007D065E"/>
    <w:rsid w:val="007D072C"/>
    <w:rsid w:val="007D1005"/>
    <w:rsid w:val="007D1C64"/>
    <w:rsid w:val="007D2684"/>
    <w:rsid w:val="007D30C7"/>
    <w:rsid w:val="007D49A9"/>
    <w:rsid w:val="007D4CA2"/>
    <w:rsid w:val="007D53BD"/>
    <w:rsid w:val="007D62E8"/>
    <w:rsid w:val="007D78B9"/>
    <w:rsid w:val="007E160A"/>
    <w:rsid w:val="007E169F"/>
    <w:rsid w:val="007E1C94"/>
    <w:rsid w:val="007E2DD0"/>
    <w:rsid w:val="007E4BA8"/>
    <w:rsid w:val="007E53E9"/>
    <w:rsid w:val="007E6EE3"/>
    <w:rsid w:val="007E71E1"/>
    <w:rsid w:val="007E79B2"/>
    <w:rsid w:val="007F0BA9"/>
    <w:rsid w:val="007F0CCE"/>
    <w:rsid w:val="007F1413"/>
    <w:rsid w:val="007F1CEE"/>
    <w:rsid w:val="007F1DDA"/>
    <w:rsid w:val="007F2296"/>
    <w:rsid w:val="007F41B3"/>
    <w:rsid w:val="007F470F"/>
    <w:rsid w:val="007F4AC2"/>
    <w:rsid w:val="007F605A"/>
    <w:rsid w:val="007F69B2"/>
    <w:rsid w:val="00801314"/>
    <w:rsid w:val="0080190D"/>
    <w:rsid w:val="00802665"/>
    <w:rsid w:val="00803143"/>
    <w:rsid w:val="00803E6D"/>
    <w:rsid w:val="0080476D"/>
    <w:rsid w:val="00804B30"/>
    <w:rsid w:val="0080526F"/>
    <w:rsid w:val="0080546E"/>
    <w:rsid w:val="0080744A"/>
    <w:rsid w:val="00807FF5"/>
    <w:rsid w:val="00810A0F"/>
    <w:rsid w:val="0081111A"/>
    <w:rsid w:val="00812269"/>
    <w:rsid w:val="008124B6"/>
    <w:rsid w:val="0081280E"/>
    <w:rsid w:val="0081312C"/>
    <w:rsid w:val="00813685"/>
    <w:rsid w:val="008144C9"/>
    <w:rsid w:val="008145D2"/>
    <w:rsid w:val="00814851"/>
    <w:rsid w:val="00817CFC"/>
    <w:rsid w:val="00820536"/>
    <w:rsid w:val="0082229C"/>
    <w:rsid w:val="0082283C"/>
    <w:rsid w:val="00822AB0"/>
    <w:rsid w:val="00822AC8"/>
    <w:rsid w:val="00823AFA"/>
    <w:rsid w:val="00823DA8"/>
    <w:rsid w:val="008249B5"/>
    <w:rsid w:val="00824AF9"/>
    <w:rsid w:val="00825EDA"/>
    <w:rsid w:val="00826A6A"/>
    <w:rsid w:val="00826F22"/>
    <w:rsid w:val="00827A12"/>
    <w:rsid w:val="0083011E"/>
    <w:rsid w:val="00831022"/>
    <w:rsid w:val="00831241"/>
    <w:rsid w:val="008328A6"/>
    <w:rsid w:val="00833AC5"/>
    <w:rsid w:val="00834D0D"/>
    <w:rsid w:val="00835C54"/>
    <w:rsid w:val="00835D13"/>
    <w:rsid w:val="008363DF"/>
    <w:rsid w:val="008379BF"/>
    <w:rsid w:val="0084034D"/>
    <w:rsid w:val="00840955"/>
    <w:rsid w:val="00840AA6"/>
    <w:rsid w:val="008424D8"/>
    <w:rsid w:val="00842671"/>
    <w:rsid w:val="008448B6"/>
    <w:rsid w:val="00844DC4"/>
    <w:rsid w:val="00845148"/>
    <w:rsid w:val="00845444"/>
    <w:rsid w:val="008454BF"/>
    <w:rsid w:val="00845A08"/>
    <w:rsid w:val="0084633F"/>
    <w:rsid w:val="00847C6E"/>
    <w:rsid w:val="00847DDA"/>
    <w:rsid w:val="008503DF"/>
    <w:rsid w:val="008505F8"/>
    <w:rsid w:val="008506CE"/>
    <w:rsid w:val="008520C0"/>
    <w:rsid w:val="008534FF"/>
    <w:rsid w:val="00853F81"/>
    <w:rsid w:val="00854A24"/>
    <w:rsid w:val="008558AB"/>
    <w:rsid w:val="00855FF0"/>
    <w:rsid w:val="00857518"/>
    <w:rsid w:val="00857571"/>
    <w:rsid w:val="0085765F"/>
    <w:rsid w:val="00861AF3"/>
    <w:rsid w:val="00862048"/>
    <w:rsid w:val="008652B1"/>
    <w:rsid w:val="00865CF4"/>
    <w:rsid w:val="00866EC7"/>
    <w:rsid w:val="00867EF1"/>
    <w:rsid w:val="008708ED"/>
    <w:rsid w:val="00873FEB"/>
    <w:rsid w:val="00874AC7"/>
    <w:rsid w:val="008754FF"/>
    <w:rsid w:val="00875984"/>
    <w:rsid w:val="00875CB8"/>
    <w:rsid w:val="00876F15"/>
    <w:rsid w:val="0087799D"/>
    <w:rsid w:val="0088088A"/>
    <w:rsid w:val="00883A5E"/>
    <w:rsid w:val="0088424B"/>
    <w:rsid w:val="0088550B"/>
    <w:rsid w:val="0088578E"/>
    <w:rsid w:val="008870A6"/>
    <w:rsid w:val="00887541"/>
    <w:rsid w:val="00887DCE"/>
    <w:rsid w:val="008927FF"/>
    <w:rsid w:val="00892964"/>
    <w:rsid w:val="00893E85"/>
    <w:rsid w:val="00894270"/>
    <w:rsid w:val="00894B03"/>
    <w:rsid w:val="00895899"/>
    <w:rsid w:val="00895C82"/>
    <w:rsid w:val="00895ED5"/>
    <w:rsid w:val="00896780"/>
    <w:rsid w:val="008976AA"/>
    <w:rsid w:val="008976B0"/>
    <w:rsid w:val="008A069A"/>
    <w:rsid w:val="008A1573"/>
    <w:rsid w:val="008A189C"/>
    <w:rsid w:val="008A2CD9"/>
    <w:rsid w:val="008A3C09"/>
    <w:rsid w:val="008A6D78"/>
    <w:rsid w:val="008A6F6B"/>
    <w:rsid w:val="008A6F8E"/>
    <w:rsid w:val="008B0491"/>
    <w:rsid w:val="008B0B0F"/>
    <w:rsid w:val="008B174D"/>
    <w:rsid w:val="008B1FF3"/>
    <w:rsid w:val="008B27D0"/>
    <w:rsid w:val="008B2E16"/>
    <w:rsid w:val="008B380D"/>
    <w:rsid w:val="008B3B74"/>
    <w:rsid w:val="008B40CC"/>
    <w:rsid w:val="008B478B"/>
    <w:rsid w:val="008B5094"/>
    <w:rsid w:val="008B566D"/>
    <w:rsid w:val="008C042C"/>
    <w:rsid w:val="008C0BE4"/>
    <w:rsid w:val="008C1A83"/>
    <w:rsid w:val="008C35BF"/>
    <w:rsid w:val="008C59AE"/>
    <w:rsid w:val="008C5B1B"/>
    <w:rsid w:val="008C6410"/>
    <w:rsid w:val="008C6D15"/>
    <w:rsid w:val="008C6F6B"/>
    <w:rsid w:val="008C77A8"/>
    <w:rsid w:val="008D017B"/>
    <w:rsid w:val="008D0525"/>
    <w:rsid w:val="008D075B"/>
    <w:rsid w:val="008D0C14"/>
    <w:rsid w:val="008D11C0"/>
    <w:rsid w:val="008D1988"/>
    <w:rsid w:val="008D2699"/>
    <w:rsid w:val="008D5068"/>
    <w:rsid w:val="008D59F2"/>
    <w:rsid w:val="008D5EC4"/>
    <w:rsid w:val="008D695C"/>
    <w:rsid w:val="008D6F5B"/>
    <w:rsid w:val="008E042B"/>
    <w:rsid w:val="008E2448"/>
    <w:rsid w:val="008E3400"/>
    <w:rsid w:val="008E3E0E"/>
    <w:rsid w:val="008E4463"/>
    <w:rsid w:val="008E46EB"/>
    <w:rsid w:val="008E501A"/>
    <w:rsid w:val="008E55F7"/>
    <w:rsid w:val="008E5B82"/>
    <w:rsid w:val="008F0884"/>
    <w:rsid w:val="008F11EF"/>
    <w:rsid w:val="008F2155"/>
    <w:rsid w:val="008F2EF7"/>
    <w:rsid w:val="008F4A10"/>
    <w:rsid w:val="008F5605"/>
    <w:rsid w:val="008F6D7F"/>
    <w:rsid w:val="008F77C2"/>
    <w:rsid w:val="00900C0E"/>
    <w:rsid w:val="00901997"/>
    <w:rsid w:val="00902D43"/>
    <w:rsid w:val="00903493"/>
    <w:rsid w:val="009036E4"/>
    <w:rsid w:val="00903825"/>
    <w:rsid w:val="009038FE"/>
    <w:rsid w:val="00905DA7"/>
    <w:rsid w:val="00906A85"/>
    <w:rsid w:val="00907CD6"/>
    <w:rsid w:val="00907F07"/>
    <w:rsid w:val="009103C4"/>
    <w:rsid w:val="00910E63"/>
    <w:rsid w:val="00911633"/>
    <w:rsid w:val="0091230F"/>
    <w:rsid w:val="00914781"/>
    <w:rsid w:val="009158E8"/>
    <w:rsid w:val="00915C0E"/>
    <w:rsid w:val="0091630D"/>
    <w:rsid w:val="00916EC7"/>
    <w:rsid w:val="00917ED4"/>
    <w:rsid w:val="00920462"/>
    <w:rsid w:val="00920745"/>
    <w:rsid w:val="00922031"/>
    <w:rsid w:val="0092295C"/>
    <w:rsid w:val="00922BA3"/>
    <w:rsid w:val="00924F06"/>
    <w:rsid w:val="0092524E"/>
    <w:rsid w:val="009252C4"/>
    <w:rsid w:val="00925476"/>
    <w:rsid w:val="00926596"/>
    <w:rsid w:val="00926E81"/>
    <w:rsid w:val="0092741E"/>
    <w:rsid w:val="009279DD"/>
    <w:rsid w:val="00927A7E"/>
    <w:rsid w:val="0093066C"/>
    <w:rsid w:val="0093194E"/>
    <w:rsid w:val="009333D2"/>
    <w:rsid w:val="0093468D"/>
    <w:rsid w:val="00934DB6"/>
    <w:rsid w:val="009356C2"/>
    <w:rsid w:val="00935CA0"/>
    <w:rsid w:val="00936487"/>
    <w:rsid w:val="00936548"/>
    <w:rsid w:val="009369F5"/>
    <w:rsid w:val="00936DA3"/>
    <w:rsid w:val="0093764A"/>
    <w:rsid w:val="00937EA9"/>
    <w:rsid w:val="0094029C"/>
    <w:rsid w:val="00940D0E"/>
    <w:rsid w:val="00941FEE"/>
    <w:rsid w:val="0094608D"/>
    <w:rsid w:val="00947965"/>
    <w:rsid w:val="00950064"/>
    <w:rsid w:val="00950217"/>
    <w:rsid w:val="009518CF"/>
    <w:rsid w:val="00951A6D"/>
    <w:rsid w:val="00951FA3"/>
    <w:rsid w:val="00951FE2"/>
    <w:rsid w:val="009530F7"/>
    <w:rsid w:val="009557B0"/>
    <w:rsid w:val="00955E07"/>
    <w:rsid w:val="0095673B"/>
    <w:rsid w:val="00957229"/>
    <w:rsid w:val="0095745B"/>
    <w:rsid w:val="00960B58"/>
    <w:rsid w:val="00960E3D"/>
    <w:rsid w:val="0096359E"/>
    <w:rsid w:val="00963B16"/>
    <w:rsid w:val="009671B8"/>
    <w:rsid w:val="00970CD9"/>
    <w:rsid w:val="00970D68"/>
    <w:rsid w:val="00970F56"/>
    <w:rsid w:val="00971027"/>
    <w:rsid w:val="00972661"/>
    <w:rsid w:val="009752A2"/>
    <w:rsid w:val="009757C6"/>
    <w:rsid w:val="009758EF"/>
    <w:rsid w:val="009762FD"/>
    <w:rsid w:val="0098056D"/>
    <w:rsid w:val="00981128"/>
    <w:rsid w:val="0098141F"/>
    <w:rsid w:val="009819B9"/>
    <w:rsid w:val="00981BF9"/>
    <w:rsid w:val="00982EBC"/>
    <w:rsid w:val="00982EBD"/>
    <w:rsid w:val="00983952"/>
    <w:rsid w:val="00984486"/>
    <w:rsid w:val="009847C3"/>
    <w:rsid w:val="00985982"/>
    <w:rsid w:val="00986DF2"/>
    <w:rsid w:val="00990023"/>
    <w:rsid w:val="009902CC"/>
    <w:rsid w:val="00991037"/>
    <w:rsid w:val="009916CC"/>
    <w:rsid w:val="00991994"/>
    <w:rsid w:val="00993BE8"/>
    <w:rsid w:val="0099410E"/>
    <w:rsid w:val="00994BB6"/>
    <w:rsid w:val="00994DA9"/>
    <w:rsid w:val="0099528C"/>
    <w:rsid w:val="00995B9C"/>
    <w:rsid w:val="00995E33"/>
    <w:rsid w:val="00996043"/>
    <w:rsid w:val="009963B6"/>
    <w:rsid w:val="00996EB2"/>
    <w:rsid w:val="009971B9"/>
    <w:rsid w:val="009A093B"/>
    <w:rsid w:val="009A1238"/>
    <w:rsid w:val="009A2320"/>
    <w:rsid w:val="009A25FA"/>
    <w:rsid w:val="009A41C9"/>
    <w:rsid w:val="009A476F"/>
    <w:rsid w:val="009A4B36"/>
    <w:rsid w:val="009A5305"/>
    <w:rsid w:val="009A5D07"/>
    <w:rsid w:val="009A61CC"/>
    <w:rsid w:val="009A7C0D"/>
    <w:rsid w:val="009B0712"/>
    <w:rsid w:val="009B112A"/>
    <w:rsid w:val="009B2207"/>
    <w:rsid w:val="009B2527"/>
    <w:rsid w:val="009B2F4A"/>
    <w:rsid w:val="009B3A20"/>
    <w:rsid w:val="009B3A22"/>
    <w:rsid w:val="009B41FA"/>
    <w:rsid w:val="009B4364"/>
    <w:rsid w:val="009B525A"/>
    <w:rsid w:val="009B7452"/>
    <w:rsid w:val="009B7FF4"/>
    <w:rsid w:val="009C1695"/>
    <w:rsid w:val="009C1F9A"/>
    <w:rsid w:val="009C3093"/>
    <w:rsid w:val="009C322C"/>
    <w:rsid w:val="009C337B"/>
    <w:rsid w:val="009C53BB"/>
    <w:rsid w:val="009C57B3"/>
    <w:rsid w:val="009C657A"/>
    <w:rsid w:val="009C67E0"/>
    <w:rsid w:val="009C6C17"/>
    <w:rsid w:val="009C6DBE"/>
    <w:rsid w:val="009C73C2"/>
    <w:rsid w:val="009D0482"/>
    <w:rsid w:val="009D071C"/>
    <w:rsid w:val="009D105E"/>
    <w:rsid w:val="009D1C7F"/>
    <w:rsid w:val="009D4274"/>
    <w:rsid w:val="009D4B04"/>
    <w:rsid w:val="009D59A9"/>
    <w:rsid w:val="009D5BB2"/>
    <w:rsid w:val="009D6020"/>
    <w:rsid w:val="009D615F"/>
    <w:rsid w:val="009D64F7"/>
    <w:rsid w:val="009D71B7"/>
    <w:rsid w:val="009D759E"/>
    <w:rsid w:val="009E1823"/>
    <w:rsid w:val="009E2ADC"/>
    <w:rsid w:val="009E331D"/>
    <w:rsid w:val="009E522A"/>
    <w:rsid w:val="009E5B58"/>
    <w:rsid w:val="009E6E44"/>
    <w:rsid w:val="009E7095"/>
    <w:rsid w:val="009F0E4B"/>
    <w:rsid w:val="009F1541"/>
    <w:rsid w:val="009F19B2"/>
    <w:rsid w:val="009F1ACD"/>
    <w:rsid w:val="009F2FCA"/>
    <w:rsid w:val="009F333E"/>
    <w:rsid w:val="009F3B37"/>
    <w:rsid w:val="009F3CCE"/>
    <w:rsid w:val="009F4739"/>
    <w:rsid w:val="009F4A76"/>
    <w:rsid w:val="009F4C57"/>
    <w:rsid w:val="009F5B6C"/>
    <w:rsid w:val="009F5F94"/>
    <w:rsid w:val="009F68CB"/>
    <w:rsid w:val="009F6D3E"/>
    <w:rsid w:val="009F7034"/>
    <w:rsid w:val="009F7DCA"/>
    <w:rsid w:val="00A000B1"/>
    <w:rsid w:val="00A0213F"/>
    <w:rsid w:val="00A032FC"/>
    <w:rsid w:val="00A05219"/>
    <w:rsid w:val="00A07C5D"/>
    <w:rsid w:val="00A07E85"/>
    <w:rsid w:val="00A10592"/>
    <w:rsid w:val="00A116F0"/>
    <w:rsid w:val="00A12927"/>
    <w:rsid w:val="00A13F79"/>
    <w:rsid w:val="00A14298"/>
    <w:rsid w:val="00A148AC"/>
    <w:rsid w:val="00A14BF1"/>
    <w:rsid w:val="00A14F5A"/>
    <w:rsid w:val="00A15A1C"/>
    <w:rsid w:val="00A1666F"/>
    <w:rsid w:val="00A20772"/>
    <w:rsid w:val="00A21FA3"/>
    <w:rsid w:val="00A22B95"/>
    <w:rsid w:val="00A234C4"/>
    <w:rsid w:val="00A237F0"/>
    <w:rsid w:val="00A24C84"/>
    <w:rsid w:val="00A26BA1"/>
    <w:rsid w:val="00A26C4D"/>
    <w:rsid w:val="00A27809"/>
    <w:rsid w:val="00A30521"/>
    <w:rsid w:val="00A309C3"/>
    <w:rsid w:val="00A30FAC"/>
    <w:rsid w:val="00A328FD"/>
    <w:rsid w:val="00A35CC7"/>
    <w:rsid w:val="00A361F9"/>
    <w:rsid w:val="00A458E9"/>
    <w:rsid w:val="00A51611"/>
    <w:rsid w:val="00A52715"/>
    <w:rsid w:val="00A5438E"/>
    <w:rsid w:val="00A56361"/>
    <w:rsid w:val="00A5722D"/>
    <w:rsid w:val="00A57286"/>
    <w:rsid w:val="00A60DB0"/>
    <w:rsid w:val="00A60EA8"/>
    <w:rsid w:val="00A612B7"/>
    <w:rsid w:val="00A622D2"/>
    <w:rsid w:val="00A644EF"/>
    <w:rsid w:val="00A650EB"/>
    <w:rsid w:val="00A660C0"/>
    <w:rsid w:val="00A66FA0"/>
    <w:rsid w:val="00A67E42"/>
    <w:rsid w:val="00A72463"/>
    <w:rsid w:val="00A731C0"/>
    <w:rsid w:val="00A74999"/>
    <w:rsid w:val="00A75662"/>
    <w:rsid w:val="00A75E8F"/>
    <w:rsid w:val="00A7710B"/>
    <w:rsid w:val="00A774F3"/>
    <w:rsid w:val="00A776F1"/>
    <w:rsid w:val="00A82268"/>
    <w:rsid w:val="00A8346E"/>
    <w:rsid w:val="00A83B46"/>
    <w:rsid w:val="00A85ABC"/>
    <w:rsid w:val="00A87352"/>
    <w:rsid w:val="00A876ED"/>
    <w:rsid w:val="00A901BC"/>
    <w:rsid w:val="00A90843"/>
    <w:rsid w:val="00A91363"/>
    <w:rsid w:val="00A918BA"/>
    <w:rsid w:val="00A92AF9"/>
    <w:rsid w:val="00A92B12"/>
    <w:rsid w:val="00A92E34"/>
    <w:rsid w:val="00A9348F"/>
    <w:rsid w:val="00A95F3F"/>
    <w:rsid w:val="00A960E3"/>
    <w:rsid w:val="00A967D7"/>
    <w:rsid w:val="00AA0476"/>
    <w:rsid w:val="00AA05C8"/>
    <w:rsid w:val="00AA116C"/>
    <w:rsid w:val="00AA250B"/>
    <w:rsid w:val="00AA2817"/>
    <w:rsid w:val="00AA2EFB"/>
    <w:rsid w:val="00AA3299"/>
    <w:rsid w:val="00AA4340"/>
    <w:rsid w:val="00AA4FEE"/>
    <w:rsid w:val="00AA5DC3"/>
    <w:rsid w:val="00AA755F"/>
    <w:rsid w:val="00AB01E5"/>
    <w:rsid w:val="00AB16FA"/>
    <w:rsid w:val="00AB1A9F"/>
    <w:rsid w:val="00AB1CF3"/>
    <w:rsid w:val="00AB2EEC"/>
    <w:rsid w:val="00AB3D1C"/>
    <w:rsid w:val="00AC02AE"/>
    <w:rsid w:val="00AC1F90"/>
    <w:rsid w:val="00AC2127"/>
    <w:rsid w:val="00AC21A2"/>
    <w:rsid w:val="00AC44AA"/>
    <w:rsid w:val="00AC4674"/>
    <w:rsid w:val="00AC52A2"/>
    <w:rsid w:val="00AC6E35"/>
    <w:rsid w:val="00AD1113"/>
    <w:rsid w:val="00AD2641"/>
    <w:rsid w:val="00AD378C"/>
    <w:rsid w:val="00AD3A3B"/>
    <w:rsid w:val="00AD465D"/>
    <w:rsid w:val="00AD4841"/>
    <w:rsid w:val="00AD5383"/>
    <w:rsid w:val="00AD62F7"/>
    <w:rsid w:val="00AD705A"/>
    <w:rsid w:val="00AD7F53"/>
    <w:rsid w:val="00AE0117"/>
    <w:rsid w:val="00AE07E8"/>
    <w:rsid w:val="00AE15A2"/>
    <w:rsid w:val="00AE2277"/>
    <w:rsid w:val="00AE3F33"/>
    <w:rsid w:val="00AE3FBF"/>
    <w:rsid w:val="00AE4E26"/>
    <w:rsid w:val="00AE6401"/>
    <w:rsid w:val="00AF0137"/>
    <w:rsid w:val="00AF0179"/>
    <w:rsid w:val="00AF0A04"/>
    <w:rsid w:val="00AF416B"/>
    <w:rsid w:val="00AF41A2"/>
    <w:rsid w:val="00AF4A1B"/>
    <w:rsid w:val="00AF56D4"/>
    <w:rsid w:val="00AF5716"/>
    <w:rsid w:val="00AF5816"/>
    <w:rsid w:val="00AF586F"/>
    <w:rsid w:val="00AF5DD2"/>
    <w:rsid w:val="00AF5FB1"/>
    <w:rsid w:val="00AF6DE2"/>
    <w:rsid w:val="00B019F1"/>
    <w:rsid w:val="00B02B3D"/>
    <w:rsid w:val="00B0433B"/>
    <w:rsid w:val="00B059AD"/>
    <w:rsid w:val="00B063E7"/>
    <w:rsid w:val="00B07663"/>
    <w:rsid w:val="00B11A30"/>
    <w:rsid w:val="00B13202"/>
    <w:rsid w:val="00B145A1"/>
    <w:rsid w:val="00B14A33"/>
    <w:rsid w:val="00B14A98"/>
    <w:rsid w:val="00B14DC5"/>
    <w:rsid w:val="00B1700D"/>
    <w:rsid w:val="00B17328"/>
    <w:rsid w:val="00B17775"/>
    <w:rsid w:val="00B20810"/>
    <w:rsid w:val="00B21F44"/>
    <w:rsid w:val="00B237C7"/>
    <w:rsid w:val="00B23BF6"/>
    <w:rsid w:val="00B25029"/>
    <w:rsid w:val="00B25A91"/>
    <w:rsid w:val="00B26C9A"/>
    <w:rsid w:val="00B2709C"/>
    <w:rsid w:val="00B27867"/>
    <w:rsid w:val="00B3061E"/>
    <w:rsid w:val="00B307BE"/>
    <w:rsid w:val="00B30F35"/>
    <w:rsid w:val="00B3144D"/>
    <w:rsid w:val="00B315E4"/>
    <w:rsid w:val="00B321DE"/>
    <w:rsid w:val="00B32230"/>
    <w:rsid w:val="00B34D45"/>
    <w:rsid w:val="00B35078"/>
    <w:rsid w:val="00B3541E"/>
    <w:rsid w:val="00B354E3"/>
    <w:rsid w:val="00B3580A"/>
    <w:rsid w:val="00B36740"/>
    <w:rsid w:val="00B37DD5"/>
    <w:rsid w:val="00B40202"/>
    <w:rsid w:val="00B40373"/>
    <w:rsid w:val="00B40D3F"/>
    <w:rsid w:val="00B440D5"/>
    <w:rsid w:val="00B45BE7"/>
    <w:rsid w:val="00B47164"/>
    <w:rsid w:val="00B47380"/>
    <w:rsid w:val="00B47E05"/>
    <w:rsid w:val="00B5024F"/>
    <w:rsid w:val="00B50266"/>
    <w:rsid w:val="00B50726"/>
    <w:rsid w:val="00B5185F"/>
    <w:rsid w:val="00B55A87"/>
    <w:rsid w:val="00B6162E"/>
    <w:rsid w:val="00B61946"/>
    <w:rsid w:val="00B61C3F"/>
    <w:rsid w:val="00B61E10"/>
    <w:rsid w:val="00B622FE"/>
    <w:rsid w:val="00B63794"/>
    <w:rsid w:val="00B65D19"/>
    <w:rsid w:val="00B66B13"/>
    <w:rsid w:val="00B72630"/>
    <w:rsid w:val="00B74084"/>
    <w:rsid w:val="00B74C88"/>
    <w:rsid w:val="00B7598C"/>
    <w:rsid w:val="00B75B18"/>
    <w:rsid w:val="00B762E0"/>
    <w:rsid w:val="00B76E95"/>
    <w:rsid w:val="00B80189"/>
    <w:rsid w:val="00B812AF"/>
    <w:rsid w:val="00B81B98"/>
    <w:rsid w:val="00B81D50"/>
    <w:rsid w:val="00B82178"/>
    <w:rsid w:val="00B831EF"/>
    <w:rsid w:val="00B8512D"/>
    <w:rsid w:val="00B8619D"/>
    <w:rsid w:val="00B87348"/>
    <w:rsid w:val="00B8753B"/>
    <w:rsid w:val="00B87940"/>
    <w:rsid w:val="00B90171"/>
    <w:rsid w:val="00B90462"/>
    <w:rsid w:val="00B90CE0"/>
    <w:rsid w:val="00B91226"/>
    <w:rsid w:val="00B93B5A"/>
    <w:rsid w:val="00B94113"/>
    <w:rsid w:val="00B94D32"/>
    <w:rsid w:val="00B96308"/>
    <w:rsid w:val="00B96EF8"/>
    <w:rsid w:val="00BA0B25"/>
    <w:rsid w:val="00BA1199"/>
    <w:rsid w:val="00BA2C02"/>
    <w:rsid w:val="00BA3882"/>
    <w:rsid w:val="00BA549A"/>
    <w:rsid w:val="00BA5A87"/>
    <w:rsid w:val="00BA5F11"/>
    <w:rsid w:val="00BA747C"/>
    <w:rsid w:val="00BB1485"/>
    <w:rsid w:val="00BB216E"/>
    <w:rsid w:val="00BB2420"/>
    <w:rsid w:val="00BB2A74"/>
    <w:rsid w:val="00BB31E5"/>
    <w:rsid w:val="00BB3B9F"/>
    <w:rsid w:val="00BB481F"/>
    <w:rsid w:val="00BB5116"/>
    <w:rsid w:val="00BB5924"/>
    <w:rsid w:val="00BB598F"/>
    <w:rsid w:val="00BB61CA"/>
    <w:rsid w:val="00BB644A"/>
    <w:rsid w:val="00BB6866"/>
    <w:rsid w:val="00BB6BD8"/>
    <w:rsid w:val="00BC093F"/>
    <w:rsid w:val="00BC1538"/>
    <w:rsid w:val="00BC1672"/>
    <w:rsid w:val="00BC551E"/>
    <w:rsid w:val="00BC5B60"/>
    <w:rsid w:val="00BC5FDA"/>
    <w:rsid w:val="00BC63B4"/>
    <w:rsid w:val="00BC64A0"/>
    <w:rsid w:val="00BC7D3C"/>
    <w:rsid w:val="00BD06A9"/>
    <w:rsid w:val="00BE06A4"/>
    <w:rsid w:val="00BE06D0"/>
    <w:rsid w:val="00BE0B20"/>
    <w:rsid w:val="00BE1187"/>
    <w:rsid w:val="00BE19CD"/>
    <w:rsid w:val="00BE1DCD"/>
    <w:rsid w:val="00BE4581"/>
    <w:rsid w:val="00BE5B8A"/>
    <w:rsid w:val="00BE68C4"/>
    <w:rsid w:val="00BF0842"/>
    <w:rsid w:val="00BF0FD8"/>
    <w:rsid w:val="00BF15FC"/>
    <w:rsid w:val="00BF178C"/>
    <w:rsid w:val="00BF1FC2"/>
    <w:rsid w:val="00BF2598"/>
    <w:rsid w:val="00BF37FD"/>
    <w:rsid w:val="00BF537B"/>
    <w:rsid w:val="00BF5400"/>
    <w:rsid w:val="00BF6856"/>
    <w:rsid w:val="00BF6A63"/>
    <w:rsid w:val="00BF7F82"/>
    <w:rsid w:val="00C012F7"/>
    <w:rsid w:val="00C018C4"/>
    <w:rsid w:val="00C01A74"/>
    <w:rsid w:val="00C01FF9"/>
    <w:rsid w:val="00C024E0"/>
    <w:rsid w:val="00C02CF6"/>
    <w:rsid w:val="00C0333B"/>
    <w:rsid w:val="00C0338B"/>
    <w:rsid w:val="00C04224"/>
    <w:rsid w:val="00C04BBA"/>
    <w:rsid w:val="00C051A9"/>
    <w:rsid w:val="00C051E7"/>
    <w:rsid w:val="00C051EB"/>
    <w:rsid w:val="00C05C1B"/>
    <w:rsid w:val="00C11662"/>
    <w:rsid w:val="00C11E80"/>
    <w:rsid w:val="00C123D4"/>
    <w:rsid w:val="00C12BFB"/>
    <w:rsid w:val="00C13193"/>
    <w:rsid w:val="00C137A3"/>
    <w:rsid w:val="00C14531"/>
    <w:rsid w:val="00C15FFF"/>
    <w:rsid w:val="00C16088"/>
    <w:rsid w:val="00C212F5"/>
    <w:rsid w:val="00C222B5"/>
    <w:rsid w:val="00C23828"/>
    <w:rsid w:val="00C2383C"/>
    <w:rsid w:val="00C2426E"/>
    <w:rsid w:val="00C247B5"/>
    <w:rsid w:val="00C26475"/>
    <w:rsid w:val="00C27FE9"/>
    <w:rsid w:val="00C3039C"/>
    <w:rsid w:val="00C30452"/>
    <w:rsid w:val="00C312B7"/>
    <w:rsid w:val="00C32B90"/>
    <w:rsid w:val="00C3327C"/>
    <w:rsid w:val="00C36672"/>
    <w:rsid w:val="00C40E71"/>
    <w:rsid w:val="00C40FE3"/>
    <w:rsid w:val="00C417D4"/>
    <w:rsid w:val="00C420C3"/>
    <w:rsid w:val="00C43A10"/>
    <w:rsid w:val="00C43A2F"/>
    <w:rsid w:val="00C44173"/>
    <w:rsid w:val="00C44551"/>
    <w:rsid w:val="00C453D5"/>
    <w:rsid w:val="00C45FA3"/>
    <w:rsid w:val="00C4642E"/>
    <w:rsid w:val="00C46923"/>
    <w:rsid w:val="00C46D32"/>
    <w:rsid w:val="00C508C1"/>
    <w:rsid w:val="00C51054"/>
    <w:rsid w:val="00C515FE"/>
    <w:rsid w:val="00C52E02"/>
    <w:rsid w:val="00C53557"/>
    <w:rsid w:val="00C54F60"/>
    <w:rsid w:val="00C550B7"/>
    <w:rsid w:val="00C55CDE"/>
    <w:rsid w:val="00C560E3"/>
    <w:rsid w:val="00C56D01"/>
    <w:rsid w:val="00C57046"/>
    <w:rsid w:val="00C5734B"/>
    <w:rsid w:val="00C57C03"/>
    <w:rsid w:val="00C6006D"/>
    <w:rsid w:val="00C60271"/>
    <w:rsid w:val="00C606BB"/>
    <w:rsid w:val="00C61E4D"/>
    <w:rsid w:val="00C61F5C"/>
    <w:rsid w:val="00C62712"/>
    <w:rsid w:val="00C6352C"/>
    <w:rsid w:val="00C645E5"/>
    <w:rsid w:val="00C6489B"/>
    <w:rsid w:val="00C65FBC"/>
    <w:rsid w:val="00C661F7"/>
    <w:rsid w:val="00C66546"/>
    <w:rsid w:val="00C66E40"/>
    <w:rsid w:val="00C7120F"/>
    <w:rsid w:val="00C75652"/>
    <w:rsid w:val="00C757EC"/>
    <w:rsid w:val="00C75DD7"/>
    <w:rsid w:val="00C75FF8"/>
    <w:rsid w:val="00C7627F"/>
    <w:rsid w:val="00C7684B"/>
    <w:rsid w:val="00C76929"/>
    <w:rsid w:val="00C7727D"/>
    <w:rsid w:val="00C776B2"/>
    <w:rsid w:val="00C81378"/>
    <w:rsid w:val="00C81546"/>
    <w:rsid w:val="00C84055"/>
    <w:rsid w:val="00C843D3"/>
    <w:rsid w:val="00C84BA3"/>
    <w:rsid w:val="00C852ED"/>
    <w:rsid w:val="00C85694"/>
    <w:rsid w:val="00C85E8B"/>
    <w:rsid w:val="00C861A2"/>
    <w:rsid w:val="00C869D3"/>
    <w:rsid w:val="00C873A1"/>
    <w:rsid w:val="00C876DE"/>
    <w:rsid w:val="00C903F8"/>
    <w:rsid w:val="00C90EE6"/>
    <w:rsid w:val="00C925A5"/>
    <w:rsid w:val="00C94ACB"/>
    <w:rsid w:val="00C94EC9"/>
    <w:rsid w:val="00C94F11"/>
    <w:rsid w:val="00C96880"/>
    <w:rsid w:val="00CA20D9"/>
    <w:rsid w:val="00CA2B60"/>
    <w:rsid w:val="00CA2D7D"/>
    <w:rsid w:val="00CA48EF"/>
    <w:rsid w:val="00CA4CAF"/>
    <w:rsid w:val="00CA57F3"/>
    <w:rsid w:val="00CA5BD7"/>
    <w:rsid w:val="00CA7718"/>
    <w:rsid w:val="00CA7DC2"/>
    <w:rsid w:val="00CA7ED0"/>
    <w:rsid w:val="00CB094D"/>
    <w:rsid w:val="00CB12CB"/>
    <w:rsid w:val="00CB1441"/>
    <w:rsid w:val="00CB1973"/>
    <w:rsid w:val="00CB2978"/>
    <w:rsid w:val="00CB32E2"/>
    <w:rsid w:val="00CB3618"/>
    <w:rsid w:val="00CB6922"/>
    <w:rsid w:val="00CC0349"/>
    <w:rsid w:val="00CC154D"/>
    <w:rsid w:val="00CC2B8D"/>
    <w:rsid w:val="00CC3483"/>
    <w:rsid w:val="00CC54D5"/>
    <w:rsid w:val="00CC7644"/>
    <w:rsid w:val="00CD065F"/>
    <w:rsid w:val="00CD0AE3"/>
    <w:rsid w:val="00CD1048"/>
    <w:rsid w:val="00CD31B2"/>
    <w:rsid w:val="00CD3335"/>
    <w:rsid w:val="00CD40FD"/>
    <w:rsid w:val="00CD41A1"/>
    <w:rsid w:val="00CD4411"/>
    <w:rsid w:val="00CD49EB"/>
    <w:rsid w:val="00CD50DA"/>
    <w:rsid w:val="00CD51F1"/>
    <w:rsid w:val="00CD59CA"/>
    <w:rsid w:val="00CD5C91"/>
    <w:rsid w:val="00CE0269"/>
    <w:rsid w:val="00CE1B84"/>
    <w:rsid w:val="00CE1F21"/>
    <w:rsid w:val="00CE2713"/>
    <w:rsid w:val="00CE30DA"/>
    <w:rsid w:val="00CE3F13"/>
    <w:rsid w:val="00CE569B"/>
    <w:rsid w:val="00CE6444"/>
    <w:rsid w:val="00CE67BC"/>
    <w:rsid w:val="00CE732B"/>
    <w:rsid w:val="00CE7A60"/>
    <w:rsid w:val="00CF0AC3"/>
    <w:rsid w:val="00CF0B8A"/>
    <w:rsid w:val="00CF1DF8"/>
    <w:rsid w:val="00CF24CA"/>
    <w:rsid w:val="00CF2F7C"/>
    <w:rsid w:val="00CF3D4B"/>
    <w:rsid w:val="00CF70BE"/>
    <w:rsid w:val="00CF78FC"/>
    <w:rsid w:val="00D002C9"/>
    <w:rsid w:val="00D0363D"/>
    <w:rsid w:val="00D10098"/>
    <w:rsid w:val="00D1105A"/>
    <w:rsid w:val="00D11607"/>
    <w:rsid w:val="00D11812"/>
    <w:rsid w:val="00D124B1"/>
    <w:rsid w:val="00D1324B"/>
    <w:rsid w:val="00D13410"/>
    <w:rsid w:val="00D13839"/>
    <w:rsid w:val="00D14786"/>
    <w:rsid w:val="00D14822"/>
    <w:rsid w:val="00D1483D"/>
    <w:rsid w:val="00D151D7"/>
    <w:rsid w:val="00D15368"/>
    <w:rsid w:val="00D15BE8"/>
    <w:rsid w:val="00D17138"/>
    <w:rsid w:val="00D17525"/>
    <w:rsid w:val="00D200B9"/>
    <w:rsid w:val="00D20CBA"/>
    <w:rsid w:val="00D2187C"/>
    <w:rsid w:val="00D21C3A"/>
    <w:rsid w:val="00D22608"/>
    <w:rsid w:val="00D22933"/>
    <w:rsid w:val="00D23766"/>
    <w:rsid w:val="00D24AAB"/>
    <w:rsid w:val="00D25441"/>
    <w:rsid w:val="00D26A63"/>
    <w:rsid w:val="00D278E9"/>
    <w:rsid w:val="00D319B6"/>
    <w:rsid w:val="00D31C9C"/>
    <w:rsid w:val="00D32457"/>
    <w:rsid w:val="00D33197"/>
    <w:rsid w:val="00D338D6"/>
    <w:rsid w:val="00D35A91"/>
    <w:rsid w:val="00D3734C"/>
    <w:rsid w:val="00D41AC4"/>
    <w:rsid w:val="00D435B0"/>
    <w:rsid w:val="00D445A9"/>
    <w:rsid w:val="00D44B45"/>
    <w:rsid w:val="00D45563"/>
    <w:rsid w:val="00D45D01"/>
    <w:rsid w:val="00D45D6F"/>
    <w:rsid w:val="00D46A3D"/>
    <w:rsid w:val="00D47672"/>
    <w:rsid w:val="00D52173"/>
    <w:rsid w:val="00D52F30"/>
    <w:rsid w:val="00D535C1"/>
    <w:rsid w:val="00D537A2"/>
    <w:rsid w:val="00D553DB"/>
    <w:rsid w:val="00D55569"/>
    <w:rsid w:val="00D555F4"/>
    <w:rsid w:val="00D55FAA"/>
    <w:rsid w:val="00D56067"/>
    <w:rsid w:val="00D56D91"/>
    <w:rsid w:val="00D57863"/>
    <w:rsid w:val="00D645FC"/>
    <w:rsid w:val="00D65379"/>
    <w:rsid w:val="00D65AC8"/>
    <w:rsid w:val="00D65DC2"/>
    <w:rsid w:val="00D67159"/>
    <w:rsid w:val="00D675E3"/>
    <w:rsid w:val="00D6788F"/>
    <w:rsid w:val="00D67E32"/>
    <w:rsid w:val="00D72541"/>
    <w:rsid w:val="00D745CA"/>
    <w:rsid w:val="00D7461F"/>
    <w:rsid w:val="00D74831"/>
    <w:rsid w:val="00D752BE"/>
    <w:rsid w:val="00D754B7"/>
    <w:rsid w:val="00D75A0C"/>
    <w:rsid w:val="00D75DBA"/>
    <w:rsid w:val="00D7632A"/>
    <w:rsid w:val="00D763DA"/>
    <w:rsid w:val="00D7699F"/>
    <w:rsid w:val="00D77265"/>
    <w:rsid w:val="00D8048E"/>
    <w:rsid w:val="00D812A8"/>
    <w:rsid w:val="00D83772"/>
    <w:rsid w:val="00D84AD5"/>
    <w:rsid w:val="00D85439"/>
    <w:rsid w:val="00D86F9B"/>
    <w:rsid w:val="00D92599"/>
    <w:rsid w:val="00D92ABF"/>
    <w:rsid w:val="00D92C5E"/>
    <w:rsid w:val="00D92EF3"/>
    <w:rsid w:val="00D93404"/>
    <w:rsid w:val="00D93624"/>
    <w:rsid w:val="00D9414E"/>
    <w:rsid w:val="00D958B2"/>
    <w:rsid w:val="00D95FBD"/>
    <w:rsid w:val="00D96726"/>
    <w:rsid w:val="00D96D60"/>
    <w:rsid w:val="00DA0AE9"/>
    <w:rsid w:val="00DA1982"/>
    <w:rsid w:val="00DA4A11"/>
    <w:rsid w:val="00DA5336"/>
    <w:rsid w:val="00DA680D"/>
    <w:rsid w:val="00DA7766"/>
    <w:rsid w:val="00DA7E01"/>
    <w:rsid w:val="00DB02A5"/>
    <w:rsid w:val="00DB0CCA"/>
    <w:rsid w:val="00DB2E30"/>
    <w:rsid w:val="00DB42BB"/>
    <w:rsid w:val="00DB5484"/>
    <w:rsid w:val="00DB6248"/>
    <w:rsid w:val="00DB670B"/>
    <w:rsid w:val="00DB7B57"/>
    <w:rsid w:val="00DC0CD0"/>
    <w:rsid w:val="00DC237A"/>
    <w:rsid w:val="00DC31D6"/>
    <w:rsid w:val="00DC3612"/>
    <w:rsid w:val="00DC43BD"/>
    <w:rsid w:val="00DC4A27"/>
    <w:rsid w:val="00DC4BCA"/>
    <w:rsid w:val="00DC4E9F"/>
    <w:rsid w:val="00DC5687"/>
    <w:rsid w:val="00DC57AE"/>
    <w:rsid w:val="00DC5B8E"/>
    <w:rsid w:val="00DC6FC5"/>
    <w:rsid w:val="00DD0176"/>
    <w:rsid w:val="00DD1E57"/>
    <w:rsid w:val="00DD24FF"/>
    <w:rsid w:val="00DD32E6"/>
    <w:rsid w:val="00DD3C09"/>
    <w:rsid w:val="00DD4888"/>
    <w:rsid w:val="00DD5850"/>
    <w:rsid w:val="00DD7495"/>
    <w:rsid w:val="00DD7E8C"/>
    <w:rsid w:val="00DD7EB9"/>
    <w:rsid w:val="00DE06F4"/>
    <w:rsid w:val="00DE0B34"/>
    <w:rsid w:val="00DE0E03"/>
    <w:rsid w:val="00DE2270"/>
    <w:rsid w:val="00DE239C"/>
    <w:rsid w:val="00DE3818"/>
    <w:rsid w:val="00DE4ACD"/>
    <w:rsid w:val="00DE6341"/>
    <w:rsid w:val="00DE7E43"/>
    <w:rsid w:val="00DF04AF"/>
    <w:rsid w:val="00DF09FA"/>
    <w:rsid w:val="00DF12E5"/>
    <w:rsid w:val="00DF1CAD"/>
    <w:rsid w:val="00DF290F"/>
    <w:rsid w:val="00DF3406"/>
    <w:rsid w:val="00DF56F8"/>
    <w:rsid w:val="00DF6C7F"/>
    <w:rsid w:val="00DF6EC1"/>
    <w:rsid w:val="00DF71A7"/>
    <w:rsid w:val="00DF76D7"/>
    <w:rsid w:val="00E005A8"/>
    <w:rsid w:val="00E01B42"/>
    <w:rsid w:val="00E01C66"/>
    <w:rsid w:val="00E01DC0"/>
    <w:rsid w:val="00E0269C"/>
    <w:rsid w:val="00E02756"/>
    <w:rsid w:val="00E03569"/>
    <w:rsid w:val="00E0361A"/>
    <w:rsid w:val="00E042E1"/>
    <w:rsid w:val="00E06FE6"/>
    <w:rsid w:val="00E10EE6"/>
    <w:rsid w:val="00E124A6"/>
    <w:rsid w:val="00E12A0D"/>
    <w:rsid w:val="00E131D5"/>
    <w:rsid w:val="00E138CB"/>
    <w:rsid w:val="00E139F8"/>
    <w:rsid w:val="00E13B1C"/>
    <w:rsid w:val="00E144B0"/>
    <w:rsid w:val="00E14E4C"/>
    <w:rsid w:val="00E16A0C"/>
    <w:rsid w:val="00E178DE"/>
    <w:rsid w:val="00E20459"/>
    <w:rsid w:val="00E21D62"/>
    <w:rsid w:val="00E23218"/>
    <w:rsid w:val="00E23B07"/>
    <w:rsid w:val="00E245E5"/>
    <w:rsid w:val="00E248B6"/>
    <w:rsid w:val="00E26072"/>
    <w:rsid w:val="00E267CA"/>
    <w:rsid w:val="00E2681A"/>
    <w:rsid w:val="00E32BB5"/>
    <w:rsid w:val="00E3326E"/>
    <w:rsid w:val="00E334AA"/>
    <w:rsid w:val="00E33752"/>
    <w:rsid w:val="00E343BB"/>
    <w:rsid w:val="00E34C58"/>
    <w:rsid w:val="00E35045"/>
    <w:rsid w:val="00E41777"/>
    <w:rsid w:val="00E43094"/>
    <w:rsid w:val="00E43411"/>
    <w:rsid w:val="00E4413E"/>
    <w:rsid w:val="00E467FB"/>
    <w:rsid w:val="00E46E55"/>
    <w:rsid w:val="00E47363"/>
    <w:rsid w:val="00E47631"/>
    <w:rsid w:val="00E476AB"/>
    <w:rsid w:val="00E50A76"/>
    <w:rsid w:val="00E512CD"/>
    <w:rsid w:val="00E513AE"/>
    <w:rsid w:val="00E51892"/>
    <w:rsid w:val="00E522DC"/>
    <w:rsid w:val="00E526E3"/>
    <w:rsid w:val="00E5294F"/>
    <w:rsid w:val="00E54DCE"/>
    <w:rsid w:val="00E559F6"/>
    <w:rsid w:val="00E576F5"/>
    <w:rsid w:val="00E6013A"/>
    <w:rsid w:val="00E60350"/>
    <w:rsid w:val="00E60560"/>
    <w:rsid w:val="00E6081C"/>
    <w:rsid w:val="00E60B78"/>
    <w:rsid w:val="00E61F3C"/>
    <w:rsid w:val="00E625E7"/>
    <w:rsid w:val="00E628D1"/>
    <w:rsid w:val="00E63E64"/>
    <w:rsid w:val="00E648FD"/>
    <w:rsid w:val="00E64E9D"/>
    <w:rsid w:val="00E64EF1"/>
    <w:rsid w:val="00E6503F"/>
    <w:rsid w:val="00E66BF0"/>
    <w:rsid w:val="00E67109"/>
    <w:rsid w:val="00E70022"/>
    <w:rsid w:val="00E71DCC"/>
    <w:rsid w:val="00E7217C"/>
    <w:rsid w:val="00E731D4"/>
    <w:rsid w:val="00E73EAC"/>
    <w:rsid w:val="00E7416A"/>
    <w:rsid w:val="00E747A3"/>
    <w:rsid w:val="00E75416"/>
    <w:rsid w:val="00E75877"/>
    <w:rsid w:val="00E75DBF"/>
    <w:rsid w:val="00E76186"/>
    <w:rsid w:val="00E8318F"/>
    <w:rsid w:val="00E84366"/>
    <w:rsid w:val="00E844E2"/>
    <w:rsid w:val="00E84FFB"/>
    <w:rsid w:val="00E861F8"/>
    <w:rsid w:val="00E8622A"/>
    <w:rsid w:val="00E86823"/>
    <w:rsid w:val="00E86CAF"/>
    <w:rsid w:val="00E90B8D"/>
    <w:rsid w:val="00E916E5"/>
    <w:rsid w:val="00E927A3"/>
    <w:rsid w:val="00E92948"/>
    <w:rsid w:val="00E92A24"/>
    <w:rsid w:val="00E93401"/>
    <w:rsid w:val="00E93A65"/>
    <w:rsid w:val="00E9412B"/>
    <w:rsid w:val="00E94D04"/>
    <w:rsid w:val="00E95D29"/>
    <w:rsid w:val="00E95EA8"/>
    <w:rsid w:val="00E972C7"/>
    <w:rsid w:val="00E97713"/>
    <w:rsid w:val="00E97769"/>
    <w:rsid w:val="00EA3AE4"/>
    <w:rsid w:val="00EA3E0F"/>
    <w:rsid w:val="00EA43D8"/>
    <w:rsid w:val="00EA5103"/>
    <w:rsid w:val="00EA5590"/>
    <w:rsid w:val="00EA655B"/>
    <w:rsid w:val="00EA67BC"/>
    <w:rsid w:val="00EA742B"/>
    <w:rsid w:val="00EA781A"/>
    <w:rsid w:val="00EB03C0"/>
    <w:rsid w:val="00EB0AAD"/>
    <w:rsid w:val="00EB1423"/>
    <w:rsid w:val="00EB27E4"/>
    <w:rsid w:val="00EB3CED"/>
    <w:rsid w:val="00EB4070"/>
    <w:rsid w:val="00EB4403"/>
    <w:rsid w:val="00EB44C9"/>
    <w:rsid w:val="00EB4737"/>
    <w:rsid w:val="00EB4CDB"/>
    <w:rsid w:val="00EB4E9D"/>
    <w:rsid w:val="00EB60B7"/>
    <w:rsid w:val="00EB6EB8"/>
    <w:rsid w:val="00EB7032"/>
    <w:rsid w:val="00EB7637"/>
    <w:rsid w:val="00EC1DF9"/>
    <w:rsid w:val="00EC2A05"/>
    <w:rsid w:val="00EC2C86"/>
    <w:rsid w:val="00EC3E81"/>
    <w:rsid w:val="00EC46CD"/>
    <w:rsid w:val="00EC51A5"/>
    <w:rsid w:val="00EC5FE4"/>
    <w:rsid w:val="00EC7B9C"/>
    <w:rsid w:val="00EC7D67"/>
    <w:rsid w:val="00ED02AB"/>
    <w:rsid w:val="00ED0DD7"/>
    <w:rsid w:val="00ED157C"/>
    <w:rsid w:val="00ED18B6"/>
    <w:rsid w:val="00ED1E2B"/>
    <w:rsid w:val="00ED3A2C"/>
    <w:rsid w:val="00ED3AAE"/>
    <w:rsid w:val="00ED3E7B"/>
    <w:rsid w:val="00ED3F4C"/>
    <w:rsid w:val="00ED4A6C"/>
    <w:rsid w:val="00ED6D19"/>
    <w:rsid w:val="00ED7505"/>
    <w:rsid w:val="00EE001B"/>
    <w:rsid w:val="00EE0CE3"/>
    <w:rsid w:val="00EE10AC"/>
    <w:rsid w:val="00EE1524"/>
    <w:rsid w:val="00EE1B5E"/>
    <w:rsid w:val="00EE3AC9"/>
    <w:rsid w:val="00EE3C26"/>
    <w:rsid w:val="00EE55A4"/>
    <w:rsid w:val="00EE59A5"/>
    <w:rsid w:val="00EE5A4B"/>
    <w:rsid w:val="00EE5B15"/>
    <w:rsid w:val="00EE6842"/>
    <w:rsid w:val="00EE76AB"/>
    <w:rsid w:val="00EE7D5E"/>
    <w:rsid w:val="00EF0317"/>
    <w:rsid w:val="00EF175C"/>
    <w:rsid w:val="00EF252E"/>
    <w:rsid w:val="00EF2711"/>
    <w:rsid w:val="00EF4B10"/>
    <w:rsid w:val="00EF5559"/>
    <w:rsid w:val="00EF5662"/>
    <w:rsid w:val="00EF5814"/>
    <w:rsid w:val="00EF6467"/>
    <w:rsid w:val="00EF7F05"/>
    <w:rsid w:val="00EF7F36"/>
    <w:rsid w:val="00F00995"/>
    <w:rsid w:val="00F026ED"/>
    <w:rsid w:val="00F02B5D"/>
    <w:rsid w:val="00F045A8"/>
    <w:rsid w:val="00F04A00"/>
    <w:rsid w:val="00F04E91"/>
    <w:rsid w:val="00F06205"/>
    <w:rsid w:val="00F07321"/>
    <w:rsid w:val="00F076C7"/>
    <w:rsid w:val="00F11280"/>
    <w:rsid w:val="00F113EC"/>
    <w:rsid w:val="00F1152A"/>
    <w:rsid w:val="00F1198D"/>
    <w:rsid w:val="00F11EE7"/>
    <w:rsid w:val="00F135AF"/>
    <w:rsid w:val="00F13B3A"/>
    <w:rsid w:val="00F13C6F"/>
    <w:rsid w:val="00F13E9C"/>
    <w:rsid w:val="00F1526F"/>
    <w:rsid w:val="00F1572C"/>
    <w:rsid w:val="00F158DF"/>
    <w:rsid w:val="00F16D3D"/>
    <w:rsid w:val="00F1795E"/>
    <w:rsid w:val="00F20543"/>
    <w:rsid w:val="00F21AE4"/>
    <w:rsid w:val="00F234EF"/>
    <w:rsid w:val="00F2522F"/>
    <w:rsid w:val="00F2639F"/>
    <w:rsid w:val="00F267C3"/>
    <w:rsid w:val="00F26E2A"/>
    <w:rsid w:val="00F26E87"/>
    <w:rsid w:val="00F278B2"/>
    <w:rsid w:val="00F311DF"/>
    <w:rsid w:val="00F31595"/>
    <w:rsid w:val="00F370CF"/>
    <w:rsid w:val="00F42284"/>
    <w:rsid w:val="00F4428C"/>
    <w:rsid w:val="00F462D2"/>
    <w:rsid w:val="00F47643"/>
    <w:rsid w:val="00F50995"/>
    <w:rsid w:val="00F51CF2"/>
    <w:rsid w:val="00F525E9"/>
    <w:rsid w:val="00F52742"/>
    <w:rsid w:val="00F52BBB"/>
    <w:rsid w:val="00F52D24"/>
    <w:rsid w:val="00F5376E"/>
    <w:rsid w:val="00F5404D"/>
    <w:rsid w:val="00F54D2F"/>
    <w:rsid w:val="00F55550"/>
    <w:rsid w:val="00F55CB4"/>
    <w:rsid w:val="00F565A5"/>
    <w:rsid w:val="00F56BFA"/>
    <w:rsid w:val="00F57B71"/>
    <w:rsid w:val="00F57DE0"/>
    <w:rsid w:val="00F62A0D"/>
    <w:rsid w:val="00F63303"/>
    <w:rsid w:val="00F63990"/>
    <w:rsid w:val="00F63B2F"/>
    <w:rsid w:val="00F640C2"/>
    <w:rsid w:val="00F64581"/>
    <w:rsid w:val="00F64FEC"/>
    <w:rsid w:val="00F6504D"/>
    <w:rsid w:val="00F65706"/>
    <w:rsid w:val="00F66C2D"/>
    <w:rsid w:val="00F66E5A"/>
    <w:rsid w:val="00F675F4"/>
    <w:rsid w:val="00F67783"/>
    <w:rsid w:val="00F67EB3"/>
    <w:rsid w:val="00F7029A"/>
    <w:rsid w:val="00F70454"/>
    <w:rsid w:val="00F70B5A"/>
    <w:rsid w:val="00F712AC"/>
    <w:rsid w:val="00F73F84"/>
    <w:rsid w:val="00F74284"/>
    <w:rsid w:val="00F743AB"/>
    <w:rsid w:val="00F74573"/>
    <w:rsid w:val="00F746BB"/>
    <w:rsid w:val="00F75530"/>
    <w:rsid w:val="00F757CE"/>
    <w:rsid w:val="00F75E26"/>
    <w:rsid w:val="00F762CF"/>
    <w:rsid w:val="00F777EF"/>
    <w:rsid w:val="00F80201"/>
    <w:rsid w:val="00F80CA2"/>
    <w:rsid w:val="00F813EE"/>
    <w:rsid w:val="00F82BE7"/>
    <w:rsid w:val="00F844C5"/>
    <w:rsid w:val="00F85216"/>
    <w:rsid w:val="00F855B7"/>
    <w:rsid w:val="00F859C0"/>
    <w:rsid w:val="00F861BA"/>
    <w:rsid w:val="00F872EE"/>
    <w:rsid w:val="00F9246B"/>
    <w:rsid w:val="00F93EE8"/>
    <w:rsid w:val="00F95B14"/>
    <w:rsid w:val="00F9756C"/>
    <w:rsid w:val="00FA02F8"/>
    <w:rsid w:val="00FA0D5E"/>
    <w:rsid w:val="00FA181D"/>
    <w:rsid w:val="00FA2D9C"/>
    <w:rsid w:val="00FA3500"/>
    <w:rsid w:val="00FA5200"/>
    <w:rsid w:val="00FA5286"/>
    <w:rsid w:val="00FA5B20"/>
    <w:rsid w:val="00FA5C7D"/>
    <w:rsid w:val="00FA6CD9"/>
    <w:rsid w:val="00FA74EE"/>
    <w:rsid w:val="00FB131A"/>
    <w:rsid w:val="00FB192C"/>
    <w:rsid w:val="00FB2D32"/>
    <w:rsid w:val="00FB3F5B"/>
    <w:rsid w:val="00FB527D"/>
    <w:rsid w:val="00FB6833"/>
    <w:rsid w:val="00FB7E50"/>
    <w:rsid w:val="00FC118B"/>
    <w:rsid w:val="00FC162C"/>
    <w:rsid w:val="00FC45D3"/>
    <w:rsid w:val="00FC5128"/>
    <w:rsid w:val="00FC77F6"/>
    <w:rsid w:val="00FC792E"/>
    <w:rsid w:val="00FC7E05"/>
    <w:rsid w:val="00FD0674"/>
    <w:rsid w:val="00FD07AC"/>
    <w:rsid w:val="00FD16B1"/>
    <w:rsid w:val="00FD2718"/>
    <w:rsid w:val="00FD3A58"/>
    <w:rsid w:val="00FD43F4"/>
    <w:rsid w:val="00FD51C3"/>
    <w:rsid w:val="00FD5AA4"/>
    <w:rsid w:val="00FD6C8F"/>
    <w:rsid w:val="00FD7352"/>
    <w:rsid w:val="00FD773B"/>
    <w:rsid w:val="00FD7D42"/>
    <w:rsid w:val="00FE0241"/>
    <w:rsid w:val="00FE089F"/>
    <w:rsid w:val="00FE14CE"/>
    <w:rsid w:val="00FE29FA"/>
    <w:rsid w:val="00FE373D"/>
    <w:rsid w:val="00FE760B"/>
    <w:rsid w:val="00FF1DE1"/>
    <w:rsid w:val="00FF216F"/>
    <w:rsid w:val="00FF273D"/>
    <w:rsid w:val="00FF3373"/>
    <w:rsid w:val="00FF7C2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694534D"/>
  <w15:docId w15:val="{981618E1-490E-411E-B874-18B0B7E9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5D19"/>
    <w:rPr>
      <w:rFonts w:ascii="Verdana" w:hAnsi="Verdana"/>
      <w:sz w:val="18"/>
      <w:lang w:val="en-US" w:eastAsia="en-US"/>
    </w:rPr>
  </w:style>
  <w:style w:type="paragraph" w:styleId="Heading1">
    <w:name w:val="heading 1"/>
    <w:aliases w:val="Tempo Heading 1,Title 1,PA Chapter,Level 1,h1,1,section,1.1 heading,H1,Section,Schedule number,Section Heading,Section1,Section2,Section11,Propo,Heading 1numbered,Head1,Head,Numbered,nu,Level 1 Head,Attribute Heading 1,My Heading 1,Main Sectio"/>
    <w:basedOn w:val="Normal"/>
    <w:next w:val="Normal"/>
    <w:qFormat/>
    <w:rsid w:val="00B65D19"/>
    <w:pPr>
      <w:keepNext/>
      <w:pageBreakBefore/>
      <w:numPr>
        <w:numId w:val="1"/>
      </w:numPr>
      <w:tabs>
        <w:tab w:val="left" w:pos="0"/>
      </w:tabs>
      <w:spacing w:after="160"/>
      <w:ind w:hanging="357"/>
      <w:outlineLvl w:val="0"/>
    </w:pPr>
    <w:rPr>
      <w:b/>
      <w:color w:val="0066A2"/>
      <w:sz w:val="26"/>
      <w:szCs w:val="26"/>
    </w:rPr>
  </w:style>
  <w:style w:type="paragraph" w:styleId="Heading2">
    <w:name w:val="heading 2"/>
    <w:aliases w:val="Tempo Heading 2,Title 2,H2,h 3,2,SZRptH2,para2,PARA2,PA Major Section,Heading 2a,Numbered - 2,h 4,ICL,Level 2,ELGARdocinfo,h2,1.1.1 heading,Outline2,Major,Reset numbering,MAFF,Sub-section Title,A2,B2,l2,Heading 2 ICL,Heading 2a1,Numbered - 21"/>
    <w:basedOn w:val="Heading1"/>
    <w:next w:val="Normal"/>
    <w:qFormat/>
    <w:rsid w:val="00B65D19"/>
    <w:pPr>
      <w:pageBreakBefore w:val="0"/>
      <w:numPr>
        <w:ilvl w:val="1"/>
      </w:numPr>
      <w:tabs>
        <w:tab w:val="clear" w:pos="360"/>
      </w:tabs>
      <w:spacing w:before="120" w:after="0"/>
      <w:ind w:hanging="357"/>
      <w:outlineLvl w:val="1"/>
    </w:pPr>
    <w:rPr>
      <w:sz w:val="24"/>
    </w:rPr>
  </w:style>
  <w:style w:type="paragraph" w:styleId="Heading3">
    <w:name w:val="heading 3"/>
    <w:aliases w:val="Tempo Heading 3,Title 3,PA Minor Section,Minor,Level 3,Minor1,Minor Section,- MAFF,h3,3,H3,Sub-sub section Title,PARA3,l3,Numbered - 3,sub-sub,dd heading 3,Level 1 - 1,Lev 3,H31,Heading C,(Alt+3),Table Attribute Heading,L3,h31,h32,h311,h33"/>
    <w:basedOn w:val="Heading2"/>
    <w:next w:val="Normal"/>
    <w:link w:val="Heading3Char"/>
    <w:qFormat/>
    <w:rsid w:val="00B65D19"/>
    <w:pPr>
      <w:numPr>
        <w:ilvl w:val="2"/>
      </w:numPr>
      <w:tabs>
        <w:tab w:val="clear" w:pos="360"/>
      </w:tabs>
      <w:ind w:hanging="357"/>
      <w:outlineLvl w:val="2"/>
    </w:pPr>
    <w:rPr>
      <w:sz w:val="22"/>
    </w:rPr>
  </w:style>
  <w:style w:type="paragraph" w:styleId="Heading4">
    <w:name w:val="heading 4"/>
    <w:aliases w:val="Tempo Heading 4,Title 4,3rd Level Head,H4,Map Title,h4,Heading,4,Level 2 - a,PA Micro Section,alpha,(Alt+4),H41,(Alt+4)1,H42,(Alt+4)2,H43,(Alt+4)3,H44,(Alt+4)4,H45,(Alt+4)5,H411,(Alt+4)11,H421,(Alt+4)21,H431,(Alt+4)31,H46,(Alt+4)6,H412"/>
    <w:basedOn w:val="Heading3"/>
    <w:next w:val="Normal"/>
    <w:qFormat/>
    <w:rsid w:val="00B65D19"/>
    <w:pPr>
      <w:numPr>
        <w:ilvl w:val="3"/>
      </w:numPr>
      <w:tabs>
        <w:tab w:val="clear" w:pos="360"/>
      </w:tabs>
      <w:ind w:hanging="357"/>
      <w:outlineLvl w:val="3"/>
    </w:pPr>
    <w:rPr>
      <w:sz w:val="20"/>
    </w:rPr>
  </w:style>
  <w:style w:type="paragraph" w:styleId="Heading5">
    <w:name w:val="heading 5"/>
    <w:basedOn w:val="Heading4"/>
    <w:next w:val="Normal"/>
    <w:qFormat/>
    <w:rsid w:val="00B65D19"/>
    <w:pPr>
      <w:numPr>
        <w:ilvl w:val="0"/>
        <w:numId w:val="0"/>
      </w:numPr>
      <w:tabs>
        <w:tab w:val="left" w:pos="0"/>
      </w:tabs>
      <w:ind w:hanging="357"/>
      <w:outlineLvl w:val="4"/>
    </w:pPr>
    <w:rPr>
      <w:sz w:val="18"/>
    </w:rPr>
  </w:style>
  <w:style w:type="paragraph" w:styleId="Heading6">
    <w:name w:val="heading 6"/>
    <w:basedOn w:val="Heading4"/>
    <w:next w:val="Normal"/>
    <w:qFormat/>
    <w:rsid w:val="00B65D19"/>
    <w:pPr>
      <w:numPr>
        <w:ilvl w:val="0"/>
        <w:numId w:val="0"/>
      </w:numPr>
      <w:ind w:hanging="360"/>
      <w:outlineLvl w:val="5"/>
    </w:pPr>
  </w:style>
  <w:style w:type="paragraph" w:styleId="Heading7">
    <w:name w:val="heading 7"/>
    <w:basedOn w:val="Heading4"/>
    <w:next w:val="Normal"/>
    <w:qFormat/>
    <w:rsid w:val="00B65D19"/>
    <w:pPr>
      <w:numPr>
        <w:ilvl w:val="0"/>
        <w:numId w:val="0"/>
      </w:numPr>
      <w:ind w:hanging="360"/>
      <w:outlineLvl w:val="6"/>
    </w:pPr>
  </w:style>
  <w:style w:type="paragraph" w:styleId="Heading8">
    <w:name w:val="heading 8"/>
    <w:basedOn w:val="Heading4"/>
    <w:next w:val="Normal"/>
    <w:qFormat/>
    <w:rsid w:val="00B65D19"/>
    <w:pPr>
      <w:numPr>
        <w:ilvl w:val="0"/>
        <w:numId w:val="0"/>
      </w:numPr>
      <w:ind w:hanging="360"/>
      <w:outlineLvl w:val="7"/>
    </w:pPr>
  </w:style>
  <w:style w:type="paragraph" w:styleId="Heading9">
    <w:name w:val="heading 9"/>
    <w:basedOn w:val="Heading4"/>
    <w:next w:val="Normal"/>
    <w:qFormat/>
    <w:rsid w:val="00B65D19"/>
    <w:pPr>
      <w:numPr>
        <w:ilvl w:val="0"/>
        <w:numId w:val="0"/>
      </w:numPr>
      <w:ind w:hanging="3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next w:val="BodyText"/>
    <w:semiHidden/>
    <w:rsid w:val="00B65D19"/>
    <w:pPr>
      <w:keepNext/>
      <w:pageBreakBefore/>
      <w:tabs>
        <w:tab w:val="left" w:pos="1559"/>
      </w:tabs>
      <w:spacing w:after="240"/>
      <w:ind w:left="1559" w:hanging="1559"/>
    </w:pPr>
    <w:rPr>
      <w:color w:val="0066A2"/>
      <w:sz w:val="22"/>
      <w:szCs w:val="22"/>
    </w:rPr>
  </w:style>
  <w:style w:type="paragraph" w:styleId="BodyText">
    <w:name w:val="Body Text"/>
    <w:aliases w:val="Tempo Body Text,bt,Tempo Body Text1,Tempo Body Text2,Tempo Body Text3,Tempo Body Text4,Tempo Body Text5,Tempo Body Text6,Tempo Body Text7,Tempo Body Text8,Tempo Body Text9,Tempo Body Text10,Tempo Body Text11,Tempo Body Text21,body text"/>
    <w:basedOn w:val="Normal"/>
    <w:link w:val="BodyTextChar"/>
    <w:rsid w:val="00B65D19"/>
  </w:style>
  <w:style w:type="paragraph" w:customStyle="1" w:styleId="sysCopyright">
    <w:name w:val="sys Copyright"/>
    <w:basedOn w:val="Normal"/>
    <w:semiHidden/>
    <w:rsid w:val="00B65D19"/>
    <w:pPr>
      <w:framePr w:hSpace="142" w:vSpace="142" w:wrap="around" w:vAnchor="page" w:hAnchor="text" w:yAlign="bottom"/>
      <w:spacing w:after="840"/>
    </w:pPr>
    <w:rPr>
      <w:noProof/>
      <w:sz w:val="14"/>
    </w:rPr>
  </w:style>
  <w:style w:type="paragraph" w:customStyle="1" w:styleId="sysDocStatistics">
    <w:name w:val="sys Doc Statistics"/>
    <w:basedOn w:val="Normal"/>
    <w:semiHidden/>
    <w:rsid w:val="00B65D19"/>
    <w:pPr>
      <w:tabs>
        <w:tab w:val="right" w:pos="3119"/>
      </w:tabs>
      <w:ind w:left="3260" w:hanging="3260"/>
    </w:pPr>
    <w:rPr>
      <w:noProof/>
    </w:rPr>
  </w:style>
  <w:style w:type="paragraph" w:customStyle="1" w:styleId="sysDocStatisticsOwner">
    <w:name w:val="sys Doc Statistics Owner"/>
    <w:basedOn w:val="sysDocStatistics"/>
    <w:semiHidden/>
    <w:rsid w:val="00B65D19"/>
    <w:pPr>
      <w:tabs>
        <w:tab w:val="left" w:pos="5670"/>
      </w:tabs>
      <w:spacing w:before="480"/>
    </w:pPr>
  </w:style>
  <w:style w:type="character" w:customStyle="1" w:styleId="sysDocStatisticslbl">
    <w:name w:val="sys Doc Statistics lbl"/>
    <w:basedOn w:val="DefaultParagraphFont"/>
    <w:semiHidden/>
    <w:rsid w:val="00B65D19"/>
    <w:rPr>
      <w:rFonts w:ascii="Verdana" w:hAnsi="Verdana"/>
      <w:b/>
      <w:smallCaps/>
      <w:spacing w:val="0"/>
    </w:rPr>
  </w:style>
  <w:style w:type="paragraph" w:styleId="Footer">
    <w:name w:val="footer"/>
    <w:basedOn w:val="Normal"/>
    <w:link w:val="FooterChar"/>
    <w:semiHidden/>
    <w:rsid w:val="00B65D19"/>
    <w:rPr>
      <w:b/>
      <w:noProof/>
      <w:sz w:val="12"/>
      <w:szCs w:val="12"/>
    </w:rPr>
  </w:style>
  <w:style w:type="paragraph" w:customStyle="1" w:styleId="sysFooter2L">
    <w:name w:val="sys Footer 2 L"/>
    <w:basedOn w:val="Footer"/>
    <w:semiHidden/>
    <w:rsid w:val="00B65D19"/>
    <w:pPr>
      <w:framePr w:hSpace="142" w:wrap="around" w:vAnchor="text" w:hAnchor="text" w:y="1"/>
    </w:pPr>
    <w:rPr>
      <w:szCs w:val="16"/>
    </w:rPr>
  </w:style>
  <w:style w:type="paragraph" w:styleId="Header">
    <w:name w:val="header"/>
    <w:basedOn w:val="Normal"/>
    <w:link w:val="HeaderChar"/>
    <w:semiHidden/>
    <w:rsid w:val="00B65D19"/>
    <w:rPr>
      <w:noProof/>
      <w:sz w:val="14"/>
    </w:rPr>
  </w:style>
  <w:style w:type="paragraph" w:customStyle="1" w:styleId="sysHeaders2L">
    <w:name w:val="sys Header s2 L"/>
    <w:basedOn w:val="Header"/>
    <w:semiHidden/>
    <w:rsid w:val="00B65D19"/>
    <w:pPr>
      <w:framePr w:wrap="around" w:vAnchor="text" w:hAnchor="text" w:y="1"/>
      <w:spacing w:before="120"/>
    </w:pPr>
  </w:style>
  <w:style w:type="paragraph" w:customStyle="1" w:styleId="sysHeaders2C">
    <w:name w:val="sys Header s2 C"/>
    <w:basedOn w:val="sysHeaders2L"/>
    <w:semiHidden/>
    <w:rsid w:val="00B65D19"/>
    <w:pPr>
      <w:framePr w:wrap="around" w:xAlign="center"/>
      <w:jc w:val="center"/>
    </w:pPr>
  </w:style>
  <w:style w:type="paragraph" w:customStyle="1" w:styleId="sysHeaders2R">
    <w:name w:val="sys Header s2 R"/>
    <w:basedOn w:val="sysHeaders2L"/>
    <w:semiHidden/>
    <w:rsid w:val="00B65D19"/>
    <w:pPr>
      <w:framePr w:wrap="around" w:xAlign="right"/>
      <w:ind w:right="28"/>
      <w:jc w:val="right"/>
    </w:pPr>
  </w:style>
  <w:style w:type="paragraph" w:customStyle="1" w:styleId="Heading0">
    <w:name w:val="Heading 0"/>
    <w:basedOn w:val="Heading1"/>
    <w:next w:val="BodyText"/>
    <w:semiHidden/>
    <w:rsid w:val="00B65D19"/>
    <w:pPr>
      <w:outlineLvl w:val="9"/>
    </w:pPr>
  </w:style>
  <w:style w:type="paragraph" w:customStyle="1" w:styleId="Heading0Custno">
    <w:name w:val="Heading 0 Cust no."/>
    <w:basedOn w:val="Heading1"/>
    <w:next w:val="BodyText"/>
    <w:semiHidden/>
    <w:rsid w:val="00B65D19"/>
    <w:pPr>
      <w:numPr>
        <w:numId w:val="0"/>
      </w:numPr>
      <w:tabs>
        <w:tab w:val="left" w:pos="0"/>
      </w:tabs>
      <w:ind w:hanging="403"/>
    </w:pPr>
  </w:style>
  <w:style w:type="paragraph" w:customStyle="1" w:styleId="Heading1Custno">
    <w:name w:val="Heading 1 Cust no."/>
    <w:basedOn w:val="Normal"/>
    <w:next w:val="BodyText"/>
    <w:semiHidden/>
    <w:rsid w:val="00B65D19"/>
    <w:pPr>
      <w:keepNext/>
      <w:pageBreakBefore/>
      <w:tabs>
        <w:tab w:val="right" w:pos="-357"/>
        <w:tab w:val="left" w:pos="0"/>
      </w:tabs>
      <w:ind w:hanging="1168"/>
    </w:pPr>
    <w:rPr>
      <w:b/>
      <w:color w:val="0066A2"/>
      <w:sz w:val="26"/>
      <w:szCs w:val="26"/>
    </w:rPr>
  </w:style>
  <w:style w:type="paragraph" w:customStyle="1" w:styleId="Heading2Custno">
    <w:name w:val="Heading 2 Cust no."/>
    <w:basedOn w:val="Heading1Custno"/>
    <w:next w:val="BodyText"/>
    <w:semiHidden/>
    <w:rsid w:val="00B65D19"/>
    <w:pPr>
      <w:spacing w:before="120"/>
    </w:pPr>
    <w:rPr>
      <w:sz w:val="24"/>
    </w:rPr>
  </w:style>
  <w:style w:type="paragraph" w:customStyle="1" w:styleId="Heading3Custno">
    <w:name w:val="Heading 3 Cust no."/>
    <w:basedOn w:val="Heading2Custno"/>
    <w:next w:val="BodyText"/>
    <w:semiHidden/>
    <w:rsid w:val="00B65D19"/>
    <w:rPr>
      <w:sz w:val="22"/>
    </w:rPr>
  </w:style>
  <w:style w:type="paragraph" w:customStyle="1" w:styleId="Heading4Custno">
    <w:name w:val="Heading 4 Cust no."/>
    <w:basedOn w:val="Heading3Custno"/>
    <w:next w:val="BodyText"/>
    <w:semiHidden/>
    <w:rsid w:val="00B65D19"/>
    <w:rPr>
      <w:sz w:val="20"/>
    </w:rPr>
  </w:style>
  <w:style w:type="character" w:customStyle="1" w:styleId="sysHeaderLable">
    <w:name w:val="sys Header Lable"/>
    <w:basedOn w:val="DefaultParagraphFont"/>
    <w:semiHidden/>
    <w:rsid w:val="00B65D19"/>
    <w:rPr>
      <w:rFonts w:ascii="Verdana" w:hAnsi="Verdana"/>
      <w:b/>
      <w:spacing w:val="0"/>
      <w:sz w:val="14"/>
      <w:szCs w:val="16"/>
    </w:rPr>
  </w:style>
  <w:style w:type="paragraph" w:styleId="ListBullet3">
    <w:name w:val="List Bullet 3"/>
    <w:basedOn w:val="Normal"/>
    <w:semiHidden/>
    <w:rsid w:val="00B65D19"/>
    <w:pPr>
      <w:numPr>
        <w:numId w:val="6"/>
      </w:numPr>
    </w:pPr>
  </w:style>
  <w:style w:type="paragraph" w:styleId="TOC1">
    <w:name w:val="toc 1"/>
    <w:basedOn w:val="Normal"/>
    <w:next w:val="Normal"/>
    <w:uiPriority w:val="39"/>
    <w:rsid w:val="00B65D19"/>
    <w:pPr>
      <w:tabs>
        <w:tab w:val="left" w:pos="709"/>
        <w:tab w:val="right" w:leader="dot" w:pos="9000"/>
      </w:tabs>
      <w:spacing w:before="120" w:after="120"/>
      <w:ind w:left="709" w:right="709" w:hanging="709"/>
    </w:pPr>
    <w:rPr>
      <w:noProof/>
      <w:sz w:val="20"/>
      <w:szCs w:val="24"/>
    </w:rPr>
  </w:style>
  <w:style w:type="paragraph" w:styleId="TOC2">
    <w:name w:val="toc 2"/>
    <w:basedOn w:val="TOC1"/>
    <w:next w:val="Normal"/>
    <w:uiPriority w:val="39"/>
    <w:rsid w:val="00B65D19"/>
    <w:pPr>
      <w:tabs>
        <w:tab w:val="clear" w:pos="709"/>
        <w:tab w:val="left" w:pos="706"/>
      </w:tabs>
      <w:spacing w:before="0" w:after="0"/>
    </w:pPr>
  </w:style>
  <w:style w:type="paragraph" w:styleId="TOC3">
    <w:name w:val="toc 3"/>
    <w:basedOn w:val="TOC2"/>
    <w:next w:val="Normal"/>
    <w:uiPriority w:val="39"/>
    <w:rsid w:val="00B65D19"/>
    <w:pPr>
      <w:tabs>
        <w:tab w:val="clear" w:pos="706"/>
        <w:tab w:val="left" w:pos="720"/>
      </w:tabs>
    </w:pPr>
  </w:style>
  <w:style w:type="paragraph" w:styleId="TOC4">
    <w:name w:val="toc 4"/>
    <w:basedOn w:val="TOC3"/>
    <w:next w:val="Normal"/>
    <w:semiHidden/>
    <w:rsid w:val="00B65D19"/>
  </w:style>
  <w:style w:type="paragraph" w:styleId="TOC5">
    <w:name w:val="toc 5"/>
    <w:basedOn w:val="TOC3"/>
    <w:next w:val="Normal"/>
    <w:uiPriority w:val="39"/>
    <w:rsid w:val="00B65D19"/>
    <w:pPr>
      <w:tabs>
        <w:tab w:val="clear" w:pos="9000"/>
        <w:tab w:val="right" w:leader="dot" w:pos="8998"/>
      </w:tabs>
    </w:pPr>
    <w:rPr>
      <w:lang w:eastAsia="nl-NL"/>
    </w:rPr>
  </w:style>
  <w:style w:type="paragraph" w:styleId="TOC6">
    <w:name w:val="toc 6"/>
    <w:basedOn w:val="TOC3"/>
    <w:next w:val="Normal"/>
    <w:semiHidden/>
    <w:rsid w:val="00B65D19"/>
  </w:style>
  <w:style w:type="paragraph" w:styleId="TOC7">
    <w:name w:val="toc 7"/>
    <w:basedOn w:val="TOC3"/>
    <w:next w:val="Normal"/>
    <w:semiHidden/>
    <w:rsid w:val="00B65D19"/>
  </w:style>
  <w:style w:type="paragraph" w:styleId="TOC8">
    <w:name w:val="toc 8"/>
    <w:basedOn w:val="TOC3"/>
    <w:next w:val="Normal"/>
    <w:semiHidden/>
    <w:rsid w:val="00B65D19"/>
  </w:style>
  <w:style w:type="paragraph" w:styleId="TOC9">
    <w:name w:val="toc 9"/>
    <w:basedOn w:val="TOC3"/>
    <w:next w:val="Normal"/>
    <w:semiHidden/>
    <w:rsid w:val="00B65D19"/>
  </w:style>
  <w:style w:type="paragraph" w:styleId="ListBullet">
    <w:name w:val="List Bullet"/>
    <w:basedOn w:val="Normal"/>
    <w:semiHidden/>
    <w:rsid w:val="00B65D19"/>
    <w:pPr>
      <w:numPr>
        <w:numId w:val="2"/>
      </w:numPr>
    </w:pPr>
  </w:style>
  <w:style w:type="paragraph" w:styleId="ListBullet2">
    <w:name w:val="List Bullet 2"/>
    <w:basedOn w:val="Normal"/>
    <w:semiHidden/>
    <w:rsid w:val="00B65D19"/>
    <w:pPr>
      <w:numPr>
        <w:numId w:val="7"/>
      </w:numPr>
    </w:pPr>
  </w:style>
  <w:style w:type="character" w:styleId="PageNumber">
    <w:name w:val="page number"/>
    <w:basedOn w:val="DefaultParagraphFont"/>
    <w:semiHidden/>
    <w:rsid w:val="00B65D19"/>
    <w:rPr>
      <w:rFonts w:ascii="Times New Roman" w:hAnsi="Times New Roman"/>
      <w:b/>
      <w:spacing w:val="0"/>
      <w:sz w:val="14"/>
      <w:szCs w:val="14"/>
      <w:vertAlign w:val="baseline"/>
    </w:rPr>
  </w:style>
  <w:style w:type="paragraph" w:customStyle="1" w:styleId="Part">
    <w:name w:val="Part"/>
    <w:basedOn w:val="Heading1"/>
    <w:next w:val="BodyText"/>
    <w:semiHidden/>
    <w:rsid w:val="00B65D19"/>
    <w:pPr>
      <w:pageBreakBefore w:val="0"/>
      <w:numPr>
        <w:numId w:val="0"/>
      </w:numPr>
      <w:tabs>
        <w:tab w:val="num" w:pos="0"/>
      </w:tabs>
      <w:spacing w:after="240"/>
    </w:pPr>
  </w:style>
  <w:style w:type="paragraph" w:customStyle="1" w:styleId="sysHidden">
    <w:name w:val="sys Hidden"/>
    <w:basedOn w:val="Normal"/>
    <w:semiHidden/>
    <w:rsid w:val="00B65D19"/>
    <w:rPr>
      <w:vanish/>
    </w:rPr>
  </w:style>
  <w:style w:type="paragraph" w:customStyle="1" w:styleId="sysHeaderField">
    <w:name w:val="sys HeaderField"/>
    <w:basedOn w:val="sysHidden"/>
    <w:semiHidden/>
    <w:rsid w:val="00B65D19"/>
  </w:style>
  <w:style w:type="paragraph" w:customStyle="1" w:styleId="sysPageOfPages">
    <w:name w:val="sys PageOfPages"/>
    <w:basedOn w:val="sysHidden"/>
    <w:semiHidden/>
    <w:rsid w:val="00B65D19"/>
  </w:style>
  <w:style w:type="paragraph" w:customStyle="1" w:styleId="sysClass">
    <w:name w:val="sys Class"/>
    <w:basedOn w:val="Normal"/>
    <w:semiHidden/>
    <w:rsid w:val="00B65D19"/>
    <w:pPr>
      <w:framePr w:w="3969" w:hSpace="181" w:wrap="notBeside" w:vAnchor="page" w:hAnchor="text" w:y="1231"/>
    </w:pPr>
    <w:rPr>
      <w:b/>
      <w:caps/>
      <w:sz w:val="16"/>
      <w:szCs w:val="18"/>
    </w:rPr>
  </w:style>
  <w:style w:type="paragraph" w:customStyle="1" w:styleId="sysWordMark">
    <w:name w:val="sys WordMark"/>
    <w:basedOn w:val="Normal"/>
    <w:semiHidden/>
    <w:rsid w:val="00B65D19"/>
    <w:pPr>
      <w:framePr w:w="2835" w:h="567" w:hRule="exact" w:hSpace="142" w:wrap="around" w:vAnchor="page" w:hAnchor="text" w:xAlign="right" w:y="965"/>
      <w:jc w:val="right"/>
    </w:pPr>
  </w:style>
  <w:style w:type="paragraph" w:styleId="Title">
    <w:name w:val="Title"/>
    <w:basedOn w:val="Normal"/>
    <w:next w:val="BodyText"/>
    <w:link w:val="TitleChar"/>
    <w:qFormat/>
    <w:rsid w:val="00B65D19"/>
    <w:pPr>
      <w:framePr w:w="4649" w:h="1247" w:hRule="exact" w:hSpace="142" w:vSpace="142" w:wrap="notBeside" w:vAnchor="page" w:hAnchor="margin" w:y="3800"/>
      <w:spacing w:line="360" w:lineRule="auto"/>
    </w:pPr>
    <w:rPr>
      <w:caps/>
    </w:rPr>
  </w:style>
  <w:style w:type="paragraph" w:customStyle="1" w:styleId="Titlecd">
    <w:name w:val="Title cd"/>
    <w:basedOn w:val="Title"/>
    <w:semiHidden/>
    <w:rsid w:val="00B65D19"/>
    <w:pPr>
      <w:framePr w:w="0" w:hRule="auto" w:wrap="notBeside" w:y="2813"/>
    </w:pPr>
  </w:style>
  <w:style w:type="paragraph" w:customStyle="1" w:styleId="sysFooter2">
    <w:name w:val="sys Footer 2"/>
    <w:basedOn w:val="Footer"/>
    <w:semiHidden/>
    <w:rsid w:val="00B65D19"/>
  </w:style>
  <w:style w:type="paragraph" w:customStyle="1" w:styleId="sysFooter2C">
    <w:name w:val="sys Footer 2 C"/>
    <w:basedOn w:val="sysFooter2L"/>
    <w:semiHidden/>
    <w:rsid w:val="00B65D19"/>
    <w:pPr>
      <w:framePr w:wrap="around" w:xAlign="center"/>
    </w:pPr>
  </w:style>
  <w:style w:type="paragraph" w:customStyle="1" w:styleId="sysFooter2R">
    <w:name w:val="sys Footer 2 R"/>
    <w:basedOn w:val="sysFooter2L"/>
    <w:semiHidden/>
    <w:rsid w:val="00B65D19"/>
    <w:pPr>
      <w:framePr w:wrap="around" w:xAlign="right"/>
      <w:ind w:right="28"/>
    </w:pPr>
  </w:style>
  <w:style w:type="paragraph" w:customStyle="1" w:styleId="sysFooter2Line">
    <w:name w:val="sys Footer 2 Line"/>
    <w:basedOn w:val="sysFooter2"/>
    <w:semiHidden/>
    <w:rsid w:val="00B65D19"/>
    <w:pPr>
      <w:pBdr>
        <w:bottom w:val="single" w:sz="6" w:space="1" w:color="000000"/>
      </w:pBdr>
      <w:spacing w:after="60"/>
    </w:pPr>
  </w:style>
  <w:style w:type="paragraph" w:customStyle="1" w:styleId="sysMAT">
    <w:name w:val="sys MAT"/>
    <w:basedOn w:val="sysCopyright"/>
    <w:semiHidden/>
    <w:rsid w:val="00B65D19"/>
    <w:pPr>
      <w:framePr w:wrap="around"/>
      <w:spacing w:after="600"/>
    </w:pPr>
  </w:style>
  <w:style w:type="paragraph" w:customStyle="1" w:styleId="sysLbl">
    <w:name w:val="sys Lbl"/>
    <w:basedOn w:val="Normal"/>
    <w:semiHidden/>
    <w:rsid w:val="00B65D19"/>
    <w:rPr>
      <w:b/>
      <w:smallCaps/>
      <w:color w:val="FFFFFF"/>
      <w:sz w:val="16"/>
      <w:szCs w:val="18"/>
    </w:rPr>
  </w:style>
  <w:style w:type="paragraph" w:customStyle="1" w:styleId="sysHeaderLinebelow">
    <w:name w:val="sys Header Line below"/>
    <w:basedOn w:val="Header"/>
    <w:semiHidden/>
    <w:rsid w:val="00B65D19"/>
    <w:pPr>
      <w:pBdr>
        <w:bottom w:val="single" w:sz="4" w:space="1" w:color="000000"/>
      </w:pBdr>
    </w:pPr>
  </w:style>
  <w:style w:type="paragraph" w:customStyle="1" w:styleId="sysMATHeader">
    <w:name w:val="sys MAT Header"/>
    <w:basedOn w:val="Normal"/>
    <w:semiHidden/>
    <w:rsid w:val="00B65D19"/>
    <w:rPr>
      <w:color w:val="FFFFFF"/>
    </w:rPr>
  </w:style>
  <w:style w:type="character" w:customStyle="1" w:styleId="smallcaps">
    <w:name w:val="small caps"/>
    <w:basedOn w:val="DefaultParagraphFont"/>
    <w:semiHidden/>
    <w:rsid w:val="00B65D19"/>
    <w:rPr>
      <w:smallCaps/>
    </w:rPr>
  </w:style>
  <w:style w:type="paragraph" w:customStyle="1" w:styleId="sysMATText">
    <w:name w:val="sys MAT Text"/>
    <w:basedOn w:val="Normal"/>
    <w:semiHidden/>
    <w:rsid w:val="00B65D19"/>
    <w:rPr>
      <w:sz w:val="16"/>
    </w:rPr>
  </w:style>
  <w:style w:type="table" w:styleId="TableGrid">
    <w:name w:val="Table Grid"/>
    <w:basedOn w:val="TableNormal"/>
    <w:semiHidden/>
    <w:rsid w:val="00B65D19"/>
    <w:rPr>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
    <w:name w:val="Picture"/>
    <w:basedOn w:val="Normal"/>
    <w:next w:val="Normal"/>
    <w:semiHidden/>
    <w:rsid w:val="00B65D19"/>
    <w:pPr>
      <w:jc w:val="center"/>
    </w:pPr>
    <w:rPr>
      <w:lang w:eastAsia="nl-NL"/>
    </w:rPr>
  </w:style>
  <w:style w:type="character" w:styleId="FootnoteReference">
    <w:name w:val="footnote reference"/>
    <w:basedOn w:val="DefaultParagraphFont"/>
    <w:semiHidden/>
    <w:rsid w:val="00B65D19"/>
    <w:rPr>
      <w:rFonts w:ascii="Verdana" w:hAnsi="Verdana"/>
      <w:sz w:val="18"/>
      <w:vertAlign w:val="superscript"/>
    </w:rPr>
  </w:style>
  <w:style w:type="paragraph" w:styleId="FootnoteText">
    <w:name w:val="footnote text"/>
    <w:basedOn w:val="Normal"/>
    <w:semiHidden/>
    <w:rsid w:val="00B65D19"/>
    <w:pPr>
      <w:ind w:left="142" w:hanging="142"/>
    </w:pPr>
    <w:rPr>
      <w:sz w:val="14"/>
      <w:lang w:eastAsia="nl-NL"/>
    </w:rPr>
  </w:style>
  <w:style w:type="paragraph" w:customStyle="1" w:styleId="Table">
    <w:name w:val="Table"/>
    <w:basedOn w:val="Normal"/>
    <w:link w:val="TableChar"/>
    <w:rsid w:val="00B65D19"/>
    <w:pPr>
      <w:spacing w:before="20" w:after="20"/>
    </w:pPr>
    <w:rPr>
      <w:sz w:val="16"/>
    </w:rPr>
  </w:style>
  <w:style w:type="paragraph" w:customStyle="1" w:styleId="TableHeader">
    <w:name w:val="Table Header"/>
    <w:basedOn w:val="Normal"/>
    <w:link w:val="TableHeaderChar"/>
    <w:rsid w:val="00B65D19"/>
    <w:pPr>
      <w:spacing w:after="43"/>
    </w:pPr>
    <w:rPr>
      <w:b/>
      <w:color w:val="FFFFFF"/>
      <w:szCs w:val="18"/>
    </w:rPr>
  </w:style>
  <w:style w:type="paragraph" w:customStyle="1" w:styleId="TableListbullet">
    <w:name w:val="Table List bullet"/>
    <w:basedOn w:val="Normal"/>
    <w:semiHidden/>
    <w:rsid w:val="00B65D19"/>
    <w:pPr>
      <w:numPr>
        <w:numId w:val="3"/>
      </w:numPr>
      <w:spacing w:before="20" w:after="20"/>
    </w:pPr>
    <w:rPr>
      <w:sz w:val="16"/>
      <w:lang w:eastAsia="nl-NL"/>
    </w:rPr>
  </w:style>
  <w:style w:type="paragraph" w:customStyle="1" w:styleId="TableListbullet2">
    <w:name w:val="Table List bullet 2"/>
    <w:basedOn w:val="Normal"/>
    <w:semiHidden/>
    <w:rsid w:val="00B65D19"/>
    <w:pPr>
      <w:numPr>
        <w:numId w:val="8"/>
      </w:numPr>
      <w:tabs>
        <w:tab w:val="clear" w:pos="142"/>
        <w:tab w:val="left" w:pos="283"/>
      </w:tabs>
      <w:spacing w:before="20" w:after="20"/>
    </w:pPr>
    <w:rPr>
      <w:sz w:val="16"/>
      <w:lang w:eastAsia="nl-NL"/>
    </w:rPr>
  </w:style>
  <w:style w:type="paragraph" w:customStyle="1" w:styleId="TableListbullet3">
    <w:name w:val="Table List bullet 3"/>
    <w:basedOn w:val="Normal"/>
    <w:semiHidden/>
    <w:rsid w:val="00B65D19"/>
    <w:pPr>
      <w:numPr>
        <w:numId w:val="9"/>
      </w:numPr>
      <w:spacing w:before="20" w:after="20"/>
    </w:pPr>
    <w:rPr>
      <w:sz w:val="16"/>
      <w:lang w:eastAsia="nl-NL"/>
    </w:rPr>
  </w:style>
  <w:style w:type="paragraph" w:customStyle="1" w:styleId="sysWordMarkAC">
    <w:name w:val="sys WordMark AC"/>
    <w:basedOn w:val="sysWordMark"/>
    <w:semiHidden/>
    <w:rsid w:val="002F5616"/>
    <w:pPr>
      <w:framePr w:w="1588" w:wrap="around"/>
    </w:pPr>
  </w:style>
  <w:style w:type="paragraph" w:customStyle="1" w:styleId="sysWordMarkAW">
    <w:name w:val="sys WordMark AW"/>
    <w:basedOn w:val="sysWordMark"/>
    <w:semiHidden/>
    <w:rsid w:val="002F5616"/>
    <w:pPr>
      <w:framePr w:w="1588" w:wrap="around"/>
    </w:pPr>
  </w:style>
  <w:style w:type="paragraph" w:styleId="BalloonText">
    <w:name w:val="Balloon Text"/>
    <w:basedOn w:val="Normal"/>
    <w:link w:val="BalloonTextChar"/>
    <w:rsid w:val="00E63E64"/>
    <w:rPr>
      <w:rFonts w:ascii="Tahoma" w:hAnsi="Tahoma" w:cs="Tahoma"/>
      <w:sz w:val="16"/>
      <w:szCs w:val="16"/>
    </w:rPr>
  </w:style>
  <w:style w:type="character" w:customStyle="1" w:styleId="BalloonTextChar">
    <w:name w:val="Balloon Text Char"/>
    <w:link w:val="BalloonText"/>
    <w:rsid w:val="00E63E64"/>
    <w:rPr>
      <w:rFonts w:ascii="Tahoma" w:hAnsi="Tahoma" w:cs="Tahoma"/>
      <w:sz w:val="16"/>
      <w:szCs w:val="16"/>
    </w:rPr>
  </w:style>
  <w:style w:type="character" w:styleId="Hyperlink">
    <w:name w:val="Hyperlink"/>
    <w:uiPriority w:val="99"/>
    <w:unhideWhenUsed/>
    <w:rsid w:val="007B37D4"/>
    <w:rPr>
      <w:color w:val="0000FF"/>
      <w:u w:val="single"/>
    </w:rPr>
  </w:style>
  <w:style w:type="paragraph" w:styleId="ListParagraph">
    <w:name w:val="List Paragraph"/>
    <w:basedOn w:val="Normal"/>
    <w:uiPriority w:val="34"/>
    <w:qFormat/>
    <w:rsid w:val="007B37D4"/>
    <w:pPr>
      <w:ind w:left="720"/>
    </w:pPr>
    <w:rPr>
      <w:rFonts w:ascii="Calibri" w:eastAsia="Calibri" w:hAnsi="Calibri" w:cs="Calibri"/>
      <w:sz w:val="22"/>
      <w:szCs w:val="22"/>
    </w:rPr>
  </w:style>
  <w:style w:type="paragraph" w:styleId="NormalWeb">
    <w:name w:val="Normal (Web)"/>
    <w:basedOn w:val="Normal"/>
    <w:uiPriority w:val="99"/>
    <w:unhideWhenUsed/>
    <w:rsid w:val="006113D3"/>
    <w:pPr>
      <w:spacing w:before="100" w:beforeAutospacing="1" w:after="100" w:afterAutospacing="1"/>
    </w:pPr>
    <w:rPr>
      <w:rFonts w:ascii="Times New Roman" w:hAnsi="Times New Roman"/>
      <w:sz w:val="24"/>
      <w:szCs w:val="24"/>
    </w:rPr>
  </w:style>
  <w:style w:type="character" w:styleId="Emphasis">
    <w:name w:val="Emphasis"/>
    <w:basedOn w:val="DefaultParagraphFont"/>
    <w:qFormat/>
    <w:rsid w:val="00D645FC"/>
    <w:rPr>
      <w:i/>
      <w:iCs/>
    </w:rPr>
  </w:style>
  <w:style w:type="character" w:customStyle="1" w:styleId="Heading3Char">
    <w:name w:val="Heading 3 Char"/>
    <w:aliases w:val="Tempo Heading 3 Char,Title 3 Char,PA Minor Section Char,Minor Char,Level 3 Char,Minor1 Char,Minor Section Char,- MAFF Char,h3 Char,3 Char,H3 Char,Sub-sub section Title Char,PARA3 Char,l3 Char,Numbered - 3 Char,sub-sub Char,Lev 3 Char"/>
    <w:basedOn w:val="DefaultParagraphFont"/>
    <w:link w:val="Heading3"/>
    <w:rsid w:val="000F6D50"/>
    <w:rPr>
      <w:rFonts w:ascii="Verdana" w:hAnsi="Verdana"/>
      <w:b/>
      <w:color w:val="0066A2"/>
      <w:sz w:val="22"/>
      <w:szCs w:val="26"/>
      <w:lang w:val="en-US" w:eastAsia="en-US"/>
    </w:rPr>
  </w:style>
  <w:style w:type="table" w:styleId="TableGrid8">
    <w:name w:val="Table Grid 8"/>
    <w:basedOn w:val="TableNormal"/>
    <w:rsid w:val="00916EC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Caption">
    <w:name w:val="caption"/>
    <w:basedOn w:val="Normal"/>
    <w:next w:val="Normal"/>
    <w:unhideWhenUsed/>
    <w:qFormat/>
    <w:rsid w:val="00E47631"/>
    <w:pPr>
      <w:spacing w:after="200"/>
    </w:pPr>
    <w:rPr>
      <w:b/>
      <w:bCs/>
      <w:color w:val="4F81BD" w:themeColor="accent1"/>
      <w:szCs w:val="18"/>
    </w:rPr>
  </w:style>
  <w:style w:type="paragraph" w:styleId="TableofFigures">
    <w:name w:val="table of figures"/>
    <w:basedOn w:val="Normal"/>
    <w:next w:val="Normal"/>
    <w:uiPriority w:val="99"/>
    <w:rsid w:val="00BA549A"/>
  </w:style>
  <w:style w:type="character" w:customStyle="1" w:styleId="BodyTextChar">
    <w:name w:val="Body Text Char"/>
    <w:aliases w:val="Tempo Body Text Char,bt Char,Tempo Body Text1 Char,Tempo Body Text2 Char,Tempo Body Text3 Char,Tempo Body Text4 Char,Tempo Body Text5 Char,Tempo Body Text6 Char,Tempo Body Text7 Char,Tempo Body Text8 Char,Tempo Body Text9 Char"/>
    <w:basedOn w:val="DefaultParagraphFont"/>
    <w:link w:val="BodyText"/>
    <w:rsid w:val="00B65D19"/>
    <w:rPr>
      <w:rFonts w:ascii="Verdana" w:hAnsi="Verdana"/>
      <w:sz w:val="18"/>
      <w:lang w:val="en-US" w:eastAsia="en-US"/>
    </w:rPr>
  </w:style>
  <w:style w:type="character" w:styleId="Strong">
    <w:name w:val="Strong"/>
    <w:basedOn w:val="DefaultParagraphFont"/>
    <w:uiPriority w:val="22"/>
    <w:qFormat/>
    <w:rsid w:val="006412C4"/>
    <w:rPr>
      <w:b/>
      <w:bCs/>
    </w:rPr>
  </w:style>
  <w:style w:type="character" w:customStyle="1" w:styleId="TableChar">
    <w:name w:val="Table Char"/>
    <w:link w:val="Table"/>
    <w:locked/>
    <w:rsid w:val="00282A86"/>
    <w:rPr>
      <w:rFonts w:ascii="Verdana" w:hAnsi="Verdana"/>
      <w:sz w:val="16"/>
      <w:lang w:val="en-US" w:eastAsia="en-US"/>
    </w:rPr>
  </w:style>
  <w:style w:type="character" w:customStyle="1" w:styleId="line">
    <w:name w:val="line"/>
    <w:basedOn w:val="DefaultParagraphFont"/>
    <w:rsid w:val="00303B7C"/>
  </w:style>
  <w:style w:type="character" w:styleId="HTMLCode">
    <w:name w:val="HTML Code"/>
    <w:basedOn w:val="DefaultParagraphFont"/>
    <w:uiPriority w:val="99"/>
    <w:semiHidden/>
    <w:unhideWhenUsed/>
    <w:rsid w:val="0071362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85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385866"/>
    <w:rPr>
      <w:rFonts w:ascii="Courier New" w:hAnsi="Courier New" w:cs="Courier New"/>
      <w:lang w:val="en-US" w:eastAsia="en-US"/>
    </w:rPr>
  </w:style>
  <w:style w:type="character" w:styleId="UnresolvedMention">
    <w:name w:val="Unresolved Mention"/>
    <w:basedOn w:val="DefaultParagraphFont"/>
    <w:uiPriority w:val="99"/>
    <w:semiHidden/>
    <w:unhideWhenUsed/>
    <w:rsid w:val="002B094A"/>
    <w:rPr>
      <w:color w:val="605E5C"/>
      <w:shd w:val="clear" w:color="auto" w:fill="E1DFDD"/>
    </w:rPr>
  </w:style>
  <w:style w:type="paragraph" w:customStyle="1" w:styleId="TestName">
    <w:name w:val="Test Name"/>
    <w:basedOn w:val="Normal"/>
    <w:link w:val="TestNameChar"/>
    <w:qFormat/>
    <w:rsid w:val="00EE59A5"/>
    <w:rPr>
      <w:color w:val="548DD4" w:themeColor="text2" w:themeTint="99"/>
    </w:rPr>
  </w:style>
  <w:style w:type="paragraph" w:styleId="TOCHeading">
    <w:name w:val="TOC Heading"/>
    <w:basedOn w:val="Heading1"/>
    <w:next w:val="Normal"/>
    <w:uiPriority w:val="39"/>
    <w:unhideWhenUsed/>
    <w:qFormat/>
    <w:rsid w:val="00845A08"/>
    <w:pPr>
      <w:keepLines/>
      <w:pageBreakBefore w:val="0"/>
      <w:numPr>
        <w:numId w:val="0"/>
      </w:numPr>
      <w:tabs>
        <w:tab w:val="left" w:pos="0"/>
      </w:tabs>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TestNameChar">
    <w:name w:val="Test Name Char"/>
    <w:basedOn w:val="DefaultParagraphFont"/>
    <w:link w:val="TestName"/>
    <w:rsid w:val="00EE59A5"/>
    <w:rPr>
      <w:rFonts w:ascii="Verdana" w:hAnsi="Verdana"/>
      <w:color w:val="548DD4" w:themeColor="text2" w:themeTint="99"/>
      <w:sz w:val="18"/>
      <w:lang w:val="en-US" w:eastAsia="en-US"/>
    </w:rPr>
  </w:style>
  <w:style w:type="paragraph" w:styleId="NoSpacing">
    <w:name w:val="No Spacing"/>
    <w:uiPriority w:val="1"/>
    <w:qFormat/>
    <w:rsid w:val="00120F69"/>
    <w:rPr>
      <w:rFonts w:ascii="Verdana" w:hAnsi="Verdana"/>
      <w:sz w:val="18"/>
      <w:lang w:val="en-US" w:eastAsia="en-US"/>
    </w:rPr>
  </w:style>
  <w:style w:type="character" w:customStyle="1" w:styleId="TableHeaderChar">
    <w:name w:val="Table Header Char"/>
    <w:link w:val="TableHeader"/>
    <w:locked/>
    <w:rsid w:val="00A032FC"/>
    <w:rPr>
      <w:rFonts w:ascii="Verdana" w:hAnsi="Verdana"/>
      <w:b/>
      <w:color w:val="FFFFFF"/>
      <w:sz w:val="18"/>
      <w:szCs w:val="18"/>
      <w:lang w:val="en-US" w:eastAsia="en-US"/>
    </w:rPr>
  </w:style>
  <w:style w:type="character" w:customStyle="1" w:styleId="HeaderChar">
    <w:name w:val="Header Char"/>
    <w:link w:val="Header"/>
    <w:semiHidden/>
    <w:rsid w:val="00A032FC"/>
    <w:rPr>
      <w:rFonts w:ascii="Verdana" w:hAnsi="Verdana"/>
      <w:noProof/>
      <w:sz w:val="14"/>
      <w:lang w:val="en-US" w:eastAsia="en-US"/>
    </w:rPr>
  </w:style>
  <w:style w:type="character" w:customStyle="1" w:styleId="FooterChar">
    <w:name w:val="Footer Char"/>
    <w:link w:val="Footer"/>
    <w:semiHidden/>
    <w:rsid w:val="00A032FC"/>
    <w:rPr>
      <w:rFonts w:ascii="Verdana" w:hAnsi="Verdana"/>
      <w:b/>
      <w:noProof/>
      <w:sz w:val="12"/>
      <w:szCs w:val="12"/>
      <w:lang w:val="en-US" w:eastAsia="en-US"/>
    </w:rPr>
  </w:style>
  <w:style w:type="character" w:customStyle="1" w:styleId="TitleChar">
    <w:name w:val="Title Char"/>
    <w:link w:val="Title"/>
    <w:rsid w:val="00A032FC"/>
    <w:rPr>
      <w:rFonts w:ascii="Verdana" w:hAnsi="Verdana"/>
      <w:caps/>
      <w:sz w:val="18"/>
      <w:lang w:val="en-US" w:eastAsia="en-US"/>
    </w:rPr>
  </w:style>
  <w:style w:type="character" w:styleId="PlaceholderText">
    <w:name w:val="Placeholder Text"/>
    <w:basedOn w:val="DefaultParagraphFont"/>
    <w:uiPriority w:val="99"/>
    <w:semiHidden/>
    <w:rsid w:val="00D41A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53419">
      <w:bodyDiv w:val="1"/>
      <w:marLeft w:val="0"/>
      <w:marRight w:val="0"/>
      <w:marTop w:val="0"/>
      <w:marBottom w:val="0"/>
      <w:divBdr>
        <w:top w:val="none" w:sz="0" w:space="0" w:color="auto"/>
        <w:left w:val="none" w:sz="0" w:space="0" w:color="auto"/>
        <w:bottom w:val="none" w:sz="0" w:space="0" w:color="auto"/>
        <w:right w:val="none" w:sz="0" w:space="0" w:color="auto"/>
      </w:divBdr>
    </w:div>
    <w:div w:id="51277307">
      <w:bodyDiv w:val="1"/>
      <w:marLeft w:val="0"/>
      <w:marRight w:val="0"/>
      <w:marTop w:val="0"/>
      <w:marBottom w:val="0"/>
      <w:divBdr>
        <w:top w:val="none" w:sz="0" w:space="0" w:color="auto"/>
        <w:left w:val="none" w:sz="0" w:space="0" w:color="auto"/>
        <w:bottom w:val="none" w:sz="0" w:space="0" w:color="auto"/>
        <w:right w:val="none" w:sz="0" w:space="0" w:color="auto"/>
      </w:divBdr>
    </w:div>
    <w:div w:id="52848204">
      <w:bodyDiv w:val="1"/>
      <w:marLeft w:val="0"/>
      <w:marRight w:val="0"/>
      <w:marTop w:val="0"/>
      <w:marBottom w:val="0"/>
      <w:divBdr>
        <w:top w:val="none" w:sz="0" w:space="0" w:color="auto"/>
        <w:left w:val="none" w:sz="0" w:space="0" w:color="auto"/>
        <w:bottom w:val="none" w:sz="0" w:space="0" w:color="auto"/>
        <w:right w:val="none" w:sz="0" w:space="0" w:color="auto"/>
      </w:divBdr>
    </w:div>
    <w:div w:id="57828229">
      <w:bodyDiv w:val="1"/>
      <w:marLeft w:val="30"/>
      <w:marRight w:val="30"/>
      <w:marTop w:val="0"/>
      <w:marBottom w:val="0"/>
      <w:divBdr>
        <w:top w:val="none" w:sz="0" w:space="0" w:color="auto"/>
        <w:left w:val="none" w:sz="0" w:space="0" w:color="auto"/>
        <w:bottom w:val="none" w:sz="0" w:space="0" w:color="auto"/>
        <w:right w:val="none" w:sz="0" w:space="0" w:color="auto"/>
      </w:divBdr>
      <w:divsChild>
        <w:div w:id="1951351569">
          <w:marLeft w:val="0"/>
          <w:marRight w:val="0"/>
          <w:marTop w:val="0"/>
          <w:marBottom w:val="0"/>
          <w:divBdr>
            <w:top w:val="none" w:sz="0" w:space="0" w:color="auto"/>
            <w:left w:val="none" w:sz="0" w:space="0" w:color="auto"/>
            <w:bottom w:val="none" w:sz="0" w:space="0" w:color="auto"/>
            <w:right w:val="none" w:sz="0" w:space="0" w:color="auto"/>
          </w:divBdr>
          <w:divsChild>
            <w:div w:id="1057703854">
              <w:marLeft w:val="0"/>
              <w:marRight w:val="0"/>
              <w:marTop w:val="0"/>
              <w:marBottom w:val="0"/>
              <w:divBdr>
                <w:top w:val="none" w:sz="0" w:space="0" w:color="auto"/>
                <w:left w:val="none" w:sz="0" w:space="0" w:color="auto"/>
                <w:bottom w:val="none" w:sz="0" w:space="0" w:color="auto"/>
                <w:right w:val="none" w:sz="0" w:space="0" w:color="auto"/>
              </w:divBdr>
              <w:divsChild>
                <w:div w:id="1399282085">
                  <w:marLeft w:val="180"/>
                  <w:marRight w:val="0"/>
                  <w:marTop w:val="0"/>
                  <w:marBottom w:val="0"/>
                  <w:divBdr>
                    <w:top w:val="none" w:sz="0" w:space="0" w:color="auto"/>
                    <w:left w:val="none" w:sz="0" w:space="0" w:color="auto"/>
                    <w:bottom w:val="none" w:sz="0" w:space="0" w:color="auto"/>
                    <w:right w:val="none" w:sz="0" w:space="0" w:color="auto"/>
                  </w:divBdr>
                  <w:divsChild>
                    <w:div w:id="23088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57760">
          <w:marLeft w:val="0"/>
          <w:marRight w:val="0"/>
          <w:marTop w:val="0"/>
          <w:marBottom w:val="0"/>
          <w:divBdr>
            <w:top w:val="none" w:sz="0" w:space="0" w:color="auto"/>
            <w:left w:val="none" w:sz="0" w:space="0" w:color="auto"/>
            <w:bottom w:val="none" w:sz="0" w:space="0" w:color="auto"/>
            <w:right w:val="none" w:sz="0" w:space="0" w:color="auto"/>
          </w:divBdr>
          <w:divsChild>
            <w:div w:id="1925450979">
              <w:marLeft w:val="0"/>
              <w:marRight w:val="0"/>
              <w:marTop w:val="0"/>
              <w:marBottom w:val="0"/>
              <w:divBdr>
                <w:top w:val="none" w:sz="0" w:space="0" w:color="auto"/>
                <w:left w:val="none" w:sz="0" w:space="0" w:color="auto"/>
                <w:bottom w:val="none" w:sz="0" w:space="0" w:color="auto"/>
                <w:right w:val="none" w:sz="0" w:space="0" w:color="auto"/>
              </w:divBdr>
              <w:divsChild>
                <w:div w:id="2110074933">
                  <w:marLeft w:val="180"/>
                  <w:marRight w:val="0"/>
                  <w:marTop w:val="0"/>
                  <w:marBottom w:val="0"/>
                  <w:divBdr>
                    <w:top w:val="none" w:sz="0" w:space="0" w:color="auto"/>
                    <w:left w:val="none" w:sz="0" w:space="0" w:color="auto"/>
                    <w:bottom w:val="none" w:sz="0" w:space="0" w:color="auto"/>
                    <w:right w:val="none" w:sz="0" w:space="0" w:color="auto"/>
                  </w:divBdr>
                  <w:divsChild>
                    <w:div w:id="9000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03508">
      <w:bodyDiv w:val="1"/>
      <w:marLeft w:val="0"/>
      <w:marRight w:val="0"/>
      <w:marTop w:val="0"/>
      <w:marBottom w:val="0"/>
      <w:divBdr>
        <w:top w:val="none" w:sz="0" w:space="0" w:color="auto"/>
        <w:left w:val="none" w:sz="0" w:space="0" w:color="auto"/>
        <w:bottom w:val="none" w:sz="0" w:space="0" w:color="auto"/>
        <w:right w:val="none" w:sz="0" w:space="0" w:color="auto"/>
      </w:divBdr>
    </w:div>
    <w:div w:id="70737760">
      <w:bodyDiv w:val="1"/>
      <w:marLeft w:val="0"/>
      <w:marRight w:val="0"/>
      <w:marTop w:val="0"/>
      <w:marBottom w:val="0"/>
      <w:divBdr>
        <w:top w:val="none" w:sz="0" w:space="0" w:color="auto"/>
        <w:left w:val="none" w:sz="0" w:space="0" w:color="auto"/>
        <w:bottom w:val="none" w:sz="0" w:space="0" w:color="auto"/>
        <w:right w:val="none" w:sz="0" w:space="0" w:color="auto"/>
      </w:divBdr>
    </w:div>
    <w:div w:id="93599299">
      <w:bodyDiv w:val="1"/>
      <w:marLeft w:val="0"/>
      <w:marRight w:val="0"/>
      <w:marTop w:val="0"/>
      <w:marBottom w:val="0"/>
      <w:divBdr>
        <w:top w:val="none" w:sz="0" w:space="0" w:color="auto"/>
        <w:left w:val="none" w:sz="0" w:space="0" w:color="auto"/>
        <w:bottom w:val="none" w:sz="0" w:space="0" w:color="auto"/>
        <w:right w:val="none" w:sz="0" w:space="0" w:color="auto"/>
      </w:divBdr>
    </w:div>
    <w:div w:id="108353412">
      <w:bodyDiv w:val="1"/>
      <w:marLeft w:val="0"/>
      <w:marRight w:val="0"/>
      <w:marTop w:val="0"/>
      <w:marBottom w:val="0"/>
      <w:divBdr>
        <w:top w:val="none" w:sz="0" w:space="0" w:color="auto"/>
        <w:left w:val="none" w:sz="0" w:space="0" w:color="auto"/>
        <w:bottom w:val="none" w:sz="0" w:space="0" w:color="auto"/>
        <w:right w:val="none" w:sz="0" w:space="0" w:color="auto"/>
      </w:divBdr>
    </w:div>
    <w:div w:id="118575128">
      <w:bodyDiv w:val="1"/>
      <w:marLeft w:val="0"/>
      <w:marRight w:val="0"/>
      <w:marTop w:val="0"/>
      <w:marBottom w:val="0"/>
      <w:divBdr>
        <w:top w:val="none" w:sz="0" w:space="0" w:color="auto"/>
        <w:left w:val="none" w:sz="0" w:space="0" w:color="auto"/>
        <w:bottom w:val="none" w:sz="0" w:space="0" w:color="auto"/>
        <w:right w:val="none" w:sz="0" w:space="0" w:color="auto"/>
      </w:divBdr>
    </w:div>
    <w:div w:id="139200881">
      <w:bodyDiv w:val="1"/>
      <w:marLeft w:val="0"/>
      <w:marRight w:val="0"/>
      <w:marTop w:val="0"/>
      <w:marBottom w:val="0"/>
      <w:divBdr>
        <w:top w:val="none" w:sz="0" w:space="0" w:color="auto"/>
        <w:left w:val="none" w:sz="0" w:space="0" w:color="auto"/>
        <w:bottom w:val="none" w:sz="0" w:space="0" w:color="auto"/>
        <w:right w:val="none" w:sz="0" w:space="0" w:color="auto"/>
      </w:divBdr>
    </w:div>
    <w:div w:id="143088433">
      <w:bodyDiv w:val="1"/>
      <w:marLeft w:val="0"/>
      <w:marRight w:val="0"/>
      <w:marTop w:val="0"/>
      <w:marBottom w:val="0"/>
      <w:divBdr>
        <w:top w:val="none" w:sz="0" w:space="0" w:color="auto"/>
        <w:left w:val="none" w:sz="0" w:space="0" w:color="auto"/>
        <w:bottom w:val="none" w:sz="0" w:space="0" w:color="auto"/>
        <w:right w:val="none" w:sz="0" w:space="0" w:color="auto"/>
      </w:divBdr>
    </w:div>
    <w:div w:id="159122666">
      <w:bodyDiv w:val="1"/>
      <w:marLeft w:val="0"/>
      <w:marRight w:val="0"/>
      <w:marTop w:val="0"/>
      <w:marBottom w:val="0"/>
      <w:divBdr>
        <w:top w:val="none" w:sz="0" w:space="0" w:color="auto"/>
        <w:left w:val="none" w:sz="0" w:space="0" w:color="auto"/>
        <w:bottom w:val="none" w:sz="0" w:space="0" w:color="auto"/>
        <w:right w:val="none" w:sz="0" w:space="0" w:color="auto"/>
      </w:divBdr>
    </w:div>
    <w:div w:id="169105022">
      <w:bodyDiv w:val="1"/>
      <w:marLeft w:val="0"/>
      <w:marRight w:val="0"/>
      <w:marTop w:val="0"/>
      <w:marBottom w:val="0"/>
      <w:divBdr>
        <w:top w:val="none" w:sz="0" w:space="0" w:color="auto"/>
        <w:left w:val="none" w:sz="0" w:space="0" w:color="auto"/>
        <w:bottom w:val="none" w:sz="0" w:space="0" w:color="auto"/>
        <w:right w:val="none" w:sz="0" w:space="0" w:color="auto"/>
      </w:divBdr>
    </w:div>
    <w:div w:id="190148625">
      <w:bodyDiv w:val="1"/>
      <w:marLeft w:val="0"/>
      <w:marRight w:val="0"/>
      <w:marTop w:val="0"/>
      <w:marBottom w:val="0"/>
      <w:divBdr>
        <w:top w:val="none" w:sz="0" w:space="0" w:color="auto"/>
        <w:left w:val="none" w:sz="0" w:space="0" w:color="auto"/>
        <w:bottom w:val="none" w:sz="0" w:space="0" w:color="auto"/>
        <w:right w:val="none" w:sz="0" w:space="0" w:color="auto"/>
      </w:divBdr>
    </w:div>
    <w:div w:id="193151217">
      <w:bodyDiv w:val="1"/>
      <w:marLeft w:val="0"/>
      <w:marRight w:val="0"/>
      <w:marTop w:val="0"/>
      <w:marBottom w:val="0"/>
      <w:divBdr>
        <w:top w:val="none" w:sz="0" w:space="0" w:color="auto"/>
        <w:left w:val="none" w:sz="0" w:space="0" w:color="auto"/>
        <w:bottom w:val="none" w:sz="0" w:space="0" w:color="auto"/>
        <w:right w:val="none" w:sz="0" w:space="0" w:color="auto"/>
      </w:divBdr>
    </w:div>
    <w:div w:id="248779695">
      <w:bodyDiv w:val="1"/>
      <w:marLeft w:val="30"/>
      <w:marRight w:val="30"/>
      <w:marTop w:val="0"/>
      <w:marBottom w:val="0"/>
      <w:divBdr>
        <w:top w:val="none" w:sz="0" w:space="0" w:color="auto"/>
        <w:left w:val="none" w:sz="0" w:space="0" w:color="auto"/>
        <w:bottom w:val="none" w:sz="0" w:space="0" w:color="auto"/>
        <w:right w:val="none" w:sz="0" w:space="0" w:color="auto"/>
      </w:divBdr>
      <w:divsChild>
        <w:div w:id="411388924">
          <w:marLeft w:val="0"/>
          <w:marRight w:val="0"/>
          <w:marTop w:val="0"/>
          <w:marBottom w:val="0"/>
          <w:divBdr>
            <w:top w:val="none" w:sz="0" w:space="0" w:color="auto"/>
            <w:left w:val="none" w:sz="0" w:space="0" w:color="auto"/>
            <w:bottom w:val="none" w:sz="0" w:space="0" w:color="auto"/>
            <w:right w:val="none" w:sz="0" w:space="0" w:color="auto"/>
          </w:divBdr>
          <w:divsChild>
            <w:div w:id="579563201">
              <w:marLeft w:val="0"/>
              <w:marRight w:val="0"/>
              <w:marTop w:val="0"/>
              <w:marBottom w:val="0"/>
              <w:divBdr>
                <w:top w:val="none" w:sz="0" w:space="0" w:color="auto"/>
                <w:left w:val="none" w:sz="0" w:space="0" w:color="auto"/>
                <w:bottom w:val="none" w:sz="0" w:space="0" w:color="auto"/>
                <w:right w:val="none" w:sz="0" w:space="0" w:color="auto"/>
              </w:divBdr>
              <w:divsChild>
                <w:div w:id="1451128781">
                  <w:marLeft w:val="180"/>
                  <w:marRight w:val="0"/>
                  <w:marTop w:val="0"/>
                  <w:marBottom w:val="0"/>
                  <w:divBdr>
                    <w:top w:val="none" w:sz="0" w:space="0" w:color="auto"/>
                    <w:left w:val="none" w:sz="0" w:space="0" w:color="auto"/>
                    <w:bottom w:val="none" w:sz="0" w:space="0" w:color="auto"/>
                    <w:right w:val="none" w:sz="0" w:space="0" w:color="auto"/>
                  </w:divBdr>
                  <w:divsChild>
                    <w:div w:id="5824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072223">
      <w:bodyDiv w:val="1"/>
      <w:marLeft w:val="0"/>
      <w:marRight w:val="0"/>
      <w:marTop w:val="0"/>
      <w:marBottom w:val="0"/>
      <w:divBdr>
        <w:top w:val="none" w:sz="0" w:space="0" w:color="auto"/>
        <w:left w:val="none" w:sz="0" w:space="0" w:color="auto"/>
        <w:bottom w:val="none" w:sz="0" w:space="0" w:color="auto"/>
        <w:right w:val="none" w:sz="0" w:space="0" w:color="auto"/>
      </w:divBdr>
    </w:div>
    <w:div w:id="271519528">
      <w:bodyDiv w:val="1"/>
      <w:marLeft w:val="0"/>
      <w:marRight w:val="0"/>
      <w:marTop w:val="0"/>
      <w:marBottom w:val="0"/>
      <w:divBdr>
        <w:top w:val="none" w:sz="0" w:space="0" w:color="auto"/>
        <w:left w:val="none" w:sz="0" w:space="0" w:color="auto"/>
        <w:bottom w:val="none" w:sz="0" w:space="0" w:color="auto"/>
        <w:right w:val="none" w:sz="0" w:space="0" w:color="auto"/>
      </w:divBdr>
    </w:div>
    <w:div w:id="272056573">
      <w:bodyDiv w:val="1"/>
      <w:marLeft w:val="0"/>
      <w:marRight w:val="0"/>
      <w:marTop w:val="0"/>
      <w:marBottom w:val="0"/>
      <w:divBdr>
        <w:top w:val="none" w:sz="0" w:space="0" w:color="auto"/>
        <w:left w:val="none" w:sz="0" w:space="0" w:color="auto"/>
        <w:bottom w:val="none" w:sz="0" w:space="0" w:color="auto"/>
        <w:right w:val="none" w:sz="0" w:space="0" w:color="auto"/>
      </w:divBdr>
    </w:div>
    <w:div w:id="289828374">
      <w:bodyDiv w:val="1"/>
      <w:marLeft w:val="0"/>
      <w:marRight w:val="0"/>
      <w:marTop w:val="0"/>
      <w:marBottom w:val="0"/>
      <w:divBdr>
        <w:top w:val="none" w:sz="0" w:space="0" w:color="auto"/>
        <w:left w:val="none" w:sz="0" w:space="0" w:color="auto"/>
        <w:bottom w:val="none" w:sz="0" w:space="0" w:color="auto"/>
        <w:right w:val="none" w:sz="0" w:space="0" w:color="auto"/>
      </w:divBdr>
    </w:div>
    <w:div w:id="332144439">
      <w:bodyDiv w:val="1"/>
      <w:marLeft w:val="0"/>
      <w:marRight w:val="0"/>
      <w:marTop w:val="0"/>
      <w:marBottom w:val="0"/>
      <w:divBdr>
        <w:top w:val="none" w:sz="0" w:space="0" w:color="auto"/>
        <w:left w:val="none" w:sz="0" w:space="0" w:color="auto"/>
        <w:bottom w:val="none" w:sz="0" w:space="0" w:color="auto"/>
        <w:right w:val="none" w:sz="0" w:space="0" w:color="auto"/>
      </w:divBdr>
    </w:div>
    <w:div w:id="334695741">
      <w:bodyDiv w:val="1"/>
      <w:marLeft w:val="0"/>
      <w:marRight w:val="0"/>
      <w:marTop w:val="0"/>
      <w:marBottom w:val="0"/>
      <w:divBdr>
        <w:top w:val="none" w:sz="0" w:space="0" w:color="auto"/>
        <w:left w:val="none" w:sz="0" w:space="0" w:color="auto"/>
        <w:bottom w:val="none" w:sz="0" w:space="0" w:color="auto"/>
        <w:right w:val="none" w:sz="0" w:space="0" w:color="auto"/>
      </w:divBdr>
    </w:div>
    <w:div w:id="358163719">
      <w:bodyDiv w:val="1"/>
      <w:marLeft w:val="0"/>
      <w:marRight w:val="0"/>
      <w:marTop w:val="0"/>
      <w:marBottom w:val="0"/>
      <w:divBdr>
        <w:top w:val="none" w:sz="0" w:space="0" w:color="auto"/>
        <w:left w:val="none" w:sz="0" w:space="0" w:color="auto"/>
        <w:bottom w:val="none" w:sz="0" w:space="0" w:color="auto"/>
        <w:right w:val="none" w:sz="0" w:space="0" w:color="auto"/>
      </w:divBdr>
    </w:div>
    <w:div w:id="367877329">
      <w:bodyDiv w:val="1"/>
      <w:marLeft w:val="0"/>
      <w:marRight w:val="0"/>
      <w:marTop w:val="0"/>
      <w:marBottom w:val="0"/>
      <w:divBdr>
        <w:top w:val="none" w:sz="0" w:space="0" w:color="auto"/>
        <w:left w:val="none" w:sz="0" w:space="0" w:color="auto"/>
        <w:bottom w:val="none" w:sz="0" w:space="0" w:color="auto"/>
        <w:right w:val="none" w:sz="0" w:space="0" w:color="auto"/>
      </w:divBdr>
      <w:divsChild>
        <w:div w:id="1397388587">
          <w:marLeft w:val="0"/>
          <w:marRight w:val="0"/>
          <w:marTop w:val="0"/>
          <w:marBottom w:val="0"/>
          <w:divBdr>
            <w:top w:val="none" w:sz="0" w:space="0" w:color="auto"/>
            <w:left w:val="none" w:sz="0" w:space="0" w:color="auto"/>
            <w:bottom w:val="none" w:sz="0" w:space="0" w:color="auto"/>
            <w:right w:val="none" w:sz="0" w:space="0" w:color="auto"/>
          </w:divBdr>
          <w:divsChild>
            <w:div w:id="1008558672">
              <w:marLeft w:val="0"/>
              <w:marRight w:val="0"/>
              <w:marTop w:val="0"/>
              <w:marBottom w:val="0"/>
              <w:divBdr>
                <w:top w:val="none" w:sz="0" w:space="0" w:color="auto"/>
                <w:left w:val="none" w:sz="0" w:space="0" w:color="auto"/>
                <w:bottom w:val="none" w:sz="0" w:space="0" w:color="auto"/>
                <w:right w:val="none" w:sz="0" w:space="0" w:color="auto"/>
              </w:divBdr>
            </w:div>
            <w:div w:id="1330056394">
              <w:marLeft w:val="0"/>
              <w:marRight w:val="0"/>
              <w:marTop w:val="0"/>
              <w:marBottom w:val="0"/>
              <w:divBdr>
                <w:top w:val="none" w:sz="0" w:space="0" w:color="auto"/>
                <w:left w:val="none" w:sz="0" w:space="0" w:color="auto"/>
                <w:bottom w:val="none" w:sz="0" w:space="0" w:color="auto"/>
                <w:right w:val="none" w:sz="0" w:space="0" w:color="auto"/>
              </w:divBdr>
            </w:div>
            <w:div w:id="527790125">
              <w:marLeft w:val="0"/>
              <w:marRight w:val="0"/>
              <w:marTop w:val="0"/>
              <w:marBottom w:val="0"/>
              <w:divBdr>
                <w:top w:val="none" w:sz="0" w:space="0" w:color="auto"/>
                <w:left w:val="none" w:sz="0" w:space="0" w:color="auto"/>
                <w:bottom w:val="none" w:sz="0" w:space="0" w:color="auto"/>
                <w:right w:val="none" w:sz="0" w:space="0" w:color="auto"/>
              </w:divBdr>
            </w:div>
            <w:div w:id="471870304">
              <w:marLeft w:val="0"/>
              <w:marRight w:val="0"/>
              <w:marTop w:val="0"/>
              <w:marBottom w:val="0"/>
              <w:divBdr>
                <w:top w:val="none" w:sz="0" w:space="0" w:color="auto"/>
                <w:left w:val="none" w:sz="0" w:space="0" w:color="auto"/>
                <w:bottom w:val="none" w:sz="0" w:space="0" w:color="auto"/>
                <w:right w:val="none" w:sz="0" w:space="0" w:color="auto"/>
              </w:divBdr>
            </w:div>
            <w:div w:id="2959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9665">
      <w:bodyDiv w:val="1"/>
      <w:marLeft w:val="0"/>
      <w:marRight w:val="0"/>
      <w:marTop w:val="0"/>
      <w:marBottom w:val="0"/>
      <w:divBdr>
        <w:top w:val="none" w:sz="0" w:space="0" w:color="auto"/>
        <w:left w:val="none" w:sz="0" w:space="0" w:color="auto"/>
        <w:bottom w:val="none" w:sz="0" w:space="0" w:color="auto"/>
        <w:right w:val="none" w:sz="0" w:space="0" w:color="auto"/>
      </w:divBdr>
    </w:div>
    <w:div w:id="411968803">
      <w:bodyDiv w:val="1"/>
      <w:marLeft w:val="0"/>
      <w:marRight w:val="0"/>
      <w:marTop w:val="0"/>
      <w:marBottom w:val="0"/>
      <w:divBdr>
        <w:top w:val="none" w:sz="0" w:space="0" w:color="auto"/>
        <w:left w:val="none" w:sz="0" w:space="0" w:color="auto"/>
        <w:bottom w:val="none" w:sz="0" w:space="0" w:color="auto"/>
        <w:right w:val="none" w:sz="0" w:space="0" w:color="auto"/>
      </w:divBdr>
      <w:divsChild>
        <w:div w:id="670722226">
          <w:marLeft w:val="0"/>
          <w:marRight w:val="0"/>
          <w:marTop w:val="0"/>
          <w:marBottom w:val="0"/>
          <w:divBdr>
            <w:top w:val="none" w:sz="0" w:space="0" w:color="auto"/>
            <w:left w:val="none" w:sz="0" w:space="0" w:color="auto"/>
            <w:bottom w:val="none" w:sz="0" w:space="0" w:color="auto"/>
            <w:right w:val="none" w:sz="0" w:space="0" w:color="auto"/>
          </w:divBdr>
          <w:divsChild>
            <w:div w:id="2105222722">
              <w:marLeft w:val="0"/>
              <w:marRight w:val="0"/>
              <w:marTop w:val="0"/>
              <w:marBottom w:val="0"/>
              <w:divBdr>
                <w:top w:val="none" w:sz="0" w:space="0" w:color="auto"/>
                <w:left w:val="none" w:sz="0" w:space="0" w:color="auto"/>
                <w:bottom w:val="none" w:sz="0" w:space="0" w:color="auto"/>
                <w:right w:val="none" w:sz="0" w:space="0" w:color="auto"/>
              </w:divBdr>
            </w:div>
            <w:div w:id="1447308797">
              <w:marLeft w:val="0"/>
              <w:marRight w:val="0"/>
              <w:marTop w:val="0"/>
              <w:marBottom w:val="0"/>
              <w:divBdr>
                <w:top w:val="none" w:sz="0" w:space="0" w:color="auto"/>
                <w:left w:val="none" w:sz="0" w:space="0" w:color="auto"/>
                <w:bottom w:val="none" w:sz="0" w:space="0" w:color="auto"/>
                <w:right w:val="none" w:sz="0" w:space="0" w:color="auto"/>
              </w:divBdr>
            </w:div>
            <w:div w:id="1256983345">
              <w:marLeft w:val="0"/>
              <w:marRight w:val="0"/>
              <w:marTop w:val="0"/>
              <w:marBottom w:val="0"/>
              <w:divBdr>
                <w:top w:val="none" w:sz="0" w:space="0" w:color="auto"/>
                <w:left w:val="none" w:sz="0" w:space="0" w:color="auto"/>
                <w:bottom w:val="none" w:sz="0" w:space="0" w:color="auto"/>
                <w:right w:val="none" w:sz="0" w:space="0" w:color="auto"/>
              </w:divBdr>
            </w:div>
            <w:div w:id="1386373122">
              <w:marLeft w:val="0"/>
              <w:marRight w:val="0"/>
              <w:marTop w:val="0"/>
              <w:marBottom w:val="0"/>
              <w:divBdr>
                <w:top w:val="none" w:sz="0" w:space="0" w:color="auto"/>
                <w:left w:val="none" w:sz="0" w:space="0" w:color="auto"/>
                <w:bottom w:val="none" w:sz="0" w:space="0" w:color="auto"/>
                <w:right w:val="none" w:sz="0" w:space="0" w:color="auto"/>
              </w:divBdr>
            </w:div>
            <w:div w:id="14764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08123">
      <w:bodyDiv w:val="1"/>
      <w:marLeft w:val="0"/>
      <w:marRight w:val="0"/>
      <w:marTop w:val="0"/>
      <w:marBottom w:val="0"/>
      <w:divBdr>
        <w:top w:val="none" w:sz="0" w:space="0" w:color="auto"/>
        <w:left w:val="none" w:sz="0" w:space="0" w:color="auto"/>
        <w:bottom w:val="none" w:sz="0" w:space="0" w:color="auto"/>
        <w:right w:val="none" w:sz="0" w:space="0" w:color="auto"/>
      </w:divBdr>
    </w:div>
    <w:div w:id="413016603">
      <w:bodyDiv w:val="1"/>
      <w:marLeft w:val="0"/>
      <w:marRight w:val="0"/>
      <w:marTop w:val="0"/>
      <w:marBottom w:val="0"/>
      <w:divBdr>
        <w:top w:val="none" w:sz="0" w:space="0" w:color="auto"/>
        <w:left w:val="none" w:sz="0" w:space="0" w:color="auto"/>
        <w:bottom w:val="none" w:sz="0" w:space="0" w:color="auto"/>
        <w:right w:val="none" w:sz="0" w:space="0" w:color="auto"/>
      </w:divBdr>
      <w:divsChild>
        <w:div w:id="1225601725">
          <w:marLeft w:val="0"/>
          <w:marRight w:val="0"/>
          <w:marTop w:val="0"/>
          <w:marBottom w:val="0"/>
          <w:divBdr>
            <w:top w:val="none" w:sz="0" w:space="0" w:color="auto"/>
            <w:left w:val="none" w:sz="0" w:space="0" w:color="auto"/>
            <w:bottom w:val="none" w:sz="0" w:space="0" w:color="auto"/>
            <w:right w:val="none" w:sz="0" w:space="0" w:color="auto"/>
          </w:divBdr>
        </w:div>
      </w:divsChild>
    </w:div>
    <w:div w:id="419254687">
      <w:bodyDiv w:val="1"/>
      <w:marLeft w:val="0"/>
      <w:marRight w:val="0"/>
      <w:marTop w:val="0"/>
      <w:marBottom w:val="0"/>
      <w:divBdr>
        <w:top w:val="none" w:sz="0" w:space="0" w:color="auto"/>
        <w:left w:val="none" w:sz="0" w:space="0" w:color="auto"/>
        <w:bottom w:val="none" w:sz="0" w:space="0" w:color="auto"/>
        <w:right w:val="none" w:sz="0" w:space="0" w:color="auto"/>
      </w:divBdr>
    </w:div>
    <w:div w:id="436173105">
      <w:bodyDiv w:val="1"/>
      <w:marLeft w:val="0"/>
      <w:marRight w:val="0"/>
      <w:marTop w:val="0"/>
      <w:marBottom w:val="0"/>
      <w:divBdr>
        <w:top w:val="none" w:sz="0" w:space="0" w:color="auto"/>
        <w:left w:val="none" w:sz="0" w:space="0" w:color="auto"/>
        <w:bottom w:val="none" w:sz="0" w:space="0" w:color="auto"/>
        <w:right w:val="none" w:sz="0" w:space="0" w:color="auto"/>
      </w:divBdr>
      <w:divsChild>
        <w:div w:id="1685475294">
          <w:marLeft w:val="0"/>
          <w:marRight w:val="0"/>
          <w:marTop w:val="0"/>
          <w:marBottom w:val="0"/>
          <w:divBdr>
            <w:top w:val="none" w:sz="0" w:space="0" w:color="auto"/>
            <w:left w:val="none" w:sz="0" w:space="0" w:color="auto"/>
            <w:bottom w:val="none" w:sz="0" w:space="0" w:color="auto"/>
            <w:right w:val="none" w:sz="0" w:space="0" w:color="auto"/>
          </w:divBdr>
          <w:divsChild>
            <w:div w:id="178515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1274">
      <w:bodyDiv w:val="1"/>
      <w:marLeft w:val="0"/>
      <w:marRight w:val="0"/>
      <w:marTop w:val="0"/>
      <w:marBottom w:val="0"/>
      <w:divBdr>
        <w:top w:val="none" w:sz="0" w:space="0" w:color="auto"/>
        <w:left w:val="none" w:sz="0" w:space="0" w:color="auto"/>
        <w:bottom w:val="none" w:sz="0" w:space="0" w:color="auto"/>
        <w:right w:val="none" w:sz="0" w:space="0" w:color="auto"/>
      </w:divBdr>
    </w:div>
    <w:div w:id="443696172">
      <w:bodyDiv w:val="1"/>
      <w:marLeft w:val="0"/>
      <w:marRight w:val="0"/>
      <w:marTop w:val="0"/>
      <w:marBottom w:val="0"/>
      <w:divBdr>
        <w:top w:val="none" w:sz="0" w:space="0" w:color="auto"/>
        <w:left w:val="none" w:sz="0" w:space="0" w:color="auto"/>
        <w:bottom w:val="none" w:sz="0" w:space="0" w:color="auto"/>
        <w:right w:val="none" w:sz="0" w:space="0" w:color="auto"/>
      </w:divBdr>
    </w:div>
    <w:div w:id="448666067">
      <w:bodyDiv w:val="1"/>
      <w:marLeft w:val="0"/>
      <w:marRight w:val="0"/>
      <w:marTop w:val="0"/>
      <w:marBottom w:val="0"/>
      <w:divBdr>
        <w:top w:val="none" w:sz="0" w:space="0" w:color="auto"/>
        <w:left w:val="none" w:sz="0" w:space="0" w:color="auto"/>
        <w:bottom w:val="none" w:sz="0" w:space="0" w:color="auto"/>
        <w:right w:val="none" w:sz="0" w:space="0" w:color="auto"/>
      </w:divBdr>
    </w:div>
    <w:div w:id="466826056">
      <w:bodyDiv w:val="1"/>
      <w:marLeft w:val="0"/>
      <w:marRight w:val="0"/>
      <w:marTop w:val="0"/>
      <w:marBottom w:val="0"/>
      <w:divBdr>
        <w:top w:val="none" w:sz="0" w:space="0" w:color="auto"/>
        <w:left w:val="none" w:sz="0" w:space="0" w:color="auto"/>
        <w:bottom w:val="none" w:sz="0" w:space="0" w:color="auto"/>
        <w:right w:val="none" w:sz="0" w:space="0" w:color="auto"/>
      </w:divBdr>
    </w:div>
    <w:div w:id="485629319">
      <w:bodyDiv w:val="1"/>
      <w:marLeft w:val="0"/>
      <w:marRight w:val="0"/>
      <w:marTop w:val="0"/>
      <w:marBottom w:val="0"/>
      <w:divBdr>
        <w:top w:val="none" w:sz="0" w:space="0" w:color="auto"/>
        <w:left w:val="none" w:sz="0" w:space="0" w:color="auto"/>
        <w:bottom w:val="none" w:sz="0" w:space="0" w:color="auto"/>
        <w:right w:val="none" w:sz="0" w:space="0" w:color="auto"/>
      </w:divBdr>
    </w:div>
    <w:div w:id="488404512">
      <w:bodyDiv w:val="1"/>
      <w:marLeft w:val="0"/>
      <w:marRight w:val="0"/>
      <w:marTop w:val="0"/>
      <w:marBottom w:val="0"/>
      <w:divBdr>
        <w:top w:val="none" w:sz="0" w:space="0" w:color="auto"/>
        <w:left w:val="none" w:sz="0" w:space="0" w:color="auto"/>
        <w:bottom w:val="none" w:sz="0" w:space="0" w:color="auto"/>
        <w:right w:val="none" w:sz="0" w:space="0" w:color="auto"/>
      </w:divBdr>
    </w:div>
    <w:div w:id="496044588">
      <w:bodyDiv w:val="1"/>
      <w:marLeft w:val="0"/>
      <w:marRight w:val="0"/>
      <w:marTop w:val="0"/>
      <w:marBottom w:val="0"/>
      <w:divBdr>
        <w:top w:val="none" w:sz="0" w:space="0" w:color="auto"/>
        <w:left w:val="none" w:sz="0" w:space="0" w:color="auto"/>
        <w:bottom w:val="none" w:sz="0" w:space="0" w:color="auto"/>
        <w:right w:val="none" w:sz="0" w:space="0" w:color="auto"/>
      </w:divBdr>
    </w:div>
    <w:div w:id="506554796">
      <w:bodyDiv w:val="1"/>
      <w:marLeft w:val="0"/>
      <w:marRight w:val="0"/>
      <w:marTop w:val="0"/>
      <w:marBottom w:val="0"/>
      <w:divBdr>
        <w:top w:val="none" w:sz="0" w:space="0" w:color="auto"/>
        <w:left w:val="none" w:sz="0" w:space="0" w:color="auto"/>
        <w:bottom w:val="none" w:sz="0" w:space="0" w:color="auto"/>
        <w:right w:val="none" w:sz="0" w:space="0" w:color="auto"/>
      </w:divBdr>
    </w:div>
    <w:div w:id="515314631">
      <w:bodyDiv w:val="1"/>
      <w:marLeft w:val="30"/>
      <w:marRight w:val="30"/>
      <w:marTop w:val="0"/>
      <w:marBottom w:val="0"/>
      <w:divBdr>
        <w:top w:val="none" w:sz="0" w:space="0" w:color="auto"/>
        <w:left w:val="none" w:sz="0" w:space="0" w:color="auto"/>
        <w:bottom w:val="none" w:sz="0" w:space="0" w:color="auto"/>
        <w:right w:val="none" w:sz="0" w:space="0" w:color="auto"/>
      </w:divBdr>
      <w:divsChild>
        <w:div w:id="389961935">
          <w:marLeft w:val="0"/>
          <w:marRight w:val="0"/>
          <w:marTop w:val="0"/>
          <w:marBottom w:val="0"/>
          <w:divBdr>
            <w:top w:val="none" w:sz="0" w:space="0" w:color="auto"/>
            <w:left w:val="none" w:sz="0" w:space="0" w:color="auto"/>
            <w:bottom w:val="none" w:sz="0" w:space="0" w:color="auto"/>
            <w:right w:val="none" w:sz="0" w:space="0" w:color="auto"/>
          </w:divBdr>
          <w:divsChild>
            <w:div w:id="1148353278">
              <w:marLeft w:val="0"/>
              <w:marRight w:val="0"/>
              <w:marTop w:val="0"/>
              <w:marBottom w:val="0"/>
              <w:divBdr>
                <w:top w:val="none" w:sz="0" w:space="0" w:color="auto"/>
                <w:left w:val="none" w:sz="0" w:space="0" w:color="auto"/>
                <w:bottom w:val="none" w:sz="0" w:space="0" w:color="auto"/>
                <w:right w:val="none" w:sz="0" w:space="0" w:color="auto"/>
              </w:divBdr>
              <w:divsChild>
                <w:div w:id="1019546777">
                  <w:marLeft w:val="180"/>
                  <w:marRight w:val="0"/>
                  <w:marTop w:val="0"/>
                  <w:marBottom w:val="0"/>
                  <w:divBdr>
                    <w:top w:val="none" w:sz="0" w:space="0" w:color="auto"/>
                    <w:left w:val="none" w:sz="0" w:space="0" w:color="auto"/>
                    <w:bottom w:val="none" w:sz="0" w:space="0" w:color="auto"/>
                    <w:right w:val="none" w:sz="0" w:space="0" w:color="auto"/>
                  </w:divBdr>
                  <w:divsChild>
                    <w:div w:id="4738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892349">
      <w:bodyDiv w:val="1"/>
      <w:marLeft w:val="0"/>
      <w:marRight w:val="0"/>
      <w:marTop w:val="0"/>
      <w:marBottom w:val="0"/>
      <w:divBdr>
        <w:top w:val="none" w:sz="0" w:space="0" w:color="auto"/>
        <w:left w:val="none" w:sz="0" w:space="0" w:color="auto"/>
        <w:bottom w:val="none" w:sz="0" w:space="0" w:color="auto"/>
        <w:right w:val="none" w:sz="0" w:space="0" w:color="auto"/>
      </w:divBdr>
      <w:divsChild>
        <w:div w:id="784615790">
          <w:marLeft w:val="0"/>
          <w:marRight w:val="0"/>
          <w:marTop w:val="0"/>
          <w:marBottom w:val="0"/>
          <w:divBdr>
            <w:top w:val="none" w:sz="0" w:space="0" w:color="auto"/>
            <w:left w:val="none" w:sz="0" w:space="0" w:color="auto"/>
            <w:bottom w:val="none" w:sz="0" w:space="0" w:color="auto"/>
            <w:right w:val="none" w:sz="0" w:space="0" w:color="auto"/>
          </w:divBdr>
          <w:divsChild>
            <w:div w:id="17179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75719">
      <w:bodyDiv w:val="1"/>
      <w:marLeft w:val="0"/>
      <w:marRight w:val="0"/>
      <w:marTop w:val="0"/>
      <w:marBottom w:val="0"/>
      <w:divBdr>
        <w:top w:val="none" w:sz="0" w:space="0" w:color="auto"/>
        <w:left w:val="none" w:sz="0" w:space="0" w:color="auto"/>
        <w:bottom w:val="none" w:sz="0" w:space="0" w:color="auto"/>
        <w:right w:val="none" w:sz="0" w:space="0" w:color="auto"/>
      </w:divBdr>
    </w:div>
    <w:div w:id="543105237">
      <w:bodyDiv w:val="1"/>
      <w:marLeft w:val="0"/>
      <w:marRight w:val="0"/>
      <w:marTop w:val="0"/>
      <w:marBottom w:val="0"/>
      <w:divBdr>
        <w:top w:val="none" w:sz="0" w:space="0" w:color="auto"/>
        <w:left w:val="none" w:sz="0" w:space="0" w:color="auto"/>
        <w:bottom w:val="none" w:sz="0" w:space="0" w:color="auto"/>
        <w:right w:val="none" w:sz="0" w:space="0" w:color="auto"/>
      </w:divBdr>
    </w:div>
    <w:div w:id="552623320">
      <w:bodyDiv w:val="1"/>
      <w:marLeft w:val="30"/>
      <w:marRight w:val="30"/>
      <w:marTop w:val="0"/>
      <w:marBottom w:val="0"/>
      <w:divBdr>
        <w:top w:val="none" w:sz="0" w:space="0" w:color="auto"/>
        <w:left w:val="none" w:sz="0" w:space="0" w:color="auto"/>
        <w:bottom w:val="none" w:sz="0" w:space="0" w:color="auto"/>
        <w:right w:val="none" w:sz="0" w:space="0" w:color="auto"/>
      </w:divBdr>
      <w:divsChild>
        <w:div w:id="548348401">
          <w:marLeft w:val="0"/>
          <w:marRight w:val="0"/>
          <w:marTop w:val="0"/>
          <w:marBottom w:val="0"/>
          <w:divBdr>
            <w:top w:val="none" w:sz="0" w:space="0" w:color="auto"/>
            <w:left w:val="none" w:sz="0" w:space="0" w:color="auto"/>
            <w:bottom w:val="none" w:sz="0" w:space="0" w:color="auto"/>
            <w:right w:val="none" w:sz="0" w:space="0" w:color="auto"/>
          </w:divBdr>
          <w:divsChild>
            <w:div w:id="537789164">
              <w:marLeft w:val="0"/>
              <w:marRight w:val="0"/>
              <w:marTop w:val="0"/>
              <w:marBottom w:val="0"/>
              <w:divBdr>
                <w:top w:val="none" w:sz="0" w:space="0" w:color="auto"/>
                <w:left w:val="none" w:sz="0" w:space="0" w:color="auto"/>
                <w:bottom w:val="none" w:sz="0" w:space="0" w:color="auto"/>
                <w:right w:val="none" w:sz="0" w:space="0" w:color="auto"/>
              </w:divBdr>
              <w:divsChild>
                <w:div w:id="1085801840">
                  <w:marLeft w:val="180"/>
                  <w:marRight w:val="0"/>
                  <w:marTop w:val="0"/>
                  <w:marBottom w:val="0"/>
                  <w:divBdr>
                    <w:top w:val="none" w:sz="0" w:space="0" w:color="auto"/>
                    <w:left w:val="none" w:sz="0" w:space="0" w:color="auto"/>
                    <w:bottom w:val="none" w:sz="0" w:space="0" w:color="auto"/>
                    <w:right w:val="none" w:sz="0" w:space="0" w:color="auto"/>
                  </w:divBdr>
                  <w:divsChild>
                    <w:div w:id="70348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403114">
      <w:bodyDiv w:val="1"/>
      <w:marLeft w:val="0"/>
      <w:marRight w:val="0"/>
      <w:marTop w:val="0"/>
      <w:marBottom w:val="0"/>
      <w:divBdr>
        <w:top w:val="none" w:sz="0" w:space="0" w:color="auto"/>
        <w:left w:val="none" w:sz="0" w:space="0" w:color="auto"/>
        <w:bottom w:val="none" w:sz="0" w:space="0" w:color="auto"/>
        <w:right w:val="none" w:sz="0" w:space="0" w:color="auto"/>
      </w:divBdr>
    </w:div>
    <w:div w:id="578683811">
      <w:bodyDiv w:val="1"/>
      <w:marLeft w:val="0"/>
      <w:marRight w:val="0"/>
      <w:marTop w:val="0"/>
      <w:marBottom w:val="0"/>
      <w:divBdr>
        <w:top w:val="none" w:sz="0" w:space="0" w:color="auto"/>
        <w:left w:val="none" w:sz="0" w:space="0" w:color="auto"/>
        <w:bottom w:val="none" w:sz="0" w:space="0" w:color="auto"/>
        <w:right w:val="none" w:sz="0" w:space="0" w:color="auto"/>
      </w:divBdr>
    </w:div>
    <w:div w:id="602765868">
      <w:bodyDiv w:val="1"/>
      <w:marLeft w:val="0"/>
      <w:marRight w:val="0"/>
      <w:marTop w:val="0"/>
      <w:marBottom w:val="0"/>
      <w:divBdr>
        <w:top w:val="none" w:sz="0" w:space="0" w:color="auto"/>
        <w:left w:val="none" w:sz="0" w:space="0" w:color="auto"/>
        <w:bottom w:val="none" w:sz="0" w:space="0" w:color="auto"/>
        <w:right w:val="none" w:sz="0" w:space="0" w:color="auto"/>
      </w:divBdr>
    </w:div>
    <w:div w:id="613487786">
      <w:bodyDiv w:val="1"/>
      <w:marLeft w:val="0"/>
      <w:marRight w:val="0"/>
      <w:marTop w:val="0"/>
      <w:marBottom w:val="0"/>
      <w:divBdr>
        <w:top w:val="none" w:sz="0" w:space="0" w:color="auto"/>
        <w:left w:val="none" w:sz="0" w:space="0" w:color="auto"/>
        <w:bottom w:val="none" w:sz="0" w:space="0" w:color="auto"/>
        <w:right w:val="none" w:sz="0" w:space="0" w:color="auto"/>
      </w:divBdr>
    </w:div>
    <w:div w:id="617297300">
      <w:bodyDiv w:val="1"/>
      <w:marLeft w:val="0"/>
      <w:marRight w:val="0"/>
      <w:marTop w:val="0"/>
      <w:marBottom w:val="0"/>
      <w:divBdr>
        <w:top w:val="none" w:sz="0" w:space="0" w:color="auto"/>
        <w:left w:val="none" w:sz="0" w:space="0" w:color="auto"/>
        <w:bottom w:val="none" w:sz="0" w:space="0" w:color="auto"/>
        <w:right w:val="none" w:sz="0" w:space="0" w:color="auto"/>
      </w:divBdr>
      <w:divsChild>
        <w:div w:id="883490820">
          <w:marLeft w:val="0"/>
          <w:marRight w:val="0"/>
          <w:marTop w:val="0"/>
          <w:marBottom w:val="0"/>
          <w:divBdr>
            <w:top w:val="none" w:sz="0" w:space="0" w:color="auto"/>
            <w:left w:val="none" w:sz="0" w:space="0" w:color="auto"/>
            <w:bottom w:val="none" w:sz="0" w:space="0" w:color="auto"/>
            <w:right w:val="none" w:sz="0" w:space="0" w:color="auto"/>
          </w:divBdr>
          <w:divsChild>
            <w:div w:id="13118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2487">
      <w:bodyDiv w:val="1"/>
      <w:marLeft w:val="0"/>
      <w:marRight w:val="0"/>
      <w:marTop w:val="0"/>
      <w:marBottom w:val="0"/>
      <w:divBdr>
        <w:top w:val="none" w:sz="0" w:space="0" w:color="auto"/>
        <w:left w:val="none" w:sz="0" w:space="0" w:color="auto"/>
        <w:bottom w:val="none" w:sz="0" w:space="0" w:color="auto"/>
        <w:right w:val="none" w:sz="0" w:space="0" w:color="auto"/>
      </w:divBdr>
    </w:div>
    <w:div w:id="630357457">
      <w:bodyDiv w:val="1"/>
      <w:marLeft w:val="0"/>
      <w:marRight w:val="0"/>
      <w:marTop w:val="0"/>
      <w:marBottom w:val="0"/>
      <w:divBdr>
        <w:top w:val="none" w:sz="0" w:space="0" w:color="auto"/>
        <w:left w:val="none" w:sz="0" w:space="0" w:color="auto"/>
        <w:bottom w:val="none" w:sz="0" w:space="0" w:color="auto"/>
        <w:right w:val="none" w:sz="0" w:space="0" w:color="auto"/>
      </w:divBdr>
    </w:div>
    <w:div w:id="648677819">
      <w:bodyDiv w:val="1"/>
      <w:marLeft w:val="0"/>
      <w:marRight w:val="0"/>
      <w:marTop w:val="0"/>
      <w:marBottom w:val="0"/>
      <w:divBdr>
        <w:top w:val="none" w:sz="0" w:space="0" w:color="auto"/>
        <w:left w:val="none" w:sz="0" w:space="0" w:color="auto"/>
        <w:bottom w:val="none" w:sz="0" w:space="0" w:color="auto"/>
        <w:right w:val="none" w:sz="0" w:space="0" w:color="auto"/>
      </w:divBdr>
    </w:div>
    <w:div w:id="650445327">
      <w:bodyDiv w:val="1"/>
      <w:marLeft w:val="0"/>
      <w:marRight w:val="0"/>
      <w:marTop w:val="0"/>
      <w:marBottom w:val="0"/>
      <w:divBdr>
        <w:top w:val="none" w:sz="0" w:space="0" w:color="auto"/>
        <w:left w:val="none" w:sz="0" w:space="0" w:color="auto"/>
        <w:bottom w:val="none" w:sz="0" w:space="0" w:color="auto"/>
        <w:right w:val="none" w:sz="0" w:space="0" w:color="auto"/>
      </w:divBdr>
    </w:div>
    <w:div w:id="685333015">
      <w:bodyDiv w:val="1"/>
      <w:marLeft w:val="0"/>
      <w:marRight w:val="0"/>
      <w:marTop w:val="0"/>
      <w:marBottom w:val="0"/>
      <w:divBdr>
        <w:top w:val="none" w:sz="0" w:space="0" w:color="auto"/>
        <w:left w:val="none" w:sz="0" w:space="0" w:color="auto"/>
        <w:bottom w:val="none" w:sz="0" w:space="0" w:color="auto"/>
        <w:right w:val="none" w:sz="0" w:space="0" w:color="auto"/>
      </w:divBdr>
      <w:divsChild>
        <w:div w:id="1176847536">
          <w:marLeft w:val="0"/>
          <w:marRight w:val="0"/>
          <w:marTop w:val="0"/>
          <w:marBottom w:val="0"/>
          <w:divBdr>
            <w:top w:val="none" w:sz="0" w:space="0" w:color="auto"/>
            <w:left w:val="none" w:sz="0" w:space="0" w:color="auto"/>
            <w:bottom w:val="none" w:sz="0" w:space="0" w:color="auto"/>
            <w:right w:val="none" w:sz="0" w:space="0" w:color="auto"/>
          </w:divBdr>
          <w:divsChild>
            <w:div w:id="4406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6831">
      <w:bodyDiv w:val="1"/>
      <w:marLeft w:val="0"/>
      <w:marRight w:val="0"/>
      <w:marTop w:val="0"/>
      <w:marBottom w:val="0"/>
      <w:divBdr>
        <w:top w:val="none" w:sz="0" w:space="0" w:color="auto"/>
        <w:left w:val="none" w:sz="0" w:space="0" w:color="auto"/>
        <w:bottom w:val="none" w:sz="0" w:space="0" w:color="auto"/>
        <w:right w:val="none" w:sz="0" w:space="0" w:color="auto"/>
      </w:divBdr>
    </w:div>
    <w:div w:id="708065697">
      <w:bodyDiv w:val="1"/>
      <w:marLeft w:val="0"/>
      <w:marRight w:val="0"/>
      <w:marTop w:val="0"/>
      <w:marBottom w:val="0"/>
      <w:divBdr>
        <w:top w:val="none" w:sz="0" w:space="0" w:color="auto"/>
        <w:left w:val="none" w:sz="0" w:space="0" w:color="auto"/>
        <w:bottom w:val="none" w:sz="0" w:space="0" w:color="auto"/>
        <w:right w:val="none" w:sz="0" w:space="0" w:color="auto"/>
      </w:divBdr>
    </w:div>
    <w:div w:id="711424681">
      <w:bodyDiv w:val="1"/>
      <w:marLeft w:val="0"/>
      <w:marRight w:val="0"/>
      <w:marTop w:val="0"/>
      <w:marBottom w:val="0"/>
      <w:divBdr>
        <w:top w:val="none" w:sz="0" w:space="0" w:color="auto"/>
        <w:left w:val="none" w:sz="0" w:space="0" w:color="auto"/>
        <w:bottom w:val="none" w:sz="0" w:space="0" w:color="auto"/>
        <w:right w:val="none" w:sz="0" w:space="0" w:color="auto"/>
      </w:divBdr>
    </w:div>
    <w:div w:id="714350411">
      <w:bodyDiv w:val="1"/>
      <w:marLeft w:val="0"/>
      <w:marRight w:val="0"/>
      <w:marTop w:val="0"/>
      <w:marBottom w:val="0"/>
      <w:divBdr>
        <w:top w:val="none" w:sz="0" w:space="0" w:color="auto"/>
        <w:left w:val="none" w:sz="0" w:space="0" w:color="auto"/>
        <w:bottom w:val="none" w:sz="0" w:space="0" w:color="auto"/>
        <w:right w:val="none" w:sz="0" w:space="0" w:color="auto"/>
      </w:divBdr>
    </w:div>
    <w:div w:id="736126878">
      <w:bodyDiv w:val="1"/>
      <w:marLeft w:val="0"/>
      <w:marRight w:val="0"/>
      <w:marTop w:val="0"/>
      <w:marBottom w:val="0"/>
      <w:divBdr>
        <w:top w:val="none" w:sz="0" w:space="0" w:color="auto"/>
        <w:left w:val="none" w:sz="0" w:space="0" w:color="auto"/>
        <w:bottom w:val="none" w:sz="0" w:space="0" w:color="auto"/>
        <w:right w:val="none" w:sz="0" w:space="0" w:color="auto"/>
      </w:divBdr>
    </w:div>
    <w:div w:id="741175056">
      <w:bodyDiv w:val="1"/>
      <w:marLeft w:val="0"/>
      <w:marRight w:val="0"/>
      <w:marTop w:val="0"/>
      <w:marBottom w:val="0"/>
      <w:divBdr>
        <w:top w:val="none" w:sz="0" w:space="0" w:color="auto"/>
        <w:left w:val="none" w:sz="0" w:space="0" w:color="auto"/>
        <w:bottom w:val="none" w:sz="0" w:space="0" w:color="auto"/>
        <w:right w:val="none" w:sz="0" w:space="0" w:color="auto"/>
      </w:divBdr>
    </w:div>
    <w:div w:id="751664641">
      <w:bodyDiv w:val="1"/>
      <w:marLeft w:val="0"/>
      <w:marRight w:val="0"/>
      <w:marTop w:val="0"/>
      <w:marBottom w:val="0"/>
      <w:divBdr>
        <w:top w:val="none" w:sz="0" w:space="0" w:color="auto"/>
        <w:left w:val="none" w:sz="0" w:space="0" w:color="auto"/>
        <w:bottom w:val="none" w:sz="0" w:space="0" w:color="auto"/>
        <w:right w:val="none" w:sz="0" w:space="0" w:color="auto"/>
      </w:divBdr>
      <w:divsChild>
        <w:div w:id="7487420">
          <w:marLeft w:val="0"/>
          <w:marRight w:val="0"/>
          <w:marTop w:val="0"/>
          <w:marBottom w:val="0"/>
          <w:divBdr>
            <w:top w:val="none" w:sz="0" w:space="0" w:color="auto"/>
            <w:left w:val="none" w:sz="0" w:space="0" w:color="auto"/>
            <w:bottom w:val="none" w:sz="0" w:space="0" w:color="auto"/>
            <w:right w:val="none" w:sz="0" w:space="0" w:color="auto"/>
          </w:divBdr>
          <w:divsChild>
            <w:div w:id="19172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6931">
      <w:bodyDiv w:val="1"/>
      <w:marLeft w:val="0"/>
      <w:marRight w:val="0"/>
      <w:marTop w:val="0"/>
      <w:marBottom w:val="0"/>
      <w:divBdr>
        <w:top w:val="none" w:sz="0" w:space="0" w:color="auto"/>
        <w:left w:val="none" w:sz="0" w:space="0" w:color="auto"/>
        <w:bottom w:val="none" w:sz="0" w:space="0" w:color="auto"/>
        <w:right w:val="none" w:sz="0" w:space="0" w:color="auto"/>
      </w:divBdr>
    </w:div>
    <w:div w:id="772095341">
      <w:bodyDiv w:val="1"/>
      <w:marLeft w:val="0"/>
      <w:marRight w:val="0"/>
      <w:marTop w:val="0"/>
      <w:marBottom w:val="0"/>
      <w:divBdr>
        <w:top w:val="none" w:sz="0" w:space="0" w:color="auto"/>
        <w:left w:val="none" w:sz="0" w:space="0" w:color="auto"/>
        <w:bottom w:val="none" w:sz="0" w:space="0" w:color="auto"/>
        <w:right w:val="none" w:sz="0" w:space="0" w:color="auto"/>
      </w:divBdr>
    </w:div>
    <w:div w:id="772240483">
      <w:bodyDiv w:val="1"/>
      <w:marLeft w:val="0"/>
      <w:marRight w:val="0"/>
      <w:marTop w:val="0"/>
      <w:marBottom w:val="0"/>
      <w:divBdr>
        <w:top w:val="none" w:sz="0" w:space="0" w:color="auto"/>
        <w:left w:val="none" w:sz="0" w:space="0" w:color="auto"/>
        <w:bottom w:val="none" w:sz="0" w:space="0" w:color="auto"/>
        <w:right w:val="none" w:sz="0" w:space="0" w:color="auto"/>
      </w:divBdr>
    </w:div>
    <w:div w:id="778450935">
      <w:bodyDiv w:val="1"/>
      <w:marLeft w:val="0"/>
      <w:marRight w:val="0"/>
      <w:marTop w:val="0"/>
      <w:marBottom w:val="0"/>
      <w:divBdr>
        <w:top w:val="none" w:sz="0" w:space="0" w:color="auto"/>
        <w:left w:val="none" w:sz="0" w:space="0" w:color="auto"/>
        <w:bottom w:val="none" w:sz="0" w:space="0" w:color="auto"/>
        <w:right w:val="none" w:sz="0" w:space="0" w:color="auto"/>
      </w:divBdr>
    </w:div>
    <w:div w:id="796678241">
      <w:bodyDiv w:val="1"/>
      <w:marLeft w:val="0"/>
      <w:marRight w:val="0"/>
      <w:marTop w:val="0"/>
      <w:marBottom w:val="0"/>
      <w:divBdr>
        <w:top w:val="none" w:sz="0" w:space="0" w:color="auto"/>
        <w:left w:val="none" w:sz="0" w:space="0" w:color="auto"/>
        <w:bottom w:val="none" w:sz="0" w:space="0" w:color="auto"/>
        <w:right w:val="none" w:sz="0" w:space="0" w:color="auto"/>
      </w:divBdr>
    </w:div>
    <w:div w:id="800196111">
      <w:bodyDiv w:val="1"/>
      <w:marLeft w:val="0"/>
      <w:marRight w:val="0"/>
      <w:marTop w:val="0"/>
      <w:marBottom w:val="0"/>
      <w:divBdr>
        <w:top w:val="none" w:sz="0" w:space="0" w:color="auto"/>
        <w:left w:val="none" w:sz="0" w:space="0" w:color="auto"/>
        <w:bottom w:val="none" w:sz="0" w:space="0" w:color="auto"/>
        <w:right w:val="none" w:sz="0" w:space="0" w:color="auto"/>
      </w:divBdr>
    </w:div>
    <w:div w:id="829909447">
      <w:bodyDiv w:val="1"/>
      <w:marLeft w:val="0"/>
      <w:marRight w:val="0"/>
      <w:marTop w:val="0"/>
      <w:marBottom w:val="0"/>
      <w:divBdr>
        <w:top w:val="none" w:sz="0" w:space="0" w:color="auto"/>
        <w:left w:val="none" w:sz="0" w:space="0" w:color="auto"/>
        <w:bottom w:val="none" w:sz="0" w:space="0" w:color="auto"/>
        <w:right w:val="none" w:sz="0" w:space="0" w:color="auto"/>
      </w:divBdr>
    </w:div>
    <w:div w:id="933392302">
      <w:bodyDiv w:val="1"/>
      <w:marLeft w:val="0"/>
      <w:marRight w:val="0"/>
      <w:marTop w:val="0"/>
      <w:marBottom w:val="0"/>
      <w:divBdr>
        <w:top w:val="none" w:sz="0" w:space="0" w:color="auto"/>
        <w:left w:val="none" w:sz="0" w:space="0" w:color="auto"/>
        <w:bottom w:val="none" w:sz="0" w:space="0" w:color="auto"/>
        <w:right w:val="none" w:sz="0" w:space="0" w:color="auto"/>
      </w:divBdr>
    </w:div>
    <w:div w:id="938297204">
      <w:bodyDiv w:val="1"/>
      <w:marLeft w:val="0"/>
      <w:marRight w:val="0"/>
      <w:marTop w:val="0"/>
      <w:marBottom w:val="0"/>
      <w:divBdr>
        <w:top w:val="none" w:sz="0" w:space="0" w:color="auto"/>
        <w:left w:val="none" w:sz="0" w:space="0" w:color="auto"/>
        <w:bottom w:val="none" w:sz="0" w:space="0" w:color="auto"/>
        <w:right w:val="none" w:sz="0" w:space="0" w:color="auto"/>
      </w:divBdr>
    </w:div>
    <w:div w:id="977763829">
      <w:bodyDiv w:val="1"/>
      <w:marLeft w:val="0"/>
      <w:marRight w:val="0"/>
      <w:marTop w:val="0"/>
      <w:marBottom w:val="0"/>
      <w:divBdr>
        <w:top w:val="none" w:sz="0" w:space="0" w:color="auto"/>
        <w:left w:val="none" w:sz="0" w:space="0" w:color="auto"/>
        <w:bottom w:val="none" w:sz="0" w:space="0" w:color="auto"/>
        <w:right w:val="none" w:sz="0" w:space="0" w:color="auto"/>
      </w:divBdr>
    </w:div>
    <w:div w:id="978413125">
      <w:bodyDiv w:val="1"/>
      <w:marLeft w:val="0"/>
      <w:marRight w:val="0"/>
      <w:marTop w:val="0"/>
      <w:marBottom w:val="0"/>
      <w:divBdr>
        <w:top w:val="none" w:sz="0" w:space="0" w:color="auto"/>
        <w:left w:val="none" w:sz="0" w:space="0" w:color="auto"/>
        <w:bottom w:val="none" w:sz="0" w:space="0" w:color="auto"/>
        <w:right w:val="none" w:sz="0" w:space="0" w:color="auto"/>
      </w:divBdr>
    </w:div>
    <w:div w:id="980882513">
      <w:bodyDiv w:val="1"/>
      <w:marLeft w:val="0"/>
      <w:marRight w:val="0"/>
      <w:marTop w:val="0"/>
      <w:marBottom w:val="0"/>
      <w:divBdr>
        <w:top w:val="none" w:sz="0" w:space="0" w:color="auto"/>
        <w:left w:val="none" w:sz="0" w:space="0" w:color="auto"/>
        <w:bottom w:val="none" w:sz="0" w:space="0" w:color="auto"/>
        <w:right w:val="none" w:sz="0" w:space="0" w:color="auto"/>
      </w:divBdr>
    </w:div>
    <w:div w:id="994341038">
      <w:bodyDiv w:val="1"/>
      <w:marLeft w:val="0"/>
      <w:marRight w:val="0"/>
      <w:marTop w:val="0"/>
      <w:marBottom w:val="0"/>
      <w:divBdr>
        <w:top w:val="none" w:sz="0" w:space="0" w:color="auto"/>
        <w:left w:val="none" w:sz="0" w:space="0" w:color="auto"/>
        <w:bottom w:val="none" w:sz="0" w:space="0" w:color="auto"/>
        <w:right w:val="none" w:sz="0" w:space="0" w:color="auto"/>
      </w:divBdr>
    </w:div>
    <w:div w:id="1001128085">
      <w:bodyDiv w:val="1"/>
      <w:marLeft w:val="0"/>
      <w:marRight w:val="0"/>
      <w:marTop w:val="0"/>
      <w:marBottom w:val="0"/>
      <w:divBdr>
        <w:top w:val="none" w:sz="0" w:space="0" w:color="auto"/>
        <w:left w:val="none" w:sz="0" w:space="0" w:color="auto"/>
        <w:bottom w:val="none" w:sz="0" w:space="0" w:color="auto"/>
        <w:right w:val="none" w:sz="0" w:space="0" w:color="auto"/>
      </w:divBdr>
    </w:div>
    <w:div w:id="1003775684">
      <w:bodyDiv w:val="1"/>
      <w:marLeft w:val="0"/>
      <w:marRight w:val="0"/>
      <w:marTop w:val="0"/>
      <w:marBottom w:val="0"/>
      <w:divBdr>
        <w:top w:val="none" w:sz="0" w:space="0" w:color="auto"/>
        <w:left w:val="none" w:sz="0" w:space="0" w:color="auto"/>
        <w:bottom w:val="none" w:sz="0" w:space="0" w:color="auto"/>
        <w:right w:val="none" w:sz="0" w:space="0" w:color="auto"/>
      </w:divBdr>
    </w:div>
    <w:div w:id="1005940894">
      <w:bodyDiv w:val="1"/>
      <w:marLeft w:val="0"/>
      <w:marRight w:val="0"/>
      <w:marTop w:val="0"/>
      <w:marBottom w:val="0"/>
      <w:divBdr>
        <w:top w:val="none" w:sz="0" w:space="0" w:color="auto"/>
        <w:left w:val="none" w:sz="0" w:space="0" w:color="auto"/>
        <w:bottom w:val="none" w:sz="0" w:space="0" w:color="auto"/>
        <w:right w:val="none" w:sz="0" w:space="0" w:color="auto"/>
      </w:divBdr>
    </w:div>
    <w:div w:id="1017001979">
      <w:bodyDiv w:val="1"/>
      <w:marLeft w:val="0"/>
      <w:marRight w:val="0"/>
      <w:marTop w:val="0"/>
      <w:marBottom w:val="0"/>
      <w:divBdr>
        <w:top w:val="none" w:sz="0" w:space="0" w:color="auto"/>
        <w:left w:val="none" w:sz="0" w:space="0" w:color="auto"/>
        <w:bottom w:val="none" w:sz="0" w:space="0" w:color="auto"/>
        <w:right w:val="none" w:sz="0" w:space="0" w:color="auto"/>
      </w:divBdr>
    </w:div>
    <w:div w:id="1068577994">
      <w:bodyDiv w:val="1"/>
      <w:marLeft w:val="0"/>
      <w:marRight w:val="0"/>
      <w:marTop w:val="0"/>
      <w:marBottom w:val="0"/>
      <w:divBdr>
        <w:top w:val="none" w:sz="0" w:space="0" w:color="auto"/>
        <w:left w:val="none" w:sz="0" w:space="0" w:color="auto"/>
        <w:bottom w:val="none" w:sz="0" w:space="0" w:color="auto"/>
        <w:right w:val="none" w:sz="0" w:space="0" w:color="auto"/>
      </w:divBdr>
    </w:div>
    <w:div w:id="1071580344">
      <w:bodyDiv w:val="1"/>
      <w:marLeft w:val="0"/>
      <w:marRight w:val="0"/>
      <w:marTop w:val="0"/>
      <w:marBottom w:val="0"/>
      <w:divBdr>
        <w:top w:val="none" w:sz="0" w:space="0" w:color="auto"/>
        <w:left w:val="none" w:sz="0" w:space="0" w:color="auto"/>
        <w:bottom w:val="none" w:sz="0" w:space="0" w:color="auto"/>
        <w:right w:val="none" w:sz="0" w:space="0" w:color="auto"/>
      </w:divBdr>
      <w:divsChild>
        <w:div w:id="1323973571">
          <w:marLeft w:val="0"/>
          <w:marRight w:val="0"/>
          <w:marTop w:val="0"/>
          <w:marBottom w:val="0"/>
          <w:divBdr>
            <w:top w:val="none" w:sz="0" w:space="0" w:color="auto"/>
            <w:left w:val="none" w:sz="0" w:space="0" w:color="auto"/>
            <w:bottom w:val="none" w:sz="0" w:space="0" w:color="auto"/>
            <w:right w:val="none" w:sz="0" w:space="0" w:color="auto"/>
          </w:divBdr>
          <w:divsChild>
            <w:div w:id="1700428315">
              <w:marLeft w:val="0"/>
              <w:marRight w:val="0"/>
              <w:marTop w:val="0"/>
              <w:marBottom w:val="0"/>
              <w:divBdr>
                <w:top w:val="none" w:sz="0" w:space="0" w:color="auto"/>
                <w:left w:val="none" w:sz="0" w:space="0" w:color="auto"/>
                <w:bottom w:val="none" w:sz="0" w:space="0" w:color="auto"/>
                <w:right w:val="none" w:sz="0" w:space="0" w:color="auto"/>
              </w:divBdr>
            </w:div>
            <w:div w:id="185870175">
              <w:marLeft w:val="0"/>
              <w:marRight w:val="0"/>
              <w:marTop w:val="0"/>
              <w:marBottom w:val="0"/>
              <w:divBdr>
                <w:top w:val="none" w:sz="0" w:space="0" w:color="auto"/>
                <w:left w:val="none" w:sz="0" w:space="0" w:color="auto"/>
                <w:bottom w:val="none" w:sz="0" w:space="0" w:color="auto"/>
                <w:right w:val="none" w:sz="0" w:space="0" w:color="auto"/>
              </w:divBdr>
            </w:div>
            <w:div w:id="2070304845">
              <w:marLeft w:val="0"/>
              <w:marRight w:val="0"/>
              <w:marTop w:val="0"/>
              <w:marBottom w:val="0"/>
              <w:divBdr>
                <w:top w:val="none" w:sz="0" w:space="0" w:color="auto"/>
                <w:left w:val="none" w:sz="0" w:space="0" w:color="auto"/>
                <w:bottom w:val="none" w:sz="0" w:space="0" w:color="auto"/>
                <w:right w:val="none" w:sz="0" w:space="0" w:color="auto"/>
              </w:divBdr>
            </w:div>
            <w:div w:id="873080533">
              <w:marLeft w:val="0"/>
              <w:marRight w:val="0"/>
              <w:marTop w:val="0"/>
              <w:marBottom w:val="0"/>
              <w:divBdr>
                <w:top w:val="none" w:sz="0" w:space="0" w:color="auto"/>
                <w:left w:val="none" w:sz="0" w:space="0" w:color="auto"/>
                <w:bottom w:val="none" w:sz="0" w:space="0" w:color="auto"/>
                <w:right w:val="none" w:sz="0" w:space="0" w:color="auto"/>
              </w:divBdr>
            </w:div>
            <w:div w:id="10896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64102">
      <w:bodyDiv w:val="1"/>
      <w:marLeft w:val="0"/>
      <w:marRight w:val="0"/>
      <w:marTop w:val="0"/>
      <w:marBottom w:val="0"/>
      <w:divBdr>
        <w:top w:val="none" w:sz="0" w:space="0" w:color="auto"/>
        <w:left w:val="none" w:sz="0" w:space="0" w:color="auto"/>
        <w:bottom w:val="none" w:sz="0" w:space="0" w:color="auto"/>
        <w:right w:val="none" w:sz="0" w:space="0" w:color="auto"/>
      </w:divBdr>
      <w:divsChild>
        <w:div w:id="756710927">
          <w:marLeft w:val="0"/>
          <w:marRight w:val="0"/>
          <w:marTop w:val="0"/>
          <w:marBottom w:val="0"/>
          <w:divBdr>
            <w:top w:val="none" w:sz="0" w:space="0" w:color="auto"/>
            <w:left w:val="none" w:sz="0" w:space="0" w:color="auto"/>
            <w:bottom w:val="none" w:sz="0" w:space="0" w:color="auto"/>
            <w:right w:val="none" w:sz="0" w:space="0" w:color="auto"/>
          </w:divBdr>
          <w:divsChild>
            <w:div w:id="1820413744">
              <w:marLeft w:val="0"/>
              <w:marRight w:val="0"/>
              <w:marTop w:val="0"/>
              <w:marBottom w:val="0"/>
              <w:divBdr>
                <w:top w:val="none" w:sz="0" w:space="0" w:color="auto"/>
                <w:left w:val="none" w:sz="0" w:space="0" w:color="auto"/>
                <w:bottom w:val="none" w:sz="0" w:space="0" w:color="auto"/>
                <w:right w:val="none" w:sz="0" w:space="0" w:color="auto"/>
              </w:divBdr>
            </w:div>
            <w:div w:id="1896500997">
              <w:marLeft w:val="0"/>
              <w:marRight w:val="0"/>
              <w:marTop w:val="0"/>
              <w:marBottom w:val="0"/>
              <w:divBdr>
                <w:top w:val="none" w:sz="0" w:space="0" w:color="auto"/>
                <w:left w:val="none" w:sz="0" w:space="0" w:color="auto"/>
                <w:bottom w:val="none" w:sz="0" w:space="0" w:color="auto"/>
                <w:right w:val="none" w:sz="0" w:space="0" w:color="auto"/>
              </w:divBdr>
            </w:div>
            <w:div w:id="425542711">
              <w:marLeft w:val="0"/>
              <w:marRight w:val="0"/>
              <w:marTop w:val="0"/>
              <w:marBottom w:val="0"/>
              <w:divBdr>
                <w:top w:val="none" w:sz="0" w:space="0" w:color="auto"/>
                <w:left w:val="none" w:sz="0" w:space="0" w:color="auto"/>
                <w:bottom w:val="none" w:sz="0" w:space="0" w:color="auto"/>
                <w:right w:val="none" w:sz="0" w:space="0" w:color="auto"/>
              </w:divBdr>
            </w:div>
            <w:div w:id="136191815">
              <w:marLeft w:val="0"/>
              <w:marRight w:val="0"/>
              <w:marTop w:val="0"/>
              <w:marBottom w:val="0"/>
              <w:divBdr>
                <w:top w:val="none" w:sz="0" w:space="0" w:color="auto"/>
                <w:left w:val="none" w:sz="0" w:space="0" w:color="auto"/>
                <w:bottom w:val="none" w:sz="0" w:space="0" w:color="auto"/>
                <w:right w:val="none" w:sz="0" w:space="0" w:color="auto"/>
              </w:divBdr>
            </w:div>
            <w:div w:id="20789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5869">
      <w:bodyDiv w:val="1"/>
      <w:marLeft w:val="0"/>
      <w:marRight w:val="0"/>
      <w:marTop w:val="0"/>
      <w:marBottom w:val="0"/>
      <w:divBdr>
        <w:top w:val="none" w:sz="0" w:space="0" w:color="auto"/>
        <w:left w:val="none" w:sz="0" w:space="0" w:color="auto"/>
        <w:bottom w:val="none" w:sz="0" w:space="0" w:color="auto"/>
        <w:right w:val="none" w:sz="0" w:space="0" w:color="auto"/>
      </w:divBdr>
    </w:div>
    <w:div w:id="1091852905">
      <w:bodyDiv w:val="1"/>
      <w:marLeft w:val="0"/>
      <w:marRight w:val="0"/>
      <w:marTop w:val="0"/>
      <w:marBottom w:val="0"/>
      <w:divBdr>
        <w:top w:val="none" w:sz="0" w:space="0" w:color="auto"/>
        <w:left w:val="none" w:sz="0" w:space="0" w:color="auto"/>
        <w:bottom w:val="none" w:sz="0" w:space="0" w:color="auto"/>
        <w:right w:val="none" w:sz="0" w:space="0" w:color="auto"/>
      </w:divBdr>
    </w:div>
    <w:div w:id="1100954228">
      <w:bodyDiv w:val="1"/>
      <w:marLeft w:val="0"/>
      <w:marRight w:val="0"/>
      <w:marTop w:val="0"/>
      <w:marBottom w:val="0"/>
      <w:divBdr>
        <w:top w:val="none" w:sz="0" w:space="0" w:color="auto"/>
        <w:left w:val="none" w:sz="0" w:space="0" w:color="auto"/>
        <w:bottom w:val="none" w:sz="0" w:space="0" w:color="auto"/>
        <w:right w:val="none" w:sz="0" w:space="0" w:color="auto"/>
      </w:divBdr>
    </w:div>
    <w:div w:id="1141850218">
      <w:bodyDiv w:val="1"/>
      <w:marLeft w:val="0"/>
      <w:marRight w:val="0"/>
      <w:marTop w:val="0"/>
      <w:marBottom w:val="0"/>
      <w:divBdr>
        <w:top w:val="none" w:sz="0" w:space="0" w:color="auto"/>
        <w:left w:val="none" w:sz="0" w:space="0" w:color="auto"/>
        <w:bottom w:val="none" w:sz="0" w:space="0" w:color="auto"/>
        <w:right w:val="none" w:sz="0" w:space="0" w:color="auto"/>
      </w:divBdr>
    </w:div>
    <w:div w:id="1152714679">
      <w:bodyDiv w:val="1"/>
      <w:marLeft w:val="0"/>
      <w:marRight w:val="0"/>
      <w:marTop w:val="0"/>
      <w:marBottom w:val="0"/>
      <w:divBdr>
        <w:top w:val="none" w:sz="0" w:space="0" w:color="auto"/>
        <w:left w:val="none" w:sz="0" w:space="0" w:color="auto"/>
        <w:bottom w:val="none" w:sz="0" w:space="0" w:color="auto"/>
        <w:right w:val="none" w:sz="0" w:space="0" w:color="auto"/>
      </w:divBdr>
    </w:div>
    <w:div w:id="1210655265">
      <w:bodyDiv w:val="1"/>
      <w:marLeft w:val="0"/>
      <w:marRight w:val="0"/>
      <w:marTop w:val="0"/>
      <w:marBottom w:val="0"/>
      <w:divBdr>
        <w:top w:val="none" w:sz="0" w:space="0" w:color="auto"/>
        <w:left w:val="none" w:sz="0" w:space="0" w:color="auto"/>
        <w:bottom w:val="none" w:sz="0" w:space="0" w:color="auto"/>
        <w:right w:val="none" w:sz="0" w:space="0" w:color="auto"/>
      </w:divBdr>
    </w:div>
    <w:div w:id="1221283463">
      <w:bodyDiv w:val="1"/>
      <w:marLeft w:val="0"/>
      <w:marRight w:val="0"/>
      <w:marTop w:val="0"/>
      <w:marBottom w:val="0"/>
      <w:divBdr>
        <w:top w:val="none" w:sz="0" w:space="0" w:color="auto"/>
        <w:left w:val="none" w:sz="0" w:space="0" w:color="auto"/>
        <w:bottom w:val="none" w:sz="0" w:space="0" w:color="auto"/>
        <w:right w:val="none" w:sz="0" w:space="0" w:color="auto"/>
      </w:divBdr>
    </w:div>
    <w:div w:id="1221592866">
      <w:bodyDiv w:val="1"/>
      <w:marLeft w:val="0"/>
      <w:marRight w:val="0"/>
      <w:marTop w:val="0"/>
      <w:marBottom w:val="0"/>
      <w:divBdr>
        <w:top w:val="none" w:sz="0" w:space="0" w:color="auto"/>
        <w:left w:val="none" w:sz="0" w:space="0" w:color="auto"/>
        <w:bottom w:val="none" w:sz="0" w:space="0" w:color="auto"/>
        <w:right w:val="none" w:sz="0" w:space="0" w:color="auto"/>
      </w:divBdr>
    </w:div>
    <w:div w:id="1232813030">
      <w:bodyDiv w:val="1"/>
      <w:marLeft w:val="0"/>
      <w:marRight w:val="0"/>
      <w:marTop w:val="0"/>
      <w:marBottom w:val="0"/>
      <w:divBdr>
        <w:top w:val="none" w:sz="0" w:space="0" w:color="auto"/>
        <w:left w:val="none" w:sz="0" w:space="0" w:color="auto"/>
        <w:bottom w:val="none" w:sz="0" w:space="0" w:color="auto"/>
        <w:right w:val="none" w:sz="0" w:space="0" w:color="auto"/>
      </w:divBdr>
    </w:div>
    <w:div w:id="1233194812">
      <w:bodyDiv w:val="1"/>
      <w:marLeft w:val="0"/>
      <w:marRight w:val="0"/>
      <w:marTop w:val="0"/>
      <w:marBottom w:val="0"/>
      <w:divBdr>
        <w:top w:val="none" w:sz="0" w:space="0" w:color="auto"/>
        <w:left w:val="none" w:sz="0" w:space="0" w:color="auto"/>
        <w:bottom w:val="none" w:sz="0" w:space="0" w:color="auto"/>
        <w:right w:val="none" w:sz="0" w:space="0" w:color="auto"/>
      </w:divBdr>
      <w:divsChild>
        <w:div w:id="1085153868">
          <w:marLeft w:val="0"/>
          <w:marRight w:val="0"/>
          <w:marTop w:val="0"/>
          <w:marBottom w:val="0"/>
          <w:divBdr>
            <w:top w:val="none" w:sz="0" w:space="0" w:color="auto"/>
            <w:left w:val="none" w:sz="0" w:space="0" w:color="auto"/>
            <w:bottom w:val="none" w:sz="0" w:space="0" w:color="auto"/>
            <w:right w:val="none" w:sz="0" w:space="0" w:color="auto"/>
          </w:divBdr>
          <w:divsChild>
            <w:div w:id="6060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81083">
      <w:bodyDiv w:val="1"/>
      <w:marLeft w:val="0"/>
      <w:marRight w:val="0"/>
      <w:marTop w:val="0"/>
      <w:marBottom w:val="0"/>
      <w:divBdr>
        <w:top w:val="none" w:sz="0" w:space="0" w:color="auto"/>
        <w:left w:val="none" w:sz="0" w:space="0" w:color="auto"/>
        <w:bottom w:val="none" w:sz="0" w:space="0" w:color="auto"/>
        <w:right w:val="none" w:sz="0" w:space="0" w:color="auto"/>
      </w:divBdr>
    </w:div>
    <w:div w:id="1266226004">
      <w:bodyDiv w:val="1"/>
      <w:marLeft w:val="0"/>
      <w:marRight w:val="0"/>
      <w:marTop w:val="0"/>
      <w:marBottom w:val="0"/>
      <w:divBdr>
        <w:top w:val="none" w:sz="0" w:space="0" w:color="auto"/>
        <w:left w:val="none" w:sz="0" w:space="0" w:color="auto"/>
        <w:bottom w:val="none" w:sz="0" w:space="0" w:color="auto"/>
        <w:right w:val="none" w:sz="0" w:space="0" w:color="auto"/>
      </w:divBdr>
    </w:div>
    <w:div w:id="1282489614">
      <w:bodyDiv w:val="1"/>
      <w:marLeft w:val="0"/>
      <w:marRight w:val="0"/>
      <w:marTop w:val="0"/>
      <w:marBottom w:val="0"/>
      <w:divBdr>
        <w:top w:val="none" w:sz="0" w:space="0" w:color="auto"/>
        <w:left w:val="none" w:sz="0" w:space="0" w:color="auto"/>
        <w:bottom w:val="none" w:sz="0" w:space="0" w:color="auto"/>
        <w:right w:val="none" w:sz="0" w:space="0" w:color="auto"/>
      </w:divBdr>
    </w:div>
    <w:div w:id="1291786660">
      <w:bodyDiv w:val="1"/>
      <w:marLeft w:val="0"/>
      <w:marRight w:val="0"/>
      <w:marTop w:val="0"/>
      <w:marBottom w:val="0"/>
      <w:divBdr>
        <w:top w:val="none" w:sz="0" w:space="0" w:color="auto"/>
        <w:left w:val="none" w:sz="0" w:space="0" w:color="auto"/>
        <w:bottom w:val="none" w:sz="0" w:space="0" w:color="auto"/>
        <w:right w:val="none" w:sz="0" w:space="0" w:color="auto"/>
      </w:divBdr>
    </w:div>
    <w:div w:id="1293756283">
      <w:bodyDiv w:val="1"/>
      <w:marLeft w:val="30"/>
      <w:marRight w:val="30"/>
      <w:marTop w:val="0"/>
      <w:marBottom w:val="0"/>
      <w:divBdr>
        <w:top w:val="none" w:sz="0" w:space="0" w:color="auto"/>
        <w:left w:val="none" w:sz="0" w:space="0" w:color="auto"/>
        <w:bottom w:val="none" w:sz="0" w:space="0" w:color="auto"/>
        <w:right w:val="none" w:sz="0" w:space="0" w:color="auto"/>
      </w:divBdr>
      <w:divsChild>
        <w:div w:id="354692835">
          <w:marLeft w:val="0"/>
          <w:marRight w:val="0"/>
          <w:marTop w:val="0"/>
          <w:marBottom w:val="0"/>
          <w:divBdr>
            <w:top w:val="none" w:sz="0" w:space="0" w:color="auto"/>
            <w:left w:val="none" w:sz="0" w:space="0" w:color="auto"/>
            <w:bottom w:val="none" w:sz="0" w:space="0" w:color="auto"/>
            <w:right w:val="none" w:sz="0" w:space="0" w:color="auto"/>
          </w:divBdr>
          <w:divsChild>
            <w:div w:id="729577548">
              <w:marLeft w:val="0"/>
              <w:marRight w:val="0"/>
              <w:marTop w:val="0"/>
              <w:marBottom w:val="0"/>
              <w:divBdr>
                <w:top w:val="none" w:sz="0" w:space="0" w:color="auto"/>
                <w:left w:val="none" w:sz="0" w:space="0" w:color="auto"/>
                <w:bottom w:val="none" w:sz="0" w:space="0" w:color="auto"/>
                <w:right w:val="none" w:sz="0" w:space="0" w:color="auto"/>
              </w:divBdr>
              <w:divsChild>
                <w:div w:id="220754009">
                  <w:marLeft w:val="180"/>
                  <w:marRight w:val="0"/>
                  <w:marTop w:val="0"/>
                  <w:marBottom w:val="0"/>
                  <w:divBdr>
                    <w:top w:val="none" w:sz="0" w:space="0" w:color="auto"/>
                    <w:left w:val="none" w:sz="0" w:space="0" w:color="auto"/>
                    <w:bottom w:val="none" w:sz="0" w:space="0" w:color="auto"/>
                    <w:right w:val="none" w:sz="0" w:space="0" w:color="auto"/>
                  </w:divBdr>
                  <w:divsChild>
                    <w:div w:id="12370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229501">
      <w:bodyDiv w:val="1"/>
      <w:marLeft w:val="0"/>
      <w:marRight w:val="0"/>
      <w:marTop w:val="0"/>
      <w:marBottom w:val="0"/>
      <w:divBdr>
        <w:top w:val="none" w:sz="0" w:space="0" w:color="auto"/>
        <w:left w:val="none" w:sz="0" w:space="0" w:color="auto"/>
        <w:bottom w:val="none" w:sz="0" w:space="0" w:color="auto"/>
        <w:right w:val="none" w:sz="0" w:space="0" w:color="auto"/>
      </w:divBdr>
    </w:div>
    <w:div w:id="1351906025">
      <w:bodyDiv w:val="1"/>
      <w:marLeft w:val="0"/>
      <w:marRight w:val="0"/>
      <w:marTop w:val="0"/>
      <w:marBottom w:val="0"/>
      <w:divBdr>
        <w:top w:val="none" w:sz="0" w:space="0" w:color="auto"/>
        <w:left w:val="none" w:sz="0" w:space="0" w:color="auto"/>
        <w:bottom w:val="none" w:sz="0" w:space="0" w:color="auto"/>
        <w:right w:val="none" w:sz="0" w:space="0" w:color="auto"/>
      </w:divBdr>
    </w:div>
    <w:div w:id="1355686481">
      <w:bodyDiv w:val="1"/>
      <w:marLeft w:val="0"/>
      <w:marRight w:val="0"/>
      <w:marTop w:val="0"/>
      <w:marBottom w:val="0"/>
      <w:divBdr>
        <w:top w:val="none" w:sz="0" w:space="0" w:color="auto"/>
        <w:left w:val="none" w:sz="0" w:space="0" w:color="auto"/>
        <w:bottom w:val="none" w:sz="0" w:space="0" w:color="auto"/>
        <w:right w:val="none" w:sz="0" w:space="0" w:color="auto"/>
      </w:divBdr>
    </w:div>
    <w:div w:id="1356806209">
      <w:bodyDiv w:val="1"/>
      <w:marLeft w:val="0"/>
      <w:marRight w:val="0"/>
      <w:marTop w:val="0"/>
      <w:marBottom w:val="0"/>
      <w:divBdr>
        <w:top w:val="none" w:sz="0" w:space="0" w:color="auto"/>
        <w:left w:val="none" w:sz="0" w:space="0" w:color="auto"/>
        <w:bottom w:val="none" w:sz="0" w:space="0" w:color="auto"/>
        <w:right w:val="none" w:sz="0" w:space="0" w:color="auto"/>
      </w:divBdr>
    </w:div>
    <w:div w:id="1359432834">
      <w:bodyDiv w:val="1"/>
      <w:marLeft w:val="0"/>
      <w:marRight w:val="0"/>
      <w:marTop w:val="0"/>
      <w:marBottom w:val="0"/>
      <w:divBdr>
        <w:top w:val="none" w:sz="0" w:space="0" w:color="auto"/>
        <w:left w:val="none" w:sz="0" w:space="0" w:color="auto"/>
        <w:bottom w:val="none" w:sz="0" w:space="0" w:color="auto"/>
        <w:right w:val="none" w:sz="0" w:space="0" w:color="auto"/>
      </w:divBdr>
    </w:div>
    <w:div w:id="1368289062">
      <w:bodyDiv w:val="1"/>
      <w:marLeft w:val="0"/>
      <w:marRight w:val="0"/>
      <w:marTop w:val="0"/>
      <w:marBottom w:val="0"/>
      <w:divBdr>
        <w:top w:val="none" w:sz="0" w:space="0" w:color="auto"/>
        <w:left w:val="none" w:sz="0" w:space="0" w:color="auto"/>
        <w:bottom w:val="none" w:sz="0" w:space="0" w:color="auto"/>
        <w:right w:val="none" w:sz="0" w:space="0" w:color="auto"/>
      </w:divBdr>
    </w:div>
    <w:div w:id="1375428944">
      <w:bodyDiv w:val="1"/>
      <w:marLeft w:val="0"/>
      <w:marRight w:val="0"/>
      <w:marTop w:val="0"/>
      <w:marBottom w:val="0"/>
      <w:divBdr>
        <w:top w:val="none" w:sz="0" w:space="0" w:color="auto"/>
        <w:left w:val="none" w:sz="0" w:space="0" w:color="auto"/>
        <w:bottom w:val="none" w:sz="0" w:space="0" w:color="auto"/>
        <w:right w:val="none" w:sz="0" w:space="0" w:color="auto"/>
      </w:divBdr>
    </w:div>
    <w:div w:id="1385064643">
      <w:bodyDiv w:val="1"/>
      <w:marLeft w:val="0"/>
      <w:marRight w:val="0"/>
      <w:marTop w:val="0"/>
      <w:marBottom w:val="0"/>
      <w:divBdr>
        <w:top w:val="none" w:sz="0" w:space="0" w:color="auto"/>
        <w:left w:val="none" w:sz="0" w:space="0" w:color="auto"/>
        <w:bottom w:val="none" w:sz="0" w:space="0" w:color="auto"/>
        <w:right w:val="none" w:sz="0" w:space="0" w:color="auto"/>
      </w:divBdr>
    </w:div>
    <w:div w:id="1395473367">
      <w:bodyDiv w:val="1"/>
      <w:marLeft w:val="0"/>
      <w:marRight w:val="0"/>
      <w:marTop w:val="0"/>
      <w:marBottom w:val="0"/>
      <w:divBdr>
        <w:top w:val="none" w:sz="0" w:space="0" w:color="auto"/>
        <w:left w:val="none" w:sz="0" w:space="0" w:color="auto"/>
        <w:bottom w:val="none" w:sz="0" w:space="0" w:color="auto"/>
        <w:right w:val="none" w:sz="0" w:space="0" w:color="auto"/>
      </w:divBdr>
    </w:div>
    <w:div w:id="1456943286">
      <w:bodyDiv w:val="1"/>
      <w:marLeft w:val="0"/>
      <w:marRight w:val="0"/>
      <w:marTop w:val="0"/>
      <w:marBottom w:val="0"/>
      <w:divBdr>
        <w:top w:val="none" w:sz="0" w:space="0" w:color="auto"/>
        <w:left w:val="none" w:sz="0" w:space="0" w:color="auto"/>
        <w:bottom w:val="none" w:sz="0" w:space="0" w:color="auto"/>
        <w:right w:val="none" w:sz="0" w:space="0" w:color="auto"/>
      </w:divBdr>
    </w:div>
    <w:div w:id="1484354503">
      <w:bodyDiv w:val="1"/>
      <w:marLeft w:val="0"/>
      <w:marRight w:val="0"/>
      <w:marTop w:val="0"/>
      <w:marBottom w:val="0"/>
      <w:divBdr>
        <w:top w:val="none" w:sz="0" w:space="0" w:color="auto"/>
        <w:left w:val="none" w:sz="0" w:space="0" w:color="auto"/>
        <w:bottom w:val="none" w:sz="0" w:space="0" w:color="auto"/>
        <w:right w:val="none" w:sz="0" w:space="0" w:color="auto"/>
      </w:divBdr>
    </w:div>
    <w:div w:id="1489637108">
      <w:bodyDiv w:val="1"/>
      <w:marLeft w:val="0"/>
      <w:marRight w:val="0"/>
      <w:marTop w:val="0"/>
      <w:marBottom w:val="0"/>
      <w:divBdr>
        <w:top w:val="none" w:sz="0" w:space="0" w:color="auto"/>
        <w:left w:val="none" w:sz="0" w:space="0" w:color="auto"/>
        <w:bottom w:val="none" w:sz="0" w:space="0" w:color="auto"/>
        <w:right w:val="none" w:sz="0" w:space="0" w:color="auto"/>
      </w:divBdr>
    </w:div>
    <w:div w:id="1493520981">
      <w:bodyDiv w:val="1"/>
      <w:marLeft w:val="0"/>
      <w:marRight w:val="0"/>
      <w:marTop w:val="0"/>
      <w:marBottom w:val="0"/>
      <w:divBdr>
        <w:top w:val="none" w:sz="0" w:space="0" w:color="auto"/>
        <w:left w:val="none" w:sz="0" w:space="0" w:color="auto"/>
        <w:bottom w:val="none" w:sz="0" w:space="0" w:color="auto"/>
        <w:right w:val="none" w:sz="0" w:space="0" w:color="auto"/>
      </w:divBdr>
    </w:div>
    <w:div w:id="1498576728">
      <w:bodyDiv w:val="1"/>
      <w:marLeft w:val="0"/>
      <w:marRight w:val="0"/>
      <w:marTop w:val="0"/>
      <w:marBottom w:val="0"/>
      <w:divBdr>
        <w:top w:val="none" w:sz="0" w:space="0" w:color="auto"/>
        <w:left w:val="none" w:sz="0" w:space="0" w:color="auto"/>
        <w:bottom w:val="none" w:sz="0" w:space="0" w:color="auto"/>
        <w:right w:val="none" w:sz="0" w:space="0" w:color="auto"/>
      </w:divBdr>
      <w:divsChild>
        <w:div w:id="666861499">
          <w:marLeft w:val="0"/>
          <w:marRight w:val="0"/>
          <w:marTop w:val="0"/>
          <w:marBottom w:val="0"/>
          <w:divBdr>
            <w:top w:val="none" w:sz="0" w:space="0" w:color="auto"/>
            <w:left w:val="none" w:sz="0" w:space="0" w:color="auto"/>
            <w:bottom w:val="none" w:sz="0" w:space="0" w:color="auto"/>
            <w:right w:val="none" w:sz="0" w:space="0" w:color="auto"/>
          </w:divBdr>
          <w:divsChild>
            <w:div w:id="954604543">
              <w:marLeft w:val="0"/>
              <w:marRight w:val="0"/>
              <w:marTop w:val="0"/>
              <w:marBottom w:val="0"/>
              <w:divBdr>
                <w:top w:val="none" w:sz="0" w:space="0" w:color="auto"/>
                <w:left w:val="none" w:sz="0" w:space="0" w:color="auto"/>
                <w:bottom w:val="none" w:sz="0" w:space="0" w:color="auto"/>
                <w:right w:val="none" w:sz="0" w:space="0" w:color="auto"/>
              </w:divBdr>
              <w:divsChild>
                <w:div w:id="1957562326">
                  <w:marLeft w:val="0"/>
                  <w:marRight w:val="0"/>
                  <w:marTop w:val="0"/>
                  <w:marBottom w:val="0"/>
                  <w:divBdr>
                    <w:top w:val="none" w:sz="0" w:space="0" w:color="auto"/>
                    <w:left w:val="none" w:sz="0" w:space="0" w:color="auto"/>
                    <w:bottom w:val="none" w:sz="0" w:space="0" w:color="auto"/>
                    <w:right w:val="none" w:sz="0" w:space="0" w:color="auto"/>
                  </w:divBdr>
                  <w:divsChild>
                    <w:div w:id="1054818108">
                      <w:marLeft w:val="0"/>
                      <w:marRight w:val="0"/>
                      <w:marTop w:val="0"/>
                      <w:marBottom w:val="0"/>
                      <w:divBdr>
                        <w:top w:val="none" w:sz="0" w:space="0" w:color="auto"/>
                        <w:left w:val="none" w:sz="0" w:space="0" w:color="auto"/>
                        <w:bottom w:val="none" w:sz="0" w:space="0" w:color="auto"/>
                        <w:right w:val="none" w:sz="0" w:space="0" w:color="auto"/>
                      </w:divBdr>
                      <w:divsChild>
                        <w:div w:id="351956951">
                          <w:marLeft w:val="0"/>
                          <w:marRight w:val="0"/>
                          <w:marTop w:val="0"/>
                          <w:marBottom w:val="0"/>
                          <w:divBdr>
                            <w:top w:val="none" w:sz="0" w:space="0" w:color="auto"/>
                            <w:left w:val="none" w:sz="0" w:space="0" w:color="auto"/>
                            <w:bottom w:val="none" w:sz="0" w:space="0" w:color="auto"/>
                            <w:right w:val="none" w:sz="0" w:space="0" w:color="auto"/>
                          </w:divBdr>
                          <w:divsChild>
                            <w:div w:id="902562676">
                              <w:marLeft w:val="0"/>
                              <w:marRight w:val="0"/>
                              <w:marTop w:val="0"/>
                              <w:marBottom w:val="0"/>
                              <w:divBdr>
                                <w:top w:val="none" w:sz="0" w:space="0" w:color="auto"/>
                                <w:left w:val="none" w:sz="0" w:space="0" w:color="auto"/>
                                <w:bottom w:val="none" w:sz="0" w:space="0" w:color="auto"/>
                                <w:right w:val="none" w:sz="0" w:space="0" w:color="auto"/>
                              </w:divBdr>
                              <w:divsChild>
                                <w:div w:id="942802395">
                                  <w:marLeft w:val="0"/>
                                  <w:marRight w:val="0"/>
                                  <w:marTop w:val="0"/>
                                  <w:marBottom w:val="0"/>
                                  <w:divBdr>
                                    <w:top w:val="none" w:sz="0" w:space="0" w:color="auto"/>
                                    <w:left w:val="none" w:sz="0" w:space="0" w:color="auto"/>
                                    <w:bottom w:val="none" w:sz="0" w:space="0" w:color="auto"/>
                                    <w:right w:val="none" w:sz="0" w:space="0" w:color="auto"/>
                                  </w:divBdr>
                                  <w:divsChild>
                                    <w:div w:id="235478446">
                                      <w:marLeft w:val="150"/>
                                      <w:marRight w:val="150"/>
                                      <w:marTop w:val="0"/>
                                      <w:marBottom w:val="150"/>
                                      <w:divBdr>
                                        <w:top w:val="none" w:sz="0" w:space="0" w:color="auto"/>
                                        <w:left w:val="none" w:sz="0" w:space="0" w:color="auto"/>
                                        <w:bottom w:val="none" w:sz="0" w:space="0" w:color="auto"/>
                                        <w:right w:val="none" w:sz="0" w:space="0" w:color="auto"/>
                                      </w:divBdr>
                                      <w:divsChild>
                                        <w:div w:id="47339413">
                                          <w:marLeft w:val="0"/>
                                          <w:marRight w:val="0"/>
                                          <w:marTop w:val="0"/>
                                          <w:marBottom w:val="150"/>
                                          <w:divBdr>
                                            <w:top w:val="none" w:sz="0" w:space="0" w:color="auto"/>
                                            <w:left w:val="none" w:sz="0" w:space="0" w:color="auto"/>
                                            <w:bottom w:val="none" w:sz="0" w:space="0" w:color="auto"/>
                                            <w:right w:val="none" w:sz="0" w:space="0" w:color="auto"/>
                                          </w:divBdr>
                                          <w:divsChild>
                                            <w:div w:id="1017851427">
                                              <w:marLeft w:val="0"/>
                                              <w:marRight w:val="0"/>
                                              <w:marTop w:val="0"/>
                                              <w:marBottom w:val="0"/>
                                              <w:divBdr>
                                                <w:top w:val="none" w:sz="0" w:space="0" w:color="auto"/>
                                                <w:left w:val="none" w:sz="0" w:space="0" w:color="auto"/>
                                                <w:bottom w:val="none" w:sz="0" w:space="0" w:color="auto"/>
                                                <w:right w:val="none" w:sz="0" w:space="0" w:color="auto"/>
                                              </w:divBdr>
                                              <w:divsChild>
                                                <w:div w:id="797911631">
                                                  <w:marLeft w:val="0"/>
                                                  <w:marRight w:val="0"/>
                                                  <w:marTop w:val="0"/>
                                                  <w:marBottom w:val="0"/>
                                                  <w:divBdr>
                                                    <w:top w:val="none" w:sz="0" w:space="0" w:color="auto"/>
                                                    <w:left w:val="none" w:sz="0" w:space="0" w:color="auto"/>
                                                    <w:bottom w:val="none" w:sz="0" w:space="0" w:color="auto"/>
                                                    <w:right w:val="none" w:sz="0" w:space="0" w:color="auto"/>
                                                  </w:divBdr>
                                                  <w:divsChild>
                                                    <w:div w:id="903299638">
                                                      <w:marLeft w:val="150"/>
                                                      <w:marRight w:val="15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933957">
      <w:bodyDiv w:val="1"/>
      <w:marLeft w:val="0"/>
      <w:marRight w:val="0"/>
      <w:marTop w:val="0"/>
      <w:marBottom w:val="0"/>
      <w:divBdr>
        <w:top w:val="none" w:sz="0" w:space="0" w:color="auto"/>
        <w:left w:val="none" w:sz="0" w:space="0" w:color="auto"/>
        <w:bottom w:val="none" w:sz="0" w:space="0" w:color="auto"/>
        <w:right w:val="none" w:sz="0" w:space="0" w:color="auto"/>
      </w:divBdr>
    </w:div>
    <w:div w:id="1524979146">
      <w:bodyDiv w:val="1"/>
      <w:marLeft w:val="0"/>
      <w:marRight w:val="0"/>
      <w:marTop w:val="0"/>
      <w:marBottom w:val="0"/>
      <w:divBdr>
        <w:top w:val="none" w:sz="0" w:space="0" w:color="auto"/>
        <w:left w:val="none" w:sz="0" w:space="0" w:color="auto"/>
        <w:bottom w:val="none" w:sz="0" w:space="0" w:color="auto"/>
        <w:right w:val="none" w:sz="0" w:space="0" w:color="auto"/>
      </w:divBdr>
    </w:div>
    <w:div w:id="1544294666">
      <w:bodyDiv w:val="1"/>
      <w:marLeft w:val="0"/>
      <w:marRight w:val="0"/>
      <w:marTop w:val="0"/>
      <w:marBottom w:val="0"/>
      <w:divBdr>
        <w:top w:val="none" w:sz="0" w:space="0" w:color="auto"/>
        <w:left w:val="none" w:sz="0" w:space="0" w:color="auto"/>
        <w:bottom w:val="none" w:sz="0" w:space="0" w:color="auto"/>
        <w:right w:val="none" w:sz="0" w:space="0" w:color="auto"/>
      </w:divBdr>
    </w:div>
    <w:div w:id="1547792602">
      <w:bodyDiv w:val="1"/>
      <w:marLeft w:val="0"/>
      <w:marRight w:val="0"/>
      <w:marTop w:val="0"/>
      <w:marBottom w:val="0"/>
      <w:divBdr>
        <w:top w:val="none" w:sz="0" w:space="0" w:color="auto"/>
        <w:left w:val="none" w:sz="0" w:space="0" w:color="auto"/>
        <w:bottom w:val="none" w:sz="0" w:space="0" w:color="auto"/>
        <w:right w:val="none" w:sz="0" w:space="0" w:color="auto"/>
      </w:divBdr>
    </w:div>
    <w:div w:id="1570387922">
      <w:bodyDiv w:val="1"/>
      <w:marLeft w:val="0"/>
      <w:marRight w:val="0"/>
      <w:marTop w:val="0"/>
      <w:marBottom w:val="0"/>
      <w:divBdr>
        <w:top w:val="none" w:sz="0" w:space="0" w:color="auto"/>
        <w:left w:val="none" w:sz="0" w:space="0" w:color="auto"/>
        <w:bottom w:val="none" w:sz="0" w:space="0" w:color="auto"/>
        <w:right w:val="none" w:sz="0" w:space="0" w:color="auto"/>
      </w:divBdr>
    </w:div>
    <w:div w:id="1573078831">
      <w:bodyDiv w:val="1"/>
      <w:marLeft w:val="0"/>
      <w:marRight w:val="0"/>
      <w:marTop w:val="0"/>
      <w:marBottom w:val="0"/>
      <w:divBdr>
        <w:top w:val="none" w:sz="0" w:space="0" w:color="auto"/>
        <w:left w:val="none" w:sz="0" w:space="0" w:color="auto"/>
        <w:bottom w:val="none" w:sz="0" w:space="0" w:color="auto"/>
        <w:right w:val="none" w:sz="0" w:space="0" w:color="auto"/>
      </w:divBdr>
    </w:div>
    <w:div w:id="1582593410">
      <w:bodyDiv w:val="1"/>
      <w:marLeft w:val="0"/>
      <w:marRight w:val="0"/>
      <w:marTop w:val="0"/>
      <w:marBottom w:val="0"/>
      <w:divBdr>
        <w:top w:val="none" w:sz="0" w:space="0" w:color="auto"/>
        <w:left w:val="none" w:sz="0" w:space="0" w:color="auto"/>
        <w:bottom w:val="none" w:sz="0" w:space="0" w:color="auto"/>
        <w:right w:val="none" w:sz="0" w:space="0" w:color="auto"/>
      </w:divBdr>
    </w:div>
    <w:div w:id="1590652281">
      <w:bodyDiv w:val="1"/>
      <w:marLeft w:val="30"/>
      <w:marRight w:val="30"/>
      <w:marTop w:val="0"/>
      <w:marBottom w:val="0"/>
      <w:divBdr>
        <w:top w:val="none" w:sz="0" w:space="0" w:color="auto"/>
        <w:left w:val="none" w:sz="0" w:space="0" w:color="auto"/>
        <w:bottom w:val="none" w:sz="0" w:space="0" w:color="auto"/>
        <w:right w:val="none" w:sz="0" w:space="0" w:color="auto"/>
      </w:divBdr>
      <w:divsChild>
        <w:div w:id="768085661">
          <w:marLeft w:val="0"/>
          <w:marRight w:val="0"/>
          <w:marTop w:val="0"/>
          <w:marBottom w:val="0"/>
          <w:divBdr>
            <w:top w:val="none" w:sz="0" w:space="0" w:color="auto"/>
            <w:left w:val="none" w:sz="0" w:space="0" w:color="auto"/>
            <w:bottom w:val="none" w:sz="0" w:space="0" w:color="auto"/>
            <w:right w:val="none" w:sz="0" w:space="0" w:color="auto"/>
          </w:divBdr>
          <w:divsChild>
            <w:div w:id="1413815499">
              <w:marLeft w:val="0"/>
              <w:marRight w:val="0"/>
              <w:marTop w:val="0"/>
              <w:marBottom w:val="0"/>
              <w:divBdr>
                <w:top w:val="none" w:sz="0" w:space="0" w:color="auto"/>
                <w:left w:val="none" w:sz="0" w:space="0" w:color="auto"/>
                <w:bottom w:val="none" w:sz="0" w:space="0" w:color="auto"/>
                <w:right w:val="none" w:sz="0" w:space="0" w:color="auto"/>
              </w:divBdr>
              <w:divsChild>
                <w:div w:id="1657998052">
                  <w:marLeft w:val="180"/>
                  <w:marRight w:val="0"/>
                  <w:marTop w:val="0"/>
                  <w:marBottom w:val="0"/>
                  <w:divBdr>
                    <w:top w:val="none" w:sz="0" w:space="0" w:color="auto"/>
                    <w:left w:val="none" w:sz="0" w:space="0" w:color="auto"/>
                    <w:bottom w:val="none" w:sz="0" w:space="0" w:color="auto"/>
                    <w:right w:val="none" w:sz="0" w:space="0" w:color="auto"/>
                  </w:divBdr>
                  <w:divsChild>
                    <w:div w:id="203581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98079">
          <w:marLeft w:val="0"/>
          <w:marRight w:val="0"/>
          <w:marTop w:val="0"/>
          <w:marBottom w:val="0"/>
          <w:divBdr>
            <w:top w:val="none" w:sz="0" w:space="0" w:color="auto"/>
            <w:left w:val="none" w:sz="0" w:space="0" w:color="auto"/>
            <w:bottom w:val="none" w:sz="0" w:space="0" w:color="auto"/>
            <w:right w:val="none" w:sz="0" w:space="0" w:color="auto"/>
          </w:divBdr>
          <w:divsChild>
            <w:div w:id="1562129503">
              <w:marLeft w:val="0"/>
              <w:marRight w:val="0"/>
              <w:marTop w:val="0"/>
              <w:marBottom w:val="0"/>
              <w:divBdr>
                <w:top w:val="none" w:sz="0" w:space="0" w:color="auto"/>
                <w:left w:val="none" w:sz="0" w:space="0" w:color="auto"/>
                <w:bottom w:val="none" w:sz="0" w:space="0" w:color="auto"/>
                <w:right w:val="none" w:sz="0" w:space="0" w:color="auto"/>
              </w:divBdr>
              <w:divsChild>
                <w:div w:id="1787308744">
                  <w:marLeft w:val="180"/>
                  <w:marRight w:val="0"/>
                  <w:marTop w:val="0"/>
                  <w:marBottom w:val="0"/>
                  <w:divBdr>
                    <w:top w:val="none" w:sz="0" w:space="0" w:color="auto"/>
                    <w:left w:val="none" w:sz="0" w:space="0" w:color="auto"/>
                    <w:bottom w:val="none" w:sz="0" w:space="0" w:color="auto"/>
                    <w:right w:val="none" w:sz="0" w:space="0" w:color="auto"/>
                  </w:divBdr>
                  <w:divsChild>
                    <w:div w:id="62909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786657">
      <w:bodyDiv w:val="1"/>
      <w:marLeft w:val="30"/>
      <w:marRight w:val="30"/>
      <w:marTop w:val="0"/>
      <w:marBottom w:val="0"/>
      <w:divBdr>
        <w:top w:val="none" w:sz="0" w:space="0" w:color="auto"/>
        <w:left w:val="none" w:sz="0" w:space="0" w:color="auto"/>
        <w:bottom w:val="none" w:sz="0" w:space="0" w:color="auto"/>
        <w:right w:val="none" w:sz="0" w:space="0" w:color="auto"/>
      </w:divBdr>
      <w:divsChild>
        <w:div w:id="212696279">
          <w:marLeft w:val="0"/>
          <w:marRight w:val="0"/>
          <w:marTop w:val="0"/>
          <w:marBottom w:val="0"/>
          <w:divBdr>
            <w:top w:val="none" w:sz="0" w:space="0" w:color="auto"/>
            <w:left w:val="none" w:sz="0" w:space="0" w:color="auto"/>
            <w:bottom w:val="none" w:sz="0" w:space="0" w:color="auto"/>
            <w:right w:val="none" w:sz="0" w:space="0" w:color="auto"/>
          </w:divBdr>
          <w:divsChild>
            <w:div w:id="1499072469">
              <w:marLeft w:val="0"/>
              <w:marRight w:val="0"/>
              <w:marTop w:val="0"/>
              <w:marBottom w:val="0"/>
              <w:divBdr>
                <w:top w:val="none" w:sz="0" w:space="0" w:color="auto"/>
                <w:left w:val="none" w:sz="0" w:space="0" w:color="auto"/>
                <w:bottom w:val="none" w:sz="0" w:space="0" w:color="auto"/>
                <w:right w:val="none" w:sz="0" w:space="0" w:color="auto"/>
              </w:divBdr>
              <w:divsChild>
                <w:div w:id="1762070264">
                  <w:marLeft w:val="180"/>
                  <w:marRight w:val="0"/>
                  <w:marTop w:val="0"/>
                  <w:marBottom w:val="0"/>
                  <w:divBdr>
                    <w:top w:val="none" w:sz="0" w:space="0" w:color="auto"/>
                    <w:left w:val="none" w:sz="0" w:space="0" w:color="auto"/>
                    <w:bottom w:val="none" w:sz="0" w:space="0" w:color="auto"/>
                    <w:right w:val="none" w:sz="0" w:space="0" w:color="auto"/>
                  </w:divBdr>
                  <w:divsChild>
                    <w:div w:id="20148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970527">
      <w:bodyDiv w:val="1"/>
      <w:marLeft w:val="0"/>
      <w:marRight w:val="0"/>
      <w:marTop w:val="0"/>
      <w:marBottom w:val="0"/>
      <w:divBdr>
        <w:top w:val="none" w:sz="0" w:space="0" w:color="auto"/>
        <w:left w:val="none" w:sz="0" w:space="0" w:color="auto"/>
        <w:bottom w:val="none" w:sz="0" w:space="0" w:color="auto"/>
        <w:right w:val="none" w:sz="0" w:space="0" w:color="auto"/>
      </w:divBdr>
    </w:div>
    <w:div w:id="1630864818">
      <w:bodyDiv w:val="1"/>
      <w:marLeft w:val="0"/>
      <w:marRight w:val="0"/>
      <w:marTop w:val="0"/>
      <w:marBottom w:val="0"/>
      <w:divBdr>
        <w:top w:val="none" w:sz="0" w:space="0" w:color="auto"/>
        <w:left w:val="none" w:sz="0" w:space="0" w:color="auto"/>
        <w:bottom w:val="none" w:sz="0" w:space="0" w:color="auto"/>
        <w:right w:val="none" w:sz="0" w:space="0" w:color="auto"/>
      </w:divBdr>
    </w:div>
    <w:div w:id="1671785683">
      <w:bodyDiv w:val="1"/>
      <w:marLeft w:val="0"/>
      <w:marRight w:val="0"/>
      <w:marTop w:val="0"/>
      <w:marBottom w:val="0"/>
      <w:divBdr>
        <w:top w:val="none" w:sz="0" w:space="0" w:color="auto"/>
        <w:left w:val="none" w:sz="0" w:space="0" w:color="auto"/>
        <w:bottom w:val="none" w:sz="0" w:space="0" w:color="auto"/>
        <w:right w:val="none" w:sz="0" w:space="0" w:color="auto"/>
      </w:divBdr>
    </w:div>
    <w:div w:id="1699037687">
      <w:bodyDiv w:val="1"/>
      <w:marLeft w:val="0"/>
      <w:marRight w:val="0"/>
      <w:marTop w:val="0"/>
      <w:marBottom w:val="0"/>
      <w:divBdr>
        <w:top w:val="none" w:sz="0" w:space="0" w:color="auto"/>
        <w:left w:val="none" w:sz="0" w:space="0" w:color="auto"/>
        <w:bottom w:val="none" w:sz="0" w:space="0" w:color="auto"/>
        <w:right w:val="none" w:sz="0" w:space="0" w:color="auto"/>
      </w:divBdr>
    </w:div>
    <w:div w:id="1700814951">
      <w:bodyDiv w:val="1"/>
      <w:marLeft w:val="0"/>
      <w:marRight w:val="0"/>
      <w:marTop w:val="0"/>
      <w:marBottom w:val="0"/>
      <w:divBdr>
        <w:top w:val="none" w:sz="0" w:space="0" w:color="auto"/>
        <w:left w:val="none" w:sz="0" w:space="0" w:color="auto"/>
        <w:bottom w:val="none" w:sz="0" w:space="0" w:color="auto"/>
        <w:right w:val="none" w:sz="0" w:space="0" w:color="auto"/>
      </w:divBdr>
    </w:div>
    <w:div w:id="1727147569">
      <w:bodyDiv w:val="1"/>
      <w:marLeft w:val="0"/>
      <w:marRight w:val="0"/>
      <w:marTop w:val="0"/>
      <w:marBottom w:val="0"/>
      <w:divBdr>
        <w:top w:val="none" w:sz="0" w:space="0" w:color="auto"/>
        <w:left w:val="none" w:sz="0" w:space="0" w:color="auto"/>
        <w:bottom w:val="none" w:sz="0" w:space="0" w:color="auto"/>
        <w:right w:val="none" w:sz="0" w:space="0" w:color="auto"/>
      </w:divBdr>
    </w:div>
    <w:div w:id="1775203417">
      <w:bodyDiv w:val="1"/>
      <w:marLeft w:val="0"/>
      <w:marRight w:val="0"/>
      <w:marTop w:val="0"/>
      <w:marBottom w:val="0"/>
      <w:divBdr>
        <w:top w:val="none" w:sz="0" w:space="0" w:color="auto"/>
        <w:left w:val="none" w:sz="0" w:space="0" w:color="auto"/>
        <w:bottom w:val="none" w:sz="0" w:space="0" w:color="auto"/>
        <w:right w:val="none" w:sz="0" w:space="0" w:color="auto"/>
      </w:divBdr>
    </w:div>
    <w:div w:id="1776360368">
      <w:bodyDiv w:val="1"/>
      <w:marLeft w:val="0"/>
      <w:marRight w:val="0"/>
      <w:marTop w:val="0"/>
      <w:marBottom w:val="0"/>
      <w:divBdr>
        <w:top w:val="none" w:sz="0" w:space="0" w:color="auto"/>
        <w:left w:val="none" w:sz="0" w:space="0" w:color="auto"/>
        <w:bottom w:val="none" w:sz="0" w:space="0" w:color="auto"/>
        <w:right w:val="none" w:sz="0" w:space="0" w:color="auto"/>
      </w:divBdr>
    </w:div>
    <w:div w:id="1780369528">
      <w:bodyDiv w:val="1"/>
      <w:marLeft w:val="0"/>
      <w:marRight w:val="0"/>
      <w:marTop w:val="0"/>
      <w:marBottom w:val="0"/>
      <w:divBdr>
        <w:top w:val="none" w:sz="0" w:space="0" w:color="auto"/>
        <w:left w:val="none" w:sz="0" w:space="0" w:color="auto"/>
        <w:bottom w:val="none" w:sz="0" w:space="0" w:color="auto"/>
        <w:right w:val="none" w:sz="0" w:space="0" w:color="auto"/>
      </w:divBdr>
    </w:div>
    <w:div w:id="1810248454">
      <w:bodyDiv w:val="1"/>
      <w:marLeft w:val="0"/>
      <w:marRight w:val="0"/>
      <w:marTop w:val="0"/>
      <w:marBottom w:val="0"/>
      <w:divBdr>
        <w:top w:val="none" w:sz="0" w:space="0" w:color="auto"/>
        <w:left w:val="none" w:sz="0" w:space="0" w:color="auto"/>
        <w:bottom w:val="none" w:sz="0" w:space="0" w:color="auto"/>
        <w:right w:val="none" w:sz="0" w:space="0" w:color="auto"/>
      </w:divBdr>
    </w:div>
    <w:div w:id="1825319278">
      <w:bodyDiv w:val="1"/>
      <w:marLeft w:val="0"/>
      <w:marRight w:val="0"/>
      <w:marTop w:val="0"/>
      <w:marBottom w:val="0"/>
      <w:divBdr>
        <w:top w:val="none" w:sz="0" w:space="0" w:color="auto"/>
        <w:left w:val="none" w:sz="0" w:space="0" w:color="auto"/>
        <w:bottom w:val="none" w:sz="0" w:space="0" w:color="auto"/>
        <w:right w:val="none" w:sz="0" w:space="0" w:color="auto"/>
      </w:divBdr>
    </w:div>
    <w:div w:id="1826779401">
      <w:bodyDiv w:val="1"/>
      <w:marLeft w:val="0"/>
      <w:marRight w:val="0"/>
      <w:marTop w:val="0"/>
      <w:marBottom w:val="0"/>
      <w:divBdr>
        <w:top w:val="none" w:sz="0" w:space="0" w:color="auto"/>
        <w:left w:val="none" w:sz="0" w:space="0" w:color="auto"/>
        <w:bottom w:val="none" w:sz="0" w:space="0" w:color="auto"/>
        <w:right w:val="none" w:sz="0" w:space="0" w:color="auto"/>
      </w:divBdr>
    </w:div>
    <w:div w:id="1830099050">
      <w:bodyDiv w:val="1"/>
      <w:marLeft w:val="0"/>
      <w:marRight w:val="0"/>
      <w:marTop w:val="0"/>
      <w:marBottom w:val="0"/>
      <w:divBdr>
        <w:top w:val="none" w:sz="0" w:space="0" w:color="auto"/>
        <w:left w:val="none" w:sz="0" w:space="0" w:color="auto"/>
        <w:bottom w:val="none" w:sz="0" w:space="0" w:color="auto"/>
        <w:right w:val="none" w:sz="0" w:space="0" w:color="auto"/>
      </w:divBdr>
    </w:div>
    <w:div w:id="1832985539">
      <w:bodyDiv w:val="1"/>
      <w:marLeft w:val="0"/>
      <w:marRight w:val="0"/>
      <w:marTop w:val="0"/>
      <w:marBottom w:val="0"/>
      <w:divBdr>
        <w:top w:val="none" w:sz="0" w:space="0" w:color="auto"/>
        <w:left w:val="none" w:sz="0" w:space="0" w:color="auto"/>
        <w:bottom w:val="none" w:sz="0" w:space="0" w:color="auto"/>
        <w:right w:val="none" w:sz="0" w:space="0" w:color="auto"/>
      </w:divBdr>
    </w:div>
    <w:div w:id="1833980626">
      <w:bodyDiv w:val="1"/>
      <w:marLeft w:val="0"/>
      <w:marRight w:val="0"/>
      <w:marTop w:val="0"/>
      <w:marBottom w:val="0"/>
      <w:divBdr>
        <w:top w:val="none" w:sz="0" w:space="0" w:color="auto"/>
        <w:left w:val="none" w:sz="0" w:space="0" w:color="auto"/>
        <w:bottom w:val="none" w:sz="0" w:space="0" w:color="auto"/>
        <w:right w:val="none" w:sz="0" w:space="0" w:color="auto"/>
      </w:divBdr>
      <w:divsChild>
        <w:div w:id="1724333019">
          <w:marLeft w:val="0"/>
          <w:marRight w:val="0"/>
          <w:marTop w:val="0"/>
          <w:marBottom w:val="0"/>
          <w:divBdr>
            <w:top w:val="none" w:sz="0" w:space="0" w:color="auto"/>
            <w:left w:val="none" w:sz="0" w:space="0" w:color="auto"/>
            <w:bottom w:val="none" w:sz="0" w:space="0" w:color="auto"/>
            <w:right w:val="none" w:sz="0" w:space="0" w:color="auto"/>
          </w:divBdr>
        </w:div>
      </w:divsChild>
    </w:div>
    <w:div w:id="1836066945">
      <w:bodyDiv w:val="1"/>
      <w:marLeft w:val="0"/>
      <w:marRight w:val="0"/>
      <w:marTop w:val="0"/>
      <w:marBottom w:val="0"/>
      <w:divBdr>
        <w:top w:val="none" w:sz="0" w:space="0" w:color="auto"/>
        <w:left w:val="none" w:sz="0" w:space="0" w:color="auto"/>
        <w:bottom w:val="none" w:sz="0" w:space="0" w:color="auto"/>
        <w:right w:val="none" w:sz="0" w:space="0" w:color="auto"/>
      </w:divBdr>
    </w:div>
    <w:div w:id="1840459915">
      <w:bodyDiv w:val="1"/>
      <w:marLeft w:val="0"/>
      <w:marRight w:val="0"/>
      <w:marTop w:val="0"/>
      <w:marBottom w:val="0"/>
      <w:divBdr>
        <w:top w:val="none" w:sz="0" w:space="0" w:color="auto"/>
        <w:left w:val="none" w:sz="0" w:space="0" w:color="auto"/>
        <w:bottom w:val="none" w:sz="0" w:space="0" w:color="auto"/>
        <w:right w:val="none" w:sz="0" w:space="0" w:color="auto"/>
      </w:divBdr>
    </w:div>
    <w:div w:id="1843619902">
      <w:bodyDiv w:val="1"/>
      <w:marLeft w:val="0"/>
      <w:marRight w:val="0"/>
      <w:marTop w:val="0"/>
      <w:marBottom w:val="0"/>
      <w:divBdr>
        <w:top w:val="none" w:sz="0" w:space="0" w:color="auto"/>
        <w:left w:val="none" w:sz="0" w:space="0" w:color="auto"/>
        <w:bottom w:val="none" w:sz="0" w:space="0" w:color="auto"/>
        <w:right w:val="none" w:sz="0" w:space="0" w:color="auto"/>
      </w:divBdr>
    </w:div>
    <w:div w:id="1926840410">
      <w:bodyDiv w:val="1"/>
      <w:marLeft w:val="0"/>
      <w:marRight w:val="0"/>
      <w:marTop w:val="0"/>
      <w:marBottom w:val="0"/>
      <w:divBdr>
        <w:top w:val="none" w:sz="0" w:space="0" w:color="auto"/>
        <w:left w:val="none" w:sz="0" w:space="0" w:color="auto"/>
        <w:bottom w:val="none" w:sz="0" w:space="0" w:color="auto"/>
        <w:right w:val="none" w:sz="0" w:space="0" w:color="auto"/>
      </w:divBdr>
    </w:div>
    <w:div w:id="1930382433">
      <w:bodyDiv w:val="1"/>
      <w:marLeft w:val="0"/>
      <w:marRight w:val="0"/>
      <w:marTop w:val="0"/>
      <w:marBottom w:val="0"/>
      <w:divBdr>
        <w:top w:val="none" w:sz="0" w:space="0" w:color="auto"/>
        <w:left w:val="none" w:sz="0" w:space="0" w:color="auto"/>
        <w:bottom w:val="none" w:sz="0" w:space="0" w:color="auto"/>
        <w:right w:val="none" w:sz="0" w:space="0" w:color="auto"/>
      </w:divBdr>
    </w:div>
    <w:div w:id="1949896898">
      <w:bodyDiv w:val="1"/>
      <w:marLeft w:val="0"/>
      <w:marRight w:val="0"/>
      <w:marTop w:val="0"/>
      <w:marBottom w:val="0"/>
      <w:divBdr>
        <w:top w:val="none" w:sz="0" w:space="0" w:color="auto"/>
        <w:left w:val="none" w:sz="0" w:space="0" w:color="auto"/>
        <w:bottom w:val="none" w:sz="0" w:space="0" w:color="auto"/>
        <w:right w:val="none" w:sz="0" w:space="0" w:color="auto"/>
      </w:divBdr>
    </w:div>
    <w:div w:id="1983196135">
      <w:bodyDiv w:val="1"/>
      <w:marLeft w:val="0"/>
      <w:marRight w:val="0"/>
      <w:marTop w:val="0"/>
      <w:marBottom w:val="0"/>
      <w:divBdr>
        <w:top w:val="none" w:sz="0" w:space="0" w:color="auto"/>
        <w:left w:val="none" w:sz="0" w:space="0" w:color="auto"/>
        <w:bottom w:val="none" w:sz="0" w:space="0" w:color="auto"/>
        <w:right w:val="none" w:sz="0" w:space="0" w:color="auto"/>
      </w:divBdr>
    </w:div>
    <w:div w:id="1985307692">
      <w:bodyDiv w:val="1"/>
      <w:marLeft w:val="0"/>
      <w:marRight w:val="0"/>
      <w:marTop w:val="0"/>
      <w:marBottom w:val="0"/>
      <w:divBdr>
        <w:top w:val="none" w:sz="0" w:space="0" w:color="auto"/>
        <w:left w:val="none" w:sz="0" w:space="0" w:color="auto"/>
        <w:bottom w:val="none" w:sz="0" w:space="0" w:color="auto"/>
        <w:right w:val="none" w:sz="0" w:space="0" w:color="auto"/>
      </w:divBdr>
    </w:div>
    <w:div w:id="2000382071">
      <w:bodyDiv w:val="1"/>
      <w:marLeft w:val="0"/>
      <w:marRight w:val="0"/>
      <w:marTop w:val="0"/>
      <w:marBottom w:val="0"/>
      <w:divBdr>
        <w:top w:val="none" w:sz="0" w:space="0" w:color="auto"/>
        <w:left w:val="none" w:sz="0" w:space="0" w:color="auto"/>
        <w:bottom w:val="none" w:sz="0" w:space="0" w:color="auto"/>
        <w:right w:val="none" w:sz="0" w:space="0" w:color="auto"/>
      </w:divBdr>
    </w:div>
    <w:div w:id="2043938456">
      <w:bodyDiv w:val="1"/>
      <w:marLeft w:val="0"/>
      <w:marRight w:val="0"/>
      <w:marTop w:val="0"/>
      <w:marBottom w:val="0"/>
      <w:divBdr>
        <w:top w:val="none" w:sz="0" w:space="0" w:color="auto"/>
        <w:left w:val="none" w:sz="0" w:space="0" w:color="auto"/>
        <w:bottom w:val="none" w:sz="0" w:space="0" w:color="auto"/>
        <w:right w:val="none" w:sz="0" w:space="0" w:color="auto"/>
      </w:divBdr>
    </w:div>
    <w:div w:id="2117821970">
      <w:bodyDiv w:val="1"/>
      <w:marLeft w:val="30"/>
      <w:marRight w:val="30"/>
      <w:marTop w:val="0"/>
      <w:marBottom w:val="0"/>
      <w:divBdr>
        <w:top w:val="none" w:sz="0" w:space="0" w:color="auto"/>
        <w:left w:val="none" w:sz="0" w:space="0" w:color="auto"/>
        <w:bottom w:val="none" w:sz="0" w:space="0" w:color="auto"/>
        <w:right w:val="none" w:sz="0" w:space="0" w:color="auto"/>
      </w:divBdr>
      <w:divsChild>
        <w:div w:id="1021515531">
          <w:marLeft w:val="0"/>
          <w:marRight w:val="0"/>
          <w:marTop w:val="0"/>
          <w:marBottom w:val="0"/>
          <w:divBdr>
            <w:top w:val="none" w:sz="0" w:space="0" w:color="auto"/>
            <w:left w:val="none" w:sz="0" w:space="0" w:color="auto"/>
            <w:bottom w:val="none" w:sz="0" w:space="0" w:color="auto"/>
            <w:right w:val="none" w:sz="0" w:space="0" w:color="auto"/>
          </w:divBdr>
          <w:divsChild>
            <w:div w:id="1526167615">
              <w:marLeft w:val="0"/>
              <w:marRight w:val="0"/>
              <w:marTop w:val="0"/>
              <w:marBottom w:val="0"/>
              <w:divBdr>
                <w:top w:val="none" w:sz="0" w:space="0" w:color="auto"/>
                <w:left w:val="none" w:sz="0" w:space="0" w:color="auto"/>
                <w:bottom w:val="none" w:sz="0" w:space="0" w:color="auto"/>
                <w:right w:val="none" w:sz="0" w:space="0" w:color="auto"/>
              </w:divBdr>
              <w:divsChild>
                <w:div w:id="598950418">
                  <w:marLeft w:val="180"/>
                  <w:marRight w:val="0"/>
                  <w:marTop w:val="0"/>
                  <w:marBottom w:val="0"/>
                  <w:divBdr>
                    <w:top w:val="none" w:sz="0" w:space="0" w:color="auto"/>
                    <w:left w:val="none" w:sz="0" w:space="0" w:color="auto"/>
                    <w:bottom w:val="none" w:sz="0" w:space="0" w:color="auto"/>
                    <w:right w:val="none" w:sz="0" w:space="0" w:color="auto"/>
                  </w:divBdr>
                  <w:divsChild>
                    <w:div w:id="7189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git.atosone.com/private-cloud/dhc-documentation/-/blob/develop/design/hldDigitalHybridCloud.md" TargetMode="External"/><Relationship Id="rId26" Type="http://schemas.openxmlformats.org/officeDocument/2006/relationships/package" Target="embeddings/Microsoft_Excel_Worksheet.xlsx"/><Relationship Id="rId3" Type="http://schemas.openxmlformats.org/officeDocument/2006/relationships/customXml" Target="../customXml/item3.xml"/><Relationship Id="rId21" Type="http://schemas.openxmlformats.org/officeDocument/2006/relationships/hyperlink" Target="https://git.atosone.com/private-cloud/dhc-documentation/-/blob/develop/develop/namingConvention.md" TargetMode="Externa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git.atosone.com/private-cloud/dhc-documentation/-/blob/develop/design/lldServiceCatalog.md"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backup@vsphere.local" TargetMode="External"/><Relationship Id="rId32"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git.atosone.com/private-cloud/dhc/blob/develop/deploy/roles/dpc-createInternetProxy/files/whitelist.txt" TargetMode="External"/><Relationship Id="rId28"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hyperlink" Target="https://git.atosone.com/private-cloud/dhc-documentation/-/blob/develop/design/lldInfrastructure.md" TargetMode="Externa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git.atosone.com/private-cloud/dhc-documentation/-/blob/develop/workInstructions/dhcTestPlan.md" TargetMode="External"/><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545604\AppData\Roaming\Microsoft\Templates\Repor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416361C89AF244D585F27BCF4A1EF93F"/>
        <w:category>
          <w:name w:val="General"/>
          <w:gallery w:val="placeholder"/>
        </w:category>
        <w:types>
          <w:type w:val="bbPlcHdr"/>
        </w:types>
        <w:behaviors>
          <w:behavior w:val="content"/>
        </w:behaviors>
        <w:guid w:val="{B6F29E33-7A4D-442E-8242-0C2031478DF5}"/>
      </w:docPartPr>
      <w:docPartBody>
        <w:p w:rsidR="005F6B68" w:rsidRDefault="00D97264" w:rsidP="00D97264">
          <w:pPr>
            <w:pStyle w:val="416361C89AF244D585F27BCF4A1EF93F"/>
          </w:pPr>
          <w:r>
            <w:rPr>
              <w:rStyle w:val="PlaceholderText"/>
            </w:rPr>
            <w:t>Choose an item</w:t>
          </w:r>
        </w:p>
      </w:docPartBody>
    </w:docPart>
    <w:docPart>
      <w:docPartPr>
        <w:name w:val="F0D678F7E17B48D5A7DBB424C76BE51C"/>
        <w:category>
          <w:name w:val="General"/>
          <w:gallery w:val="placeholder"/>
        </w:category>
        <w:types>
          <w:type w:val="bbPlcHdr"/>
        </w:types>
        <w:behaviors>
          <w:behavior w:val="content"/>
        </w:behaviors>
        <w:guid w:val="{DC259F1B-44EA-4E9D-96DA-00BEA0907F7E}"/>
      </w:docPartPr>
      <w:docPartBody>
        <w:p w:rsidR="005F6B68" w:rsidRDefault="00D97264" w:rsidP="00D97264">
          <w:pPr>
            <w:pStyle w:val="F0D678F7E17B48D5A7DBB424C76BE51C"/>
          </w:pPr>
          <w:r>
            <w:rPr>
              <w:rStyle w:val="PlaceholderText"/>
            </w:rPr>
            <w:t>Choose an item</w:t>
          </w:r>
        </w:p>
      </w:docPartBody>
    </w:docPart>
    <w:docPart>
      <w:docPartPr>
        <w:name w:val="80FAB31B4AD347A5B5305E6978CA1C25"/>
        <w:category>
          <w:name w:val="General"/>
          <w:gallery w:val="placeholder"/>
        </w:category>
        <w:types>
          <w:type w:val="bbPlcHdr"/>
        </w:types>
        <w:behaviors>
          <w:behavior w:val="content"/>
        </w:behaviors>
        <w:guid w:val="{7F423E96-6293-4034-AFCD-7C78005585C6}"/>
      </w:docPartPr>
      <w:docPartBody>
        <w:p w:rsidR="005F6B68" w:rsidRDefault="00D97264" w:rsidP="00D97264">
          <w:pPr>
            <w:pStyle w:val="80FAB31B4AD347A5B5305E6978CA1C25"/>
          </w:pPr>
          <w:r>
            <w:rPr>
              <w:rStyle w:val="PlaceholderText"/>
            </w:rPr>
            <w:t>Choose an item</w:t>
          </w:r>
        </w:p>
      </w:docPartBody>
    </w:docPart>
    <w:docPart>
      <w:docPartPr>
        <w:name w:val="C410C6E95ECA4FC694A1F9EADC3AA660"/>
        <w:category>
          <w:name w:val="General"/>
          <w:gallery w:val="placeholder"/>
        </w:category>
        <w:types>
          <w:type w:val="bbPlcHdr"/>
        </w:types>
        <w:behaviors>
          <w:behavior w:val="content"/>
        </w:behaviors>
        <w:guid w:val="{A7393D57-6062-4BFF-9471-65634181EBB5}"/>
      </w:docPartPr>
      <w:docPartBody>
        <w:p w:rsidR="005F6B68" w:rsidRDefault="00D97264" w:rsidP="00D97264">
          <w:pPr>
            <w:pStyle w:val="C410C6E95ECA4FC694A1F9EADC3AA660"/>
          </w:pPr>
          <w:r>
            <w:rPr>
              <w:rStyle w:val="PlaceholderText"/>
            </w:rPr>
            <w:t>Choose an item</w:t>
          </w:r>
        </w:p>
      </w:docPartBody>
    </w:docPart>
    <w:docPart>
      <w:docPartPr>
        <w:name w:val="B339D217BEEC41B0BB5419348D34BEAC"/>
        <w:category>
          <w:name w:val="General"/>
          <w:gallery w:val="placeholder"/>
        </w:category>
        <w:types>
          <w:type w:val="bbPlcHdr"/>
        </w:types>
        <w:behaviors>
          <w:behavior w:val="content"/>
        </w:behaviors>
        <w:guid w:val="{37DDBE74-7562-4C79-8785-E035B8815F9D}"/>
      </w:docPartPr>
      <w:docPartBody>
        <w:p w:rsidR="005F6B68" w:rsidRDefault="00D97264" w:rsidP="00D97264">
          <w:pPr>
            <w:pStyle w:val="B339D217BEEC41B0BB5419348D34BEAC"/>
          </w:pPr>
          <w:r>
            <w:rPr>
              <w:rStyle w:val="PlaceholderText"/>
            </w:rPr>
            <w:t>Choose an item</w:t>
          </w:r>
        </w:p>
      </w:docPartBody>
    </w:docPart>
    <w:docPart>
      <w:docPartPr>
        <w:name w:val="F405F98A15C24C489CCD3CB48EEA0736"/>
        <w:category>
          <w:name w:val="General"/>
          <w:gallery w:val="placeholder"/>
        </w:category>
        <w:types>
          <w:type w:val="bbPlcHdr"/>
        </w:types>
        <w:behaviors>
          <w:behavior w:val="content"/>
        </w:behaviors>
        <w:guid w:val="{E3C8095B-12E5-4FC7-A817-173DE91F93AC}"/>
      </w:docPartPr>
      <w:docPartBody>
        <w:p w:rsidR="005F6B68" w:rsidRDefault="00D97264" w:rsidP="00D97264">
          <w:pPr>
            <w:pStyle w:val="F405F98A15C24C489CCD3CB48EEA0736"/>
          </w:pPr>
          <w:r>
            <w:rPr>
              <w:rStyle w:val="PlaceholderText"/>
            </w:rPr>
            <w:t>Choose an item</w:t>
          </w:r>
        </w:p>
      </w:docPartBody>
    </w:docPart>
    <w:docPart>
      <w:docPartPr>
        <w:name w:val="67D63670036242A29D2C085A2B9E1FAB"/>
        <w:category>
          <w:name w:val="General"/>
          <w:gallery w:val="placeholder"/>
        </w:category>
        <w:types>
          <w:type w:val="bbPlcHdr"/>
        </w:types>
        <w:behaviors>
          <w:behavior w:val="content"/>
        </w:behaviors>
        <w:guid w:val="{8BBD6B5A-41CE-4BF3-8214-6652AA8807BE}"/>
      </w:docPartPr>
      <w:docPartBody>
        <w:p w:rsidR="005F6B68" w:rsidRDefault="00D97264" w:rsidP="00D97264">
          <w:pPr>
            <w:pStyle w:val="67D63670036242A29D2C085A2B9E1FAB"/>
          </w:pPr>
          <w:r>
            <w:rPr>
              <w:rStyle w:val="PlaceholderText"/>
            </w:rPr>
            <w:t>Choose an item</w:t>
          </w:r>
        </w:p>
      </w:docPartBody>
    </w:docPart>
    <w:docPart>
      <w:docPartPr>
        <w:name w:val="92C1A3E8D2A54893AE7531E633178D90"/>
        <w:category>
          <w:name w:val="General"/>
          <w:gallery w:val="placeholder"/>
        </w:category>
        <w:types>
          <w:type w:val="bbPlcHdr"/>
        </w:types>
        <w:behaviors>
          <w:behavior w:val="content"/>
        </w:behaviors>
        <w:guid w:val="{F6D0547B-F626-44D0-840A-AB77225ED9A8}"/>
      </w:docPartPr>
      <w:docPartBody>
        <w:p w:rsidR="005F6B68" w:rsidRDefault="00D97264" w:rsidP="00D97264">
          <w:pPr>
            <w:pStyle w:val="92C1A3E8D2A54893AE7531E633178D90"/>
          </w:pPr>
          <w:r>
            <w:rPr>
              <w:rStyle w:val="PlaceholderText"/>
            </w:rPr>
            <w:t>Choose an item</w:t>
          </w:r>
        </w:p>
      </w:docPartBody>
    </w:docPart>
    <w:docPart>
      <w:docPartPr>
        <w:name w:val="51A7025BB1F44616AC4033DC0FBBE132"/>
        <w:category>
          <w:name w:val="General"/>
          <w:gallery w:val="placeholder"/>
        </w:category>
        <w:types>
          <w:type w:val="bbPlcHdr"/>
        </w:types>
        <w:behaviors>
          <w:behavior w:val="content"/>
        </w:behaviors>
        <w:guid w:val="{D47A69CA-CECF-4CCD-B963-2041C52C6031}"/>
      </w:docPartPr>
      <w:docPartBody>
        <w:p w:rsidR="005F6B68" w:rsidRDefault="00D97264" w:rsidP="00D97264">
          <w:pPr>
            <w:pStyle w:val="51A7025BB1F44616AC4033DC0FBBE132"/>
          </w:pPr>
          <w:r>
            <w:rPr>
              <w:rStyle w:val="PlaceholderText"/>
            </w:rPr>
            <w:t>Choose an item</w:t>
          </w:r>
        </w:p>
      </w:docPartBody>
    </w:docPart>
    <w:docPart>
      <w:docPartPr>
        <w:name w:val="BC56EB3669F64E01A1FE8E4C554A41A8"/>
        <w:category>
          <w:name w:val="General"/>
          <w:gallery w:val="placeholder"/>
        </w:category>
        <w:types>
          <w:type w:val="bbPlcHdr"/>
        </w:types>
        <w:behaviors>
          <w:behavior w:val="content"/>
        </w:behaviors>
        <w:guid w:val="{DE1DDA3A-7ADA-4D53-90C2-7AC24EB2FEBD}"/>
      </w:docPartPr>
      <w:docPartBody>
        <w:p w:rsidR="005F6B68" w:rsidRDefault="00D97264" w:rsidP="00D97264">
          <w:pPr>
            <w:pStyle w:val="BC56EB3669F64E01A1FE8E4C554A41A8"/>
          </w:pPr>
          <w:r>
            <w:rPr>
              <w:rStyle w:val="PlaceholderText"/>
            </w:rPr>
            <w:t>Choose an item</w:t>
          </w:r>
        </w:p>
      </w:docPartBody>
    </w:docPart>
    <w:docPart>
      <w:docPartPr>
        <w:name w:val="F37D42733471469480720E1AEF9FF756"/>
        <w:category>
          <w:name w:val="General"/>
          <w:gallery w:val="placeholder"/>
        </w:category>
        <w:types>
          <w:type w:val="bbPlcHdr"/>
        </w:types>
        <w:behaviors>
          <w:behavior w:val="content"/>
        </w:behaviors>
        <w:guid w:val="{CCE8ECA5-0E1A-40F3-8635-3F054651FD5B}"/>
      </w:docPartPr>
      <w:docPartBody>
        <w:p w:rsidR="005F6B68" w:rsidRDefault="00D97264" w:rsidP="00D97264">
          <w:pPr>
            <w:pStyle w:val="F37D42733471469480720E1AEF9FF756"/>
          </w:pPr>
          <w:r>
            <w:rPr>
              <w:rStyle w:val="PlaceholderText"/>
            </w:rPr>
            <w:t>Choose an item</w:t>
          </w:r>
        </w:p>
      </w:docPartBody>
    </w:docPart>
    <w:docPart>
      <w:docPartPr>
        <w:name w:val="7A38947132F848B0B67050F3BB094F91"/>
        <w:category>
          <w:name w:val="General"/>
          <w:gallery w:val="placeholder"/>
        </w:category>
        <w:types>
          <w:type w:val="bbPlcHdr"/>
        </w:types>
        <w:behaviors>
          <w:behavior w:val="content"/>
        </w:behaviors>
        <w:guid w:val="{36A3A608-01B5-49A0-BBA7-1F4234B0FA0B}"/>
      </w:docPartPr>
      <w:docPartBody>
        <w:p w:rsidR="005F6B68" w:rsidRDefault="00D97264" w:rsidP="00D97264">
          <w:pPr>
            <w:pStyle w:val="7A38947132F848B0B67050F3BB094F91"/>
          </w:pPr>
          <w:r>
            <w:rPr>
              <w:rStyle w:val="PlaceholderText"/>
            </w:rPr>
            <w:t>Choose an item</w:t>
          </w:r>
        </w:p>
      </w:docPartBody>
    </w:docPart>
    <w:docPart>
      <w:docPartPr>
        <w:name w:val="4C0A5C63317A4E05AA38C75B88B71AC5"/>
        <w:category>
          <w:name w:val="General"/>
          <w:gallery w:val="placeholder"/>
        </w:category>
        <w:types>
          <w:type w:val="bbPlcHdr"/>
        </w:types>
        <w:behaviors>
          <w:behavior w:val="content"/>
        </w:behaviors>
        <w:guid w:val="{512FE604-0170-403C-A5DB-179BC3870F98}"/>
      </w:docPartPr>
      <w:docPartBody>
        <w:p w:rsidR="005F6B68" w:rsidRDefault="00D97264" w:rsidP="00D97264">
          <w:pPr>
            <w:pStyle w:val="4C0A5C63317A4E05AA38C75B88B71AC5"/>
          </w:pPr>
          <w:r>
            <w:rPr>
              <w:rStyle w:val="PlaceholderText"/>
            </w:rPr>
            <w:t>Choose an item</w:t>
          </w:r>
        </w:p>
      </w:docPartBody>
    </w:docPart>
    <w:docPart>
      <w:docPartPr>
        <w:name w:val="42264931AE5B4FEC97354BBC62DF6D64"/>
        <w:category>
          <w:name w:val="General"/>
          <w:gallery w:val="placeholder"/>
        </w:category>
        <w:types>
          <w:type w:val="bbPlcHdr"/>
        </w:types>
        <w:behaviors>
          <w:behavior w:val="content"/>
        </w:behaviors>
        <w:guid w:val="{87FD3672-E6A0-47B8-ACAF-4CE74FFBBEEA}"/>
      </w:docPartPr>
      <w:docPartBody>
        <w:p w:rsidR="005F6B68" w:rsidRDefault="00D97264" w:rsidP="00D97264">
          <w:pPr>
            <w:pStyle w:val="42264931AE5B4FEC97354BBC62DF6D64"/>
          </w:pPr>
          <w:r>
            <w:rPr>
              <w:rStyle w:val="PlaceholderText"/>
            </w:rPr>
            <w:t>Choose an item</w:t>
          </w:r>
        </w:p>
      </w:docPartBody>
    </w:docPart>
    <w:docPart>
      <w:docPartPr>
        <w:name w:val="BF8FB74F545A4E3E85403CE5A0DF6A83"/>
        <w:category>
          <w:name w:val="General"/>
          <w:gallery w:val="placeholder"/>
        </w:category>
        <w:types>
          <w:type w:val="bbPlcHdr"/>
        </w:types>
        <w:behaviors>
          <w:behavior w:val="content"/>
        </w:behaviors>
        <w:guid w:val="{4CB0F731-B490-4DBD-9F2A-1AF030C704B8}"/>
      </w:docPartPr>
      <w:docPartBody>
        <w:p w:rsidR="005F6B68" w:rsidRDefault="00D97264" w:rsidP="00D97264">
          <w:pPr>
            <w:pStyle w:val="BF8FB74F545A4E3E85403CE5A0DF6A83"/>
          </w:pPr>
          <w:r>
            <w:rPr>
              <w:rStyle w:val="PlaceholderText"/>
            </w:rPr>
            <w:t>Choose an item</w:t>
          </w:r>
        </w:p>
      </w:docPartBody>
    </w:docPart>
    <w:docPart>
      <w:docPartPr>
        <w:name w:val="2FE477319EF64D8AB611811FA177D223"/>
        <w:category>
          <w:name w:val="General"/>
          <w:gallery w:val="placeholder"/>
        </w:category>
        <w:types>
          <w:type w:val="bbPlcHdr"/>
        </w:types>
        <w:behaviors>
          <w:behavior w:val="content"/>
        </w:behaviors>
        <w:guid w:val="{46B544E5-D353-49DF-9C75-2A8031A3D7C6}"/>
      </w:docPartPr>
      <w:docPartBody>
        <w:p w:rsidR="005F6B68" w:rsidRDefault="00D97264" w:rsidP="00D97264">
          <w:pPr>
            <w:pStyle w:val="2FE477319EF64D8AB611811FA177D223"/>
          </w:pPr>
          <w:r>
            <w:rPr>
              <w:rStyle w:val="PlaceholderText"/>
            </w:rPr>
            <w:t>Choose an item</w:t>
          </w:r>
        </w:p>
      </w:docPartBody>
    </w:docPart>
    <w:docPart>
      <w:docPartPr>
        <w:name w:val="EDDD0B3D9D534791835533856D629D95"/>
        <w:category>
          <w:name w:val="General"/>
          <w:gallery w:val="placeholder"/>
        </w:category>
        <w:types>
          <w:type w:val="bbPlcHdr"/>
        </w:types>
        <w:behaviors>
          <w:behavior w:val="content"/>
        </w:behaviors>
        <w:guid w:val="{56740572-AA11-4B9E-A6FF-9D302F3BA1E8}"/>
      </w:docPartPr>
      <w:docPartBody>
        <w:p w:rsidR="005F6B68" w:rsidRDefault="00D97264" w:rsidP="00D97264">
          <w:pPr>
            <w:pStyle w:val="EDDD0B3D9D534791835533856D629D95"/>
          </w:pPr>
          <w:r>
            <w:rPr>
              <w:rStyle w:val="PlaceholderText"/>
            </w:rPr>
            <w:t>Choose an item</w:t>
          </w:r>
        </w:p>
      </w:docPartBody>
    </w:docPart>
    <w:docPart>
      <w:docPartPr>
        <w:name w:val="1E3EFA2E15774945818C4CE73074956C"/>
        <w:category>
          <w:name w:val="General"/>
          <w:gallery w:val="placeholder"/>
        </w:category>
        <w:types>
          <w:type w:val="bbPlcHdr"/>
        </w:types>
        <w:behaviors>
          <w:behavior w:val="content"/>
        </w:behaviors>
        <w:guid w:val="{BA9F9EE4-E14A-4B59-8DF3-3DE94E689752}"/>
      </w:docPartPr>
      <w:docPartBody>
        <w:p w:rsidR="005F6B68" w:rsidRDefault="00D97264" w:rsidP="00D97264">
          <w:pPr>
            <w:pStyle w:val="1E3EFA2E15774945818C4CE73074956C"/>
          </w:pPr>
          <w:r>
            <w:rPr>
              <w:rStyle w:val="PlaceholderText"/>
            </w:rPr>
            <w:t>Choose an item</w:t>
          </w:r>
        </w:p>
      </w:docPartBody>
    </w:docPart>
    <w:docPart>
      <w:docPartPr>
        <w:name w:val="36F3170CB275447D9433016DD60DE5B2"/>
        <w:category>
          <w:name w:val="General"/>
          <w:gallery w:val="placeholder"/>
        </w:category>
        <w:types>
          <w:type w:val="bbPlcHdr"/>
        </w:types>
        <w:behaviors>
          <w:behavior w:val="content"/>
        </w:behaviors>
        <w:guid w:val="{AFBB81E4-134C-4191-A5E5-7DB1C380D14F}"/>
      </w:docPartPr>
      <w:docPartBody>
        <w:p w:rsidR="005F6B68" w:rsidRDefault="00D97264" w:rsidP="00D97264">
          <w:pPr>
            <w:pStyle w:val="36F3170CB275447D9433016DD60DE5B2"/>
          </w:pPr>
          <w:r>
            <w:rPr>
              <w:rStyle w:val="PlaceholderText"/>
            </w:rPr>
            <w:t>Choose an item</w:t>
          </w:r>
        </w:p>
      </w:docPartBody>
    </w:docPart>
    <w:docPart>
      <w:docPartPr>
        <w:name w:val="E6DF52A0447945E0AAE141BF59D0520F"/>
        <w:category>
          <w:name w:val="General"/>
          <w:gallery w:val="placeholder"/>
        </w:category>
        <w:types>
          <w:type w:val="bbPlcHdr"/>
        </w:types>
        <w:behaviors>
          <w:behavior w:val="content"/>
        </w:behaviors>
        <w:guid w:val="{83E77AC5-6F6F-4B1A-8766-0C62B539C76B}"/>
      </w:docPartPr>
      <w:docPartBody>
        <w:p w:rsidR="005F6B68" w:rsidRDefault="00D97264" w:rsidP="00D97264">
          <w:pPr>
            <w:pStyle w:val="E6DF52A0447945E0AAE141BF59D0520F"/>
          </w:pPr>
          <w:r>
            <w:rPr>
              <w:rStyle w:val="PlaceholderText"/>
            </w:rPr>
            <w:t>Choose an item</w:t>
          </w:r>
        </w:p>
      </w:docPartBody>
    </w:docPart>
    <w:docPart>
      <w:docPartPr>
        <w:name w:val="13A5B6880B2E40F1AC9FB5D6EC13E809"/>
        <w:category>
          <w:name w:val="General"/>
          <w:gallery w:val="placeholder"/>
        </w:category>
        <w:types>
          <w:type w:val="bbPlcHdr"/>
        </w:types>
        <w:behaviors>
          <w:behavior w:val="content"/>
        </w:behaviors>
        <w:guid w:val="{0D3A1207-0B52-481D-9087-4F9EBBF2FF11}"/>
      </w:docPartPr>
      <w:docPartBody>
        <w:p w:rsidR="005F6B68" w:rsidRDefault="00D97264" w:rsidP="00D97264">
          <w:pPr>
            <w:pStyle w:val="13A5B6880B2E40F1AC9FB5D6EC13E809"/>
          </w:pPr>
          <w:r>
            <w:rPr>
              <w:rStyle w:val="PlaceholderText"/>
            </w:rPr>
            <w:t>Choose an item</w:t>
          </w:r>
        </w:p>
      </w:docPartBody>
    </w:docPart>
    <w:docPart>
      <w:docPartPr>
        <w:name w:val="1F5CF1B3A7674EFF81211B9AE36FC568"/>
        <w:category>
          <w:name w:val="General"/>
          <w:gallery w:val="placeholder"/>
        </w:category>
        <w:types>
          <w:type w:val="bbPlcHdr"/>
        </w:types>
        <w:behaviors>
          <w:behavior w:val="content"/>
        </w:behaviors>
        <w:guid w:val="{6EA44116-2FF9-4067-918E-626549F1E958}"/>
      </w:docPartPr>
      <w:docPartBody>
        <w:p w:rsidR="005F6B68" w:rsidRDefault="00D97264" w:rsidP="00D97264">
          <w:pPr>
            <w:pStyle w:val="1F5CF1B3A7674EFF81211B9AE36FC568"/>
          </w:pPr>
          <w:r>
            <w:rPr>
              <w:rStyle w:val="PlaceholderText"/>
            </w:rPr>
            <w:t>Choose an item</w:t>
          </w:r>
        </w:p>
      </w:docPartBody>
    </w:docPart>
    <w:docPart>
      <w:docPartPr>
        <w:name w:val="EF7661CB1C9F4C8DA96066D30648CF3D"/>
        <w:category>
          <w:name w:val="General"/>
          <w:gallery w:val="placeholder"/>
        </w:category>
        <w:types>
          <w:type w:val="bbPlcHdr"/>
        </w:types>
        <w:behaviors>
          <w:behavior w:val="content"/>
        </w:behaviors>
        <w:guid w:val="{0240F212-B291-4BD6-BC63-16958531D50B}"/>
      </w:docPartPr>
      <w:docPartBody>
        <w:p w:rsidR="005F6B68" w:rsidRDefault="00D97264" w:rsidP="00D97264">
          <w:pPr>
            <w:pStyle w:val="EF7661CB1C9F4C8DA96066D30648CF3D"/>
          </w:pPr>
          <w:r>
            <w:rPr>
              <w:rStyle w:val="PlaceholderText"/>
            </w:rPr>
            <w:t>Choose an item</w:t>
          </w:r>
        </w:p>
      </w:docPartBody>
    </w:docPart>
    <w:docPart>
      <w:docPartPr>
        <w:name w:val="9736B9259B9142DE945AAC6B7F0E9868"/>
        <w:category>
          <w:name w:val="General"/>
          <w:gallery w:val="placeholder"/>
        </w:category>
        <w:types>
          <w:type w:val="bbPlcHdr"/>
        </w:types>
        <w:behaviors>
          <w:behavior w:val="content"/>
        </w:behaviors>
        <w:guid w:val="{96923177-DF28-4C4C-BDFB-E1EE8BB91471}"/>
      </w:docPartPr>
      <w:docPartBody>
        <w:p w:rsidR="005F6B68" w:rsidRDefault="00D97264" w:rsidP="00D97264">
          <w:pPr>
            <w:pStyle w:val="9736B9259B9142DE945AAC6B7F0E9868"/>
          </w:pPr>
          <w:r>
            <w:rPr>
              <w:rStyle w:val="PlaceholderText"/>
            </w:rPr>
            <w:t>Choose an item</w:t>
          </w:r>
        </w:p>
      </w:docPartBody>
    </w:docPart>
    <w:docPart>
      <w:docPartPr>
        <w:name w:val="DBCC00EF440946EF9C63DF4461643059"/>
        <w:category>
          <w:name w:val="General"/>
          <w:gallery w:val="placeholder"/>
        </w:category>
        <w:types>
          <w:type w:val="bbPlcHdr"/>
        </w:types>
        <w:behaviors>
          <w:behavior w:val="content"/>
        </w:behaviors>
        <w:guid w:val="{A2F88261-2447-4858-8E28-C8AA720E9A6D}"/>
      </w:docPartPr>
      <w:docPartBody>
        <w:p w:rsidR="005F6B68" w:rsidRDefault="00D97264" w:rsidP="00D97264">
          <w:pPr>
            <w:pStyle w:val="DBCC00EF440946EF9C63DF4461643059"/>
          </w:pPr>
          <w:r>
            <w:rPr>
              <w:rStyle w:val="PlaceholderText"/>
            </w:rPr>
            <w:t>Choose an item</w:t>
          </w:r>
        </w:p>
      </w:docPartBody>
    </w:docPart>
    <w:docPart>
      <w:docPartPr>
        <w:name w:val="2C171C93D0F248CC9008C95B66CC29AE"/>
        <w:category>
          <w:name w:val="General"/>
          <w:gallery w:val="placeholder"/>
        </w:category>
        <w:types>
          <w:type w:val="bbPlcHdr"/>
        </w:types>
        <w:behaviors>
          <w:behavior w:val="content"/>
        </w:behaviors>
        <w:guid w:val="{96DD356A-8796-4B9A-961E-4222386EC497}"/>
      </w:docPartPr>
      <w:docPartBody>
        <w:p w:rsidR="005F6B68" w:rsidRDefault="00D97264" w:rsidP="00D97264">
          <w:pPr>
            <w:pStyle w:val="2C171C93D0F248CC9008C95B66CC29AE"/>
          </w:pPr>
          <w:r>
            <w:rPr>
              <w:rStyle w:val="PlaceholderText"/>
            </w:rPr>
            <w:t>Choose an item</w:t>
          </w:r>
        </w:p>
      </w:docPartBody>
    </w:docPart>
    <w:docPart>
      <w:docPartPr>
        <w:name w:val="9ED48BEE6C6B48F5AD3FBF6C4B81918F"/>
        <w:category>
          <w:name w:val="General"/>
          <w:gallery w:val="placeholder"/>
        </w:category>
        <w:types>
          <w:type w:val="bbPlcHdr"/>
        </w:types>
        <w:behaviors>
          <w:behavior w:val="content"/>
        </w:behaviors>
        <w:guid w:val="{10452BE0-7FDF-4F93-81E7-A2B6DA41699A}"/>
      </w:docPartPr>
      <w:docPartBody>
        <w:p w:rsidR="005F6B68" w:rsidRDefault="00D97264" w:rsidP="00D97264">
          <w:pPr>
            <w:pStyle w:val="9ED48BEE6C6B48F5AD3FBF6C4B81918F"/>
          </w:pPr>
          <w:r>
            <w:rPr>
              <w:rStyle w:val="PlaceholderText"/>
            </w:rPr>
            <w:t>Choose an item</w:t>
          </w:r>
        </w:p>
      </w:docPartBody>
    </w:docPart>
    <w:docPart>
      <w:docPartPr>
        <w:name w:val="2FD89CEF81784D9E93801065CFAAFFF9"/>
        <w:category>
          <w:name w:val="General"/>
          <w:gallery w:val="placeholder"/>
        </w:category>
        <w:types>
          <w:type w:val="bbPlcHdr"/>
        </w:types>
        <w:behaviors>
          <w:behavior w:val="content"/>
        </w:behaviors>
        <w:guid w:val="{F7023EA6-CFA8-42CB-BA6B-6DEDAE80967C}"/>
      </w:docPartPr>
      <w:docPartBody>
        <w:p w:rsidR="005F6B68" w:rsidRDefault="00D97264" w:rsidP="00D97264">
          <w:pPr>
            <w:pStyle w:val="2FD89CEF81784D9E93801065CFAAFFF9"/>
          </w:pPr>
          <w:r>
            <w:rPr>
              <w:rStyle w:val="PlaceholderText"/>
            </w:rPr>
            <w:t>Choose an item</w:t>
          </w:r>
        </w:p>
      </w:docPartBody>
    </w:docPart>
    <w:docPart>
      <w:docPartPr>
        <w:name w:val="2B4511C8158D4129B1EA17334DE7F9E9"/>
        <w:category>
          <w:name w:val="General"/>
          <w:gallery w:val="placeholder"/>
        </w:category>
        <w:types>
          <w:type w:val="bbPlcHdr"/>
        </w:types>
        <w:behaviors>
          <w:behavior w:val="content"/>
        </w:behaviors>
        <w:guid w:val="{9CEAF0F6-026D-4877-A998-CA4C098AA187}"/>
      </w:docPartPr>
      <w:docPartBody>
        <w:p w:rsidR="005F6B68" w:rsidRDefault="00D97264" w:rsidP="00D97264">
          <w:pPr>
            <w:pStyle w:val="2B4511C8158D4129B1EA17334DE7F9E9"/>
          </w:pPr>
          <w:r>
            <w:rPr>
              <w:rStyle w:val="PlaceholderText"/>
            </w:rPr>
            <w:t>Choose an item</w:t>
          </w:r>
        </w:p>
      </w:docPartBody>
    </w:docPart>
    <w:docPart>
      <w:docPartPr>
        <w:name w:val="270A0CF53C6A49D49438F59979A3FE0A"/>
        <w:category>
          <w:name w:val="General"/>
          <w:gallery w:val="placeholder"/>
        </w:category>
        <w:types>
          <w:type w:val="bbPlcHdr"/>
        </w:types>
        <w:behaviors>
          <w:behavior w:val="content"/>
        </w:behaviors>
        <w:guid w:val="{AAC7E011-1A72-459C-9B3C-1FBC61417498}"/>
      </w:docPartPr>
      <w:docPartBody>
        <w:p w:rsidR="005F6B68" w:rsidRDefault="00D97264" w:rsidP="00D97264">
          <w:pPr>
            <w:pStyle w:val="270A0CF53C6A49D49438F59979A3FE0A"/>
          </w:pPr>
          <w:r>
            <w:rPr>
              <w:rStyle w:val="PlaceholderText"/>
            </w:rPr>
            <w:t>Choose an item</w:t>
          </w:r>
        </w:p>
      </w:docPartBody>
    </w:docPart>
    <w:docPart>
      <w:docPartPr>
        <w:name w:val="9BB53F1620464213911996F6EB7BC720"/>
        <w:category>
          <w:name w:val="General"/>
          <w:gallery w:val="placeholder"/>
        </w:category>
        <w:types>
          <w:type w:val="bbPlcHdr"/>
        </w:types>
        <w:behaviors>
          <w:behavior w:val="content"/>
        </w:behaviors>
        <w:guid w:val="{8E51A91B-542F-43A0-984D-DD8FE9FEE9C6}"/>
      </w:docPartPr>
      <w:docPartBody>
        <w:p w:rsidR="005F6B68" w:rsidRDefault="00D97264" w:rsidP="00D97264">
          <w:pPr>
            <w:pStyle w:val="9BB53F1620464213911996F6EB7BC720"/>
          </w:pPr>
          <w:r>
            <w:rPr>
              <w:rStyle w:val="PlaceholderText"/>
            </w:rPr>
            <w:t>Choose an item</w:t>
          </w:r>
        </w:p>
      </w:docPartBody>
    </w:docPart>
    <w:docPart>
      <w:docPartPr>
        <w:name w:val="B6A21FA3795847FEA732D2770C54AB1C"/>
        <w:category>
          <w:name w:val="General"/>
          <w:gallery w:val="placeholder"/>
        </w:category>
        <w:types>
          <w:type w:val="bbPlcHdr"/>
        </w:types>
        <w:behaviors>
          <w:behavior w:val="content"/>
        </w:behaviors>
        <w:guid w:val="{A7DA4169-FFDB-4087-9706-3A57BA5D9AF4}"/>
      </w:docPartPr>
      <w:docPartBody>
        <w:p w:rsidR="005F6B68" w:rsidRDefault="00D97264" w:rsidP="00D97264">
          <w:pPr>
            <w:pStyle w:val="B6A21FA3795847FEA732D2770C54AB1C"/>
          </w:pPr>
          <w:r>
            <w:rPr>
              <w:rStyle w:val="PlaceholderText"/>
            </w:rPr>
            <w:t>Choose an item</w:t>
          </w:r>
        </w:p>
      </w:docPartBody>
    </w:docPart>
    <w:docPart>
      <w:docPartPr>
        <w:name w:val="54311A507AFA4BF8B253D8E9BCC93767"/>
        <w:category>
          <w:name w:val="General"/>
          <w:gallery w:val="placeholder"/>
        </w:category>
        <w:types>
          <w:type w:val="bbPlcHdr"/>
        </w:types>
        <w:behaviors>
          <w:behavior w:val="content"/>
        </w:behaviors>
        <w:guid w:val="{D9953C5C-A350-423A-835E-C5C6B3303391}"/>
      </w:docPartPr>
      <w:docPartBody>
        <w:p w:rsidR="005F6B68" w:rsidRDefault="00D97264" w:rsidP="00D97264">
          <w:pPr>
            <w:pStyle w:val="54311A507AFA4BF8B253D8E9BCC93767"/>
          </w:pPr>
          <w:r>
            <w:rPr>
              <w:rStyle w:val="PlaceholderText"/>
            </w:rPr>
            <w:t>Choose an item</w:t>
          </w:r>
        </w:p>
      </w:docPartBody>
    </w:docPart>
    <w:docPart>
      <w:docPartPr>
        <w:name w:val="469D2DD026074E78AB81ADA3B1F88CB0"/>
        <w:category>
          <w:name w:val="General"/>
          <w:gallery w:val="placeholder"/>
        </w:category>
        <w:types>
          <w:type w:val="bbPlcHdr"/>
        </w:types>
        <w:behaviors>
          <w:behavior w:val="content"/>
        </w:behaviors>
        <w:guid w:val="{BC7837A8-C178-4D50-8751-AD3A5CDA0BCB}"/>
      </w:docPartPr>
      <w:docPartBody>
        <w:p w:rsidR="005F6B68" w:rsidRDefault="00D97264" w:rsidP="00D97264">
          <w:pPr>
            <w:pStyle w:val="469D2DD026074E78AB81ADA3B1F88CB0"/>
          </w:pPr>
          <w:r>
            <w:rPr>
              <w:rStyle w:val="PlaceholderText"/>
            </w:rPr>
            <w:t>Choose an item</w:t>
          </w:r>
        </w:p>
      </w:docPartBody>
    </w:docPart>
    <w:docPart>
      <w:docPartPr>
        <w:name w:val="9A8D2092060841159C051B23108D0C8B"/>
        <w:category>
          <w:name w:val="General"/>
          <w:gallery w:val="placeholder"/>
        </w:category>
        <w:types>
          <w:type w:val="bbPlcHdr"/>
        </w:types>
        <w:behaviors>
          <w:behavior w:val="content"/>
        </w:behaviors>
        <w:guid w:val="{7C6146F0-13FC-4BC2-9363-88EC6AD84FCB}"/>
      </w:docPartPr>
      <w:docPartBody>
        <w:p w:rsidR="005F6B68" w:rsidRDefault="00D97264" w:rsidP="00D97264">
          <w:pPr>
            <w:pStyle w:val="9A8D2092060841159C051B23108D0C8B"/>
          </w:pPr>
          <w:r>
            <w:rPr>
              <w:rStyle w:val="PlaceholderText"/>
            </w:rPr>
            <w:t>Choose an item</w:t>
          </w:r>
        </w:p>
      </w:docPartBody>
    </w:docPart>
    <w:docPart>
      <w:docPartPr>
        <w:name w:val="443ADF9B36C34C76920C4E549CA56284"/>
        <w:category>
          <w:name w:val="General"/>
          <w:gallery w:val="placeholder"/>
        </w:category>
        <w:types>
          <w:type w:val="bbPlcHdr"/>
        </w:types>
        <w:behaviors>
          <w:behavior w:val="content"/>
        </w:behaviors>
        <w:guid w:val="{1B646946-7996-4013-B280-520F78E98064}"/>
      </w:docPartPr>
      <w:docPartBody>
        <w:p w:rsidR="005F6B68" w:rsidRDefault="00D97264" w:rsidP="00D97264">
          <w:pPr>
            <w:pStyle w:val="443ADF9B36C34C76920C4E549CA56284"/>
          </w:pPr>
          <w:r>
            <w:rPr>
              <w:rStyle w:val="PlaceholderText"/>
            </w:rPr>
            <w:t>Choose an item</w:t>
          </w:r>
        </w:p>
      </w:docPartBody>
    </w:docPart>
    <w:docPart>
      <w:docPartPr>
        <w:name w:val="E180506A9726462BB35E91EF28C86BC4"/>
        <w:category>
          <w:name w:val="General"/>
          <w:gallery w:val="placeholder"/>
        </w:category>
        <w:types>
          <w:type w:val="bbPlcHdr"/>
        </w:types>
        <w:behaviors>
          <w:behavior w:val="content"/>
        </w:behaviors>
        <w:guid w:val="{08A8DF69-9129-4450-831B-80B5A7E4F9F6}"/>
      </w:docPartPr>
      <w:docPartBody>
        <w:p w:rsidR="005F6B68" w:rsidRDefault="00D97264" w:rsidP="00D97264">
          <w:pPr>
            <w:pStyle w:val="E180506A9726462BB35E91EF28C86BC4"/>
          </w:pPr>
          <w:r>
            <w:rPr>
              <w:rStyle w:val="PlaceholderText"/>
            </w:rPr>
            <w:t>Choose an item</w:t>
          </w:r>
        </w:p>
      </w:docPartBody>
    </w:docPart>
    <w:docPart>
      <w:docPartPr>
        <w:name w:val="02A8F35E31ED426D9836A300E623CB8E"/>
        <w:category>
          <w:name w:val="General"/>
          <w:gallery w:val="placeholder"/>
        </w:category>
        <w:types>
          <w:type w:val="bbPlcHdr"/>
        </w:types>
        <w:behaviors>
          <w:behavior w:val="content"/>
        </w:behaviors>
        <w:guid w:val="{E31D52E1-808E-462D-853F-58890C8C5731}"/>
      </w:docPartPr>
      <w:docPartBody>
        <w:p w:rsidR="005F6B68" w:rsidRDefault="00D97264" w:rsidP="00D97264">
          <w:pPr>
            <w:pStyle w:val="02A8F35E31ED426D9836A300E623CB8E"/>
          </w:pPr>
          <w:r>
            <w:rPr>
              <w:rStyle w:val="PlaceholderText"/>
            </w:rPr>
            <w:t>Choose an item</w:t>
          </w:r>
        </w:p>
      </w:docPartBody>
    </w:docPart>
    <w:docPart>
      <w:docPartPr>
        <w:name w:val="BA4B76E1753A4F79A35611360C7EF7C0"/>
        <w:category>
          <w:name w:val="General"/>
          <w:gallery w:val="placeholder"/>
        </w:category>
        <w:types>
          <w:type w:val="bbPlcHdr"/>
        </w:types>
        <w:behaviors>
          <w:behavior w:val="content"/>
        </w:behaviors>
        <w:guid w:val="{6D77D276-3B3E-4C69-A204-97BC13E7F86B}"/>
      </w:docPartPr>
      <w:docPartBody>
        <w:p w:rsidR="005F6B68" w:rsidRDefault="00D97264" w:rsidP="00D97264">
          <w:pPr>
            <w:pStyle w:val="BA4B76E1753A4F79A35611360C7EF7C0"/>
          </w:pPr>
          <w:r>
            <w:rPr>
              <w:rStyle w:val="PlaceholderText"/>
            </w:rPr>
            <w:t>Choose an item</w:t>
          </w:r>
        </w:p>
      </w:docPartBody>
    </w:docPart>
    <w:docPart>
      <w:docPartPr>
        <w:name w:val="80E8D081019044B6946858A6098933D8"/>
        <w:category>
          <w:name w:val="General"/>
          <w:gallery w:val="placeholder"/>
        </w:category>
        <w:types>
          <w:type w:val="bbPlcHdr"/>
        </w:types>
        <w:behaviors>
          <w:behavior w:val="content"/>
        </w:behaviors>
        <w:guid w:val="{BCC8BAB0-D56E-49F3-B5A1-5A3BC80EA52B}"/>
      </w:docPartPr>
      <w:docPartBody>
        <w:p w:rsidR="005F6B68" w:rsidRDefault="00D97264" w:rsidP="00D97264">
          <w:pPr>
            <w:pStyle w:val="80E8D081019044B6946858A6098933D8"/>
          </w:pPr>
          <w:r>
            <w:rPr>
              <w:rStyle w:val="PlaceholderText"/>
            </w:rPr>
            <w:t>Choose an item</w:t>
          </w:r>
        </w:p>
      </w:docPartBody>
    </w:docPart>
    <w:docPart>
      <w:docPartPr>
        <w:name w:val="99A9E4268F23423D8BA9CF3DD174C035"/>
        <w:category>
          <w:name w:val="General"/>
          <w:gallery w:val="placeholder"/>
        </w:category>
        <w:types>
          <w:type w:val="bbPlcHdr"/>
        </w:types>
        <w:behaviors>
          <w:behavior w:val="content"/>
        </w:behaviors>
        <w:guid w:val="{8014A1A8-C9A4-4D70-BDD0-E10A66FAFB96}"/>
      </w:docPartPr>
      <w:docPartBody>
        <w:p w:rsidR="005F6B68" w:rsidRDefault="00D97264" w:rsidP="00D97264">
          <w:pPr>
            <w:pStyle w:val="99A9E4268F23423D8BA9CF3DD174C035"/>
          </w:pPr>
          <w:r>
            <w:rPr>
              <w:rStyle w:val="PlaceholderText"/>
            </w:rPr>
            <w:t>Choose an item</w:t>
          </w:r>
        </w:p>
      </w:docPartBody>
    </w:docPart>
    <w:docPart>
      <w:docPartPr>
        <w:name w:val="FC414279E5434F65A72D67F3A7482D67"/>
        <w:category>
          <w:name w:val="General"/>
          <w:gallery w:val="placeholder"/>
        </w:category>
        <w:types>
          <w:type w:val="bbPlcHdr"/>
        </w:types>
        <w:behaviors>
          <w:behavior w:val="content"/>
        </w:behaviors>
        <w:guid w:val="{EC1EBE76-1954-4B36-AAB2-59E186E0BD37}"/>
      </w:docPartPr>
      <w:docPartBody>
        <w:p w:rsidR="005F6B68" w:rsidRDefault="00D97264" w:rsidP="00D97264">
          <w:pPr>
            <w:pStyle w:val="FC414279E5434F65A72D67F3A7482D67"/>
          </w:pPr>
          <w:r>
            <w:rPr>
              <w:rStyle w:val="PlaceholderText"/>
            </w:rPr>
            <w:t>Choose an item</w:t>
          </w:r>
        </w:p>
      </w:docPartBody>
    </w:docPart>
    <w:docPart>
      <w:docPartPr>
        <w:name w:val="06A16CD5A2524D7BA3B88C935E228AE2"/>
        <w:category>
          <w:name w:val="General"/>
          <w:gallery w:val="placeholder"/>
        </w:category>
        <w:types>
          <w:type w:val="bbPlcHdr"/>
        </w:types>
        <w:behaviors>
          <w:behavior w:val="content"/>
        </w:behaviors>
        <w:guid w:val="{62DCB6FA-4188-4836-BE55-BBB991CE5B70}"/>
      </w:docPartPr>
      <w:docPartBody>
        <w:p w:rsidR="005F6B68" w:rsidRDefault="00D97264" w:rsidP="00D97264">
          <w:pPr>
            <w:pStyle w:val="06A16CD5A2524D7BA3B88C935E228AE2"/>
          </w:pPr>
          <w:r>
            <w:rPr>
              <w:rStyle w:val="PlaceholderText"/>
            </w:rPr>
            <w:t>Choose an item</w:t>
          </w:r>
        </w:p>
      </w:docPartBody>
    </w:docPart>
    <w:docPart>
      <w:docPartPr>
        <w:name w:val="B46815A515794F619C8FB51FE55CE1B7"/>
        <w:category>
          <w:name w:val="General"/>
          <w:gallery w:val="placeholder"/>
        </w:category>
        <w:types>
          <w:type w:val="bbPlcHdr"/>
        </w:types>
        <w:behaviors>
          <w:behavior w:val="content"/>
        </w:behaviors>
        <w:guid w:val="{75F40F29-C661-4B5B-86D5-10722B46B58D}"/>
      </w:docPartPr>
      <w:docPartBody>
        <w:p w:rsidR="005F6B68" w:rsidRDefault="00D97264" w:rsidP="00D97264">
          <w:pPr>
            <w:pStyle w:val="B46815A515794F619C8FB51FE55CE1B7"/>
          </w:pPr>
          <w:r>
            <w:rPr>
              <w:rStyle w:val="PlaceholderText"/>
            </w:rPr>
            <w:t>Choose an item</w:t>
          </w:r>
        </w:p>
      </w:docPartBody>
    </w:docPart>
    <w:docPart>
      <w:docPartPr>
        <w:name w:val="3D9AA496BC5D4AE09905E82005E51561"/>
        <w:category>
          <w:name w:val="General"/>
          <w:gallery w:val="placeholder"/>
        </w:category>
        <w:types>
          <w:type w:val="bbPlcHdr"/>
        </w:types>
        <w:behaviors>
          <w:behavior w:val="content"/>
        </w:behaviors>
        <w:guid w:val="{EF6D9F63-50CE-4F00-B698-36BA3FFB8964}"/>
      </w:docPartPr>
      <w:docPartBody>
        <w:p w:rsidR="005F6B68" w:rsidRDefault="00D97264" w:rsidP="00D97264">
          <w:pPr>
            <w:pStyle w:val="3D9AA496BC5D4AE09905E82005E51561"/>
          </w:pPr>
          <w:r>
            <w:rPr>
              <w:rStyle w:val="PlaceholderText"/>
            </w:rPr>
            <w:t>Choose an item</w:t>
          </w:r>
        </w:p>
      </w:docPartBody>
    </w:docPart>
    <w:docPart>
      <w:docPartPr>
        <w:name w:val="2AFF0F6A3CF4461B8B43742706660107"/>
        <w:category>
          <w:name w:val="General"/>
          <w:gallery w:val="placeholder"/>
        </w:category>
        <w:types>
          <w:type w:val="bbPlcHdr"/>
        </w:types>
        <w:behaviors>
          <w:behavior w:val="content"/>
        </w:behaviors>
        <w:guid w:val="{B7403909-91D3-4C9C-BAB0-055EC69BD51F}"/>
      </w:docPartPr>
      <w:docPartBody>
        <w:p w:rsidR="005F6B68" w:rsidRDefault="00D97264" w:rsidP="00D97264">
          <w:pPr>
            <w:pStyle w:val="2AFF0F6A3CF4461B8B43742706660107"/>
          </w:pPr>
          <w:r>
            <w:rPr>
              <w:rStyle w:val="PlaceholderText"/>
            </w:rPr>
            <w:t>Choose an item</w:t>
          </w:r>
        </w:p>
      </w:docPartBody>
    </w:docPart>
    <w:docPart>
      <w:docPartPr>
        <w:name w:val="F9890FE9BEDD4C888CB3469ABE3FA7D8"/>
        <w:category>
          <w:name w:val="General"/>
          <w:gallery w:val="placeholder"/>
        </w:category>
        <w:types>
          <w:type w:val="bbPlcHdr"/>
        </w:types>
        <w:behaviors>
          <w:behavior w:val="content"/>
        </w:behaviors>
        <w:guid w:val="{7469B6BB-DAC6-47F6-9057-327CF05EBBA2}"/>
      </w:docPartPr>
      <w:docPartBody>
        <w:p w:rsidR="005F6B68" w:rsidRDefault="00D97264" w:rsidP="00D97264">
          <w:pPr>
            <w:pStyle w:val="F9890FE9BEDD4C888CB3469ABE3FA7D8"/>
          </w:pPr>
          <w:r>
            <w:rPr>
              <w:rStyle w:val="PlaceholderText"/>
            </w:rPr>
            <w:t>Choose an item</w:t>
          </w:r>
        </w:p>
      </w:docPartBody>
    </w:docPart>
    <w:docPart>
      <w:docPartPr>
        <w:name w:val="A022F4C9908549268A026DED4A4A86B0"/>
        <w:category>
          <w:name w:val="General"/>
          <w:gallery w:val="placeholder"/>
        </w:category>
        <w:types>
          <w:type w:val="bbPlcHdr"/>
        </w:types>
        <w:behaviors>
          <w:behavior w:val="content"/>
        </w:behaviors>
        <w:guid w:val="{0CBAFDF5-26EB-47A8-B359-FA92BAA4CDF5}"/>
      </w:docPartPr>
      <w:docPartBody>
        <w:p w:rsidR="005F6B68" w:rsidRDefault="00D97264" w:rsidP="00D97264">
          <w:pPr>
            <w:pStyle w:val="A022F4C9908549268A026DED4A4A86B0"/>
          </w:pPr>
          <w:r>
            <w:rPr>
              <w:rStyle w:val="PlaceholderText"/>
            </w:rPr>
            <w:t>Choose an item</w:t>
          </w:r>
        </w:p>
      </w:docPartBody>
    </w:docPart>
    <w:docPart>
      <w:docPartPr>
        <w:name w:val="24C0EA898969462FB533B2E3AC52E9DE"/>
        <w:category>
          <w:name w:val="General"/>
          <w:gallery w:val="placeholder"/>
        </w:category>
        <w:types>
          <w:type w:val="bbPlcHdr"/>
        </w:types>
        <w:behaviors>
          <w:behavior w:val="content"/>
        </w:behaviors>
        <w:guid w:val="{CF540068-CB2E-4839-9427-18CE4ED2C8E7}"/>
      </w:docPartPr>
      <w:docPartBody>
        <w:p w:rsidR="005F6B68" w:rsidRDefault="00D97264" w:rsidP="00D97264">
          <w:pPr>
            <w:pStyle w:val="24C0EA898969462FB533B2E3AC52E9DE"/>
          </w:pPr>
          <w:r>
            <w:rPr>
              <w:rStyle w:val="PlaceholderText"/>
            </w:rPr>
            <w:t>Choose an item</w:t>
          </w:r>
        </w:p>
      </w:docPartBody>
    </w:docPart>
    <w:docPart>
      <w:docPartPr>
        <w:name w:val="F42CC8790012481E8AC4298A12487B77"/>
        <w:category>
          <w:name w:val="General"/>
          <w:gallery w:val="placeholder"/>
        </w:category>
        <w:types>
          <w:type w:val="bbPlcHdr"/>
        </w:types>
        <w:behaviors>
          <w:behavior w:val="content"/>
        </w:behaviors>
        <w:guid w:val="{FC9AB87D-5B4F-496B-AAC6-CB9959E81CF6}"/>
      </w:docPartPr>
      <w:docPartBody>
        <w:p w:rsidR="005F6B68" w:rsidRDefault="00D97264" w:rsidP="00D97264">
          <w:pPr>
            <w:pStyle w:val="F42CC8790012481E8AC4298A12487B77"/>
          </w:pPr>
          <w:r>
            <w:rPr>
              <w:rStyle w:val="PlaceholderText"/>
            </w:rPr>
            <w:t>Choose an item</w:t>
          </w:r>
        </w:p>
      </w:docPartBody>
    </w:docPart>
    <w:docPart>
      <w:docPartPr>
        <w:name w:val="12D5D5AD9098451294FBDFA7D9C17F1F"/>
        <w:category>
          <w:name w:val="General"/>
          <w:gallery w:val="placeholder"/>
        </w:category>
        <w:types>
          <w:type w:val="bbPlcHdr"/>
        </w:types>
        <w:behaviors>
          <w:behavior w:val="content"/>
        </w:behaviors>
        <w:guid w:val="{203704D9-EF54-4F65-A3E9-A929E45B6DC7}"/>
      </w:docPartPr>
      <w:docPartBody>
        <w:p w:rsidR="005F6B68" w:rsidRDefault="00D97264" w:rsidP="00D97264">
          <w:pPr>
            <w:pStyle w:val="12D5D5AD9098451294FBDFA7D9C17F1F"/>
          </w:pPr>
          <w:r>
            <w:rPr>
              <w:rStyle w:val="PlaceholderText"/>
            </w:rPr>
            <w:t>Choose an item</w:t>
          </w:r>
        </w:p>
      </w:docPartBody>
    </w:docPart>
    <w:docPart>
      <w:docPartPr>
        <w:name w:val="AFBF9E2BFC7649F2810D92958AD2B20E"/>
        <w:category>
          <w:name w:val="General"/>
          <w:gallery w:val="placeholder"/>
        </w:category>
        <w:types>
          <w:type w:val="bbPlcHdr"/>
        </w:types>
        <w:behaviors>
          <w:behavior w:val="content"/>
        </w:behaviors>
        <w:guid w:val="{566ACA7B-A106-482D-9642-B3688287D2B7}"/>
      </w:docPartPr>
      <w:docPartBody>
        <w:p w:rsidR="005F6B68" w:rsidRDefault="00D97264" w:rsidP="00D97264">
          <w:pPr>
            <w:pStyle w:val="AFBF9E2BFC7649F2810D92958AD2B20E"/>
          </w:pPr>
          <w:r>
            <w:rPr>
              <w:rStyle w:val="PlaceholderText"/>
            </w:rPr>
            <w:t>Choose an item</w:t>
          </w:r>
        </w:p>
      </w:docPartBody>
    </w:docPart>
    <w:docPart>
      <w:docPartPr>
        <w:name w:val="B1920BD5EDD24DD89E6A52A31DC85A61"/>
        <w:category>
          <w:name w:val="General"/>
          <w:gallery w:val="placeholder"/>
        </w:category>
        <w:types>
          <w:type w:val="bbPlcHdr"/>
        </w:types>
        <w:behaviors>
          <w:behavior w:val="content"/>
        </w:behaviors>
        <w:guid w:val="{CCBDD936-1EA0-4457-BB70-466BBA558C89}"/>
      </w:docPartPr>
      <w:docPartBody>
        <w:p w:rsidR="005F6B68" w:rsidRDefault="00D97264" w:rsidP="00D97264">
          <w:pPr>
            <w:pStyle w:val="B1920BD5EDD24DD89E6A52A31DC85A61"/>
          </w:pPr>
          <w:r>
            <w:rPr>
              <w:rStyle w:val="PlaceholderText"/>
            </w:rPr>
            <w:t>Choose an item</w:t>
          </w:r>
        </w:p>
      </w:docPartBody>
    </w:docPart>
    <w:docPart>
      <w:docPartPr>
        <w:name w:val="A5BB737CBB46492CB653B1EFCC7CD6FE"/>
        <w:category>
          <w:name w:val="General"/>
          <w:gallery w:val="placeholder"/>
        </w:category>
        <w:types>
          <w:type w:val="bbPlcHdr"/>
        </w:types>
        <w:behaviors>
          <w:behavior w:val="content"/>
        </w:behaviors>
        <w:guid w:val="{FFC25CDC-F426-4819-8A59-64A0AD239FC1}"/>
      </w:docPartPr>
      <w:docPartBody>
        <w:p w:rsidR="005F6B68" w:rsidRDefault="00D97264" w:rsidP="00D97264">
          <w:pPr>
            <w:pStyle w:val="A5BB737CBB46492CB653B1EFCC7CD6FE"/>
          </w:pPr>
          <w:r>
            <w:rPr>
              <w:rStyle w:val="PlaceholderText"/>
            </w:rPr>
            <w:t>Choose an item</w:t>
          </w:r>
        </w:p>
      </w:docPartBody>
    </w:docPart>
    <w:docPart>
      <w:docPartPr>
        <w:name w:val="D968CEDF604B441493925CBF94F10B20"/>
        <w:category>
          <w:name w:val="General"/>
          <w:gallery w:val="placeholder"/>
        </w:category>
        <w:types>
          <w:type w:val="bbPlcHdr"/>
        </w:types>
        <w:behaviors>
          <w:behavior w:val="content"/>
        </w:behaviors>
        <w:guid w:val="{0D889719-769E-4392-8D4B-21C259A2CC19}"/>
      </w:docPartPr>
      <w:docPartBody>
        <w:p w:rsidR="005F6B68" w:rsidRDefault="00D97264" w:rsidP="00D97264">
          <w:pPr>
            <w:pStyle w:val="D968CEDF604B441493925CBF94F10B20"/>
          </w:pPr>
          <w:r>
            <w:rPr>
              <w:rStyle w:val="PlaceholderText"/>
            </w:rPr>
            <w:t>Choose an item</w:t>
          </w:r>
        </w:p>
      </w:docPartBody>
    </w:docPart>
    <w:docPart>
      <w:docPartPr>
        <w:name w:val="E5D0DF443AB043B1B119285B8897E5A4"/>
        <w:category>
          <w:name w:val="General"/>
          <w:gallery w:val="placeholder"/>
        </w:category>
        <w:types>
          <w:type w:val="bbPlcHdr"/>
        </w:types>
        <w:behaviors>
          <w:behavior w:val="content"/>
        </w:behaviors>
        <w:guid w:val="{3243F031-DA1E-4FCC-B930-C763B97D2222}"/>
      </w:docPartPr>
      <w:docPartBody>
        <w:p w:rsidR="005F6B68" w:rsidRDefault="00D97264" w:rsidP="00D97264">
          <w:pPr>
            <w:pStyle w:val="E5D0DF443AB043B1B119285B8897E5A4"/>
          </w:pPr>
          <w:r>
            <w:rPr>
              <w:rStyle w:val="PlaceholderText"/>
            </w:rPr>
            <w:t>Choose an item</w:t>
          </w:r>
        </w:p>
      </w:docPartBody>
    </w:docPart>
    <w:docPart>
      <w:docPartPr>
        <w:name w:val="5AFEA311E2DC4654BEF70BC7A30B6A24"/>
        <w:category>
          <w:name w:val="General"/>
          <w:gallery w:val="placeholder"/>
        </w:category>
        <w:types>
          <w:type w:val="bbPlcHdr"/>
        </w:types>
        <w:behaviors>
          <w:behavior w:val="content"/>
        </w:behaviors>
        <w:guid w:val="{26334E7B-66F6-4292-9FE7-08BDD708A6B9}"/>
      </w:docPartPr>
      <w:docPartBody>
        <w:p w:rsidR="005F6B68" w:rsidRDefault="00D97264" w:rsidP="00D97264">
          <w:pPr>
            <w:pStyle w:val="5AFEA311E2DC4654BEF70BC7A30B6A24"/>
          </w:pPr>
          <w:r>
            <w:rPr>
              <w:rStyle w:val="PlaceholderText"/>
            </w:rPr>
            <w:t>Choose an item</w:t>
          </w:r>
        </w:p>
      </w:docPartBody>
    </w:docPart>
    <w:docPart>
      <w:docPartPr>
        <w:name w:val="9C2B3088B20E4F25A67AE8D532508752"/>
        <w:category>
          <w:name w:val="General"/>
          <w:gallery w:val="placeholder"/>
        </w:category>
        <w:types>
          <w:type w:val="bbPlcHdr"/>
        </w:types>
        <w:behaviors>
          <w:behavior w:val="content"/>
        </w:behaviors>
        <w:guid w:val="{3D12D09D-FBA0-4F91-86D1-BB45AB6DF5C5}"/>
      </w:docPartPr>
      <w:docPartBody>
        <w:p w:rsidR="00784387" w:rsidRDefault="005F6B68" w:rsidP="005F6B68">
          <w:pPr>
            <w:pStyle w:val="9C2B3088B20E4F25A67AE8D532508752"/>
          </w:pPr>
          <w:r>
            <w:rPr>
              <w:rStyle w:val="PlaceholderText"/>
            </w:rPr>
            <w:t>Choose an item</w:t>
          </w:r>
        </w:p>
      </w:docPartBody>
    </w:docPart>
    <w:docPart>
      <w:docPartPr>
        <w:name w:val="8AE19B130D60462C8A84053E7281623A"/>
        <w:category>
          <w:name w:val="General"/>
          <w:gallery w:val="placeholder"/>
        </w:category>
        <w:types>
          <w:type w:val="bbPlcHdr"/>
        </w:types>
        <w:behaviors>
          <w:behavior w:val="content"/>
        </w:behaviors>
        <w:guid w:val="{FD1644EA-B886-4CD7-BA62-C8C86DFF405C}"/>
      </w:docPartPr>
      <w:docPartBody>
        <w:p w:rsidR="00784387" w:rsidRDefault="005F6B68" w:rsidP="005F6B68">
          <w:pPr>
            <w:pStyle w:val="8AE19B130D60462C8A84053E7281623A"/>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64"/>
    <w:rsid w:val="005F6B68"/>
    <w:rsid w:val="00784387"/>
    <w:rsid w:val="00BC1AA7"/>
    <w:rsid w:val="00D97264"/>
    <w:rsid w:val="00DC7D54"/>
    <w:rsid w:val="00F20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6B68"/>
    <w:rPr>
      <w:color w:val="808080"/>
    </w:rPr>
  </w:style>
  <w:style w:type="paragraph" w:customStyle="1" w:styleId="2E41D621F5FE42CD889AF25611741BD9">
    <w:name w:val="2E41D621F5FE42CD889AF25611741BD9"/>
    <w:rsid w:val="00D97264"/>
    <w:pPr>
      <w:spacing w:after="0" w:line="240" w:lineRule="auto"/>
    </w:pPr>
    <w:rPr>
      <w:rFonts w:ascii="Verdana" w:eastAsia="Times New Roman" w:hAnsi="Verdana" w:cs="Times New Roman"/>
      <w:sz w:val="18"/>
      <w:szCs w:val="20"/>
    </w:rPr>
  </w:style>
  <w:style w:type="paragraph" w:customStyle="1" w:styleId="3A6B9A1F074647C39AA8D276B7967668">
    <w:name w:val="3A6B9A1F074647C39AA8D276B7967668"/>
    <w:rsid w:val="00D97264"/>
  </w:style>
  <w:style w:type="paragraph" w:customStyle="1" w:styleId="7185CB93CD4B40E7B45A4F2B09ECBFDA">
    <w:name w:val="7185CB93CD4B40E7B45A4F2B09ECBFDA"/>
    <w:rsid w:val="00D97264"/>
    <w:pPr>
      <w:spacing w:after="0" w:line="240" w:lineRule="auto"/>
    </w:pPr>
    <w:rPr>
      <w:rFonts w:ascii="Verdana" w:eastAsia="Times New Roman" w:hAnsi="Verdana" w:cs="Times New Roman"/>
      <w:sz w:val="18"/>
      <w:szCs w:val="20"/>
    </w:rPr>
  </w:style>
  <w:style w:type="paragraph" w:customStyle="1" w:styleId="0C0B2992912D43B0AE44D4002B79EF7A">
    <w:name w:val="0C0B2992912D43B0AE44D4002B79EF7A"/>
    <w:rsid w:val="00D97264"/>
  </w:style>
  <w:style w:type="paragraph" w:customStyle="1" w:styleId="862D8BE33E4342D3958E6AAAFCD81903">
    <w:name w:val="862D8BE33E4342D3958E6AAAFCD81903"/>
    <w:rsid w:val="00D97264"/>
  </w:style>
  <w:style w:type="paragraph" w:customStyle="1" w:styleId="83F663BF877B479BA1CA8B5A172766A8">
    <w:name w:val="83F663BF877B479BA1CA8B5A172766A8"/>
    <w:rsid w:val="00D97264"/>
  </w:style>
  <w:style w:type="paragraph" w:customStyle="1" w:styleId="BBDD6DFCA7F0405CA2C58E27D119CD8D">
    <w:name w:val="BBDD6DFCA7F0405CA2C58E27D119CD8D"/>
    <w:rsid w:val="00D97264"/>
  </w:style>
  <w:style w:type="paragraph" w:customStyle="1" w:styleId="47D542DC5A60455E8093F711F5FA3A14">
    <w:name w:val="47D542DC5A60455E8093F711F5FA3A14"/>
    <w:rsid w:val="00D97264"/>
  </w:style>
  <w:style w:type="paragraph" w:customStyle="1" w:styleId="3271DEDE8A984E0FB799F76B94C43F41">
    <w:name w:val="3271DEDE8A984E0FB799F76B94C43F41"/>
    <w:rsid w:val="00D97264"/>
  </w:style>
  <w:style w:type="paragraph" w:customStyle="1" w:styleId="40EE4DA5F9E64849B7A66B614C2C271C">
    <w:name w:val="40EE4DA5F9E64849B7A66B614C2C271C"/>
    <w:rsid w:val="00D97264"/>
  </w:style>
  <w:style w:type="paragraph" w:customStyle="1" w:styleId="31557F3E283A44B8BB9D93F8A456AA0A">
    <w:name w:val="31557F3E283A44B8BB9D93F8A456AA0A"/>
    <w:rsid w:val="00D97264"/>
  </w:style>
  <w:style w:type="paragraph" w:customStyle="1" w:styleId="90EBF880247945039318483F78787696">
    <w:name w:val="90EBF880247945039318483F78787696"/>
    <w:rsid w:val="00D97264"/>
  </w:style>
  <w:style w:type="paragraph" w:customStyle="1" w:styleId="45DF2F8C7721442A8E64F51927E2D9DE">
    <w:name w:val="45DF2F8C7721442A8E64F51927E2D9DE"/>
    <w:rsid w:val="00D97264"/>
  </w:style>
  <w:style w:type="paragraph" w:customStyle="1" w:styleId="01C5131CAA324687A3CEA4EB8A4D9DE7">
    <w:name w:val="01C5131CAA324687A3CEA4EB8A4D9DE7"/>
    <w:rsid w:val="00D97264"/>
  </w:style>
  <w:style w:type="paragraph" w:customStyle="1" w:styleId="9DD110576FAF442BAB99B0B37BA2855F">
    <w:name w:val="9DD110576FAF442BAB99B0B37BA2855F"/>
    <w:rsid w:val="00D97264"/>
  </w:style>
  <w:style w:type="paragraph" w:customStyle="1" w:styleId="FC46C7B0A5EE45DABEC2118A7D3A58F5">
    <w:name w:val="FC46C7B0A5EE45DABEC2118A7D3A58F5"/>
    <w:rsid w:val="00D97264"/>
  </w:style>
  <w:style w:type="paragraph" w:customStyle="1" w:styleId="B6833D86FBA4405EA1E1DD8922F36653">
    <w:name w:val="B6833D86FBA4405EA1E1DD8922F36653"/>
    <w:rsid w:val="00D97264"/>
  </w:style>
  <w:style w:type="paragraph" w:customStyle="1" w:styleId="25DFA8B12F8B4CBB8706FCBB75D20A01">
    <w:name w:val="25DFA8B12F8B4CBB8706FCBB75D20A01"/>
    <w:rsid w:val="00D97264"/>
  </w:style>
  <w:style w:type="paragraph" w:customStyle="1" w:styleId="BFF30725BFFA444C9894FC2AEB4DEBD9">
    <w:name w:val="BFF30725BFFA444C9894FC2AEB4DEBD9"/>
    <w:rsid w:val="00D97264"/>
  </w:style>
  <w:style w:type="paragraph" w:customStyle="1" w:styleId="369396CBDB894E94831E4868841869B1">
    <w:name w:val="369396CBDB894E94831E4868841869B1"/>
    <w:rsid w:val="00D97264"/>
  </w:style>
  <w:style w:type="paragraph" w:customStyle="1" w:styleId="B28DB774C6494CF7B768243AB4EB355C">
    <w:name w:val="B28DB774C6494CF7B768243AB4EB355C"/>
    <w:rsid w:val="00D97264"/>
  </w:style>
  <w:style w:type="paragraph" w:customStyle="1" w:styleId="94ED252A945940A4B25505D6CDE4066A">
    <w:name w:val="94ED252A945940A4B25505D6CDE4066A"/>
    <w:rsid w:val="00D97264"/>
  </w:style>
  <w:style w:type="paragraph" w:customStyle="1" w:styleId="D02BCAF21BD34AF08147C7B70D2182EF">
    <w:name w:val="D02BCAF21BD34AF08147C7B70D2182EF"/>
    <w:rsid w:val="00D97264"/>
  </w:style>
  <w:style w:type="paragraph" w:customStyle="1" w:styleId="2F485A35E8074CC0873A238023F6F9DB">
    <w:name w:val="2F485A35E8074CC0873A238023F6F9DB"/>
    <w:rsid w:val="00D97264"/>
  </w:style>
  <w:style w:type="paragraph" w:customStyle="1" w:styleId="ABC2A5AB20524E4ABA54A777F974A940">
    <w:name w:val="ABC2A5AB20524E4ABA54A777F974A940"/>
    <w:rsid w:val="00D97264"/>
  </w:style>
  <w:style w:type="paragraph" w:customStyle="1" w:styleId="85B48CA184144835A021E897E67D4DEC">
    <w:name w:val="85B48CA184144835A021E897E67D4DEC"/>
    <w:rsid w:val="00D97264"/>
  </w:style>
  <w:style w:type="paragraph" w:customStyle="1" w:styleId="E7C8E5A19B014CF79A73EDE8B0BDF53D">
    <w:name w:val="E7C8E5A19B014CF79A73EDE8B0BDF53D"/>
    <w:rsid w:val="00D97264"/>
  </w:style>
  <w:style w:type="paragraph" w:customStyle="1" w:styleId="CF1200B6B30C49FB8BB6366DCEC1580D">
    <w:name w:val="CF1200B6B30C49FB8BB6366DCEC1580D"/>
    <w:rsid w:val="00D97264"/>
  </w:style>
  <w:style w:type="paragraph" w:customStyle="1" w:styleId="25C4E5FDB5254466ACA798B4BBAB5F70">
    <w:name w:val="25C4E5FDB5254466ACA798B4BBAB5F70"/>
    <w:rsid w:val="00D97264"/>
  </w:style>
  <w:style w:type="paragraph" w:customStyle="1" w:styleId="D0F1CA08125844A89B5095CF92286495">
    <w:name w:val="D0F1CA08125844A89B5095CF92286495"/>
    <w:rsid w:val="00D97264"/>
  </w:style>
  <w:style w:type="paragraph" w:customStyle="1" w:styleId="8D2BC87DFFAE436897F12293C98D9A81">
    <w:name w:val="8D2BC87DFFAE436897F12293C98D9A81"/>
    <w:rsid w:val="00D97264"/>
  </w:style>
  <w:style w:type="paragraph" w:customStyle="1" w:styleId="8971EFC89746406ABB6E6E09CA52739D">
    <w:name w:val="8971EFC89746406ABB6E6E09CA52739D"/>
    <w:rsid w:val="00D97264"/>
  </w:style>
  <w:style w:type="paragraph" w:customStyle="1" w:styleId="8DDB541F575B420A99B19E7063AB6BFF">
    <w:name w:val="8DDB541F575B420A99B19E7063AB6BFF"/>
    <w:rsid w:val="00D97264"/>
  </w:style>
  <w:style w:type="paragraph" w:customStyle="1" w:styleId="F538A1A3D9F9489880BB714EC12F622F">
    <w:name w:val="F538A1A3D9F9489880BB714EC12F622F"/>
    <w:rsid w:val="00D97264"/>
  </w:style>
  <w:style w:type="paragraph" w:customStyle="1" w:styleId="6BE084BC80484BDBA77ECA7DFDF3CE07">
    <w:name w:val="6BE084BC80484BDBA77ECA7DFDF3CE07"/>
    <w:rsid w:val="00D97264"/>
  </w:style>
  <w:style w:type="paragraph" w:customStyle="1" w:styleId="B7E718E1A2CF406A8049A4C7F81AF1A6">
    <w:name w:val="B7E718E1A2CF406A8049A4C7F81AF1A6"/>
    <w:rsid w:val="00D97264"/>
  </w:style>
  <w:style w:type="paragraph" w:customStyle="1" w:styleId="7812CFBEDFF74536B958E03621303ADD">
    <w:name w:val="7812CFBEDFF74536B958E03621303ADD"/>
    <w:rsid w:val="00D97264"/>
  </w:style>
  <w:style w:type="paragraph" w:customStyle="1" w:styleId="C5B655E8010C4629B57324185A5CC7E2">
    <w:name w:val="C5B655E8010C4629B57324185A5CC7E2"/>
    <w:rsid w:val="00D97264"/>
  </w:style>
  <w:style w:type="paragraph" w:customStyle="1" w:styleId="42B066268A05422897BECCE50ABA037F">
    <w:name w:val="42B066268A05422897BECCE50ABA037F"/>
    <w:rsid w:val="00D97264"/>
  </w:style>
  <w:style w:type="paragraph" w:customStyle="1" w:styleId="CA4D59D8E80C4811999F86968D55D671">
    <w:name w:val="CA4D59D8E80C4811999F86968D55D671"/>
    <w:rsid w:val="00D97264"/>
  </w:style>
  <w:style w:type="paragraph" w:customStyle="1" w:styleId="68D5C5127CB449679C0F5B0D68BA7AD0">
    <w:name w:val="68D5C5127CB449679C0F5B0D68BA7AD0"/>
    <w:rsid w:val="00D97264"/>
  </w:style>
  <w:style w:type="paragraph" w:customStyle="1" w:styleId="A892C46C08C249A9877531CC445233E5">
    <w:name w:val="A892C46C08C249A9877531CC445233E5"/>
    <w:rsid w:val="00D97264"/>
  </w:style>
  <w:style w:type="paragraph" w:customStyle="1" w:styleId="0EA4618DD79E45F8A4A31CDE498B83DF">
    <w:name w:val="0EA4618DD79E45F8A4A31CDE498B83DF"/>
    <w:rsid w:val="00D97264"/>
  </w:style>
  <w:style w:type="paragraph" w:customStyle="1" w:styleId="CD8BA3020FD74465AF742A1F5E95B2B7">
    <w:name w:val="CD8BA3020FD74465AF742A1F5E95B2B7"/>
    <w:rsid w:val="00D97264"/>
  </w:style>
  <w:style w:type="paragraph" w:customStyle="1" w:styleId="E9291C635AA54042B963764171137FD1">
    <w:name w:val="E9291C635AA54042B963764171137FD1"/>
    <w:rsid w:val="00D97264"/>
  </w:style>
  <w:style w:type="paragraph" w:customStyle="1" w:styleId="626A1B708AAB410EB414D0F8C7A048A3">
    <w:name w:val="626A1B708AAB410EB414D0F8C7A048A3"/>
    <w:rsid w:val="00D97264"/>
  </w:style>
  <w:style w:type="paragraph" w:customStyle="1" w:styleId="125542773A7446B6AD152242E016948E">
    <w:name w:val="125542773A7446B6AD152242E016948E"/>
    <w:rsid w:val="00D97264"/>
  </w:style>
  <w:style w:type="paragraph" w:customStyle="1" w:styleId="3E96A986AD7B435189E0AE0C06D3EC51">
    <w:name w:val="3E96A986AD7B435189E0AE0C06D3EC51"/>
    <w:rsid w:val="00D97264"/>
  </w:style>
  <w:style w:type="paragraph" w:customStyle="1" w:styleId="A85EC9A36FD844B2980542BF5D857B35">
    <w:name w:val="A85EC9A36FD844B2980542BF5D857B35"/>
    <w:rsid w:val="00D97264"/>
  </w:style>
  <w:style w:type="paragraph" w:customStyle="1" w:styleId="416361C89AF244D585F27BCF4A1EF93F">
    <w:name w:val="416361C89AF244D585F27BCF4A1EF93F"/>
    <w:rsid w:val="00D97264"/>
  </w:style>
  <w:style w:type="paragraph" w:customStyle="1" w:styleId="F0D678F7E17B48D5A7DBB424C76BE51C">
    <w:name w:val="F0D678F7E17B48D5A7DBB424C76BE51C"/>
    <w:rsid w:val="00D97264"/>
  </w:style>
  <w:style w:type="paragraph" w:customStyle="1" w:styleId="80FAB31B4AD347A5B5305E6978CA1C25">
    <w:name w:val="80FAB31B4AD347A5B5305E6978CA1C25"/>
    <w:rsid w:val="00D97264"/>
  </w:style>
  <w:style w:type="paragraph" w:customStyle="1" w:styleId="C410C6E95ECA4FC694A1F9EADC3AA660">
    <w:name w:val="C410C6E95ECA4FC694A1F9EADC3AA660"/>
    <w:rsid w:val="00D97264"/>
  </w:style>
  <w:style w:type="paragraph" w:customStyle="1" w:styleId="B339D217BEEC41B0BB5419348D34BEAC">
    <w:name w:val="B339D217BEEC41B0BB5419348D34BEAC"/>
    <w:rsid w:val="00D97264"/>
  </w:style>
  <w:style w:type="paragraph" w:customStyle="1" w:styleId="F405F98A15C24C489CCD3CB48EEA0736">
    <w:name w:val="F405F98A15C24C489CCD3CB48EEA0736"/>
    <w:rsid w:val="00D97264"/>
  </w:style>
  <w:style w:type="paragraph" w:customStyle="1" w:styleId="67D63670036242A29D2C085A2B9E1FAB">
    <w:name w:val="67D63670036242A29D2C085A2B9E1FAB"/>
    <w:rsid w:val="00D97264"/>
  </w:style>
  <w:style w:type="paragraph" w:customStyle="1" w:styleId="92C1A3E8D2A54893AE7531E633178D90">
    <w:name w:val="92C1A3E8D2A54893AE7531E633178D90"/>
    <w:rsid w:val="00D97264"/>
  </w:style>
  <w:style w:type="paragraph" w:customStyle="1" w:styleId="5855BFD70B1C4B8993680B77D797AF8B">
    <w:name w:val="5855BFD70B1C4B8993680B77D797AF8B"/>
    <w:rsid w:val="00D97264"/>
  </w:style>
  <w:style w:type="paragraph" w:customStyle="1" w:styleId="51A7025BB1F44616AC4033DC0FBBE132">
    <w:name w:val="51A7025BB1F44616AC4033DC0FBBE132"/>
    <w:rsid w:val="00D97264"/>
  </w:style>
  <w:style w:type="paragraph" w:customStyle="1" w:styleId="BC56EB3669F64E01A1FE8E4C554A41A8">
    <w:name w:val="BC56EB3669F64E01A1FE8E4C554A41A8"/>
    <w:rsid w:val="00D97264"/>
  </w:style>
  <w:style w:type="paragraph" w:customStyle="1" w:styleId="F37D42733471469480720E1AEF9FF756">
    <w:name w:val="F37D42733471469480720E1AEF9FF756"/>
    <w:rsid w:val="00D97264"/>
  </w:style>
  <w:style w:type="paragraph" w:customStyle="1" w:styleId="7A38947132F848B0B67050F3BB094F91">
    <w:name w:val="7A38947132F848B0B67050F3BB094F91"/>
    <w:rsid w:val="00D97264"/>
  </w:style>
  <w:style w:type="paragraph" w:customStyle="1" w:styleId="4C0A5C63317A4E05AA38C75B88B71AC5">
    <w:name w:val="4C0A5C63317A4E05AA38C75B88B71AC5"/>
    <w:rsid w:val="00D97264"/>
  </w:style>
  <w:style w:type="paragraph" w:customStyle="1" w:styleId="42264931AE5B4FEC97354BBC62DF6D64">
    <w:name w:val="42264931AE5B4FEC97354BBC62DF6D64"/>
    <w:rsid w:val="00D97264"/>
  </w:style>
  <w:style w:type="paragraph" w:customStyle="1" w:styleId="BF8FB74F545A4E3E85403CE5A0DF6A83">
    <w:name w:val="BF8FB74F545A4E3E85403CE5A0DF6A83"/>
    <w:rsid w:val="00D97264"/>
  </w:style>
  <w:style w:type="paragraph" w:customStyle="1" w:styleId="2FE477319EF64D8AB611811FA177D223">
    <w:name w:val="2FE477319EF64D8AB611811FA177D223"/>
    <w:rsid w:val="00D97264"/>
  </w:style>
  <w:style w:type="paragraph" w:customStyle="1" w:styleId="EDDD0B3D9D534791835533856D629D95">
    <w:name w:val="EDDD0B3D9D534791835533856D629D95"/>
    <w:rsid w:val="00D97264"/>
  </w:style>
  <w:style w:type="paragraph" w:customStyle="1" w:styleId="1E3EFA2E15774945818C4CE73074956C">
    <w:name w:val="1E3EFA2E15774945818C4CE73074956C"/>
    <w:rsid w:val="00D97264"/>
  </w:style>
  <w:style w:type="paragraph" w:customStyle="1" w:styleId="36F3170CB275447D9433016DD60DE5B2">
    <w:name w:val="36F3170CB275447D9433016DD60DE5B2"/>
    <w:rsid w:val="00D97264"/>
  </w:style>
  <w:style w:type="paragraph" w:customStyle="1" w:styleId="E6DF52A0447945E0AAE141BF59D0520F">
    <w:name w:val="E6DF52A0447945E0AAE141BF59D0520F"/>
    <w:rsid w:val="00D97264"/>
  </w:style>
  <w:style w:type="paragraph" w:customStyle="1" w:styleId="13A5B6880B2E40F1AC9FB5D6EC13E809">
    <w:name w:val="13A5B6880B2E40F1AC9FB5D6EC13E809"/>
    <w:rsid w:val="00D97264"/>
  </w:style>
  <w:style w:type="paragraph" w:customStyle="1" w:styleId="1F5CF1B3A7674EFF81211B9AE36FC568">
    <w:name w:val="1F5CF1B3A7674EFF81211B9AE36FC568"/>
    <w:rsid w:val="00D97264"/>
  </w:style>
  <w:style w:type="paragraph" w:customStyle="1" w:styleId="EF7661CB1C9F4C8DA96066D30648CF3D">
    <w:name w:val="EF7661CB1C9F4C8DA96066D30648CF3D"/>
    <w:rsid w:val="00D97264"/>
  </w:style>
  <w:style w:type="paragraph" w:customStyle="1" w:styleId="9736B9259B9142DE945AAC6B7F0E9868">
    <w:name w:val="9736B9259B9142DE945AAC6B7F0E9868"/>
    <w:rsid w:val="00D97264"/>
  </w:style>
  <w:style w:type="paragraph" w:customStyle="1" w:styleId="DBCC00EF440946EF9C63DF4461643059">
    <w:name w:val="DBCC00EF440946EF9C63DF4461643059"/>
    <w:rsid w:val="00D97264"/>
  </w:style>
  <w:style w:type="paragraph" w:customStyle="1" w:styleId="2C171C93D0F248CC9008C95B66CC29AE">
    <w:name w:val="2C171C93D0F248CC9008C95B66CC29AE"/>
    <w:rsid w:val="00D97264"/>
  </w:style>
  <w:style w:type="paragraph" w:customStyle="1" w:styleId="9ED48BEE6C6B48F5AD3FBF6C4B81918F">
    <w:name w:val="9ED48BEE6C6B48F5AD3FBF6C4B81918F"/>
    <w:rsid w:val="00D97264"/>
  </w:style>
  <w:style w:type="paragraph" w:customStyle="1" w:styleId="2FD89CEF81784D9E93801065CFAAFFF9">
    <w:name w:val="2FD89CEF81784D9E93801065CFAAFFF9"/>
    <w:rsid w:val="00D97264"/>
  </w:style>
  <w:style w:type="paragraph" w:customStyle="1" w:styleId="2B4511C8158D4129B1EA17334DE7F9E9">
    <w:name w:val="2B4511C8158D4129B1EA17334DE7F9E9"/>
    <w:rsid w:val="00D97264"/>
  </w:style>
  <w:style w:type="paragraph" w:customStyle="1" w:styleId="270A0CF53C6A49D49438F59979A3FE0A">
    <w:name w:val="270A0CF53C6A49D49438F59979A3FE0A"/>
    <w:rsid w:val="00D97264"/>
  </w:style>
  <w:style w:type="paragraph" w:customStyle="1" w:styleId="9BB53F1620464213911996F6EB7BC720">
    <w:name w:val="9BB53F1620464213911996F6EB7BC720"/>
    <w:rsid w:val="00D97264"/>
  </w:style>
  <w:style w:type="paragraph" w:customStyle="1" w:styleId="B6A21FA3795847FEA732D2770C54AB1C">
    <w:name w:val="B6A21FA3795847FEA732D2770C54AB1C"/>
    <w:rsid w:val="00D97264"/>
  </w:style>
  <w:style w:type="paragraph" w:customStyle="1" w:styleId="54311A507AFA4BF8B253D8E9BCC93767">
    <w:name w:val="54311A507AFA4BF8B253D8E9BCC93767"/>
    <w:rsid w:val="00D97264"/>
  </w:style>
  <w:style w:type="paragraph" w:customStyle="1" w:styleId="469D2DD026074E78AB81ADA3B1F88CB0">
    <w:name w:val="469D2DD026074E78AB81ADA3B1F88CB0"/>
    <w:rsid w:val="00D97264"/>
  </w:style>
  <w:style w:type="paragraph" w:customStyle="1" w:styleId="9A8D2092060841159C051B23108D0C8B">
    <w:name w:val="9A8D2092060841159C051B23108D0C8B"/>
    <w:rsid w:val="00D97264"/>
  </w:style>
  <w:style w:type="paragraph" w:customStyle="1" w:styleId="443ADF9B36C34C76920C4E549CA56284">
    <w:name w:val="443ADF9B36C34C76920C4E549CA56284"/>
    <w:rsid w:val="00D97264"/>
  </w:style>
  <w:style w:type="paragraph" w:customStyle="1" w:styleId="E180506A9726462BB35E91EF28C86BC4">
    <w:name w:val="E180506A9726462BB35E91EF28C86BC4"/>
    <w:rsid w:val="00D97264"/>
  </w:style>
  <w:style w:type="paragraph" w:customStyle="1" w:styleId="02A8F35E31ED426D9836A300E623CB8E">
    <w:name w:val="02A8F35E31ED426D9836A300E623CB8E"/>
    <w:rsid w:val="00D97264"/>
  </w:style>
  <w:style w:type="paragraph" w:customStyle="1" w:styleId="BA4B76E1753A4F79A35611360C7EF7C0">
    <w:name w:val="BA4B76E1753A4F79A35611360C7EF7C0"/>
    <w:rsid w:val="00D97264"/>
  </w:style>
  <w:style w:type="paragraph" w:customStyle="1" w:styleId="80E8D081019044B6946858A6098933D8">
    <w:name w:val="80E8D081019044B6946858A6098933D8"/>
    <w:rsid w:val="00D97264"/>
  </w:style>
  <w:style w:type="paragraph" w:customStyle="1" w:styleId="99A9E4268F23423D8BA9CF3DD174C035">
    <w:name w:val="99A9E4268F23423D8BA9CF3DD174C035"/>
    <w:rsid w:val="00D97264"/>
  </w:style>
  <w:style w:type="paragraph" w:customStyle="1" w:styleId="FC414279E5434F65A72D67F3A7482D67">
    <w:name w:val="FC414279E5434F65A72D67F3A7482D67"/>
    <w:rsid w:val="00D97264"/>
  </w:style>
  <w:style w:type="paragraph" w:customStyle="1" w:styleId="06A16CD5A2524D7BA3B88C935E228AE2">
    <w:name w:val="06A16CD5A2524D7BA3B88C935E228AE2"/>
    <w:rsid w:val="00D97264"/>
  </w:style>
  <w:style w:type="paragraph" w:customStyle="1" w:styleId="B46815A515794F619C8FB51FE55CE1B7">
    <w:name w:val="B46815A515794F619C8FB51FE55CE1B7"/>
    <w:rsid w:val="00D97264"/>
  </w:style>
  <w:style w:type="paragraph" w:customStyle="1" w:styleId="3D9AA496BC5D4AE09905E82005E51561">
    <w:name w:val="3D9AA496BC5D4AE09905E82005E51561"/>
    <w:rsid w:val="00D97264"/>
  </w:style>
  <w:style w:type="paragraph" w:customStyle="1" w:styleId="2AFF0F6A3CF4461B8B43742706660107">
    <w:name w:val="2AFF0F6A3CF4461B8B43742706660107"/>
    <w:rsid w:val="00D97264"/>
  </w:style>
  <w:style w:type="paragraph" w:customStyle="1" w:styleId="F9890FE9BEDD4C888CB3469ABE3FA7D8">
    <w:name w:val="F9890FE9BEDD4C888CB3469ABE3FA7D8"/>
    <w:rsid w:val="00D97264"/>
  </w:style>
  <w:style w:type="paragraph" w:customStyle="1" w:styleId="A022F4C9908549268A026DED4A4A86B0">
    <w:name w:val="A022F4C9908549268A026DED4A4A86B0"/>
    <w:rsid w:val="00D97264"/>
  </w:style>
  <w:style w:type="paragraph" w:customStyle="1" w:styleId="24C0EA898969462FB533B2E3AC52E9DE">
    <w:name w:val="24C0EA898969462FB533B2E3AC52E9DE"/>
    <w:rsid w:val="00D97264"/>
  </w:style>
  <w:style w:type="paragraph" w:customStyle="1" w:styleId="F42CC8790012481E8AC4298A12487B77">
    <w:name w:val="F42CC8790012481E8AC4298A12487B77"/>
    <w:rsid w:val="00D97264"/>
  </w:style>
  <w:style w:type="paragraph" w:customStyle="1" w:styleId="12D5D5AD9098451294FBDFA7D9C17F1F">
    <w:name w:val="12D5D5AD9098451294FBDFA7D9C17F1F"/>
    <w:rsid w:val="00D97264"/>
  </w:style>
  <w:style w:type="paragraph" w:customStyle="1" w:styleId="AFBF9E2BFC7649F2810D92958AD2B20E">
    <w:name w:val="AFBF9E2BFC7649F2810D92958AD2B20E"/>
    <w:rsid w:val="00D97264"/>
  </w:style>
  <w:style w:type="paragraph" w:customStyle="1" w:styleId="B1920BD5EDD24DD89E6A52A31DC85A61">
    <w:name w:val="B1920BD5EDD24DD89E6A52A31DC85A61"/>
    <w:rsid w:val="00D97264"/>
  </w:style>
  <w:style w:type="paragraph" w:customStyle="1" w:styleId="A5BB737CBB46492CB653B1EFCC7CD6FE">
    <w:name w:val="A5BB737CBB46492CB653B1EFCC7CD6FE"/>
    <w:rsid w:val="00D97264"/>
  </w:style>
  <w:style w:type="paragraph" w:customStyle="1" w:styleId="D968CEDF604B441493925CBF94F10B20">
    <w:name w:val="D968CEDF604B441493925CBF94F10B20"/>
    <w:rsid w:val="00D97264"/>
  </w:style>
  <w:style w:type="paragraph" w:customStyle="1" w:styleId="E5D0DF443AB043B1B119285B8897E5A4">
    <w:name w:val="E5D0DF443AB043B1B119285B8897E5A4"/>
    <w:rsid w:val="00D97264"/>
  </w:style>
  <w:style w:type="paragraph" w:customStyle="1" w:styleId="5AFEA311E2DC4654BEF70BC7A30B6A24">
    <w:name w:val="5AFEA311E2DC4654BEF70BC7A30B6A24"/>
    <w:rsid w:val="00D97264"/>
  </w:style>
  <w:style w:type="paragraph" w:customStyle="1" w:styleId="9C2B3088B20E4F25A67AE8D532508752">
    <w:name w:val="9C2B3088B20E4F25A67AE8D532508752"/>
    <w:rsid w:val="005F6B68"/>
  </w:style>
  <w:style w:type="paragraph" w:customStyle="1" w:styleId="8AE19B130D60462C8A84053E7281623A">
    <w:name w:val="8AE19B130D60462C8A84053E7281623A"/>
    <w:rsid w:val="005F6B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9D7E0BBBFAD1458D52D4D778343DB1" ma:contentTypeVersion="2" ma:contentTypeDescription="Create a new document." ma:contentTypeScope="" ma:versionID="8a3b66a383835d129c4c721a32810a4a">
  <xsd:schema xmlns:xsd="http://www.w3.org/2001/XMLSchema" xmlns:xs="http://www.w3.org/2001/XMLSchema" xmlns:p="http://schemas.microsoft.com/office/2006/metadata/properties" xmlns:ns2="d6ca8a5b-e772-42e6-9c5d-5c59a3ebf6e1" xmlns:ns3="522db313-7558-47ec-af2a-8cafa84d6c7b" targetNamespace="http://schemas.microsoft.com/office/2006/metadata/properties" ma:root="true" ma:fieldsID="4ef2f2a318789671d509b5e70cabb5f2" ns2:_="" ns3:_="">
    <xsd:import namespace="d6ca8a5b-e772-42e6-9c5d-5c59a3ebf6e1"/>
    <xsd:import namespace="522db313-7558-47ec-af2a-8cafa84d6c7b"/>
    <xsd:element name="properties">
      <xsd:complexType>
        <xsd:sequence>
          <xsd:element name="documentManagement">
            <xsd:complexType>
              <xsd:all>
                <xsd:element ref="ns2:_dlc_DocId" minOccurs="0"/>
                <xsd:element ref="ns2:_dlc_DocIdUrl" minOccurs="0"/>
                <xsd:element ref="ns2:_dlc_DocIdPersistId" minOccurs="0"/>
                <xsd:element ref="ns3:AdvancedVersioningLimit" minOccurs="0"/>
                <xsd:element ref="ns3:Locked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8a5b-e772-42e6-9c5d-5c59a3ebf6e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22db313-7558-47ec-af2a-8cafa84d6c7b" elementFormDefault="qualified">
    <xsd:import namespace="http://schemas.microsoft.com/office/2006/documentManagement/types"/>
    <xsd:import namespace="http://schemas.microsoft.com/office/infopath/2007/PartnerControls"/>
    <xsd:element name="AdvancedVersioningLimit" ma:index="11" nillable="true" ma:displayName="AdvancedVersioningLimit" ma:hidden="true" ma:internalName="AdvancedVersioningLimit">
      <xsd:simpleType>
        <xsd:restriction base="dms:Text"/>
      </xsd:simpleType>
    </xsd:element>
    <xsd:element name="LockedVersions" ma:index="12" nillable="true" ma:displayName="LockedVersions" ma:hidden="true" ma:internalName="LockedVersion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Url xmlns="d6ca8a5b-e772-42e6-9c5d-5c59a3ebf6e1">
      <Url>https://sp2013.myatos.net/ms/gd/cloud/cs_rsd/_layouts/15/DocIdRedir.aspx?ID=FQNCM6NFZFN7-1560313564-13</Url>
      <Description>FQNCM6NFZFN7-1560313564-13</Description>
    </_dlc_DocIdUrl>
    <_dlc_DocId xmlns="d6ca8a5b-e772-42e6-9c5d-5c59a3ebf6e1">FQNCM6NFZFN7-1560313564-13</_dlc_DocId>
    <_dlc_DocIdPersistId xmlns="d6ca8a5b-e772-42e6-9c5d-5c59a3ebf6e1" xsi:nil="true"/>
    <LockedVersions xmlns="522db313-7558-47ec-af2a-8cafa84d6c7b" xsi:nil="true"/>
    <AdvancedVersioningLimit xmlns="522db313-7558-47ec-af2a-8cafa84d6c7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5023CC4-A88E-4F44-96D7-7387E80C6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8a5b-e772-42e6-9c5d-5c59a3ebf6e1"/>
    <ds:schemaRef ds:uri="522db313-7558-47ec-af2a-8cafa84d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B06C5D-4019-4445-9687-AE946953C19C}">
  <ds:schemaRefs>
    <ds:schemaRef ds:uri="http://schemas.microsoft.com/office/2006/metadata/properties"/>
    <ds:schemaRef ds:uri="http://schemas.microsoft.com/office/infopath/2007/PartnerControls"/>
    <ds:schemaRef ds:uri="d6ca8a5b-e772-42e6-9c5d-5c59a3ebf6e1"/>
    <ds:schemaRef ds:uri="522db313-7558-47ec-af2a-8cafa84d6c7b"/>
  </ds:schemaRefs>
</ds:datastoreItem>
</file>

<file path=customXml/itemProps3.xml><?xml version="1.0" encoding="utf-8"?>
<ds:datastoreItem xmlns:ds="http://schemas.openxmlformats.org/officeDocument/2006/customXml" ds:itemID="{4333CB14-E7F1-475D-8CF3-267AEEFB146D}">
  <ds:schemaRefs>
    <ds:schemaRef ds:uri="http://schemas.microsoft.com/sharepoint/v3/contenttype/forms"/>
  </ds:schemaRefs>
</ds:datastoreItem>
</file>

<file path=customXml/itemProps4.xml><?xml version="1.0" encoding="utf-8"?>
<ds:datastoreItem xmlns:ds="http://schemas.openxmlformats.org/officeDocument/2006/customXml" ds:itemID="{42E7C0AC-82A0-49D5-AD59-9264727DF6B1}">
  <ds:schemaRefs>
    <ds:schemaRef ds:uri="http://schemas.openxmlformats.org/officeDocument/2006/bibliography"/>
  </ds:schemaRefs>
</ds:datastoreItem>
</file>

<file path=customXml/itemProps5.xml><?xml version="1.0" encoding="utf-8"?>
<ds:datastoreItem xmlns:ds="http://schemas.openxmlformats.org/officeDocument/2006/customXml" ds:itemID="{EFE6FE3F-1820-4FDB-9CE8-78906600DB7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Report</Template>
  <TotalTime>10114</TotalTime>
  <Pages>35</Pages>
  <Words>9152</Words>
  <Characters>52173</Characters>
  <Application>Microsoft Office Word</Application>
  <DocSecurity>0</DocSecurity>
  <Lines>434</Lines>
  <Paragraphs>122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DPC Hyper Converged POD - Test Plan</vt:lpstr>
      <vt:lpstr/>
    </vt:vector>
  </TitlesOfParts>
  <Company>Atos</Company>
  <LinksUpToDate>false</LinksUpToDate>
  <CharactersWithSpaces>61203</CharactersWithSpaces>
  <SharedDoc>false</SharedDoc>
  <HLinks>
    <vt:vector size="24" baseType="variant">
      <vt:variant>
        <vt:i4>6750249</vt:i4>
      </vt:variant>
      <vt:variant>
        <vt:i4>251</vt:i4>
      </vt:variant>
      <vt:variant>
        <vt:i4>0</vt:i4>
      </vt:variant>
      <vt:variant>
        <vt:i4>5</vt:i4>
      </vt:variant>
      <vt:variant>
        <vt:lpwstr>\\nlsmems008\Reports$\VMware CapacityCheck</vt:lpwstr>
      </vt:variant>
      <vt:variant>
        <vt:lpwstr/>
      </vt:variant>
      <vt:variant>
        <vt:i4>458839</vt:i4>
      </vt:variant>
      <vt:variant>
        <vt:i4>248</vt:i4>
      </vt:variant>
      <vt:variant>
        <vt:i4>0</vt:i4>
      </vt:variant>
      <vt:variant>
        <vt:i4>5</vt:i4>
      </vt:variant>
      <vt:variant>
        <vt:lpwstr>\\nlsmems008\Reports$\VMware ConfigCheck</vt:lpwstr>
      </vt:variant>
      <vt:variant>
        <vt:lpwstr/>
      </vt:variant>
      <vt:variant>
        <vt:i4>7405625</vt:i4>
      </vt:variant>
      <vt:variant>
        <vt:i4>245</vt:i4>
      </vt:variant>
      <vt:variant>
        <vt:i4>0</vt:i4>
      </vt:variant>
      <vt:variant>
        <vt:i4>5</vt:i4>
      </vt:variant>
      <vt:variant>
        <vt:lpwstr>\\nlsmems008\Reports$\VMware DailyCheck</vt:lpwstr>
      </vt:variant>
      <vt:variant>
        <vt:lpwstr/>
      </vt:variant>
      <vt:variant>
        <vt:i4>6357081</vt:i4>
      </vt:variant>
      <vt:variant>
        <vt:i4>26676</vt:i4>
      </vt:variant>
      <vt:variant>
        <vt:i4>1032</vt:i4>
      </vt:variant>
      <vt:variant>
        <vt:i4>1</vt:i4>
      </vt:variant>
      <vt:variant>
        <vt:lpwstr>cid:image002.png@01CEA3D6.FD1C6B30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DPC Hyper Converged POD - Test Plan</dc:title>
  <dc:creator>Marcin Kujawski</dc:creator>
  <cp:lastModifiedBy>Kujawski, Marcin (ext)</cp:lastModifiedBy>
  <cp:revision>985</cp:revision>
  <cp:lastPrinted>2014-05-13T10:31:00Z</cp:lastPrinted>
  <dcterms:created xsi:type="dcterms:W3CDTF">2020-01-16T11:04:00Z</dcterms:created>
  <dcterms:modified xsi:type="dcterms:W3CDTF">2021-06-02T07:10:00Z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Marcin Kujawski</vt:lpwstr>
  </property>
  <property fmtid="{D5CDD505-2E9C-101B-9397-08002B2CF9AE}" pid="3" name="AuthorCode">
    <vt:lpwstr/>
  </property>
  <property fmtid="{D5CDD505-2E9C-101B-9397-08002B2CF9AE}" pid="4" name="CellNameInFooter">
    <vt:lpwstr>Atos</vt:lpwstr>
  </property>
  <property fmtid="{D5CDD505-2E9C-101B-9397-08002B2CF9AE}" pid="5" name="Classification">
    <vt:lpwstr>For internal use</vt:lpwstr>
  </property>
  <property fmtid="{D5CDD505-2E9C-101B-9397-08002B2CF9AE}" pid="6" name="Classification1">
    <vt:lpwstr>Public</vt:lpwstr>
  </property>
  <property fmtid="{D5CDD505-2E9C-101B-9397-08002B2CF9AE}" pid="7" name="Classification2">
    <vt:lpwstr>For internal use</vt:lpwstr>
  </property>
  <property fmtid="{D5CDD505-2E9C-101B-9397-08002B2CF9AE}" pid="8" name="Classification3">
    <vt:lpwstr>Confidential</vt:lpwstr>
  </property>
  <property fmtid="{D5CDD505-2E9C-101B-9397-08002B2CF9AE}" pid="9" name="Classification4">
    <vt:lpwstr>Secret</vt:lpwstr>
  </property>
  <property fmtid="{D5CDD505-2E9C-101B-9397-08002B2CF9AE}" pid="10" name="CompanyCode">
    <vt:lpwstr>Atos</vt:lpwstr>
  </property>
  <property fmtid="{D5CDD505-2E9C-101B-9397-08002B2CF9AE}" pid="11" name="CompanyName">
    <vt:lpwstr>Atos</vt:lpwstr>
  </property>
  <property fmtid="{D5CDD505-2E9C-101B-9397-08002B2CF9AE}" pid="12" name="CompanyNameLegal">
    <vt:lpwstr>Atos</vt:lpwstr>
  </property>
  <property fmtid="{D5CDD505-2E9C-101B-9397-08002B2CF9AE}" pid="13" name="Copyright">
    <vt:lpwstr>2018</vt:lpwstr>
  </property>
  <property fmtid="{D5CDD505-2E9C-101B-9397-08002B2CF9AE}" pid="14" name="Copyright2">
    <vt:lpwstr/>
  </property>
  <property fmtid="{D5CDD505-2E9C-101B-9397-08002B2CF9AE}" pid="15" name="DatesReview">
    <vt:lpwstr/>
  </property>
  <property fmtid="{D5CDD505-2E9C-101B-9397-08002B2CF9AE}" pid="16" name="DatesRfO">
    <vt:lpwstr/>
  </property>
  <property fmtid="{D5CDD505-2E9C-101B-9397-08002B2CF9AE}" pid="17" name="DatesRfT">
    <vt:lpwstr/>
  </property>
  <property fmtid="{D5CDD505-2E9C-101B-9397-08002B2CF9AE}" pid="18" name="DocDate">
    <vt:lpwstr/>
  </property>
  <property fmtid="{D5CDD505-2E9C-101B-9397-08002B2CF9AE}" pid="19" name="DocumentNumber">
    <vt:lpwstr>MSD-S05-0028</vt:lpwstr>
  </property>
  <property fmtid="{D5CDD505-2E9C-101B-9397-08002B2CF9AE}" pid="20" name="DocumentNumberTbx">
    <vt:lpwstr>MSD-S05-0028</vt:lpwstr>
  </property>
  <property fmtid="{D5CDD505-2E9C-101B-9397-08002B2CF9AE}" pid="21" name="Footer2">
    <vt:lpwstr/>
  </property>
  <property fmtid="{D5CDD505-2E9C-101B-9397-08002B2CF9AE}" pid="22" name="HeaderField1">
    <vt:lpwstr>Version: 1.0</vt:lpwstr>
  </property>
  <property fmtid="{D5CDD505-2E9C-101B-9397-08002B2CF9AE}" pid="23" name="HeaderField1Tbx">
    <vt:lpwstr>Automatic</vt:lpwstr>
  </property>
  <property fmtid="{D5CDD505-2E9C-101B-9397-08002B2CF9AE}" pid="24" name="HeaderField3">
    <vt:lpwstr>Doc. No.: MSD-S05-0028</vt:lpwstr>
  </property>
  <property fmtid="{D5CDD505-2E9C-101B-9397-08002B2CF9AE}" pid="25" name="HeaderField3Tbx">
    <vt:lpwstr>Automatic</vt:lpwstr>
  </property>
  <property fmtid="{D5CDD505-2E9C-101B-9397-08002B2CF9AE}" pid="26" name="LanguageCode">
    <vt:lpwstr>US</vt:lpwstr>
  </property>
  <property fmtid="{D5CDD505-2E9C-101B-9397-08002B2CF9AE}" pid="27" name="lblAuthor">
    <vt:lpwstr>Author</vt:lpwstr>
  </property>
  <property fmtid="{D5CDD505-2E9C-101B-9397-08002B2CF9AE}" pid="28" name="lblAuthors">
    <vt:lpwstr>Author(s)</vt:lpwstr>
  </property>
  <property fmtid="{D5CDD505-2E9C-101B-9397-08002B2CF9AE}" pid="29" name="lblChapter">
    <vt:lpwstr>Chapter one</vt:lpwstr>
  </property>
  <property fmtid="{D5CDD505-2E9C-101B-9397-08002B2CF9AE}" pid="30" name="lblContents">
    <vt:lpwstr>Contents</vt:lpwstr>
  </property>
  <property fmtid="{D5CDD505-2E9C-101B-9397-08002B2CF9AE}" pid="31" name="lblCopyright">
    <vt:lpwstr>All rights reserved.</vt:lpwstr>
  </property>
  <property fmtid="{D5CDD505-2E9C-101B-9397-08002B2CF9AE}" pid="32" name="lblCopyright2">
    <vt:lpwstr>Reproduction in whole or in part is prohibited without the prior written consent of the copyright owner.</vt:lpwstr>
  </property>
  <property fmtid="{D5CDD505-2E9C-101B-9397-08002B2CF9AE}" pid="33" name="lblDate">
    <vt:lpwstr>Date</vt:lpwstr>
  </property>
  <property fmtid="{D5CDD505-2E9C-101B-9397-08002B2CF9AE}" pid="34" name="lblDatesReview">
    <vt:lpwstr>Review before</vt:lpwstr>
  </property>
  <property fmtid="{D5CDD505-2E9C-101B-9397-08002B2CF9AE}" pid="35" name="lblDatesRfO">
    <vt:lpwstr>Released for operations</vt:lpwstr>
  </property>
  <property fmtid="{D5CDD505-2E9C-101B-9397-08002B2CF9AE}" pid="36" name="lblDatesRfT">
    <vt:lpwstr>Released for training</vt:lpwstr>
  </property>
  <property fmtid="{D5CDD505-2E9C-101B-9397-08002B2CF9AE}" pid="37" name="lbldcocAdditional">
    <vt:lpwstr>Additional Information</vt:lpwstr>
  </property>
  <property fmtid="{D5CDD505-2E9C-101B-9397-08002B2CF9AE}" pid="38" name="lbldcocAppendices">
    <vt:lpwstr>Appendices</vt:lpwstr>
  </property>
  <property fmtid="{D5CDD505-2E9C-101B-9397-08002B2CF9AE}" pid="39" name="lbldcocAppendicesTitle">
    <vt:lpwstr>xxxTitle textxxxxxxx</vt:lpwstr>
  </property>
  <property fmtid="{D5CDD505-2E9C-101B-9397-08002B2CF9AE}" pid="40" name="lbldcocCritical">
    <vt:lpwstr>Critical elements</vt:lpwstr>
  </property>
  <property fmtid="{D5CDD505-2E9C-101B-9397-08002B2CF9AE}" pid="41" name="lbldcocDescription">
    <vt:lpwstr>Description</vt:lpwstr>
  </property>
  <property fmtid="{D5CDD505-2E9C-101B-9397-08002B2CF9AE}" pid="42" name="lbldcocDocumentControl">
    <vt:lpwstr>Document control</vt:lpwstr>
  </property>
  <property fmtid="{D5CDD505-2E9C-101B-9397-08002B2CF9AE}" pid="43" name="lbldcocFlowchart">
    <vt:lpwstr>Flowchart</vt:lpwstr>
  </property>
  <property fmtid="{D5CDD505-2E9C-101B-9397-08002B2CF9AE}" pid="44" name="lbldcocHardware">
    <vt:lpwstr>Hardware / Software</vt:lpwstr>
  </property>
  <property fmtid="{D5CDD505-2E9C-101B-9397-08002B2CF9AE}" pid="45" name="lbldcocHardwareComments">
    <vt:lpwstr>Comments</vt:lpwstr>
  </property>
  <property fmtid="{D5CDD505-2E9C-101B-9397-08002B2CF9AE}" pid="46" name="lbldcocHardwareID">
    <vt:lpwstr>Hardware / Software identifier</vt:lpwstr>
  </property>
  <property fmtid="{D5CDD505-2E9C-101B-9397-08002B2CF9AE}" pid="47" name="lbldcocInput">
    <vt:lpwstr>Input</vt:lpwstr>
  </property>
  <property fmtid="{D5CDD505-2E9C-101B-9397-08002B2CF9AE}" pid="48" name="lbldcocInterfaces">
    <vt:lpwstr>Interfaces</vt:lpwstr>
  </property>
  <property fmtid="{D5CDD505-2E9C-101B-9397-08002B2CF9AE}" pid="49" name="lbldcocInterfacesInterfaceToOther">
    <vt:lpwstr>Interface to other procedures</vt:lpwstr>
  </property>
  <property fmtid="{D5CDD505-2E9C-101B-9397-08002B2CF9AE}" pid="50" name="lbldcocInterfacesInterfaceToUnit">
    <vt:lpwstr>Interface to unit roles</vt:lpwstr>
  </property>
  <property fmtid="{D5CDD505-2E9C-101B-9397-08002B2CF9AE}" pid="51" name="lbldcocInterfacesStepno">
    <vt:lpwstr>Stepno</vt:lpwstr>
  </property>
  <property fmtid="{D5CDD505-2E9C-101B-9397-08002B2CF9AE}" pid="52" name="lbldcocInterfacesTools">
    <vt:lpwstr>Tools</vt:lpwstr>
  </property>
  <property fmtid="{D5CDD505-2E9C-101B-9397-08002B2CF9AE}" pid="53" name="lbldcocInterfacesWork">
    <vt:lpwstr>Work instruction</vt:lpwstr>
  </property>
  <property fmtid="{D5CDD505-2E9C-101B-9397-08002B2CF9AE}" pid="54" name="lbldcocOutpuInputFor">
    <vt:lpwstr>Input for (process or organization)</vt:lpwstr>
  </property>
  <property fmtid="{D5CDD505-2E9C-101B-9397-08002B2CF9AE}" pid="55" name="lbldcocOutput">
    <vt:lpwstr>Output</vt:lpwstr>
  </property>
  <property fmtid="{D5CDD505-2E9C-101B-9397-08002B2CF9AE}" pid="56" name="lbldcocOutputDescription">
    <vt:lpwstr>Description</vt:lpwstr>
  </property>
  <property fmtid="{D5CDD505-2E9C-101B-9397-08002B2CF9AE}" pid="57" name="lbldcocOutputFrom">
    <vt:lpwstr>Output from (process or organization)</vt:lpwstr>
  </property>
  <property fmtid="{D5CDD505-2E9C-101B-9397-08002B2CF9AE}" pid="58" name="lbldcocPrerequisites">
    <vt:lpwstr>Prerequisites</vt:lpwstr>
  </property>
  <property fmtid="{D5CDD505-2E9C-101B-9397-08002B2CF9AE}" pid="59" name="lbldcocProcedure">
    <vt:lpwstr>Procedure</vt:lpwstr>
  </property>
  <property fmtid="{D5CDD505-2E9C-101B-9397-08002B2CF9AE}" pid="60" name="lbldcocProcedureControl">
    <vt:lpwstr>Procedure control</vt:lpwstr>
  </property>
  <property fmtid="{D5CDD505-2E9C-101B-9397-08002B2CF9AE}" pid="61" name="lbldcocProcedureDescription">
    <vt:lpwstr>Procedure description</vt:lpwstr>
  </property>
  <property fmtid="{D5CDD505-2E9C-101B-9397-08002B2CF9AE}" pid="62" name="lbldcocPurpose">
    <vt:lpwstr>Purpose</vt:lpwstr>
  </property>
  <property fmtid="{D5CDD505-2E9C-101B-9397-08002B2CF9AE}" pid="63" name="lbldcocQuality">
    <vt:lpwstr>Quality records</vt:lpwstr>
  </property>
  <property fmtid="{D5CDD505-2E9C-101B-9397-08002B2CF9AE}" pid="64" name="lbldcocQualityArchivalLocation">
    <vt:lpwstr>Archival Location</vt:lpwstr>
  </property>
  <property fmtid="{D5CDD505-2E9C-101B-9397-08002B2CF9AE}" pid="65" name="lbldcocQualityArchived">
    <vt:lpwstr>The following quality records are archived:</vt:lpwstr>
  </property>
  <property fmtid="{D5CDD505-2E9C-101B-9397-08002B2CF9AE}" pid="66" name="lbldcocQualityName1">
    <vt:lpwstr>Name</vt:lpwstr>
  </property>
  <property fmtid="{D5CDD505-2E9C-101B-9397-08002B2CF9AE}" pid="67" name="lbldcocQualityName2">
    <vt:lpwstr>(quality record ID)</vt:lpwstr>
  </property>
  <property fmtid="{D5CDD505-2E9C-101B-9397-08002B2CF9AE}" pid="68" name="lbldcocQualityResponsible">
    <vt:lpwstr>Responsible</vt:lpwstr>
  </property>
  <property fmtid="{D5CDD505-2E9C-101B-9397-08002B2CF9AE}" pid="69" name="lbldcocQualityRetention">
    <vt:lpwstr>Retention period</vt:lpwstr>
  </property>
  <property fmtid="{D5CDD505-2E9C-101B-9397-08002B2CF9AE}" pid="70" name="lbldcocQualityUse">
    <vt:lpwstr>Use</vt:lpwstr>
  </property>
  <property fmtid="{D5CDD505-2E9C-101B-9397-08002B2CF9AE}" pid="71" name="lbldcocRelatedDocs">
    <vt:lpwstr>Related documents</vt:lpwstr>
  </property>
  <property fmtid="{D5CDD505-2E9C-101B-9397-08002B2CF9AE}" pid="72" name="lbldcocRelatedDocsDocLocation">
    <vt:lpwstr>Document location</vt:lpwstr>
  </property>
  <property fmtid="{D5CDD505-2E9C-101B-9397-08002B2CF9AE}" pid="73" name="lbldcocRelatedDocsTitle">
    <vt:lpwstr>Title</vt:lpwstr>
  </property>
  <property fmtid="{D5CDD505-2E9C-101B-9397-08002B2CF9AE}" pid="74" name="lbldcocRelatedDocsWork">
    <vt:lpwstr>Work instruction / Procedure number</vt:lpwstr>
  </property>
  <property fmtid="{D5CDD505-2E9C-101B-9397-08002B2CF9AE}" pid="75" name="lbldcocResponsibilities">
    <vt:lpwstr>Responsibilities</vt:lpwstr>
  </property>
  <property fmtid="{D5CDD505-2E9C-101B-9397-08002B2CF9AE}" pid="76" name="lbldcocResponsibilitiesAccountable">
    <vt:lpwstr>A = Accountable</vt:lpwstr>
  </property>
  <property fmtid="{D5CDD505-2E9C-101B-9397-08002B2CF9AE}" pid="77" name="lbldcocResponsibilitiesConsulted">
    <vt:lpwstr>C = Consulted</vt:lpwstr>
  </property>
  <property fmtid="{D5CDD505-2E9C-101B-9397-08002B2CF9AE}" pid="78" name="lbldcocResponsibilitiesInformed">
    <vt:lpwstr>I = Informed</vt:lpwstr>
  </property>
  <property fmtid="{D5CDD505-2E9C-101B-9397-08002B2CF9AE}" pid="79" name="lbldcocResponsibilitiesProcedure">
    <vt:lpwstr>Procedure step description</vt:lpwstr>
  </property>
  <property fmtid="{D5CDD505-2E9C-101B-9397-08002B2CF9AE}" pid="80" name="lbldcocResponsibilitiesResponsible">
    <vt:lpwstr>R = Responsible</vt:lpwstr>
  </property>
  <property fmtid="{D5CDD505-2E9C-101B-9397-08002B2CF9AE}" pid="81" name="lbldcocResponsibilitiesRole">
    <vt:lpwstr>Role</vt:lpwstr>
  </property>
  <property fmtid="{D5CDD505-2E9C-101B-9397-08002B2CF9AE}" pid="82" name="lbldcocResponsibilitiesStepno">
    <vt:lpwstr>Stepno</vt:lpwstr>
  </property>
  <property fmtid="{D5CDD505-2E9C-101B-9397-08002B2CF9AE}" pid="83" name="lbldcocRules">
    <vt:lpwstr>Rules and exceptions</vt:lpwstr>
  </property>
  <property fmtid="{D5CDD505-2E9C-101B-9397-08002B2CF9AE}" pid="84" name="lbldcocScope">
    <vt:lpwstr>Scope</vt:lpwstr>
  </property>
  <property fmtid="{D5CDD505-2E9C-101B-9397-08002B2CF9AE}" pid="85" name="lbldcocSites">
    <vt:lpwstr>Organization / Sites</vt:lpwstr>
  </property>
  <property fmtid="{D5CDD505-2E9C-101B-9397-08002B2CF9AE}" pid="86" name="lbldcocSitesComments">
    <vt:lpwstr>Comments</vt:lpwstr>
  </property>
  <property fmtid="{D5CDD505-2E9C-101B-9397-08002B2CF9AE}" pid="87" name="lbldcocSitesID">
    <vt:lpwstr>Organization / Site identifier</vt:lpwstr>
  </property>
  <property fmtid="{D5CDD505-2E9C-101B-9397-08002B2CF9AE}" pid="88" name="lbldcocStepsDescription">
    <vt:lpwstr>Steps description</vt:lpwstr>
  </property>
  <property fmtid="{D5CDD505-2E9C-101B-9397-08002B2CF9AE}" pid="89" name="lbldcocStepsInput">
    <vt:lpwstr>Input</vt:lpwstr>
  </property>
  <property fmtid="{D5CDD505-2E9C-101B-9397-08002B2CF9AE}" pid="90" name="lbldcocStepsInputFrom">
    <vt:lpwstr>Input from</vt:lpwstr>
  </property>
  <property fmtid="{D5CDD505-2E9C-101B-9397-08002B2CF9AE}" pid="91" name="lbldcocStepsOutput">
    <vt:lpwstr>Output</vt:lpwstr>
  </property>
  <property fmtid="{D5CDD505-2E9C-101B-9397-08002B2CF9AE}" pid="92" name="lbldcocStepsOutputTo">
    <vt:lpwstr>Output to</vt:lpwstr>
  </property>
  <property fmtid="{D5CDD505-2E9C-101B-9397-08002B2CF9AE}" pid="93" name="lbldcocStepsProcedure">
    <vt:lpwstr>Procedure step description</vt:lpwstr>
  </property>
  <property fmtid="{D5CDD505-2E9C-101B-9397-08002B2CF9AE}" pid="94" name="lbldcocStepsStepno">
    <vt:lpwstr>Stepno</vt:lpwstr>
  </property>
  <property fmtid="{D5CDD505-2E9C-101B-9397-08002B2CF9AE}" pid="95" name="lbldcocSupportiveDocs">
    <vt:lpwstr>Supportive documents</vt:lpwstr>
  </property>
  <property fmtid="{D5CDD505-2E9C-101B-9397-08002B2CF9AE}" pid="96" name="lbldcocSupportiveDocsDocLocation">
    <vt:lpwstr>Document location</vt:lpwstr>
  </property>
  <property fmtid="{D5CDD505-2E9C-101B-9397-08002B2CF9AE}" pid="97" name="lbldcocSupportiveDocsTitle">
    <vt:lpwstr>Title</vt:lpwstr>
  </property>
  <property fmtid="{D5CDD505-2E9C-101B-9397-08002B2CF9AE}" pid="98" name="lbldcocTraining">
    <vt:lpwstr>Training</vt:lpwstr>
  </property>
  <property fmtid="{D5CDD505-2E9C-101B-9397-08002B2CF9AE}" pid="99" name="lbldcocTrainingExplanation">
    <vt:lpwstr>Explanation of skills and / or training required</vt:lpwstr>
  </property>
  <property fmtid="{D5CDD505-2E9C-101B-9397-08002B2CF9AE}" pid="100" name="lbldcocTrainingProcedure">
    <vt:lpwstr>Procedure step</vt:lpwstr>
  </property>
  <property fmtid="{D5CDD505-2E9C-101B-9397-08002B2CF9AE}" pid="101" name="lbldcocTrainingRole">
    <vt:lpwstr>Role</vt:lpwstr>
  </property>
  <property fmtid="{D5CDD505-2E9C-101B-9397-08002B2CF9AE}" pid="102" name="lblDescription">
    <vt:lpwstr>Description</vt:lpwstr>
  </property>
  <property fmtid="{D5CDD505-2E9C-101B-9397-08002B2CF9AE}" pid="103" name="lblDocNo">
    <vt:lpwstr>Doc. No.</vt:lpwstr>
  </property>
  <property fmtid="{D5CDD505-2E9C-101B-9397-08002B2CF9AE}" pid="104" name="lblDocumentDate">
    <vt:lpwstr>Document date</vt:lpwstr>
  </property>
  <property fmtid="{D5CDD505-2E9C-101B-9397-08002B2CF9AE}" pid="105" name="lblDocumentNumber">
    <vt:lpwstr>Document number</vt:lpwstr>
  </property>
  <property fmtid="{D5CDD505-2E9C-101B-9397-08002B2CF9AE}" pid="106" name="lblInitials">
    <vt:lpwstr>Initials</vt:lpwstr>
  </property>
  <property fmtid="{D5CDD505-2E9C-101B-9397-08002B2CF9AE}" pid="107" name="lblListOfChanges">
    <vt:lpwstr>List of changes</vt:lpwstr>
  </property>
  <property fmtid="{D5CDD505-2E9C-101B-9397-08002B2CF9AE}" pid="108" name="lblMatDate">
    <vt:lpwstr>Date</vt:lpwstr>
  </property>
  <property fmtid="{D5CDD505-2E9C-101B-9397-08002B2CF9AE}" pid="109" name="lblMatDocumentOwner">
    <vt:lpwstr>Document Owner</vt:lpwstr>
  </property>
  <property fmtid="{D5CDD505-2E9C-101B-9397-08002B2CF9AE}" pid="110" name="lblMatName">
    <vt:lpwstr>Name</vt:lpwstr>
  </property>
  <property fmtid="{D5CDD505-2E9C-101B-9397-08002B2CF9AE}" pid="111" name="lblMatQualityAssuranceFunction">
    <vt:lpwstr>Quality Assurance Function</vt:lpwstr>
  </property>
  <property fmtid="{D5CDD505-2E9C-101B-9397-08002B2CF9AE}" pid="112" name="lblMatRecordOwner">
    <vt:lpwstr>Record owner</vt:lpwstr>
  </property>
  <property fmtid="{D5CDD505-2E9C-101B-9397-08002B2CF9AE}" pid="113" name="lblMatReviewer1">
    <vt:lpwstr>Reviewer 1</vt:lpwstr>
  </property>
  <property fmtid="{D5CDD505-2E9C-101B-9397-08002B2CF9AE}" pid="114" name="lblMatReviewer2">
    <vt:lpwstr>Reviewer 2</vt:lpwstr>
  </property>
  <property fmtid="{D5CDD505-2E9C-101B-9397-08002B2CF9AE}" pid="115" name="lblMatRole">
    <vt:lpwstr>Role</vt:lpwstr>
  </property>
  <property fmtid="{D5CDD505-2E9C-101B-9397-08002B2CF9AE}" pid="116" name="lblMatSeniorManager">
    <vt:lpwstr>Senior Manager Atos</vt:lpwstr>
  </property>
  <property fmtid="{D5CDD505-2E9C-101B-9397-08002B2CF9AE}" pid="117" name="lblMatSignature">
    <vt:lpwstr>Signature</vt:lpwstr>
  </property>
  <property fmtid="{D5CDD505-2E9C-101B-9397-08002B2CF9AE}" pid="118" name="lblNumberOfPages">
    <vt:lpwstr>Number of pages</vt:lpwstr>
  </property>
  <property fmtid="{D5CDD505-2E9C-101B-9397-08002B2CF9AE}" pid="119" name="lblOf">
    <vt:lpwstr>of</vt:lpwstr>
  </property>
  <property fmtid="{D5CDD505-2E9C-101B-9397-08002B2CF9AE}" pid="120" name="lblOwner">
    <vt:lpwstr>Owner</vt:lpwstr>
  </property>
  <property fmtid="{D5CDD505-2E9C-101B-9397-08002B2CF9AE}" pid="121" name="lblQuestions">
    <vt:lpwstr>For any questions or remarks on this document, please contact</vt:lpwstr>
  </property>
  <property fmtid="{D5CDD505-2E9C-101B-9397-08002B2CF9AE}" pid="122" name="lblRecordReference">
    <vt:lpwstr>Record reference</vt:lpwstr>
  </property>
  <property fmtid="{D5CDD505-2E9C-101B-9397-08002B2CF9AE}" pid="123" name="lblSource">
    <vt:lpwstr>Source</vt:lpwstr>
  </property>
  <property fmtid="{D5CDD505-2E9C-101B-9397-08002B2CF9AE}" pid="124" name="lblStatus">
    <vt:lpwstr>Status</vt:lpwstr>
  </property>
  <property fmtid="{D5CDD505-2E9C-101B-9397-08002B2CF9AE}" pid="125" name="lblTargetDistribution">
    <vt:lpwstr>Distribution / publication method</vt:lpwstr>
  </property>
  <property fmtid="{D5CDD505-2E9C-101B-9397-08002B2CF9AE}" pid="126" name="lblTargetGroup">
    <vt:lpwstr>Target group</vt:lpwstr>
  </property>
  <property fmtid="{D5CDD505-2E9C-101B-9397-08002B2CF9AE}" pid="127" name="lblTargetReaders">
    <vt:lpwstr>Target readers, communication method</vt:lpwstr>
  </property>
  <property fmtid="{D5CDD505-2E9C-101B-9397-08002B2CF9AE}" pid="128" name="lblTermsAndAbbreviations">
    <vt:lpwstr>Terms and abbreviations</vt:lpwstr>
  </property>
  <property fmtid="{D5CDD505-2E9C-101B-9397-08002B2CF9AE}" pid="129" name="lblTermsDescription">
    <vt:lpwstr>Description</vt:lpwstr>
  </property>
  <property fmtid="{D5CDD505-2E9C-101B-9397-08002B2CF9AE}" pid="130" name="lblTermsSlashAbbreviations">
    <vt:lpwstr>Terms / Abbreviations</vt:lpwstr>
  </property>
  <property fmtid="{D5CDD505-2E9C-101B-9397-08002B2CF9AE}" pid="131" name="lblVersion">
    <vt:lpwstr>Version</vt:lpwstr>
  </property>
  <property fmtid="{D5CDD505-2E9C-101B-9397-08002B2CF9AE}" pid="132" name="Levels">
    <vt:lpwstr>2</vt:lpwstr>
  </property>
  <property fmtid="{D5CDD505-2E9C-101B-9397-08002B2CF9AE}" pid="133" name="Owner">
    <vt:lpwstr>R. Klicki</vt:lpwstr>
  </property>
  <property fmtid="{D5CDD505-2E9C-101B-9397-08002B2CF9AE}" pid="134" name="ProjectProtect">
    <vt:lpwstr>atos</vt:lpwstr>
  </property>
  <property fmtid="{D5CDD505-2E9C-101B-9397-08002B2CF9AE}" pid="135" name="QuestionPhone">
    <vt:lpwstr> </vt:lpwstr>
  </property>
  <property fmtid="{D5CDD505-2E9C-101B-9397-08002B2CF9AE}" pid="136" name="ReleasedBy">
    <vt:lpwstr/>
  </property>
  <property fmtid="{D5CDD505-2E9C-101B-9397-08002B2CF9AE}" pid="137" name="Source">
    <vt:lpwstr/>
  </property>
  <property fmtid="{D5CDD505-2E9C-101B-9397-08002B2CF9AE}" pid="138" name="Status">
    <vt:lpwstr>Final</vt:lpwstr>
  </property>
  <property fmtid="{D5CDD505-2E9C-101B-9397-08002B2CF9AE}" pid="139" name="Status1">
    <vt:lpwstr>Draft</vt:lpwstr>
  </property>
  <property fmtid="{D5CDD505-2E9C-101B-9397-08002B2CF9AE}" pid="140" name="Status2">
    <vt:lpwstr>Final</vt:lpwstr>
  </property>
  <property fmtid="{D5CDD505-2E9C-101B-9397-08002B2CF9AE}" pid="141" name="sys_ListSep">
    <vt:lpwstr>;</vt:lpwstr>
  </property>
  <property fmtid="{D5CDD505-2E9C-101B-9397-08002B2CF9AE}" pid="142" name="sys_Template">
    <vt:lpwstr>Report</vt:lpwstr>
  </property>
  <property fmtid="{D5CDD505-2E9C-101B-9397-08002B2CF9AE}" pid="143" name="sys_WordMark">
    <vt:lpwstr>sys_WordMark_AT</vt:lpwstr>
  </property>
  <property fmtid="{D5CDD505-2E9C-101B-9397-08002B2CF9AE}" pid="144" name="SystemDate">
    <vt:lpwstr/>
  </property>
  <property fmtid="{D5CDD505-2E9C-101B-9397-08002B2CF9AE}" pid="145" name="Title">
    <vt:lpwstr>DPC Hyper Converged POD - Test Plan</vt:lpwstr>
  </property>
  <property fmtid="{D5CDD505-2E9C-101B-9397-08002B2CF9AE}" pid="146" name="TitleTitlePage">
    <vt:lpwstr>DPC Hyper Converged POD - Test Plan</vt:lpwstr>
  </property>
  <property fmtid="{D5CDD505-2E9C-101B-9397-08002B2CF9AE}" pid="147" name="Version">
    <vt:lpwstr>1.0</vt:lpwstr>
  </property>
  <property fmtid="{D5CDD505-2E9C-101B-9397-08002B2CF9AE}" pid="148" name="ApplicationReleaseDate">
    <vt:lpwstr>01-07-2011</vt:lpwstr>
  </property>
  <property fmtid="{D5CDD505-2E9C-101B-9397-08002B2CF9AE}" pid="149" name="TempoReleaseDate">
    <vt:lpwstr>01-07-2011</vt:lpwstr>
  </property>
  <property fmtid="{D5CDD505-2E9C-101B-9397-08002B2CF9AE}" pid="150" name="AuthorName">
    <vt:lpwstr>Marcin Kujawski</vt:lpwstr>
  </property>
  <property fmtid="{D5CDD505-2E9C-101B-9397-08002B2CF9AE}" pid="151" name="AuthorFunction">
    <vt:lpwstr>Cloud Architect</vt:lpwstr>
  </property>
  <property fmtid="{D5CDD505-2E9C-101B-9397-08002B2CF9AE}" pid="152" name="Building">
    <vt:lpwstr>Beta building, B003</vt:lpwstr>
  </property>
  <property fmtid="{D5CDD505-2E9C-101B-9397-08002B2CF9AE}" pid="153" name="ChamberOfCommerce">
    <vt:lpwstr>KRS 0000128068, Sad Rejonowy dla M. St. Warszawy w Warszawie</vt:lpwstr>
  </property>
  <property fmtid="{D5CDD505-2E9C-101B-9397-08002B2CF9AE}" pid="154" name="Country">
    <vt:lpwstr>Polska</vt:lpwstr>
  </property>
  <property fmtid="{D5CDD505-2E9C-101B-9397-08002B2CF9AE}" pid="155" name="Department">
    <vt:lpwstr>Cloud Services</vt:lpwstr>
  </property>
  <property fmtid="{D5CDD505-2E9C-101B-9397-08002B2CF9AE}" pid="156" name="Fax">
    <vt:lpwstr/>
  </property>
  <property fmtid="{D5CDD505-2E9C-101B-9397-08002B2CF9AE}" pid="157" name="Internet">
    <vt:lpwstr>atos.net</vt:lpwstr>
  </property>
  <property fmtid="{D5CDD505-2E9C-101B-9397-08002B2CF9AE}" pid="158" name="Phone">
    <vt:lpwstr>+48 52 5628 940</vt:lpwstr>
  </property>
  <property fmtid="{D5CDD505-2E9C-101B-9397-08002B2CF9AE}" pid="159" name="POBox">
    <vt:lpwstr/>
  </property>
  <property fmtid="{D5CDD505-2E9C-101B-9397-08002B2CF9AE}" pid="160" name="PostalPlace">
    <vt:lpwstr>Bydgoszcz</vt:lpwstr>
  </property>
  <property fmtid="{D5CDD505-2E9C-101B-9397-08002B2CF9AE}" pid="161" name="PostalPostalCode">
    <vt:lpwstr>85-320</vt:lpwstr>
  </property>
  <property fmtid="{D5CDD505-2E9C-101B-9397-08002B2CF9AE}" pid="162" name="RefCode1">
    <vt:lpwstr/>
  </property>
  <property fmtid="{D5CDD505-2E9C-101B-9397-08002B2CF9AE}" pid="163" name="RefCode2">
    <vt:lpwstr/>
  </property>
  <property fmtid="{D5CDD505-2E9C-101B-9397-08002B2CF9AE}" pid="164" name="Street">
    <vt:lpwstr>Kraszewskiego 1</vt:lpwstr>
  </property>
  <property fmtid="{D5CDD505-2E9C-101B-9397-08002B2CF9AE}" pid="165" name="VisitPlace">
    <vt:lpwstr>Bydgoszcz</vt:lpwstr>
  </property>
  <property fmtid="{D5CDD505-2E9C-101B-9397-08002B2CF9AE}" pid="166" name="VisitPostalCode">
    <vt:lpwstr>85-320</vt:lpwstr>
  </property>
  <property fmtid="{D5CDD505-2E9C-101B-9397-08002B2CF9AE}" pid="167" name="Sender">
    <vt:lpwstr>Atos, Kraszewskiego 1, Beta building, B003, 85-320 Bydgoszcz</vt:lpwstr>
  </property>
  <property fmtid="{D5CDD505-2E9C-101B-9397-08002B2CF9AE}" pid="168" name="OwnerMAT">
    <vt:lpwstr/>
  </property>
  <property fmtid="{D5CDD505-2E9C-101B-9397-08002B2CF9AE}" pid="169" name="ContentTypeId">
    <vt:lpwstr>0x010104003FCF3104F7FE5246A3FDDF39BE4C4C2B</vt:lpwstr>
  </property>
  <property fmtid="{D5CDD505-2E9C-101B-9397-08002B2CF9AE}" pid="170" name="_dlc_DocIdItemGuid">
    <vt:lpwstr>5fd433ce-0262-4e9b-85b1-654e042453e2</vt:lpwstr>
  </property>
  <property fmtid="{D5CDD505-2E9C-101B-9397-08002B2CF9AE}" pid="171" name="My Owner1">
    <vt:lpwstr/>
  </property>
  <property fmtid="{D5CDD505-2E9C-101B-9397-08002B2CF9AE}" pid="172" name="My Owner">
    <vt:lpwstr/>
  </property>
  <property fmtid="{D5CDD505-2E9C-101B-9397-08002B2CF9AE}" pid="173" name="Order">
    <vt:r8>8600</vt:r8>
  </property>
  <property fmtid="{D5CDD505-2E9C-101B-9397-08002B2CF9AE}" pid="174" name="Identifier">
    <vt:lpwstr>Atos</vt:lpwstr>
  </property>
  <property fmtid="{D5CDD505-2E9C-101B-9397-08002B2CF9AE}" pid="175" name="BrandCode">
    <vt:lpwstr>AT</vt:lpwstr>
  </property>
  <property fmtid="{D5CDD505-2E9C-101B-9397-08002B2CF9AE}" pid="176" name="BrandName">
    <vt:lpwstr>Atos</vt:lpwstr>
  </property>
  <property fmtid="{D5CDD505-2E9C-101B-9397-08002B2CF9AE}" pid="177" name="Wisdom Business_Owner">
    <vt:lpwstr/>
  </property>
  <property fmtid="{D5CDD505-2E9C-101B-9397-08002B2CF9AE}" pid="178" name="xd_ProgID">
    <vt:lpwstr/>
  </property>
  <property fmtid="{D5CDD505-2E9C-101B-9397-08002B2CF9AE}" pid="179" name="TemplateUrl">
    <vt:lpwstr/>
  </property>
  <property fmtid="{D5CDD505-2E9C-101B-9397-08002B2CF9AE}" pid="180" name="Wisdom Security_Class">
    <vt:lpwstr/>
  </property>
  <property fmtid="{D5CDD505-2E9C-101B-9397-08002B2CF9AE}" pid="181" name="_NewReviewCycle">
    <vt:lpwstr/>
  </property>
  <property fmtid="{D5CDD505-2E9C-101B-9397-08002B2CF9AE}" pid="182" name="MSIP_Label_e463cba9-5f6c-478d-9329-7b2295e4e8ed_Enabled">
    <vt:lpwstr>true</vt:lpwstr>
  </property>
  <property fmtid="{D5CDD505-2E9C-101B-9397-08002B2CF9AE}" pid="183" name="MSIP_Label_e463cba9-5f6c-478d-9329-7b2295e4e8ed_SetDate">
    <vt:lpwstr>2021-06-02T07:08:09Z</vt:lpwstr>
  </property>
  <property fmtid="{D5CDD505-2E9C-101B-9397-08002B2CF9AE}" pid="184" name="MSIP_Label_e463cba9-5f6c-478d-9329-7b2295e4e8ed_Method">
    <vt:lpwstr>Standard</vt:lpwstr>
  </property>
  <property fmtid="{D5CDD505-2E9C-101B-9397-08002B2CF9AE}" pid="185" name="MSIP_Label_e463cba9-5f6c-478d-9329-7b2295e4e8ed_Name">
    <vt:lpwstr>All Employees_2</vt:lpwstr>
  </property>
  <property fmtid="{D5CDD505-2E9C-101B-9397-08002B2CF9AE}" pid="186" name="MSIP_Label_e463cba9-5f6c-478d-9329-7b2295e4e8ed_SiteId">
    <vt:lpwstr>33440fc6-b7c7-412c-bb73-0e70b0198d5a</vt:lpwstr>
  </property>
  <property fmtid="{D5CDD505-2E9C-101B-9397-08002B2CF9AE}" pid="187" name="MSIP_Label_e463cba9-5f6c-478d-9329-7b2295e4e8ed_ActionId">
    <vt:lpwstr>1fe0ddd1-126d-4394-ba91-82bb57cb132c</vt:lpwstr>
  </property>
  <property fmtid="{D5CDD505-2E9C-101B-9397-08002B2CF9AE}" pid="188" name="MSIP_Label_e463cba9-5f6c-478d-9329-7b2295e4e8ed_ContentBits">
    <vt:lpwstr>0</vt:lpwstr>
  </property>
</Properties>
</file>