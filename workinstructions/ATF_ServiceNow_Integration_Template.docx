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55F29" w14:textId="77777777" w:rsidR="00915C0E" w:rsidRPr="008E6228" w:rsidRDefault="00915C0E" w:rsidP="00284B3C"/>
    <w:p w14:paraId="40E55F2A" w14:textId="412DDFD1" w:rsidR="00915C0E" w:rsidRPr="008E6228" w:rsidRDefault="00EF2D52" w:rsidP="00915C0E">
      <w:pPr>
        <w:pStyle w:val="sysClass"/>
        <w:framePr w:wrap="notBeside"/>
      </w:pPr>
      <w:r>
        <w:fldChar w:fldCharType="begin"/>
      </w:r>
      <w:r w:rsidR="003D3F09">
        <w:instrText xml:space="preserve"> DOCPROPERTY "Classification" </w:instrText>
      </w:r>
      <w:r>
        <w:fldChar w:fldCharType="separate"/>
      </w:r>
      <w:r w:rsidR="005C7B19">
        <w:t>For external use</w:t>
      </w:r>
      <w:r>
        <w:fldChar w:fldCharType="end"/>
      </w:r>
    </w:p>
    <w:p w14:paraId="40E55F2B" w14:textId="6CD4ADA8" w:rsidR="006B1A47" w:rsidRDefault="009573DC" w:rsidP="00915C0E">
      <w:pPr>
        <w:pStyle w:val="Title"/>
        <w:framePr w:wrap="notBeside"/>
      </w:pPr>
      <w:r>
        <w:t>ATF ServiceNow Integration</w:t>
      </w:r>
      <w:r>
        <w:br/>
      </w:r>
      <w:r w:rsidR="004A4F07">
        <w:t>Request for Integration User</w:t>
      </w:r>
      <w:r>
        <w:br/>
      </w:r>
    </w:p>
    <w:p w14:paraId="427AC612" w14:textId="77777777" w:rsidR="009573DC" w:rsidRPr="009573DC" w:rsidRDefault="009573DC" w:rsidP="009573DC">
      <w:pPr>
        <w:pStyle w:val="BodyText"/>
      </w:pPr>
    </w:p>
    <w:p w14:paraId="43B33694" w14:textId="77777777" w:rsidR="009573DC" w:rsidRPr="009573DC" w:rsidRDefault="009573DC" w:rsidP="009573DC">
      <w:pPr>
        <w:pStyle w:val="BodyText"/>
      </w:pPr>
    </w:p>
    <w:p w14:paraId="40E55F2C" w14:textId="08402ADF" w:rsidR="00915C0E" w:rsidRPr="008E6228" w:rsidRDefault="00EF2D52" w:rsidP="00915C0E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8E6228">
        <w:rPr>
          <w:rStyle w:val="sysDocStatisticslbl"/>
        </w:rPr>
        <w:instrText xml:space="preserve"> DOCPROPERTY "lblAuthors" \* Lower </w:instrText>
      </w:r>
      <w:r w:rsidRPr="008E6228">
        <w:rPr>
          <w:rStyle w:val="sysDocStatisticslbl"/>
        </w:rPr>
        <w:fldChar w:fldCharType="separate"/>
      </w:r>
      <w:r w:rsidR="005C7B19">
        <w:rPr>
          <w:rStyle w:val="sysDocStatisticslbl"/>
        </w:rPr>
        <w:t>author(s)</w:t>
      </w:r>
      <w:r w:rsidRPr="008E6228">
        <w:rPr>
          <w:rStyle w:val="sysDocStatisticslbl"/>
        </w:rPr>
        <w:fldChar w:fldCharType="end"/>
      </w:r>
      <w:r w:rsidR="00915C0E" w:rsidRPr="008E6228">
        <w:tab/>
        <w:t>:</w:t>
      </w:r>
      <w:r w:rsidR="00915C0E" w:rsidRPr="008E6228">
        <w:tab/>
      </w:r>
      <w:r w:rsidR="00130C2F">
        <w:t>Richard Hirsch</w:t>
      </w:r>
    </w:p>
    <w:p w14:paraId="40E55F2D" w14:textId="5EE5E89B" w:rsidR="00915C0E" w:rsidRPr="005E6E56" w:rsidRDefault="00EF2D52" w:rsidP="00915C0E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5E6E56">
        <w:rPr>
          <w:rStyle w:val="sysDocStatisticslbl"/>
        </w:rPr>
        <w:instrText xml:space="preserve"> DOCPROPERTY "lblDocumentNumber" \* Lower </w:instrText>
      </w:r>
      <w:r w:rsidRPr="008E6228">
        <w:rPr>
          <w:rStyle w:val="sysDocStatisticslbl"/>
        </w:rPr>
        <w:fldChar w:fldCharType="separate"/>
      </w:r>
      <w:r w:rsidR="005C7B19">
        <w:rPr>
          <w:rStyle w:val="sysDocStatisticslbl"/>
        </w:rPr>
        <w:t>document number</w:t>
      </w:r>
      <w:r w:rsidRPr="008E6228">
        <w:rPr>
          <w:rStyle w:val="sysDocStatisticslbl"/>
        </w:rPr>
        <w:fldChar w:fldCharType="end"/>
      </w:r>
      <w:r w:rsidR="00915C0E" w:rsidRPr="005E6E56">
        <w:tab/>
        <w:t>:</w:t>
      </w:r>
      <w:r w:rsidR="00915C0E" w:rsidRPr="005E6E56">
        <w:tab/>
      </w:r>
      <w:r w:rsidRPr="008E6228">
        <w:fldChar w:fldCharType="begin"/>
      </w:r>
      <w:r w:rsidR="00915C0E" w:rsidRPr="005E6E56">
        <w:instrText xml:space="preserve"> DOCPROPERTY "DocumentNumber" </w:instrText>
      </w:r>
      <w:r w:rsidRPr="008E6228">
        <w:fldChar w:fldCharType="separate"/>
      </w:r>
      <w:r w:rsidR="005C7B19">
        <w:t>ATF_ServiceNow_Integration_Req_data_sheet</w:t>
      </w:r>
      <w:r w:rsidRPr="008E6228">
        <w:fldChar w:fldCharType="end"/>
      </w:r>
    </w:p>
    <w:p w14:paraId="40E55F2E" w14:textId="26A1DDEB" w:rsidR="00915C0E" w:rsidRPr="005E6E56" w:rsidRDefault="00EF2D52" w:rsidP="00915C0E">
      <w:pPr>
        <w:pStyle w:val="sysDocStatistics"/>
      </w:pPr>
      <w:r w:rsidRPr="607E6BFB">
        <w:rPr>
          <w:rStyle w:val="sysDocStatisticslbl"/>
        </w:rPr>
        <w:fldChar w:fldCharType="begin"/>
      </w:r>
      <w:r w:rsidRPr="607E6BFB">
        <w:rPr>
          <w:rStyle w:val="sysDocStatisticslbl"/>
        </w:rPr>
        <w:instrText xml:space="preserve"> DOCPROPERTY "lblVersion" \* Lower </w:instrText>
      </w:r>
      <w:r w:rsidRPr="607E6BFB">
        <w:rPr>
          <w:rStyle w:val="sysDocStatisticslbl"/>
        </w:rPr>
        <w:fldChar w:fldCharType="separate"/>
      </w:r>
      <w:r w:rsidR="005C7B19" w:rsidRPr="607E6BFB">
        <w:rPr>
          <w:rStyle w:val="sysDocStatisticslbl"/>
        </w:rPr>
        <w:t>version</w:t>
      </w:r>
      <w:r w:rsidRPr="607E6BFB">
        <w:rPr>
          <w:rStyle w:val="sysDocStatisticslbl"/>
        </w:rPr>
        <w:fldChar w:fldCharType="end"/>
      </w:r>
      <w:r>
        <w:tab/>
      </w:r>
      <w:r w:rsidR="00915C0E">
        <w:t>:</w:t>
      </w:r>
      <w:r>
        <w:tab/>
      </w:r>
      <w:r w:rsidR="00E04B0F">
        <w:t>1.</w:t>
      </w:r>
      <w:r w:rsidR="0078228E">
        <w:t>1</w:t>
      </w:r>
      <w:r w:rsidR="1EC8779C">
        <w:t>9</w:t>
      </w:r>
      <w:r>
        <w:fldChar w:fldCharType="begin"/>
      </w:r>
      <w:r>
        <w:instrText xml:space="preserve"> DOCPROPERTY "Version" </w:instrText>
      </w:r>
      <w:r>
        <w:fldChar w:fldCharType="end"/>
      </w:r>
    </w:p>
    <w:p w14:paraId="40E55F2F" w14:textId="3DBB7C1A" w:rsidR="00915C0E" w:rsidRPr="008E6228" w:rsidRDefault="00EF2D52" w:rsidP="00915C0E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8E6228">
        <w:rPr>
          <w:rStyle w:val="sysDocStatisticslbl"/>
        </w:rPr>
        <w:instrText xml:space="preserve"> DOCPROPERTY "lblStatus" \* Lower </w:instrText>
      </w:r>
      <w:r w:rsidRPr="008E6228">
        <w:rPr>
          <w:rStyle w:val="sysDocStatisticslbl"/>
        </w:rPr>
        <w:fldChar w:fldCharType="separate"/>
      </w:r>
      <w:r w:rsidR="005C7B19">
        <w:rPr>
          <w:rStyle w:val="sysDocStatisticslbl"/>
        </w:rPr>
        <w:t>status</w:t>
      </w:r>
      <w:r w:rsidRPr="008E6228">
        <w:rPr>
          <w:rStyle w:val="sysDocStatisticslbl"/>
        </w:rPr>
        <w:fldChar w:fldCharType="end"/>
      </w:r>
      <w:r w:rsidR="00915C0E" w:rsidRPr="008E6228">
        <w:tab/>
        <w:t>:</w:t>
      </w:r>
      <w:r w:rsidR="00915C0E" w:rsidRPr="008E6228">
        <w:tab/>
      </w:r>
      <w:r w:rsidR="00E04B0F">
        <w:t>Published</w:t>
      </w:r>
    </w:p>
    <w:p w14:paraId="40E55F30" w14:textId="79D73813" w:rsidR="00915C0E" w:rsidRDefault="00EF2D52" w:rsidP="00915C0E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FF7F8A">
        <w:rPr>
          <w:rStyle w:val="sysDocStatisticslbl"/>
        </w:rPr>
        <w:instrText xml:space="preserve"> DOCPROPERTY "lblSource" \* Lower </w:instrText>
      </w:r>
      <w:r w:rsidRPr="008E6228">
        <w:rPr>
          <w:rStyle w:val="sysDocStatisticslbl"/>
        </w:rPr>
        <w:fldChar w:fldCharType="separate"/>
      </w:r>
      <w:r w:rsidR="005C7B19">
        <w:rPr>
          <w:rStyle w:val="sysDocStatisticslbl"/>
        </w:rPr>
        <w:t>source</w:t>
      </w:r>
      <w:r w:rsidRPr="008E6228">
        <w:rPr>
          <w:rStyle w:val="sysDocStatisticslbl"/>
        </w:rPr>
        <w:fldChar w:fldCharType="end"/>
      </w:r>
      <w:r w:rsidR="00915C0E" w:rsidRPr="00FF7F8A">
        <w:tab/>
        <w:t>:</w:t>
      </w:r>
      <w:r w:rsidR="00915C0E" w:rsidRPr="00FF7F8A">
        <w:tab/>
      </w:r>
      <w:r w:rsidRPr="008E6228">
        <w:fldChar w:fldCharType="begin"/>
      </w:r>
      <w:r w:rsidR="00915C0E" w:rsidRPr="00FF7F8A">
        <w:instrText xml:space="preserve"> DOCPROPERTY "CompanyName" </w:instrText>
      </w:r>
      <w:r w:rsidRPr="008E6228">
        <w:fldChar w:fldCharType="separate"/>
      </w:r>
      <w:r w:rsidR="005C7B19">
        <w:t>Atos</w:t>
      </w:r>
      <w:r w:rsidRPr="008E6228">
        <w:fldChar w:fldCharType="end"/>
      </w:r>
    </w:p>
    <w:p w14:paraId="40E55F31" w14:textId="1F6FF52A" w:rsidR="00701558" w:rsidRPr="00FF7F8A" w:rsidRDefault="00701558" w:rsidP="00915C0E">
      <w:pPr>
        <w:pStyle w:val="sysDocStatistics"/>
      </w:pPr>
      <w:r w:rsidRPr="00701558">
        <w:rPr>
          <w:rStyle w:val="sysDocStatisticslbl"/>
          <w:b w:val="0"/>
        </w:rPr>
        <w:t>D</w:t>
      </w:r>
      <w:r>
        <w:rPr>
          <w:rStyle w:val="sysDocStatisticslbl"/>
        </w:rPr>
        <w:t>istribution</w:t>
      </w:r>
      <w:r w:rsidRPr="00FF7F8A">
        <w:tab/>
        <w:t>:</w:t>
      </w:r>
      <w:r w:rsidRPr="00FF7F8A">
        <w:tab/>
      </w:r>
      <w:r w:rsidR="00EF2D52">
        <w:fldChar w:fldCharType="begin"/>
      </w:r>
      <w:r>
        <w:instrText xml:space="preserve"> DOCPROPERTY  Classification </w:instrText>
      </w:r>
      <w:r w:rsidR="00EF2D52">
        <w:fldChar w:fldCharType="separate"/>
      </w:r>
      <w:r w:rsidR="005C7B19">
        <w:t>For external use</w:t>
      </w:r>
      <w:r w:rsidR="00EF2D52">
        <w:fldChar w:fldCharType="end"/>
      </w:r>
    </w:p>
    <w:p w14:paraId="40E55F32" w14:textId="444C5273" w:rsidR="00915C0E" w:rsidRPr="008E6228" w:rsidRDefault="00EF2D52" w:rsidP="00483F19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FF7F8A">
        <w:rPr>
          <w:rStyle w:val="sysDocStatisticslbl"/>
        </w:rPr>
        <w:instrText xml:space="preserve"> DOCPROPERTY "lblDocumentDate" \* Lower </w:instrText>
      </w:r>
      <w:r w:rsidRPr="008E6228">
        <w:rPr>
          <w:rStyle w:val="sysDocStatisticslbl"/>
        </w:rPr>
        <w:fldChar w:fldCharType="separate"/>
      </w:r>
      <w:r w:rsidR="005C7B19">
        <w:rPr>
          <w:rStyle w:val="sysDocStatisticslbl"/>
        </w:rPr>
        <w:t>document date</w:t>
      </w:r>
      <w:r w:rsidRPr="008E6228">
        <w:rPr>
          <w:rStyle w:val="sysDocStatisticslbl"/>
        </w:rPr>
        <w:fldChar w:fldCharType="end"/>
      </w:r>
      <w:r w:rsidR="00915C0E" w:rsidRPr="00FF7F8A">
        <w:tab/>
        <w:t>:</w:t>
      </w:r>
      <w:r w:rsidR="00915C0E" w:rsidRPr="00FF7F8A">
        <w:tab/>
      </w:r>
      <w:bookmarkStart w:id="0" w:name="sys_DCO_Dates"/>
      <w:r w:rsidR="009654EE">
        <w:fldChar w:fldCharType="begin"/>
      </w:r>
      <w:r w:rsidR="009654EE">
        <w:instrText xml:space="preserve"> SAVEDATE  \@ "M/d/yyyy" </w:instrText>
      </w:r>
      <w:r w:rsidR="009654EE">
        <w:fldChar w:fldCharType="separate"/>
      </w:r>
      <w:r w:rsidR="000B3581">
        <w:t>6/3/2025</w:t>
      </w:r>
      <w:r w:rsidR="009654EE">
        <w:fldChar w:fldCharType="end"/>
      </w:r>
      <w:r w:rsidRPr="008E6228">
        <w:fldChar w:fldCharType="begin"/>
      </w:r>
      <w:r w:rsidR="00915C0E" w:rsidRPr="008E6228">
        <w:instrText xml:space="preserve"> IF </w:instrText>
      </w:r>
      <w:r w:rsidRPr="008E6228">
        <w:fldChar w:fldCharType="begin"/>
      </w:r>
      <w:r w:rsidR="00915C0E" w:rsidRPr="008E6228">
        <w:instrText xml:space="preserve"> DOCPROPERTY "DatesReview" </w:instrText>
      </w:r>
      <w:r w:rsidRPr="008E6228">
        <w:fldChar w:fldCharType="end"/>
      </w:r>
      <w:r w:rsidR="00915C0E" w:rsidRPr="008E6228">
        <w:instrText xml:space="preserve"> &lt;&gt; "" "</w:instrText>
      </w:r>
    </w:p>
    <w:p w14:paraId="40E55F33" w14:textId="10662C0A" w:rsidR="00915C0E" w:rsidRPr="008E6228" w:rsidRDefault="00EF2D52" w:rsidP="00915C0E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8E6228">
        <w:rPr>
          <w:rStyle w:val="sysDocStatisticslbl"/>
        </w:rPr>
        <w:instrText xml:space="preserve"> DOCPROPERTY "lblDatesReview" \* Lower </w:instrText>
      </w:r>
      <w:r w:rsidRPr="008E6228">
        <w:rPr>
          <w:rStyle w:val="sysDocStatisticslbl"/>
        </w:rPr>
        <w:fldChar w:fldCharType="separate"/>
      </w:r>
      <w:r w:rsidR="008B40CC" w:rsidRPr="008E6228">
        <w:rPr>
          <w:rStyle w:val="sysDocStatisticslbl"/>
        </w:rPr>
        <w:instrText>review before</w:instrText>
      </w:r>
      <w:r w:rsidRPr="008E6228">
        <w:rPr>
          <w:rStyle w:val="sysDocStatisticslbl"/>
        </w:rPr>
        <w:fldChar w:fldCharType="end"/>
      </w:r>
      <w:r w:rsidR="00915C0E" w:rsidRPr="008E6228">
        <w:tab/>
        <w:instrText>:</w:instrText>
      </w:r>
      <w:r w:rsidR="00915C0E" w:rsidRPr="008E6228">
        <w:tab/>
      </w:r>
      <w:r w:rsidRPr="008E6228">
        <w:fldChar w:fldCharType="begin"/>
      </w:r>
      <w:r w:rsidR="00915C0E" w:rsidRPr="008E6228">
        <w:instrText xml:space="preserve"> DOCPROPERTY "DatesReview" </w:instrText>
      </w:r>
      <w:r w:rsidRPr="008E6228">
        <w:fldChar w:fldCharType="separate"/>
      </w:r>
      <w:r w:rsidR="008B40CC" w:rsidRPr="008E6228">
        <w:instrText>d MMMM yyyy</w:instrText>
      </w:r>
      <w:r w:rsidRPr="008E6228">
        <w:fldChar w:fldCharType="end"/>
      </w:r>
      <w:r w:rsidR="00915C0E" w:rsidRPr="008E6228">
        <w:instrText xml:space="preserve">" </w:instrText>
      </w:r>
      <w:r w:rsidRPr="008E6228">
        <w:fldChar w:fldCharType="end"/>
      </w:r>
      <w:bookmarkEnd w:id="0"/>
    </w:p>
    <w:p w14:paraId="40E55F34" w14:textId="629B2E8C" w:rsidR="00915C0E" w:rsidRPr="008E6228" w:rsidRDefault="00EF2D52" w:rsidP="00915C0E">
      <w:pPr>
        <w:pStyle w:val="sysDocStatistics"/>
      </w:pPr>
      <w:r w:rsidRPr="008E6228">
        <w:rPr>
          <w:rStyle w:val="sysDocStatisticslbl"/>
        </w:rPr>
        <w:fldChar w:fldCharType="begin"/>
      </w:r>
      <w:r w:rsidR="00915C0E" w:rsidRPr="008E6228">
        <w:rPr>
          <w:rStyle w:val="sysDocStatisticslbl"/>
        </w:rPr>
        <w:instrText xml:space="preserve"> DOCPROPERTY "lblNumberOfPages" \* Lower </w:instrText>
      </w:r>
      <w:r w:rsidRPr="008E6228">
        <w:rPr>
          <w:rStyle w:val="sysDocStatisticslbl"/>
        </w:rPr>
        <w:fldChar w:fldCharType="separate"/>
      </w:r>
      <w:r w:rsidR="005C7B19">
        <w:rPr>
          <w:rStyle w:val="sysDocStatisticslbl"/>
        </w:rPr>
        <w:t>number of pages</w:t>
      </w:r>
      <w:r w:rsidRPr="008E6228">
        <w:rPr>
          <w:rStyle w:val="sysDocStatisticslbl"/>
        </w:rPr>
        <w:fldChar w:fldCharType="end"/>
      </w:r>
      <w:r w:rsidR="00915C0E" w:rsidRPr="008E6228">
        <w:tab/>
        <w:t>:</w:t>
      </w:r>
      <w:r w:rsidR="00915C0E" w:rsidRPr="008E6228">
        <w:tab/>
      </w:r>
      <w:fldSimple w:instr="DOCPROPERTY  Pages  \* MERGEFORMAT">
        <w:r w:rsidR="005C7B19">
          <w:t>12</w:t>
        </w:r>
      </w:fldSimple>
    </w:p>
    <w:p w14:paraId="40E55F35" w14:textId="310C6DFA" w:rsidR="00915C0E" w:rsidRPr="008E6228" w:rsidRDefault="00EF2D52" w:rsidP="00915C0E">
      <w:pPr>
        <w:pStyle w:val="sysDocStatisticsOwner"/>
      </w:pPr>
      <w:r w:rsidRPr="008E6228">
        <w:rPr>
          <w:rStyle w:val="sysDocStatisticslbl"/>
        </w:rPr>
        <w:fldChar w:fldCharType="begin"/>
      </w:r>
      <w:r w:rsidR="004E0833" w:rsidRPr="008E6228">
        <w:rPr>
          <w:rStyle w:val="sysDocStatisticslbl"/>
        </w:rPr>
        <w:instrText xml:space="preserve"> IF </w:instrText>
      </w:r>
      <w:r w:rsidRPr="008E6228">
        <w:fldChar w:fldCharType="begin"/>
      </w:r>
      <w:r w:rsidR="004E0833" w:rsidRPr="008E6228">
        <w:instrText xml:space="preserve"> DOCPROPERTY "Owner" </w:instrText>
      </w:r>
      <w:r w:rsidRPr="008E6228">
        <w:fldChar w:fldCharType="end"/>
      </w:r>
      <w:r w:rsidR="004E0833" w:rsidRPr="008E6228">
        <w:rPr>
          <w:rStyle w:val="sysDocStatisticslbl"/>
        </w:rPr>
        <w:instrText xml:space="preserve"> &lt;&gt; "" "</w:instrText>
      </w:r>
      <w:r w:rsidRPr="008E6228">
        <w:rPr>
          <w:rStyle w:val="sysDocStatisticslbl"/>
        </w:rPr>
        <w:fldChar w:fldCharType="begin"/>
      </w:r>
      <w:r w:rsidR="004E0833" w:rsidRPr="008E6228">
        <w:rPr>
          <w:rStyle w:val="sysDocStatisticslbl"/>
        </w:rPr>
        <w:instrText xml:space="preserve"> DOCPROPERTY "lblOwner" \* Lower</w:instrText>
      </w:r>
      <w:r w:rsidRPr="008E6228">
        <w:rPr>
          <w:rStyle w:val="sysDocStatisticslbl"/>
        </w:rPr>
        <w:fldChar w:fldCharType="separate"/>
      </w:r>
      <w:r w:rsidR="004E0833" w:rsidRPr="008E6228">
        <w:rPr>
          <w:rStyle w:val="sysDocStatisticslbl"/>
        </w:rPr>
        <w:instrText>document owner</w:instrText>
      </w:r>
      <w:r w:rsidRPr="008E6228">
        <w:rPr>
          <w:rStyle w:val="sysDocStatisticslbl"/>
        </w:rPr>
        <w:fldChar w:fldCharType="end"/>
      </w:r>
      <w:r w:rsidR="004E0833" w:rsidRPr="008E6228">
        <w:tab/>
        <w:instrText>:</w:instrText>
      </w:r>
      <w:r w:rsidR="004E0833" w:rsidRPr="008E6228">
        <w:rPr>
          <w:rStyle w:val="sysDocStatisticslbl"/>
        </w:rPr>
        <w:instrText xml:space="preserve">" "" </w:instrText>
      </w:r>
      <w:r w:rsidRPr="008E6228">
        <w:rPr>
          <w:rStyle w:val="sysDocStatisticslbl"/>
        </w:rPr>
        <w:fldChar w:fldCharType="end"/>
      </w:r>
      <w:r w:rsidR="00915C0E" w:rsidRPr="008E6228">
        <w:tab/>
      </w:r>
      <w:r w:rsidRPr="008E6228">
        <w:fldChar w:fldCharType="begin"/>
      </w:r>
      <w:r w:rsidR="00915C0E" w:rsidRPr="008E6228">
        <w:instrText xml:space="preserve"> DOCPROPERTY "Owner" </w:instrText>
      </w:r>
      <w:r w:rsidRPr="008E6228">
        <w:fldChar w:fldCharType="end"/>
      </w:r>
    </w:p>
    <w:p w14:paraId="40E55F36" w14:textId="77777777" w:rsidR="00915C0E" w:rsidRPr="008E6228" w:rsidRDefault="00915C0E" w:rsidP="00915C0E">
      <w:pPr>
        <w:pStyle w:val="sysMAT"/>
        <w:framePr w:wrap="around"/>
      </w:pPr>
      <w:bookmarkStart w:id="1" w:name="sys_ManagementApprovalTable"/>
      <w:bookmarkEnd w:id="1"/>
    </w:p>
    <w:p w14:paraId="40E55F37" w14:textId="7DF73D5D" w:rsidR="00915C0E" w:rsidRPr="008E6228" w:rsidRDefault="00915C0E" w:rsidP="00915C0E">
      <w:pPr>
        <w:pStyle w:val="sysCopyright"/>
        <w:framePr w:wrap="around"/>
      </w:pPr>
      <w:r w:rsidRPr="008E6228">
        <w:t xml:space="preserve">© Copyright </w:t>
      </w:r>
      <w:r w:rsidR="00EF2D52" w:rsidRPr="008E6228">
        <w:fldChar w:fldCharType="begin"/>
      </w:r>
      <w:r w:rsidRPr="008E6228">
        <w:instrText xml:space="preserve"> DOCPROPERTY "Copyright" </w:instrText>
      </w:r>
      <w:r w:rsidR="00EF2D52" w:rsidRPr="008E6228">
        <w:fldChar w:fldCharType="separate"/>
      </w:r>
      <w:r w:rsidR="005C7B19">
        <w:t>2012</w:t>
      </w:r>
      <w:r w:rsidR="00EF2D52" w:rsidRPr="008E6228">
        <w:fldChar w:fldCharType="end"/>
      </w:r>
      <w:r w:rsidRPr="008E6228">
        <w:t xml:space="preserve">, </w:t>
      </w:r>
      <w:r w:rsidR="00EF2D52" w:rsidRPr="008E6228">
        <w:fldChar w:fldCharType="begin"/>
      </w:r>
      <w:r w:rsidRPr="008E6228">
        <w:instrText xml:space="preserve"> DOCPROPERTY"CompanyNameLegal" </w:instrText>
      </w:r>
      <w:r w:rsidR="00EF2D52" w:rsidRPr="008E6228">
        <w:fldChar w:fldCharType="separate"/>
      </w:r>
      <w:r w:rsidR="005C7B19">
        <w:t>Atos Information Technology GmbH</w:t>
      </w:r>
      <w:r w:rsidR="00EF2D52" w:rsidRPr="008E6228">
        <w:fldChar w:fldCharType="end"/>
      </w:r>
      <w:r w:rsidRPr="008E6228">
        <w:t xml:space="preserve"> </w:t>
      </w:r>
      <w:r w:rsidR="00EF2D52" w:rsidRPr="008E6228">
        <w:fldChar w:fldCharType="begin"/>
      </w:r>
      <w:r w:rsidRPr="008E6228">
        <w:instrText xml:space="preserve"> DOCPROPERTY "lblCopyright" </w:instrText>
      </w:r>
      <w:r w:rsidR="00EF2D52" w:rsidRPr="008E6228">
        <w:fldChar w:fldCharType="separate"/>
      </w:r>
      <w:r w:rsidR="005C7B19">
        <w:t>All rights reserved.</w:t>
      </w:r>
      <w:r w:rsidR="00EF2D52" w:rsidRPr="008E6228">
        <w:fldChar w:fldCharType="end"/>
      </w:r>
      <w:r w:rsidRPr="008E6228">
        <w:t xml:space="preserve"> </w:t>
      </w:r>
      <w:r w:rsidR="00EF2D52" w:rsidRPr="008E6228">
        <w:fldChar w:fldCharType="begin"/>
      </w:r>
      <w:r w:rsidRPr="008E6228">
        <w:instrText xml:space="preserve"> DOCPROPERTY "lblCopyright2" </w:instrText>
      </w:r>
      <w:r w:rsidR="00EF2D52" w:rsidRPr="008E6228">
        <w:fldChar w:fldCharType="separate"/>
      </w:r>
      <w:r w:rsidR="005C7B19">
        <w:t>Reproduction in whole or in part is prohibited without the prior written consent of the copyright owner.</w:t>
      </w:r>
      <w:r w:rsidR="00EF2D52" w:rsidRPr="008E6228">
        <w:fldChar w:fldCharType="end"/>
      </w:r>
      <w:r w:rsidRPr="008E6228">
        <w:t xml:space="preserve"> </w:t>
      </w:r>
      <w:r w:rsidR="00EF2D52" w:rsidRPr="008E6228">
        <w:fldChar w:fldCharType="begin"/>
      </w:r>
      <w:r w:rsidRPr="008E6228">
        <w:instrText xml:space="preserve"> DOCPROPERTY "lblQuestions" </w:instrText>
      </w:r>
      <w:r w:rsidR="00EF2D52" w:rsidRPr="008E6228">
        <w:fldChar w:fldCharType="separate"/>
      </w:r>
      <w:r w:rsidR="005C7B19">
        <w:t>For any questions or remarks on this document, please contact</w:t>
      </w:r>
      <w:r w:rsidR="00EF2D52" w:rsidRPr="008E6228">
        <w:fldChar w:fldCharType="end"/>
      </w:r>
      <w:r w:rsidRPr="008E6228">
        <w:t xml:space="preserve"> </w:t>
      </w:r>
      <w:r w:rsidR="00EF2D52" w:rsidRPr="008E6228">
        <w:fldChar w:fldCharType="begin"/>
      </w:r>
      <w:r w:rsidRPr="008E6228">
        <w:instrText xml:space="preserve"> DOCPROPERTY "CompanyName" </w:instrText>
      </w:r>
      <w:r w:rsidR="00EF2D52" w:rsidRPr="008E6228">
        <w:fldChar w:fldCharType="separate"/>
      </w:r>
      <w:r w:rsidR="005C7B19">
        <w:t>Atos</w:t>
      </w:r>
      <w:r w:rsidR="00EF2D52" w:rsidRPr="008E6228">
        <w:fldChar w:fldCharType="end"/>
      </w:r>
      <w:r w:rsidRPr="008E6228">
        <w:t xml:space="preserve">, </w:t>
      </w:r>
      <w:r w:rsidR="00EF2D52" w:rsidRPr="008E6228">
        <w:fldChar w:fldCharType="begin"/>
      </w:r>
      <w:r w:rsidRPr="008E6228">
        <w:instrText xml:space="preserve"> DOCPROPERTY "QuestionPhone" </w:instrText>
      </w:r>
      <w:r w:rsidR="00EF2D52" w:rsidRPr="008E6228">
        <w:fldChar w:fldCharType="separate"/>
      </w:r>
      <w:r w:rsidR="005C7B19">
        <w:t>+49 89 636 951236</w:t>
      </w:r>
      <w:r w:rsidR="00EF2D52" w:rsidRPr="008E6228">
        <w:fldChar w:fldCharType="end"/>
      </w:r>
      <w:r w:rsidRPr="008E6228">
        <w:t>.</w:t>
      </w:r>
    </w:p>
    <w:p w14:paraId="40E55F38" w14:textId="77777777" w:rsidR="00915C0E" w:rsidRPr="008E6228" w:rsidRDefault="00915C0E" w:rsidP="00915C0E">
      <w:pPr>
        <w:pStyle w:val="BodyText"/>
      </w:pPr>
    </w:p>
    <w:p w14:paraId="40E55F39" w14:textId="77777777" w:rsidR="00915C0E" w:rsidRPr="008E6228" w:rsidRDefault="00915C0E" w:rsidP="00915C0E">
      <w:pPr>
        <w:pStyle w:val="BodyText"/>
        <w:sectPr w:rsidR="00915C0E" w:rsidRPr="008E6228" w:rsidSect="0066485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4933" w:right="1134" w:bottom="851" w:left="1814" w:header="1531" w:footer="709" w:gutter="0"/>
          <w:cols w:space="720"/>
          <w:titlePg/>
          <w:docGrid w:linePitch="272"/>
        </w:sectPr>
      </w:pPr>
    </w:p>
    <w:p w14:paraId="40E55F3A" w14:textId="7A7186EC" w:rsidR="00915C0E" w:rsidRPr="009F33E2" w:rsidRDefault="00915C0E" w:rsidP="00915C0E">
      <w:pPr>
        <w:pStyle w:val="Heading0"/>
        <w:numPr>
          <w:ilvl w:val="0"/>
          <w:numId w:val="0"/>
        </w:numPr>
      </w:pPr>
      <w:r w:rsidRPr="009F33E2">
        <w:lastRenderedPageBreak/>
        <w:softHyphen/>
      </w:r>
      <w:r w:rsidRPr="009F33E2">
        <w:softHyphen/>
      </w:r>
      <w:r w:rsidRPr="009F33E2">
        <w:softHyphen/>
      </w:r>
      <w:r w:rsidR="00EF2D52" w:rsidRPr="008E6228">
        <w:fldChar w:fldCharType="begin"/>
      </w:r>
      <w:r w:rsidRPr="009F33E2">
        <w:instrText xml:space="preserve"> DOCPROPERTY "lblContents" </w:instrText>
      </w:r>
      <w:r w:rsidR="00EF2D52" w:rsidRPr="008E6228">
        <w:fldChar w:fldCharType="separate"/>
      </w:r>
      <w:r w:rsidR="005C7B19">
        <w:t>Contents</w:t>
      </w:r>
      <w:r w:rsidR="00EF2D52" w:rsidRPr="008E6228">
        <w:fldChar w:fldCharType="end"/>
      </w:r>
    </w:p>
    <w:bookmarkStart w:id="2" w:name="sys_TOC"/>
    <w:p w14:paraId="1CBECB7B" w14:textId="6A20F24E" w:rsidR="00267DDD" w:rsidRDefault="00EF2D52">
      <w:pPr>
        <w:pStyle w:val="TOC1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 w:rsidRPr="003864F0">
        <w:rPr>
          <w:b w:val="0"/>
          <w:noProof w:val="0"/>
        </w:rPr>
        <w:fldChar w:fldCharType="begin"/>
      </w:r>
      <w:r w:rsidR="00915C0E" w:rsidRPr="003864F0">
        <w:rPr>
          <w:b w:val="0"/>
          <w:noProof w:val="0"/>
        </w:rPr>
        <w:instrText xml:space="preserve"> TOC \o "1-2" \t "Appendix</w:instrText>
      </w:r>
      <w:r w:rsidRPr="003864F0">
        <w:rPr>
          <w:b w:val="0"/>
          <w:noProof w:val="0"/>
        </w:rPr>
        <w:fldChar w:fldCharType="begin"/>
      </w:r>
      <w:r w:rsidR="00915C0E" w:rsidRPr="003864F0">
        <w:rPr>
          <w:b w:val="0"/>
          <w:noProof w:val="0"/>
        </w:rPr>
        <w:instrText xml:space="preserve"> DOCPROPERTY sys_ListSep </w:instrText>
      </w:r>
      <w:r w:rsidRPr="003864F0">
        <w:rPr>
          <w:b w:val="0"/>
          <w:noProof w:val="0"/>
        </w:rPr>
        <w:fldChar w:fldCharType="separate"/>
      </w:r>
      <w:r w:rsidR="00267DDD">
        <w:rPr>
          <w:b w:val="0"/>
          <w:noProof w:val="0"/>
        </w:rPr>
        <w:instrText>;</w:instrText>
      </w:r>
      <w:r w:rsidRPr="003864F0">
        <w:rPr>
          <w:b w:val="0"/>
          <w:noProof w:val="0"/>
        </w:rPr>
        <w:fldChar w:fldCharType="end"/>
      </w:r>
      <w:r w:rsidR="00915C0E" w:rsidRPr="003864F0">
        <w:rPr>
          <w:b w:val="0"/>
          <w:noProof w:val="0"/>
        </w:rPr>
        <w:instrText>5</w:instrText>
      </w:r>
      <w:r w:rsidRPr="003864F0">
        <w:rPr>
          <w:b w:val="0"/>
          <w:noProof w:val="0"/>
        </w:rPr>
        <w:fldChar w:fldCharType="begin"/>
      </w:r>
      <w:r w:rsidR="00915C0E" w:rsidRPr="003864F0">
        <w:rPr>
          <w:b w:val="0"/>
          <w:noProof w:val="0"/>
        </w:rPr>
        <w:instrText xml:space="preserve"> DOCPROPERTY sys_ListSep </w:instrText>
      </w:r>
      <w:r w:rsidRPr="003864F0">
        <w:rPr>
          <w:b w:val="0"/>
          <w:noProof w:val="0"/>
        </w:rPr>
        <w:fldChar w:fldCharType="separate"/>
      </w:r>
      <w:r w:rsidR="00267DDD">
        <w:rPr>
          <w:b w:val="0"/>
          <w:noProof w:val="0"/>
        </w:rPr>
        <w:instrText>;</w:instrText>
      </w:r>
      <w:r w:rsidRPr="003864F0">
        <w:rPr>
          <w:b w:val="0"/>
          <w:noProof w:val="0"/>
        </w:rPr>
        <w:fldChar w:fldCharType="end"/>
      </w:r>
      <w:r w:rsidR="00915C0E" w:rsidRPr="003864F0">
        <w:rPr>
          <w:b w:val="0"/>
          <w:noProof w:val="0"/>
        </w:rPr>
        <w:instrText>Heading 1 Cust no.</w:instrText>
      </w:r>
      <w:r w:rsidRPr="003864F0">
        <w:rPr>
          <w:b w:val="0"/>
          <w:noProof w:val="0"/>
        </w:rPr>
        <w:fldChar w:fldCharType="begin"/>
      </w:r>
      <w:r w:rsidR="00915C0E" w:rsidRPr="003864F0">
        <w:rPr>
          <w:b w:val="0"/>
          <w:noProof w:val="0"/>
        </w:rPr>
        <w:instrText xml:space="preserve"> DOCPROPERTY sys_ListSep </w:instrText>
      </w:r>
      <w:r w:rsidRPr="003864F0">
        <w:rPr>
          <w:b w:val="0"/>
          <w:noProof w:val="0"/>
        </w:rPr>
        <w:fldChar w:fldCharType="separate"/>
      </w:r>
      <w:r w:rsidR="00267DDD">
        <w:rPr>
          <w:b w:val="0"/>
          <w:noProof w:val="0"/>
        </w:rPr>
        <w:instrText>;</w:instrText>
      </w:r>
      <w:r w:rsidRPr="003864F0">
        <w:rPr>
          <w:b w:val="0"/>
          <w:noProof w:val="0"/>
        </w:rPr>
        <w:fldChar w:fldCharType="end"/>
      </w:r>
      <w:r w:rsidR="00915C0E" w:rsidRPr="003864F0">
        <w:rPr>
          <w:b w:val="0"/>
          <w:noProof w:val="0"/>
        </w:rPr>
        <w:instrText>1</w:instrText>
      </w:r>
      <w:r w:rsidRPr="003864F0">
        <w:rPr>
          <w:b w:val="0"/>
          <w:noProof w:val="0"/>
        </w:rPr>
        <w:fldChar w:fldCharType="begin"/>
      </w:r>
      <w:r w:rsidR="00915C0E" w:rsidRPr="003864F0">
        <w:rPr>
          <w:b w:val="0"/>
          <w:noProof w:val="0"/>
        </w:rPr>
        <w:instrText xml:space="preserve"> DOCPROPERTY sys_ListSep </w:instrText>
      </w:r>
      <w:r w:rsidRPr="003864F0">
        <w:rPr>
          <w:b w:val="0"/>
          <w:noProof w:val="0"/>
        </w:rPr>
        <w:fldChar w:fldCharType="separate"/>
      </w:r>
      <w:r w:rsidR="00267DDD">
        <w:rPr>
          <w:b w:val="0"/>
          <w:noProof w:val="0"/>
        </w:rPr>
        <w:instrText>;</w:instrText>
      </w:r>
      <w:r w:rsidRPr="003864F0">
        <w:rPr>
          <w:b w:val="0"/>
          <w:noProof w:val="0"/>
        </w:rPr>
        <w:fldChar w:fldCharType="end"/>
      </w:r>
      <w:r w:rsidR="00915C0E" w:rsidRPr="003864F0">
        <w:rPr>
          <w:b w:val="0"/>
          <w:noProof w:val="0"/>
        </w:rPr>
        <w:instrText>Heading 2 Cust no.</w:instrText>
      </w:r>
      <w:r w:rsidRPr="003864F0">
        <w:rPr>
          <w:b w:val="0"/>
          <w:noProof w:val="0"/>
        </w:rPr>
        <w:fldChar w:fldCharType="begin"/>
      </w:r>
      <w:r w:rsidR="00915C0E" w:rsidRPr="003864F0">
        <w:rPr>
          <w:b w:val="0"/>
          <w:noProof w:val="0"/>
        </w:rPr>
        <w:instrText xml:space="preserve"> DOCPROPERTY sys_ListSep </w:instrText>
      </w:r>
      <w:r w:rsidRPr="003864F0">
        <w:rPr>
          <w:b w:val="0"/>
          <w:noProof w:val="0"/>
        </w:rPr>
        <w:fldChar w:fldCharType="separate"/>
      </w:r>
      <w:r w:rsidR="00267DDD">
        <w:rPr>
          <w:b w:val="0"/>
          <w:noProof w:val="0"/>
        </w:rPr>
        <w:instrText>;</w:instrText>
      </w:r>
      <w:r w:rsidRPr="003864F0">
        <w:rPr>
          <w:b w:val="0"/>
          <w:noProof w:val="0"/>
        </w:rPr>
        <w:fldChar w:fldCharType="end"/>
      </w:r>
      <w:r w:rsidR="00915C0E" w:rsidRPr="003864F0">
        <w:rPr>
          <w:b w:val="0"/>
          <w:noProof w:val="0"/>
        </w:rPr>
        <w:instrText xml:space="preserve">2" </w:instrText>
      </w:r>
      <w:r w:rsidRPr="003864F0">
        <w:rPr>
          <w:b w:val="0"/>
          <w:noProof w:val="0"/>
        </w:rPr>
        <w:fldChar w:fldCharType="separate"/>
      </w:r>
      <w:r w:rsidR="00267DDD" w:rsidRPr="00CB5ABD">
        <w:rPr>
          <w:rFonts w:cs="Arial"/>
        </w:rPr>
        <w:t>1</w:t>
      </w:r>
      <w:r w:rsidR="00267DDD"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 w:rsidR="00267DDD">
        <w:t>Introduction</w:t>
      </w:r>
      <w:r w:rsidR="00267DDD">
        <w:tab/>
      </w:r>
      <w:r w:rsidR="00267DDD">
        <w:fldChar w:fldCharType="begin"/>
      </w:r>
      <w:r w:rsidR="00267DDD">
        <w:instrText xml:space="preserve"> PAGEREF _Toc111695613 \h </w:instrText>
      </w:r>
      <w:r w:rsidR="00267DDD">
        <w:fldChar w:fldCharType="separate"/>
      </w:r>
      <w:r w:rsidR="00267DDD">
        <w:t>4</w:t>
      </w:r>
      <w:r w:rsidR="00267DDD">
        <w:fldChar w:fldCharType="end"/>
      </w:r>
    </w:p>
    <w:p w14:paraId="5E90E7AD" w14:textId="38DAFAD0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 w:rsidRPr="00CB5ABD">
        <w:rPr>
          <w:rFonts w:cs="Arial"/>
        </w:rPr>
        <w:t>1.1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 w:rsidRPr="00CB5ABD">
        <w:rPr>
          <w:rFonts w:cs="Arial"/>
        </w:rPr>
        <w:t>Purpose and aims of the document</w:t>
      </w:r>
      <w:r>
        <w:tab/>
      </w:r>
      <w:r>
        <w:fldChar w:fldCharType="begin"/>
      </w:r>
      <w:r>
        <w:instrText xml:space="preserve"> PAGEREF _Toc111695614 \h </w:instrText>
      </w:r>
      <w:r>
        <w:fldChar w:fldCharType="separate"/>
      </w:r>
      <w:r>
        <w:t>4</w:t>
      </w:r>
      <w:r>
        <w:fldChar w:fldCharType="end"/>
      </w:r>
    </w:p>
    <w:p w14:paraId="7814C850" w14:textId="4B0736A8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 w:rsidRPr="00CB5ABD">
        <w:rPr>
          <w:rFonts w:cs="Arial"/>
        </w:rPr>
        <w:t>1.2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 w:rsidRPr="00CB5ABD">
        <w:rPr>
          <w:rFonts w:cs="Arial"/>
        </w:rPr>
        <w:t>Abbreviations/Definitions</w:t>
      </w:r>
      <w:r>
        <w:tab/>
      </w:r>
      <w:r>
        <w:fldChar w:fldCharType="begin"/>
      </w:r>
      <w:r>
        <w:instrText xml:space="preserve"> PAGEREF _Toc111695615 \h </w:instrText>
      </w:r>
      <w:r>
        <w:fldChar w:fldCharType="separate"/>
      </w:r>
      <w:r>
        <w:t>4</w:t>
      </w:r>
      <w:r>
        <w:fldChar w:fldCharType="end"/>
      </w:r>
    </w:p>
    <w:p w14:paraId="5055978D" w14:textId="665C58AB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 w:rsidRPr="00CB5ABD">
        <w:rPr>
          <w:rFonts w:cs="Arial"/>
        </w:rPr>
        <w:t>1.3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 w:rsidRPr="00CB5ABD">
        <w:rPr>
          <w:rFonts w:cs="Arial"/>
        </w:rPr>
        <w:t>Scope</w:t>
      </w:r>
      <w:r>
        <w:tab/>
      </w:r>
      <w:r>
        <w:fldChar w:fldCharType="begin"/>
      </w:r>
      <w:r>
        <w:instrText xml:space="preserve"> PAGEREF _Toc111695616 \h </w:instrText>
      </w:r>
      <w:r>
        <w:fldChar w:fldCharType="separate"/>
      </w:r>
      <w:r>
        <w:t>4</w:t>
      </w:r>
      <w:r>
        <w:fldChar w:fldCharType="end"/>
      </w:r>
    </w:p>
    <w:p w14:paraId="7EA3EB0A" w14:textId="69D29389" w:rsidR="00267DDD" w:rsidRDefault="00267DDD">
      <w:pPr>
        <w:pStyle w:val="TOC1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2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Generic</w:t>
      </w:r>
      <w:r>
        <w:tab/>
      </w:r>
      <w:r>
        <w:fldChar w:fldCharType="begin"/>
      </w:r>
      <w:r>
        <w:instrText xml:space="preserve"> PAGEREF _Toc111695617 \h </w:instrText>
      </w:r>
      <w:r>
        <w:fldChar w:fldCharType="separate"/>
      </w:r>
      <w:r>
        <w:t>5</w:t>
      </w:r>
      <w:r>
        <w:fldChar w:fldCharType="end"/>
      </w:r>
    </w:p>
    <w:p w14:paraId="717CD145" w14:textId="64541E40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2.1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Application contact</w:t>
      </w:r>
      <w:r>
        <w:tab/>
      </w:r>
      <w:r>
        <w:fldChar w:fldCharType="begin"/>
      </w:r>
      <w:r>
        <w:instrText xml:space="preserve"> PAGEREF _Toc111695618 \h </w:instrText>
      </w:r>
      <w:r>
        <w:fldChar w:fldCharType="separate"/>
      </w:r>
      <w:r>
        <w:t>5</w:t>
      </w:r>
      <w:r>
        <w:fldChar w:fldCharType="end"/>
      </w:r>
    </w:p>
    <w:p w14:paraId="5C7540F8" w14:textId="20F13A59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2.2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Environment</w:t>
      </w:r>
      <w:r>
        <w:tab/>
      </w:r>
      <w:r>
        <w:fldChar w:fldCharType="begin"/>
      </w:r>
      <w:r>
        <w:instrText xml:space="preserve"> PAGEREF _Toc111695619 \h </w:instrText>
      </w:r>
      <w:r>
        <w:fldChar w:fldCharType="separate"/>
      </w:r>
      <w:r>
        <w:t>5</w:t>
      </w:r>
      <w:r>
        <w:fldChar w:fldCharType="end"/>
      </w:r>
    </w:p>
    <w:p w14:paraId="194A6282" w14:textId="6F50E764" w:rsidR="00267DDD" w:rsidRDefault="00267DDD">
      <w:pPr>
        <w:pStyle w:val="TOC1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3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Inbound</w:t>
      </w:r>
      <w:r>
        <w:tab/>
      </w:r>
      <w:r>
        <w:fldChar w:fldCharType="begin"/>
      </w:r>
      <w:r>
        <w:instrText xml:space="preserve"> PAGEREF _Toc111695620 \h </w:instrText>
      </w:r>
      <w:r>
        <w:fldChar w:fldCharType="separate"/>
      </w:r>
      <w:r>
        <w:t>6</w:t>
      </w:r>
      <w:r>
        <w:fldChar w:fldCharType="end"/>
      </w:r>
    </w:p>
    <w:p w14:paraId="55B1C4BB" w14:textId="67286B63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3.1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General</w:t>
      </w:r>
      <w:r>
        <w:tab/>
      </w:r>
      <w:r>
        <w:fldChar w:fldCharType="begin"/>
      </w:r>
      <w:r>
        <w:instrText xml:space="preserve"> PAGEREF _Toc111695621 \h </w:instrText>
      </w:r>
      <w:r>
        <w:fldChar w:fldCharType="separate"/>
      </w:r>
      <w:r>
        <w:t>6</w:t>
      </w:r>
      <w:r>
        <w:fldChar w:fldCharType="end"/>
      </w:r>
    </w:p>
    <w:p w14:paraId="1FD519EB" w14:textId="2AEB05FB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3.2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Service Offerings</w:t>
      </w:r>
      <w:r>
        <w:tab/>
      </w:r>
      <w:r>
        <w:fldChar w:fldCharType="begin"/>
      </w:r>
      <w:r>
        <w:instrText xml:space="preserve"> PAGEREF _Toc111695622 \h </w:instrText>
      </w:r>
      <w:r>
        <w:fldChar w:fldCharType="separate"/>
      </w:r>
      <w:r>
        <w:t>7</w:t>
      </w:r>
      <w:r>
        <w:fldChar w:fldCharType="end"/>
      </w:r>
    </w:p>
    <w:p w14:paraId="4D5019FF" w14:textId="16EAD341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3.3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Standard Integration User type</w:t>
      </w:r>
      <w:r>
        <w:tab/>
      </w:r>
      <w:r>
        <w:fldChar w:fldCharType="begin"/>
      </w:r>
      <w:r>
        <w:instrText xml:space="preserve"> PAGEREF _Toc111695623 \h </w:instrText>
      </w:r>
      <w:r>
        <w:fldChar w:fldCharType="separate"/>
      </w:r>
      <w:r>
        <w:t>7</w:t>
      </w:r>
      <w:r>
        <w:fldChar w:fldCharType="end"/>
      </w:r>
    </w:p>
    <w:p w14:paraId="15022C5F" w14:textId="6AA55F40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3.1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Required Integration User type or associated Service Offering</w:t>
      </w:r>
      <w:r>
        <w:tab/>
      </w:r>
      <w:r>
        <w:fldChar w:fldCharType="begin"/>
      </w:r>
      <w:r>
        <w:instrText xml:space="preserve"> PAGEREF _Toc111695624 \h </w:instrText>
      </w:r>
      <w:r>
        <w:fldChar w:fldCharType="separate"/>
      </w:r>
      <w:r>
        <w:t>9</w:t>
      </w:r>
      <w:r>
        <w:fldChar w:fldCharType="end"/>
      </w:r>
    </w:p>
    <w:p w14:paraId="0F6CFF19" w14:textId="49A7EB78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3.2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Custom integration User</w:t>
      </w:r>
      <w:r>
        <w:tab/>
      </w:r>
      <w:r>
        <w:fldChar w:fldCharType="begin"/>
      </w:r>
      <w:r>
        <w:instrText xml:space="preserve"> PAGEREF _Toc111695625 \h </w:instrText>
      </w:r>
      <w:r>
        <w:fldChar w:fldCharType="separate"/>
      </w:r>
      <w:r>
        <w:t>10</w:t>
      </w:r>
      <w:r>
        <w:fldChar w:fldCharType="end"/>
      </w:r>
    </w:p>
    <w:p w14:paraId="6383199A" w14:textId="29C625C6" w:rsidR="00267DDD" w:rsidRDefault="00267DDD">
      <w:pPr>
        <w:pStyle w:val="TOC1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4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Outbound</w:t>
      </w:r>
      <w:r>
        <w:tab/>
      </w:r>
      <w:r>
        <w:fldChar w:fldCharType="begin"/>
      </w:r>
      <w:r>
        <w:instrText xml:space="preserve"> PAGEREF _Toc111695626 \h </w:instrText>
      </w:r>
      <w:r>
        <w:fldChar w:fldCharType="separate"/>
      </w:r>
      <w:r>
        <w:t>11</w:t>
      </w:r>
      <w:r>
        <w:fldChar w:fldCharType="end"/>
      </w:r>
    </w:p>
    <w:p w14:paraId="377A19A3" w14:textId="2F86CC8C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4.1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General</w:t>
      </w:r>
      <w:r>
        <w:tab/>
      </w:r>
      <w:r>
        <w:fldChar w:fldCharType="begin"/>
      </w:r>
      <w:r>
        <w:instrText xml:space="preserve"> PAGEREF _Toc111695627 \h </w:instrText>
      </w:r>
      <w:r>
        <w:fldChar w:fldCharType="separate"/>
      </w:r>
      <w:r>
        <w:t>11</w:t>
      </w:r>
      <w:r>
        <w:fldChar w:fldCharType="end"/>
      </w:r>
    </w:p>
    <w:p w14:paraId="6236633F" w14:textId="356B0B40" w:rsidR="00267DDD" w:rsidRDefault="00267DDD">
      <w:pPr>
        <w:pStyle w:val="TOC1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5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Approval</w:t>
      </w:r>
      <w:r>
        <w:tab/>
      </w:r>
      <w:r>
        <w:fldChar w:fldCharType="begin"/>
      </w:r>
      <w:r>
        <w:instrText xml:space="preserve"> PAGEREF _Toc111695628 \h </w:instrText>
      </w:r>
      <w:r>
        <w:fldChar w:fldCharType="separate"/>
      </w:r>
      <w:r>
        <w:t>12</w:t>
      </w:r>
      <w:r>
        <w:fldChar w:fldCharType="end"/>
      </w:r>
    </w:p>
    <w:p w14:paraId="5B8A4A57" w14:textId="41420367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5.1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Rate Limits</w:t>
      </w:r>
      <w:r>
        <w:tab/>
      </w:r>
      <w:r>
        <w:fldChar w:fldCharType="begin"/>
      </w:r>
      <w:r>
        <w:instrText xml:space="preserve"> PAGEREF _Toc111695629 \h </w:instrText>
      </w:r>
      <w:r>
        <w:fldChar w:fldCharType="separate"/>
      </w:r>
      <w:r>
        <w:t>12</w:t>
      </w:r>
      <w:r>
        <w:fldChar w:fldCharType="end"/>
      </w:r>
    </w:p>
    <w:p w14:paraId="6352DF5E" w14:textId="35C8BA2F" w:rsidR="00267DDD" w:rsidRDefault="00267DDD">
      <w:pPr>
        <w:pStyle w:val="TOC2"/>
        <w:rPr>
          <w:rFonts w:asciiTheme="minorHAnsi" w:eastAsiaTheme="minorEastAsia" w:hAnsiTheme="minorHAnsi" w:cstheme="minorBidi"/>
          <w:b w:val="0"/>
          <w:szCs w:val="22"/>
          <w:lang w:eastAsia="ja-JP"/>
        </w:rPr>
      </w:pPr>
      <w:r>
        <w:t>5.2</w:t>
      </w:r>
      <w:r>
        <w:rPr>
          <w:rFonts w:asciiTheme="minorHAnsi" w:eastAsiaTheme="minorEastAsia" w:hAnsiTheme="minorHAnsi" w:cstheme="minorBidi"/>
          <w:b w:val="0"/>
          <w:szCs w:val="22"/>
          <w:lang w:eastAsia="ja-JP"/>
        </w:rPr>
        <w:tab/>
      </w:r>
      <w:r>
        <w:t>Custom Authorization</w:t>
      </w:r>
      <w:r>
        <w:tab/>
      </w:r>
      <w:r>
        <w:fldChar w:fldCharType="begin"/>
      </w:r>
      <w:r>
        <w:instrText xml:space="preserve"> PAGEREF _Toc111695630 \h </w:instrText>
      </w:r>
      <w:r>
        <w:fldChar w:fldCharType="separate"/>
      </w:r>
      <w:r>
        <w:t>12</w:t>
      </w:r>
      <w:r>
        <w:fldChar w:fldCharType="end"/>
      </w:r>
    </w:p>
    <w:p w14:paraId="6B28F814" w14:textId="7D500B56" w:rsidR="00890521" w:rsidRDefault="00EF2D52" w:rsidP="006819C3">
      <w:pPr>
        <w:pStyle w:val="TOC1"/>
      </w:pPr>
      <w:r w:rsidRPr="003864F0">
        <w:rPr>
          <w:b w:val="0"/>
          <w:noProof w:val="0"/>
        </w:rPr>
        <w:fldChar w:fldCharType="end"/>
      </w:r>
      <w:bookmarkEnd w:id="2"/>
    </w:p>
    <w:p w14:paraId="38B237DC" w14:textId="77777777" w:rsidR="00915C0E" w:rsidRPr="00890521" w:rsidRDefault="00915C0E" w:rsidP="00890521">
      <w:pPr>
        <w:sectPr w:rsidR="00915C0E" w:rsidRPr="00890521" w:rsidSect="0066485B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7" w:h="16839" w:code="9"/>
          <w:pgMar w:top="2892" w:right="1134" w:bottom="1418" w:left="1814" w:header="1531" w:footer="737" w:gutter="0"/>
          <w:cols w:space="708"/>
          <w:titlePg/>
          <w:docGrid w:linePitch="272"/>
        </w:sectPr>
      </w:pPr>
    </w:p>
    <w:p w14:paraId="40E55F4C" w14:textId="60CF561A" w:rsidR="00915C0E" w:rsidRPr="008E6228" w:rsidRDefault="00EF2D52" w:rsidP="00915C0E">
      <w:pPr>
        <w:pStyle w:val="Heading0"/>
        <w:numPr>
          <w:ilvl w:val="0"/>
          <w:numId w:val="0"/>
        </w:numPr>
      </w:pPr>
      <w:r>
        <w:lastRenderedPageBreak/>
        <w:fldChar w:fldCharType="begin"/>
      </w:r>
      <w:r w:rsidR="003D3F09">
        <w:instrText xml:space="preserve"> DOCPROPERTY "lblListOfChanges" </w:instrText>
      </w:r>
      <w:r>
        <w:fldChar w:fldCharType="separate"/>
      </w:r>
      <w:r w:rsidR="005C7B19">
        <w:t>List of changes</w:t>
      </w:r>
      <w:r>
        <w:fldChar w:fldCharType="end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" w:type="dxa"/>
          <w:left w:w="85" w:type="dxa"/>
          <w:bottom w:w="11" w:type="dxa"/>
          <w:right w:w="85" w:type="dxa"/>
        </w:tblCellMar>
        <w:tblLook w:val="01E0" w:firstRow="1" w:lastRow="1" w:firstColumn="1" w:lastColumn="1" w:noHBand="0" w:noVBand="0"/>
      </w:tblPr>
      <w:tblGrid>
        <w:gridCol w:w="934"/>
        <w:gridCol w:w="1270"/>
        <w:gridCol w:w="4434"/>
        <w:gridCol w:w="2311"/>
      </w:tblGrid>
      <w:tr w:rsidR="00DD5850" w:rsidRPr="008E6228" w14:paraId="40E55F51" w14:textId="77777777" w:rsidTr="607E6BFB">
        <w:trPr>
          <w:tblHeader/>
        </w:trPr>
        <w:tc>
          <w:tcPr>
            <w:tcW w:w="934" w:type="dxa"/>
            <w:tcBorders>
              <w:right w:val="single" w:sz="4" w:space="0" w:color="FFFFFF" w:themeColor="background1"/>
            </w:tcBorders>
            <w:shd w:val="clear" w:color="auto" w:fill="0066A2"/>
            <w:tcMar>
              <w:top w:w="57" w:type="dxa"/>
            </w:tcMar>
          </w:tcPr>
          <w:p w14:paraId="40E55F4D" w14:textId="2B73AF55" w:rsidR="000B7AB6" w:rsidRPr="008E6228" w:rsidRDefault="00EF2D52" w:rsidP="00B25A91">
            <w:pPr>
              <w:pStyle w:val="TableHeader"/>
            </w:pPr>
            <w:r>
              <w:fldChar w:fldCharType="begin"/>
            </w:r>
            <w:r w:rsidR="003D3F09">
              <w:instrText xml:space="preserve"> DOCPROPERTY "lblVersion" </w:instrText>
            </w:r>
            <w:r>
              <w:fldChar w:fldCharType="separate"/>
            </w:r>
            <w:r w:rsidR="005C7B19">
              <w:t>Version</w:t>
            </w:r>
            <w:r>
              <w:fldChar w:fldCharType="end"/>
            </w:r>
          </w:p>
        </w:tc>
        <w:tc>
          <w:tcPr>
            <w:tcW w:w="12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66A2"/>
            <w:tcMar>
              <w:top w:w="57" w:type="dxa"/>
            </w:tcMar>
          </w:tcPr>
          <w:p w14:paraId="40E55F4E" w14:textId="53722F89" w:rsidR="000B7AB6" w:rsidRPr="008E6228" w:rsidRDefault="00EF2D52" w:rsidP="00B25A91">
            <w:pPr>
              <w:pStyle w:val="TableHeader"/>
            </w:pPr>
            <w:r>
              <w:fldChar w:fldCharType="begin"/>
            </w:r>
            <w:r w:rsidR="003D3F09">
              <w:instrText xml:space="preserve"> DOCPROPERTY "lblDate" </w:instrText>
            </w:r>
            <w:r>
              <w:fldChar w:fldCharType="separate"/>
            </w:r>
            <w:r w:rsidR="005C7B19">
              <w:t>Date</w:t>
            </w:r>
            <w:r>
              <w:fldChar w:fldCharType="end"/>
            </w:r>
          </w:p>
        </w:tc>
        <w:tc>
          <w:tcPr>
            <w:tcW w:w="44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66A2"/>
            <w:tcMar>
              <w:top w:w="57" w:type="dxa"/>
            </w:tcMar>
          </w:tcPr>
          <w:p w14:paraId="40E55F4F" w14:textId="504BB094" w:rsidR="000B7AB6" w:rsidRPr="008E6228" w:rsidRDefault="00EF2D52" w:rsidP="00B25A91">
            <w:pPr>
              <w:pStyle w:val="TableHeader"/>
            </w:pPr>
            <w:r w:rsidRPr="008E6228">
              <w:fldChar w:fldCharType="begin"/>
            </w:r>
            <w:r w:rsidR="000B7AB6" w:rsidRPr="008E6228">
              <w:instrText xml:space="preserve"> DOCPROPER</w:instrText>
            </w:r>
            <w:r w:rsidR="00DD7495" w:rsidRPr="008E6228">
              <w:instrText xml:space="preserve">TY "lblDescription" </w:instrText>
            </w:r>
            <w:r w:rsidRPr="008E6228">
              <w:fldChar w:fldCharType="separate"/>
            </w:r>
            <w:r w:rsidR="005C7B19">
              <w:t>Description</w:t>
            </w:r>
            <w:r w:rsidRPr="008E6228">
              <w:fldChar w:fldCharType="end"/>
            </w:r>
          </w:p>
        </w:tc>
        <w:tc>
          <w:tcPr>
            <w:tcW w:w="2311" w:type="dxa"/>
            <w:tcBorders>
              <w:left w:val="single" w:sz="4" w:space="0" w:color="FFFFFF" w:themeColor="background1"/>
            </w:tcBorders>
            <w:shd w:val="clear" w:color="auto" w:fill="0066A2"/>
            <w:tcMar>
              <w:top w:w="57" w:type="dxa"/>
            </w:tcMar>
          </w:tcPr>
          <w:p w14:paraId="40E55F50" w14:textId="69D6DDDA" w:rsidR="000B7AB6" w:rsidRPr="008E6228" w:rsidRDefault="00EF2D52" w:rsidP="00B25A91">
            <w:pPr>
              <w:pStyle w:val="TableHeader"/>
            </w:pPr>
            <w:r>
              <w:fldChar w:fldCharType="begin"/>
            </w:r>
            <w:r w:rsidR="003D3F09">
              <w:instrText xml:space="preserve"> DOCPROPERTY "lblAuthors" </w:instrText>
            </w:r>
            <w:r>
              <w:fldChar w:fldCharType="separate"/>
            </w:r>
            <w:r w:rsidR="005C7B19">
              <w:t>Author(s)</w:t>
            </w:r>
            <w:r>
              <w:fldChar w:fldCharType="end"/>
            </w:r>
          </w:p>
        </w:tc>
      </w:tr>
      <w:tr w:rsidR="006E7C8C" w:rsidRPr="008E6228" w14:paraId="2D30B81E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55F262E9" w14:textId="77777777" w:rsidR="006E7C8C" w:rsidRPr="008E6228" w:rsidRDefault="006E7C8C" w:rsidP="00704F00">
            <w:pPr>
              <w:pStyle w:val="Table"/>
            </w:pPr>
            <w:r>
              <w:t>1.0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EC96BD2" w14:textId="77777777" w:rsidR="006E7C8C" w:rsidRPr="008E6228" w:rsidRDefault="006E7C8C" w:rsidP="00704F00">
            <w:pPr>
              <w:pStyle w:val="Table"/>
            </w:pPr>
            <w:r>
              <w:t>29.11.2016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203A35B3" w14:textId="77777777" w:rsidR="006E7C8C" w:rsidRPr="008E6228" w:rsidRDefault="006E7C8C" w:rsidP="00704F00">
            <w:pPr>
              <w:pStyle w:val="Table"/>
            </w:pPr>
            <w:r>
              <w:t>First Version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742AE8C5" w14:textId="5EF4E11C" w:rsidR="006E7C8C" w:rsidRPr="008E6228" w:rsidRDefault="00375B59" w:rsidP="00704F0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602B38" w:rsidRPr="008E6228" w14:paraId="53057A73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6A86D59C" w14:textId="77777777" w:rsidR="00602B38" w:rsidRPr="008E6228" w:rsidRDefault="00602B38" w:rsidP="00587850">
            <w:pPr>
              <w:pStyle w:val="Table"/>
            </w:pPr>
            <w:r>
              <w:t>1.1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51BDC3E6" w14:textId="77777777" w:rsidR="00602B38" w:rsidRPr="008E6228" w:rsidRDefault="00602B38" w:rsidP="00587850">
            <w:pPr>
              <w:pStyle w:val="Table"/>
            </w:pPr>
            <w:r>
              <w:t>14.12.2017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78111C8D" w14:textId="77777777" w:rsidR="00602B38" w:rsidRPr="008E6228" w:rsidRDefault="00602B38" w:rsidP="00587850">
            <w:pPr>
              <w:pStyle w:val="Table"/>
            </w:pPr>
            <w:r>
              <w:t>Changed to deal with associated Service Request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38150CC" w14:textId="3098FC0E" w:rsidR="00602B38" w:rsidRPr="008E6228" w:rsidRDefault="00375B59" w:rsidP="0058785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174811" w:rsidRPr="008E6228" w14:paraId="11DF77AD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6ACAB3ED" w14:textId="1BC45CF0" w:rsidR="00174811" w:rsidRPr="008E6228" w:rsidRDefault="009654EE" w:rsidP="00B8581C">
            <w:pPr>
              <w:pStyle w:val="Table"/>
            </w:pPr>
            <w:r>
              <w:t>1.</w:t>
            </w:r>
            <w:r w:rsidR="00602B38">
              <w:t>2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7D65860D" w14:textId="4802A0BB" w:rsidR="00174811" w:rsidRPr="008E6228" w:rsidRDefault="00602B38" w:rsidP="00AE61E9">
            <w:pPr>
              <w:pStyle w:val="Table"/>
            </w:pPr>
            <w:r>
              <w:t>16</w:t>
            </w:r>
            <w:r w:rsidR="00E65E5F">
              <w:t>.</w:t>
            </w:r>
            <w:r>
              <w:t>05</w:t>
            </w:r>
            <w:r w:rsidR="00E65E5F">
              <w:t>.201</w:t>
            </w:r>
            <w:r>
              <w:t>8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3AD4A3C6" w14:textId="1FC61EC6" w:rsidR="00174811" w:rsidRPr="008E6228" w:rsidRDefault="00602B38" w:rsidP="00B8581C">
            <w:pPr>
              <w:pStyle w:val="Table"/>
            </w:pPr>
            <w:r>
              <w:t>Added two new job families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0A9BB0EF" w14:textId="4369B627" w:rsidR="00174811" w:rsidRPr="008E6228" w:rsidRDefault="00375B59" w:rsidP="00B8581C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3360BD" w:rsidRPr="008E6228" w14:paraId="1FD702C5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5AAC6CF2" w14:textId="339150F4" w:rsidR="003360BD" w:rsidRPr="008E6228" w:rsidRDefault="003360BD" w:rsidP="00587850">
            <w:pPr>
              <w:pStyle w:val="Table"/>
            </w:pPr>
            <w:r>
              <w:t>1.3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23DC5F13" w14:textId="16E5051F" w:rsidR="003360BD" w:rsidRPr="008E6228" w:rsidRDefault="003360BD" w:rsidP="00587850">
            <w:pPr>
              <w:pStyle w:val="Table"/>
            </w:pPr>
            <w:r>
              <w:t>11.10.2018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5838299A" w14:textId="6253CDBF" w:rsidR="003360BD" w:rsidRPr="008E6228" w:rsidRDefault="003360BD" w:rsidP="00587850">
            <w:pPr>
              <w:pStyle w:val="Table"/>
            </w:pPr>
            <w:r>
              <w:t>Changed required fields based on new way of working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7DA0E0A5" w14:textId="7A17B49A" w:rsidR="003360BD" w:rsidRPr="008E6228" w:rsidRDefault="00375B59" w:rsidP="0058785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8B155A" w:rsidRPr="008E6228" w14:paraId="57FA6FA2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67C84955" w14:textId="5D7B8D88" w:rsidR="008B155A" w:rsidRPr="008E6228" w:rsidRDefault="008B155A" w:rsidP="00587850">
            <w:pPr>
              <w:pStyle w:val="Table"/>
            </w:pPr>
            <w:r>
              <w:t>1.4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09B242AF" w14:textId="73EA74BB" w:rsidR="008B155A" w:rsidRPr="008E6228" w:rsidRDefault="008B155A" w:rsidP="00587850">
            <w:pPr>
              <w:pStyle w:val="Table"/>
            </w:pPr>
            <w:r>
              <w:t>30.10.2018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16B4F045" w14:textId="4CECBDAF" w:rsidR="008B155A" w:rsidRPr="008E6228" w:rsidRDefault="008B155A" w:rsidP="00587850">
            <w:pPr>
              <w:pStyle w:val="Table"/>
            </w:pPr>
            <w:r>
              <w:t>Removed fields that are no longer necessary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36723F7D" w14:textId="7B7AD1FA" w:rsidR="008B155A" w:rsidRPr="008E6228" w:rsidRDefault="00375B59" w:rsidP="0058785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C30DF5" w:rsidRPr="008E6228" w14:paraId="7DFBC3CC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455077FC" w14:textId="77777777" w:rsidR="00C30DF5" w:rsidRPr="008E6228" w:rsidRDefault="00C30DF5" w:rsidP="000F0470">
            <w:pPr>
              <w:pStyle w:val="Table"/>
            </w:pPr>
            <w:r>
              <w:t>1.5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3B17D4CA" w14:textId="77777777" w:rsidR="00C30DF5" w:rsidRPr="008E6228" w:rsidRDefault="00C30DF5" w:rsidP="000F0470">
            <w:pPr>
              <w:pStyle w:val="Table"/>
            </w:pPr>
            <w:r>
              <w:t>12.11.2018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1C4B25D9" w14:textId="77777777" w:rsidR="00C30DF5" w:rsidRPr="008E6228" w:rsidRDefault="00C30DF5" w:rsidP="000F0470">
            <w:pPr>
              <w:pStyle w:val="Table"/>
            </w:pPr>
            <w:r>
              <w:t>Add more details for outbound API scenarios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09F7AEDB" w14:textId="0A0FBD30" w:rsidR="00C30DF5" w:rsidRPr="008E6228" w:rsidRDefault="00375B59" w:rsidP="000F047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0F0470" w:rsidRPr="008E6228" w14:paraId="4423197F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19915A9E" w14:textId="77777777" w:rsidR="000F0470" w:rsidRPr="008E6228" w:rsidRDefault="000F0470" w:rsidP="000F0470">
            <w:pPr>
              <w:pStyle w:val="Table"/>
            </w:pPr>
            <w:r>
              <w:t>1.6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784E247B" w14:textId="77777777" w:rsidR="000F0470" w:rsidRPr="008E6228" w:rsidRDefault="000F0470" w:rsidP="000F0470">
            <w:pPr>
              <w:pStyle w:val="Table"/>
            </w:pPr>
            <w:r>
              <w:t>01.04.2019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68DA6EA7" w14:textId="77777777" w:rsidR="000F0470" w:rsidRPr="008E6228" w:rsidRDefault="000F0470" w:rsidP="000F0470">
            <w:pPr>
              <w:pStyle w:val="Table"/>
            </w:pPr>
            <w:r>
              <w:t>Added New vRoPs User Type + IP Restriction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1ED3F322" w14:textId="6CB600B9" w:rsidR="000F0470" w:rsidRPr="008E6228" w:rsidRDefault="00375B59" w:rsidP="000F047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375B59" w:rsidRPr="008E6228" w14:paraId="30A4088C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15C1B997" w14:textId="77777777" w:rsidR="00375B59" w:rsidRPr="008E6228" w:rsidRDefault="00375B59" w:rsidP="00873D19">
            <w:pPr>
              <w:pStyle w:val="Table"/>
            </w:pPr>
            <w:r>
              <w:t>1.7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3F98BA7" w14:textId="77777777" w:rsidR="00375B59" w:rsidRPr="008E6228" w:rsidRDefault="00375B59" w:rsidP="00873D19">
            <w:pPr>
              <w:pStyle w:val="Table"/>
            </w:pPr>
            <w:r>
              <w:t>05.04.2019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576F6F8A" w14:textId="77777777" w:rsidR="00375B59" w:rsidRPr="008E6228" w:rsidRDefault="00375B59" w:rsidP="00873D19">
            <w:pPr>
              <w:pStyle w:val="Table"/>
            </w:pPr>
            <w:r>
              <w:t>Added IPs for IP Restriction and IMI JFs + IMI CRM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6916F438" w14:textId="3889996A" w:rsidR="00375B59" w:rsidRPr="008E6228" w:rsidRDefault="00375B59" w:rsidP="00873D19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4A4F07" w:rsidRPr="008E6228" w14:paraId="1FD9EF94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33DD27C5" w14:textId="77777777" w:rsidR="004A4F07" w:rsidRPr="008E6228" w:rsidRDefault="004A4F07" w:rsidP="00873D19">
            <w:pPr>
              <w:pStyle w:val="Table"/>
            </w:pPr>
            <w:r>
              <w:t>1.8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64B78A6" w14:textId="77777777" w:rsidR="004A4F07" w:rsidRPr="008E6228" w:rsidRDefault="004A4F07" w:rsidP="00873D19">
            <w:pPr>
              <w:pStyle w:val="Table"/>
            </w:pPr>
            <w:r>
              <w:t>16.09.2019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5860481A" w14:textId="77777777" w:rsidR="004A4F07" w:rsidRPr="008E6228" w:rsidRDefault="004A4F07" w:rsidP="00873D19">
            <w:pPr>
              <w:pStyle w:val="Table"/>
            </w:pPr>
            <w:r>
              <w:t xml:space="preserve">Removed reference regarding global domain for mid-servers. This should no longer be used.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00BAF872" w14:textId="5700D111" w:rsidR="004A4F07" w:rsidRPr="008E6228" w:rsidRDefault="004A4F07" w:rsidP="00873D19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57140A" w:rsidRPr="008E6228" w14:paraId="185ED7FB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27C75C3C" w14:textId="77777777" w:rsidR="0057140A" w:rsidRPr="008E6228" w:rsidRDefault="0057140A" w:rsidP="009C5AD4">
            <w:pPr>
              <w:pStyle w:val="Table"/>
            </w:pPr>
            <w:r>
              <w:t>1.9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262A38A0" w14:textId="77777777" w:rsidR="0057140A" w:rsidRPr="008E6228" w:rsidRDefault="0057140A" w:rsidP="009C5AD4">
            <w:pPr>
              <w:pStyle w:val="Table"/>
            </w:pPr>
            <w:r>
              <w:t>16.10.2019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3CCB08E6" w14:textId="77777777" w:rsidR="0057140A" w:rsidRPr="008E6228" w:rsidRDefault="0057140A" w:rsidP="009C5AD4">
            <w:pPr>
              <w:pStyle w:val="Table"/>
            </w:pPr>
            <w:r>
              <w:t xml:space="preserve">Cleaned up document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542130ED" w14:textId="13725E57" w:rsidR="0057140A" w:rsidRPr="008E6228" w:rsidRDefault="0057140A" w:rsidP="009C5AD4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9C5AD4" w:rsidRPr="008E6228" w14:paraId="18FFD4C6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5A5B2580" w14:textId="77777777" w:rsidR="009C5AD4" w:rsidRPr="008E6228" w:rsidRDefault="009C5AD4" w:rsidP="009C5AD4">
            <w:pPr>
              <w:pStyle w:val="Table"/>
            </w:pPr>
            <w:r>
              <w:t>1.10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75BA8613" w14:textId="77777777" w:rsidR="009C5AD4" w:rsidRPr="008E6228" w:rsidRDefault="009C5AD4" w:rsidP="009C5AD4">
            <w:pPr>
              <w:pStyle w:val="Table"/>
            </w:pPr>
            <w:r>
              <w:t>04.11.2019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0FB67A4C" w14:textId="77777777" w:rsidR="009C5AD4" w:rsidRPr="008E6228" w:rsidRDefault="009C5AD4" w:rsidP="009C5AD4">
            <w:pPr>
              <w:pStyle w:val="Table"/>
            </w:pPr>
            <w:r>
              <w:t>Cleaned up approvals and added some emails for event-related approvals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667E5E98" w14:textId="1ED6E9B4" w:rsidR="009C5AD4" w:rsidRPr="008E6228" w:rsidRDefault="009C5AD4" w:rsidP="009C5AD4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D62196" w:rsidRPr="008E6228" w14:paraId="3F306A91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7D95486A" w14:textId="77777777" w:rsidR="00D62196" w:rsidRPr="008E6228" w:rsidRDefault="00D62196" w:rsidP="001F1560">
            <w:pPr>
              <w:pStyle w:val="Table"/>
            </w:pPr>
            <w:r>
              <w:t>1.11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6307F2E2" w14:textId="77777777" w:rsidR="00D62196" w:rsidRPr="008E6228" w:rsidRDefault="00D62196" w:rsidP="001F1560">
            <w:pPr>
              <w:pStyle w:val="Table"/>
            </w:pPr>
            <w:r>
              <w:t>08.12.2019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2FDA2FD" w14:textId="77777777" w:rsidR="00D62196" w:rsidRPr="008E6228" w:rsidRDefault="00D62196" w:rsidP="001F1560">
            <w:pPr>
              <w:pStyle w:val="Table"/>
            </w:pPr>
            <w:r>
              <w:t>Added details about rate limits and other improvements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1762AA6A" w14:textId="1742BC65" w:rsidR="00D62196" w:rsidRPr="008E6228" w:rsidRDefault="00D62196" w:rsidP="001F156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505A8E" w:rsidRPr="008E6228" w14:paraId="23D67D5E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5F5AF316" w14:textId="77777777" w:rsidR="00505A8E" w:rsidRPr="008E6228" w:rsidRDefault="00505A8E" w:rsidP="00CA2994">
            <w:pPr>
              <w:pStyle w:val="Table"/>
            </w:pPr>
            <w:r>
              <w:t>1.12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3F2C8808" w14:textId="77777777" w:rsidR="00505A8E" w:rsidRPr="008E6228" w:rsidRDefault="00505A8E" w:rsidP="00CA2994">
            <w:pPr>
              <w:pStyle w:val="Table"/>
            </w:pPr>
            <w:r>
              <w:t>11.01.2020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2A6B6A1B" w14:textId="77777777" w:rsidR="00505A8E" w:rsidRPr="008E6228" w:rsidRDefault="00505A8E" w:rsidP="00CA2994">
            <w:pPr>
              <w:pStyle w:val="Table"/>
            </w:pPr>
            <w:r>
              <w:t>Added REST usage, removed BaseUser JF and other improvements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75D2676B" w14:textId="65E891F7" w:rsidR="00505A8E" w:rsidRPr="008E6228" w:rsidRDefault="00505A8E" w:rsidP="00CA2994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66503D" w:rsidRPr="008E6228" w14:paraId="38C764E0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032FFA72" w14:textId="77777777" w:rsidR="0066503D" w:rsidRPr="008E6228" w:rsidRDefault="0066503D" w:rsidP="00CA2994">
            <w:pPr>
              <w:pStyle w:val="Table"/>
            </w:pPr>
            <w:r>
              <w:t>1.13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62A798DD" w14:textId="77777777" w:rsidR="0066503D" w:rsidRPr="008E6228" w:rsidRDefault="0066503D" w:rsidP="00CA2994">
            <w:pPr>
              <w:pStyle w:val="Table"/>
            </w:pPr>
            <w:r>
              <w:t>25.11.2021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52A051FE" w14:textId="77777777" w:rsidR="0066503D" w:rsidRPr="008E6228" w:rsidRDefault="0066503D" w:rsidP="00CA2994">
            <w:pPr>
              <w:pStyle w:val="Table"/>
            </w:pPr>
            <w:r>
              <w:t>Added Functional User for data Sources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6B7669D8" w14:textId="4E7A523D" w:rsidR="0066503D" w:rsidRPr="008E6228" w:rsidRDefault="0066503D" w:rsidP="00CA2994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4F3F03" w:rsidRPr="008E6228" w14:paraId="216F3DDA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74EE249F" w14:textId="77777777" w:rsidR="004F3F03" w:rsidRPr="008E6228" w:rsidRDefault="004F3F03" w:rsidP="00364F87">
            <w:pPr>
              <w:pStyle w:val="Table"/>
            </w:pPr>
            <w:r>
              <w:t>1.14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6EFFD96D" w14:textId="77777777" w:rsidR="004F3F03" w:rsidRPr="008E6228" w:rsidRDefault="004F3F03" w:rsidP="00364F87">
            <w:pPr>
              <w:pStyle w:val="Table"/>
            </w:pPr>
            <w:r>
              <w:t>15.02.2022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68451990" w14:textId="77777777" w:rsidR="004F3F03" w:rsidRPr="008E6228" w:rsidRDefault="004F3F03" w:rsidP="00364F87">
            <w:pPr>
              <w:pStyle w:val="Table"/>
            </w:pPr>
            <w:r>
              <w:t>Added new JFs for APIs. Removed ODBC JF. Added indication of costs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3DF2A9F7" w14:textId="4F0508AC" w:rsidR="004F3F03" w:rsidRPr="008E6228" w:rsidRDefault="004F3F03" w:rsidP="00364F87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141103" w:rsidRPr="008E6228" w14:paraId="40BC5FF0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3ECD8614" w14:textId="77777777" w:rsidR="00141103" w:rsidRPr="008E6228" w:rsidRDefault="00141103" w:rsidP="000616E3">
            <w:pPr>
              <w:pStyle w:val="Table"/>
            </w:pPr>
            <w:r>
              <w:t>1.15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6D9D9052" w14:textId="77777777" w:rsidR="00141103" w:rsidRPr="008E6228" w:rsidRDefault="00141103" w:rsidP="000616E3">
            <w:pPr>
              <w:pStyle w:val="Table"/>
            </w:pPr>
            <w:r>
              <w:t>15.07.2022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50B67893" w14:textId="77777777" w:rsidR="00141103" w:rsidRPr="008E6228" w:rsidRDefault="00141103" w:rsidP="000616E3">
            <w:pPr>
              <w:pStyle w:val="Table"/>
            </w:pPr>
            <w:r>
              <w:t xml:space="preserve">Added new cloud service offers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033C70B4" w14:textId="7051CC14" w:rsidR="00141103" w:rsidRPr="008E6228" w:rsidRDefault="00141103" w:rsidP="000616E3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854C81" w:rsidRPr="008E6228" w14:paraId="37E15F37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2118D9A7" w14:textId="371834E9" w:rsidR="00854C81" w:rsidRPr="008E6228" w:rsidRDefault="00854C81" w:rsidP="000F0470">
            <w:pPr>
              <w:pStyle w:val="Table"/>
            </w:pPr>
            <w:r>
              <w:t>1.</w:t>
            </w:r>
            <w:r w:rsidR="0057140A">
              <w:t>1</w:t>
            </w:r>
            <w:r w:rsidR="00141103">
              <w:t>6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5162ACAA" w14:textId="7B530341" w:rsidR="00854C81" w:rsidRPr="008E6228" w:rsidRDefault="0066503D" w:rsidP="000F0470">
            <w:pPr>
              <w:pStyle w:val="Table"/>
            </w:pPr>
            <w:r>
              <w:t>1</w:t>
            </w:r>
            <w:r w:rsidR="00141103">
              <w:t>9</w:t>
            </w:r>
            <w:r w:rsidR="00C30DF5">
              <w:t>.</w:t>
            </w:r>
            <w:r>
              <w:t>0</w:t>
            </w:r>
            <w:r w:rsidR="00141103">
              <w:t>8</w:t>
            </w:r>
            <w:r w:rsidR="00854C81">
              <w:t>.20</w:t>
            </w:r>
            <w:r w:rsidR="00D62196">
              <w:t>2</w:t>
            </w:r>
            <w:r>
              <w:t>2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5186DD28" w14:textId="0EE4E5D0" w:rsidR="00854C81" w:rsidRPr="008E6228" w:rsidRDefault="00505A8E" w:rsidP="000F0470">
            <w:pPr>
              <w:pStyle w:val="Table"/>
            </w:pPr>
            <w:r>
              <w:t xml:space="preserve">Added </w:t>
            </w:r>
            <w:r w:rsidR="00141103">
              <w:t>more details about</w:t>
            </w:r>
            <w:r w:rsidR="004F3F03">
              <w:t xml:space="preserve"> cloud service offers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3DDF3AD9" w14:textId="137BCBEF" w:rsidR="00854C81" w:rsidRPr="008E6228" w:rsidRDefault="00375B59" w:rsidP="000F0470">
            <w:pPr>
              <w:pStyle w:val="Table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AUTHOR   \* MERGEFORMAT </w:instrText>
            </w:r>
            <w:r>
              <w:rPr>
                <w:noProof/>
              </w:rPr>
              <w:fldChar w:fldCharType="separate"/>
            </w:r>
            <w:r w:rsidR="005C7B19">
              <w:rPr>
                <w:noProof/>
              </w:rPr>
              <w:t>a411399</w:t>
            </w:r>
            <w:r>
              <w:rPr>
                <w:noProof/>
              </w:rPr>
              <w:fldChar w:fldCharType="end"/>
            </w:r>
          </w:p>
        </w:tc>
      </w:tr>
      <w:tr w:rsidR="00CA302F" w:rsidRPr="008E6228" w14:paraId="7B3F4469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1F8FCE2A" w14:textId="77777777" w:rsidR="00CA302F" w:rsidRDefault="00CA302F" w:rsidP="00735690">
            <w:pPr>
              <w:pStyle w:val="Table"/>
            </w:pPr>
            <w:r>
              <w:t>1.17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6AE4E6F0" w14:textId="77777777" w:rsidR="00CA302F" w:rsidRDefault="00CA302F" w:rsidP="00735690">
            <w:pPr>
              <w:pStyle w:val="Table"/>
            </w:pPr>
            <w:r>
              <w:t>07.09.2022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6A7C828A" w14:textId="77777777" w:rsidR="00CA302F" w:rsidRDefault="00CA302F" w:rsidP="00735690">
            <w:pPr>
              <w:pStyle w:val="Table"/>
              <w:spacing w:line="259" w:lineRule="auto"/>
            </w:pPr>
            <w:r>
              <w:t xml:space="preserve">Responded to review from Event Management team. Added details about costs of integration users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5A8E3FD" w14:textId="77777777" w:rsidR="00CA302F" w:rsidRPr="6B01BA9B" w:rsidRDefault="00CA302F" w:rsidP="00735690">
            <w:pPr>
              <w:pStyle w:val="Table"/>
              <w:rPr>
                <w:noProof/>
              </w:rPr>
            </w:pPr>
            <w:r w:rsidRPr="6B01BA9B">
              <w:rPr>
                <w:noProof/>
              </w:rPr>
              <w:fldChar w:fldCharType="begin"/>
            </w:r>
            <w:r w:rsidRPr="6B01BA9B">
              <w:rPr>
                <w:noProof/>
              </w:rPr>
              <w:instrText xml:space="preserve"> AUTHOR   \* MERGEFORMAT </w:instrText>
            </w:r>
            <w:r w:rsidRPr="6B01BA9B">
              <w:rPr>
                <w:noProof/>
              </w:rPr>
              <w:fldChar w:fldCharType="separate"/>
            </w:r>
            <w:r w:rsidRPr="6B01BA9B">
              <w:rPr>
                <w:noProof/>
              </w:rPr>
              <w:t>a411399</w:t>
            </w:r>
            <w:r w:rsidRPr="6B01BA9B">
              <w:rPr>
                <w:noProof/>
              </w:rPr>
              <w:fldChar w:fldCharType="end"/>
            </w:r>
          </w:p>
        </w:tc>
      </w:tr>
      <w:tr w:rsidR="00BC69DD" w:rsidRPr="008E6228" w14:paraId="40E55F60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058FFC1B" w14:textId="6F94C997" w:rsidR="6B01BA9B" w:rsidRDefault="6B01BA9B" w:rsidP="6B01BA9B">
            <w:pPr>
              <w:pStyle w:val="Table"/>
            </w:pPr>
            <w:r>
              <w:t>1.1</w:t>
            </w:r>
            <w:r w:rsidR="00CA302F">
              <w:t>8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3AA09828" w14:textId="2ABE577F" w:rsidR="57D3BE4D" w:rsidRDefault="00CA302F" w:rsidP="6B01BA9B">
            <w:pPr>
              <w:pStyle w:val="Table"/>
            </w:pPr>
            <w:r>
              <w:t>20</w:t>
            </w:r>
            <w:r w:rsidR="57D3BE4D">
              <w:t>.</w:t>
            </w:r>
            <w:r>
              <w:t>10</w:t>
            </w:r>
            <w:r w:rsidR="6B01BA9B">
              <w:t>.2022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1056FD2" w14:textId="659BE25D" w:rsidR="31DDA346" w:rsidRDefault="00CA302F" w:rsidP="6B01BA9B">
            <w:pPr>
              <w:pStyle w:val="Table"/>
              <w:spacing w:line="259" w:lineRule="auto"/>
            </w:pPr>
            <w:r>
              <w:t>Added DSC + Discovery</w:t>
            </w:r>
            <w:r w:rsidR="31DDA346">
              <w:t xml:space="preserve">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8BC5A68" w14:textId="137BCBEF" w:rsidR="6B01BA9B" w:rsidRPr="6B01BA9B" w:rsidRDefault="6B01BA9B" w:rsidP="6B01BA9B">
            <w:pPr>
              <w:pStyle w:val="Table"/>
              <w:rPr>
                <w:noProof/>
              </w:rPr>
            </w:pPr>
            <w:r w:rsidRPr="6B01BA9B">
              <w:rPr>
                <w:noProof/>
              </w:rPr>
              <w:fldChar w:fldCharType="begin"/>
            </w:r>
            <w:r w:rsidRPr="6B01BA9B">
              <w:rPr>
                <w:noProof/>
              </w:rPr>
              <w:instrText xml:space="preserve"> AUTHOR   \* MERGEFORMAT </w:instrText>
            </w:r>
            <w:r w:rsidRPr="6B01BA9B">
              <w:rPr>
                <w:noProof/>
              </w:rPr>
              <w:fldChar w:fldCharType="separate"/>
            </w:r>
            <w:r w:rsidRPr="6B01BA9B">
              <w:rPr>
                <w:noProof/>
              </w:rPr>
              <w:t>a411399</w:t>
            </w:r>
            <w:r w:rsidRPr="6B01BA9B">
              <w:rPr>
                <w:noProof/>
              </w:rPr>
              <w:fldChar w:fldCharType="end"/>
            </w:r>
          </w:p>
        </w:tc>
      </w:tr>
      <w:tr w:rsidR="00BC21D1" w:rsidRPr="008E6228" w14:paraId="40E55F65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40E55F61" w14:textId="6DE84665" w:rsidR="00BC21D1" w:rsidRPr="008E6228" w:rsidRDefault="103A50E3" w:rsidP="00BC21D1">
            <w:pPr>
              <w:pStyle w:val="Table"/>
            </w:pPr>
            <w:r>
              <w:t>1.19</w:t>
            </w: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0E55F62" w14:textId="74CFD40F" w:rsidR="00BC21D1" w:rsidRPr="008E6228" w:rsidRDefault="103A50E3" w:rsidP="00BC21D1">
            <w:pPr>
              <w:pStyle w:val="Table"/>
            </w:pPr>
            <w:r>
              <w:t>31/01</w:t>
            </w:r>
            <w:r w:rsidR="3450191F">
              <w:t>/2023</w:t>
            </w: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0E55F63" w14:textId="1ED5C3A6" w:rsidR="00BC21D1" w:rsidRPr="008E6228" w:rsidRDefault="3450191F" w:rsidP="00BC21D1">
            <w:pPr>
              <w:pStyle w:val="Table"/>
            </w:pPr>
            <w:r>
              <w:t xml:space="preserve">Removed DSC + Discovery since it customized solution </w:t>
            </w: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749063AE" w14:textId="137BCBEF" w:rsidR="00BC21D1" w:rsidRPr="008E6228" w:rsidRDefault="00BC21D1" w:rsidP="607E6BFB">
            <w:pPr>
              <w:pStyle w:val="Table"/>
              <w:rPr>
                <w:noProof/>
              </w:rPr>
            </w:pPr>
            <w:r w:rsidRPr="607E6BFB">
              <w:rPr>
                <w:noProof/>
              </w:rPr>
              <w:fldChar w:fldCharType="begin"/>
            </w:r>
            <w:r w:rsidRPr="607E6BFB">
              <w:rPr>
                <w:noProof/>
              </w:rPr>
              <w:instrText xml:space="preserve"> AUTHOR   \* MERGEFORMAT </w:instrText>
            </w:r>
            <w:r w:rsidRPr="607E6BFB">
              <w:rPr>
                <w:noProof/>
              </w:rPr>
              <w:fldChar w:fldCharType="separate"/>
            </w:r>
            <w:r w:rsidR="3450191F" w:rsidRPr="607E6BFB">
              <w:rPr>
                <w:noProof/>
              </w:rPr>
              <w:t>a411399</w:t>
            </w:r>
            <w:r w:rsidRPr="607E6BFB">
              <w:rPr>
                <w:noProof/>
              </w:rPr>
              <w:fldChar w:fldCharType="end"/>
            </w:r>
          </w:p>
          <w:p w14:paraId="40E55F64" w14:textId="2A1AC686" w:rsidR="00BC21D1" w:rsidRPr="008E6228" w:rsidRDefault="00BC21D1" w:rsidP="00BC21D1">
            <w:pPr>
              <w:pStyle w:val="Table"/>
            </w:pPr>
          </w:p>
        </w:tc>
      </w:tr>
      <w:tr w:rsidR="006B5922" w:rsidRPr="008E6228" w14:paraId="40E55F6A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40E55F66" w14:textId="77777777" w:rsidR="006B5922" w:rsidRPr="008E6228" w:rsidRDefault="006B5922" w:rsidP="001641CD">
            <w:pPr>
              <w:pStyle w:val="Table"/>
            </w:pP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0E55F67" w14:textId="77777777" w:rsidR="006B5922" w:rsidRPr="008E6228" w:rsidRDefault="006B5922" w:rsidP="001641CD">
            <w:pPr>
              <w:pStyle w:val="Table"/>
            </w:pP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0E55F68" w14:textId="77777777" w:rsidR="006B5922" w:rsidRPr="00C14327" w:rsidRDefault="006B5922" w:rsidP="001641CD">
            <w:pPr>
              <w:pStyle w:val="Table"/>
            </w:pP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0E55F69" w14:textId="77777777" w:rsidR="006B5922" w:rsidRPr="008E6228" w:rsidRDefault="006B5922" w:rsidP="001641CD">
            <w:pPr>
              <w:pStyle w:val="Table"/>
            </w:pPr>
          </w:p>
        </w:tc>
      </w:tr>
      <w:tr w:rsidR="002A1DF2" w:rsidRPr="008E6228" w14:paraId="40E55F6F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40E55F6B" w14:textId="77777777" w:rsidR="002A1DF2" w:rsidRPr="008E6228" w:rsidRDefault="002A1DF2" w:rsidP="002A1DF2">
            <w:pPr>
              <w:pStyle w:val="Table"/>
            </w:pP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0E55F6C" w14:textId="77777777" w:rsidR="002A1DF2" w:rsidRPr="008E6228" w:rsidRDefault="002A1DF2" w:rsidP="002A1DF2">
            <w:pPr>
              <w:pStyle w:val="Table"/>
            </w:pP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0E55F6D" w14:textId="77777777" w:rsidR="002A1DF2" w:rsidRPr="002A1DF2" w:rsidRDefault="002A1DF2" w:rsidP="002A1DF2">
            <w:pPr>
              <w:pStyle w:val="Table"/>
            </w:pP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0E55F6E" w14:textId="77777777" w:rsidR="002A1DF2" w:rsidRPr="008E6228" w:rsidRDefault="002A1DF2" w:rsidP="002A1DF2">
            <w:pPr>
              <w:pStyle w:val="Table"/>
            </w:pPr>
          </w:p>
        </w:tc>
      </w:tr>
      <w:tr w:rsidR="00DD5850" w:rsidRPr="008E6228" w14:paraId="40E55F74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40E55F70" w14:textId="77777777" w:rsidR="000B7AB6" w:rsidRPr="008E6228" w:rsidRDefault="000B7AB6" w:rsidP="00B25A91">
            <w:pPr>
              <w:pStyle w:val="Table"/>
            </w:pP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0E55F71" w14:textId="77777777" w:rsidR="000B7AB6" w:rsidRPr="008E6228" w:rsidRDefault="000B7AB6" w:rsidP="00B25A91">
            <w:pPr>
              <w:pStyle w:val="Table"/>
            </w:pP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0E55F72" w14:textId="77777777" w:rsidR="000B7AB6" w:rsidRPr="008E6228" w:rsidRDefault="000B7AB6" w:rsidP="00B25A91">
            <w:pPr>
              <w:pStyle w:val="Table"/>
            </w:pP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0E55F73" w14:textId="77777777" w:rsidR="000B7AB6" w:rsidRPr="008E6228" w:rsidRDefault="000B7AB6" w:rsidP="00B25A91">
            <w:pPr>
              <w:pStyle w:val="Table"/>
            </w:pPr>
          </w:p>
        </w:tc>
      </w:tr>
      <w:tr w:rsidR="00DD5850" w:rsidRPr="008E6228" w14:paraId="40E55F79" w14:textId="77777777" w:rsidTr="607E6BFB">
        <w:trPr>
          <w:tblHeader/>
        </w:trPr>
        <w:tc>
          <w:tcPr>
            <w:tcW w:w="934" w:type="dxa"/>
            <w:shd w:val="clear" w:color="auto" w:fill="auto"/>
            <w:tcMar>
              <w:top w:w="28" w:type="dxa"/>
            </w:tcMar>
          </w:tcPr>
          <w:p w14:paraId="40E55F75" w14:textId="77777777" w:rsidR="000B7AB6" w:rsidRPr="008E6228" w:rsidRDefault="000B7AB6" w:rsidP="00B25A91">
            <w:pPr>
              <w:pStyle w:val="Table"/>
            </w:pPr>
          </w:p>
        </w:tc>
        <w:tc>
          <w:tcPr>
            <w:tcW w:w="1270" w:type="dxa"/>
            <w:shd w:val="clear" w:color="auto" w:fill="auto"/>
            <w:tcMar>
              <w:top w:w="28" w:type="dxa"/>
            </w:tcMar>
          </w:tcPr>
          <w:p w14:paraId="40E55F76" w14:textId="77777777" w:rsidR="000B7AB6" w:rsidRPr="008E6228" w:rsidRDefault="000B7AB6" w:rsidP="00B25A91">
            <w:pPr>
              <w:pStyle w:val="Table"/>
            </w:pPr>
          </w:p>
        </w:tc>
        <w:tc>
          <w:tcPr>
            <w:tcW w:w="4434" w:type="dxa"/>
            <w:shd w:val="clear" w:color="auto" w:fill="auto"/>
            <w:tcMar>
              <w:top w:w="28" w:type="dxa"/>
            </w:tcMar>
          </w:tcPr>
          <w:p w14:paraId="40E55F77" w14:textId="77777777" w:rsidR="000B7AB6" w:rsidRPr="008E6228" w:rsidRDefault="000B7AB6" w:rsidP="00B25A91">
            <w:pPr>
              <w:pStyle w:val="Table"/>
            </w:pPr>
          </w:p>
        </w:tc>
        <w:tc>
          <w:tcPr>
            <w:tcW w:w="2311" w:type="dxa"/>
            <w:shd w:val="clear" w:color="auto" w:fill="auto"/>
            <w:tcMar>
              <w:top w:w="28" w:type="dxa"/>
            </w:tcMar>
          </w:tcPr>
          <w:p w14:paraId="40E55F78" w14:textId="77777777" w:rsidR="000B7AB6" w:rsidRPr="008E6228" w:rsidRDefault="000B7AB6" w:rsidP="00B25A91">
            <w:pPr>
              <w:pStyle w:val="Table"/>
            </w:pPr>
          </w:p>
        </w:tc>
      </w:tr>
    </w:tbl>
    <w:p w14:paraId="40E55F7A" w14:textId="77777777" w:rsidR="000B7AB6" w:rsidRPr="008E6228" w:rsidRDefault="000B7AB6" w:rsidP="00915C0E"/>
    <w:p w14:paraId="40E55F7B" w14:textId="77777777" w:rsidR="000A1A7E" w:rsidRPr="008E6228" w:rsidRDefault="00915C0E" w:rsidP="00915C0E">
      <w:bookmarkStart w:id="4" w:name="sys_DCO_Tables"/>
      <w:r w:rsidRPr="008E6228">
        <w:softHyphen/>
      </w:r>
      <w:bookmarkStart w:id="5" w:name="sys_DCO_Target"/>
      <w:bookmarkEnd w:id="5"/>
      <w:r w:rsidRPr="008E6228">
        <w:softHyphen/>
      </w:r>
      <w:bookmarkStart w:id="6" w:name="sys_DCO_Terms"/>
      <w:bookmarkEnd w:id="6"/>
      <w:r w:rsidRPr="008E6228">
        <w:softHyphen/>
      </w:r>
      <w:bookmarkStart w:id="7" w:name="sys_DCO_Chapters_Anchor"/>
      <w:bookmarkEnd w:id="7"/>
      <w:r w:rsidRPr="008E6228">
        <w:softHyphen/>
      </w:r>
      <w:bookmarkEnd w:id="4"/>
    </w:p>
    <w:p w14:paraId="40E55F7C" w14:textId="77777777" w:rsidR="00915C0E" w:rsidRPr="008E6228" w:rsidRDefault="00B82B8A" w:rsidP="00915C0E">
      <w:r>
        <w:br w:type="page"/>
      </w:r>
      <w:r w:rsidR="00EF2D52" w:rsidRPr="008E6228">
        <w:fldChar w:fldCharType="begin"/>
      </w:r>
      <w:r w:rsidR="00EF2D52" w:rsidRPr="008E6228">
        <w:fldChar w:fldCharType="end"/>
      </w:r>
    </w:p>
    <w:p w14:paraId="40E55F7D" w14:textId="77777777" w:rsidR="000B38E0" w:rsidRPr="000C699F" w:rsidRDefault="000B38E0" w:rsidP="000B38E0">
      <w:pPr>
        <w:pStyle w:val="Heading1"/>
        <w:keepLines/>
        <w:pageBreakBefore w:val="0"/>
        <w:tabs>
          <w:tab w:val="num" w:pos="432"/>
        </w:tabs>
        <w:spacing w:before="240" w:after="240"/>
        <w:ind w:left="432" w:hanging="432"/>
        <w:rPr>
          <w:rFonts w:cs="Arial"/>
        </w:rPr>
      </w:pPr>
      <w:bookmarkStart w:id="8" w:name="_Toc162152016"/>
      <w:bookmarkStart w:id="9" w:name="_Toc257483866"/>
      <w:bookmarkStart w:id="10" w:name="_Toc255484255"/>
      <w:bookmarkStart w:id="11" w:name="_Toc239840286"/>
      <w:bookmarkStart w:id="12" w:name="_Toc170501892"/>
      <w:bookmarkStart w:id="13" w:name="_Toc254947123"/>
      <w:bookmarkStart w:id="14" w:name="_Toc171956894"/>
      <w:bookmarkStart w:id="15" w:name="_Toc170501648"/>
      <w:bookmarkStart w:id="16" w:name="_Toc169305393"/>
      <w:bookmarkStart w:id="17" w:name="_Toc169004416"/>
      <w:bookmarkStart w:id="18" w:name="_Toc169001179"/>
      <w:bookmarkStart w:id="19" w:name="_Toc251929032"/>
      <w:bookmarkStart w:id="20" w:name="sys_Cursor"/>
      <w:bookmarkStart w:id="21" w:name="_Toc339363679"/>
      <w:bookmarkStart w:id="22" w:name="_Toc111695613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0C699F">
        <w:lastRenderedPageBreak/>
        <w:t>Introduction</w:t>
      </w:r>
      <w:bookmarkEnd w:id="21"/>
      <w:bookmarkEnd w:id="22"/>
      <w:r w:rsidRPr="000C699F">
        <w:t xml:space="preserve"> </w:t>
      </w:r>
    </w:p>
    <w:p w14:paraId="40E55F7E" w14:textId="6CFF3E6A" w:rsidR="000B38E0" w:rsidRPr="000C699F" w:rsidRDefault="006A5DA2" w:rsidP="000B38E0">
      <w:pPr>
        <w:pStyle w:val="Heading2"/>
        <w:spacing w:before="360" w:after="60"/>
        <w:rPr>
          <w:rFonts w:cs="Arial"/>
        </w:rPr>
      </w:pPr>
      <w:bookmarkStart w:id="23" w:name="_Toc339363680"/>
      <w:r>
        <w:rPr>
          <w:rFonts w:cs="Arial"/>
        </w:rPr>
        <w:t xml:space="preserve"> </w:t>
      </w:r>
      <w:bookmarkStart w:id="24" w:name="_Toc111695614"/>
      <w:r w:rsidR="000B38E0" w:rsidRPr="000C699F">
        <w:rPr>
          <w:rFonts w:cs="Arial"/>
        </w:rPr>
        <w:t>Purpose and aims of the document</w:t>
      </w:r>
      <w:bookmarkEnd w:id="23"/>
      <w:bookmarkEnd w:id="24"/>
      <w:r w:rsidR="000B38E0" w:rsidRPr="000C699F">
        <w:rPr>
          <w:rFonts w:cs="Arial"/>
        </w:rPr>
        <w:t xml:space="preserve"> </w:t>
      </w:r>
    </w:p>
    <w:p w14:paraId="40E55F7F" w14:textId="4E936F58" w:rsidR="000B38E0" w:rsidRDefault="000B38E0" w:rsidP="000B38E0">
      <w:pPr>
        <w:rPr>
          <w:rFonts w:cs="Arial"/>
          <w:iCs/>
        </w:rPr>
      </w:pPr>
      <w:r w:rsidRPr="000C699F">
        <w:rPr>
          <w:rFonts w:cs="Arial"/>
          <w:iCs/>
        </w:rPr>
        <w:t xml:space="preserve">This document </w:t>
      </w:r>
      <w:r w:rsidR="008F61A6">
        <w:rPr>
          <w:rFonts w:cs="Arial"/>
          <w:iCs/>
        </w:rPr>
        <w:t>assists the clarification of integration-related requirement</w:t>
      </w:r>
      <w:r w:rsidR="00DC6DFE">
        <w:rPr>
          <w:rFonts w:cs="Arial"/>
          <w:iCs/>
        </w:rPr>
        <w:t>s</w:t>
      </w:r>
      <w:r w:rsidR="00741EC0">
        <w:rPr>
          <w:rFonts w:cs="Arial"/>
          <w:iCs/>
        </w:rPr>
        <w:t xml:space="preserve">. This document </w:t>
      </w:r>
      <w:r w:rsidR="002E59AF">
        <w:rPr>
          <w:rFonts w:cs="Arial"/>
          <w:iCs/>
        </w:rPr>
        <w:t xml:space="preserve">is a template for the approval of API usage from the ATF 2 Solution Design Board. </w:t>
      </w:r>
    </w:p>
    <w:p w14:paraId="40E55F82" w14:textId="77777777" w:rsidR="00947729" w:rsidRDefault="00947729" w:rsidP="000B38E0">
      <w:pPr>
        <w:rPr>
          <w:rFonts w:cs="Arial"/>
          <w:iCs/>
        </w:rPr>
      </w:pPr>
    </w:p>
    <w:p w14:paraId="40E55F86" w14:textId="76804D96" w:rsidR="00340CCC" w:rsidRPr="00340CCC" w:rsidRDefault="006A5DA2" w:rsidP="00340CCC">
      <w:pPr>
        <w:pStyle w:val="Heading2"/>
        <w:spacing w:before="360" w:after="60"/>
        <w:rPr>
          <w:rFonts w:cs="Arial"/>
        </w:rPr>
      </w:pPr>
      <w:bookmarkStart w:id="25" w:name="_Toc321058992"/>
      <w:r>
        <w:rPr>
          <w:rFonts w:cs="Arial"/>
        </w:rPr>
        <w:t xml:space="preserve"> </w:t>
      </w:r>
      <w:bookmarkStart w:id="26" w:name="_Toc111695615"/>
      <w:r w:rsidR="00340CCC" w:rsidRPr="00340CCC">
        <w:rPr>
          <w:rFonts w:cs="Arial"/>
        </w:rPr>
        <w:t>Abbreviations/Definitions</w:t>
      </w:r>
      <w:bookmarkEnd w:id="25"/>
      <w:bookmarkEnd w:id="26"/>
    </w:p>
    <w:p w14:paraId="40E55F87" w14:textId="77777777" w:rsidR="00430D58" w:rsidRDefault="00430D58" w:rsidP="00340CCC">
      <w:pPr>
        <w:ind w:left="360"/>
      </w:pPr>
    </w:p>
    <w:p w14:paraId="40E55F88" w14:textId="77777777" w:rsidR="00130C2F" w:rsidRDefault="00340CCC" w:rsidP="00130C2F">
      <w:pPr>
        <w:ind w:left="360"/>
      </w:pPr>
      <w:r w:rsidRPr="007F7CA1">
        <w:t>Following abbreviations and definitions are used in the document:</w:t>
      </w:r>
    </w:p>
    <w:p w14:paraId="40E55F89" w14:textId="77777777" w:rsidR="00340CCC" w:rsidRPr="007F7CA1" w:rsidRDefault="00130C2F" w:rsidP="00130C2F">
      <w:pPr>
        <w:ind w:left="360"/>
      </w:pPr>
      <w:r w:rsidRPr="007F7CA1">
        <w:t xml:space="preserve"> </w:t>
      </w:r>
    </w:p>
    <w:tbl>
      <w:tblPr>
        <w:tblW w:w="50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503"/>
        <w:gridCol w:w="3544"/>
      </w:tblGrid>
      <w:tr w:rsidR="00445F51" w:rsidRPr="008E6228" w14:paraId="40E55F8D" w14:textId="77777777" w:rsidTr="00445F51">
        <w:trPr>
          <w:tblHeader/>
        </w:trPr>
        <w:tc>
          <w:tcPr>
            <w:tcW w:w="1503" w:type="dxa"/>
            <w:tcBorders>
              <w:right w:val="single" w:sz="4" w:space="0" w:color="FFFFFF"/>
            </w:tcBorders>
            <w:shd w:val="clear" w:color="auto" w:fill="0066A2"/>
            <w:tcMar>
              <w:top w:w="57" w:type="dxa"/>
            </w:tcMar>
          </w:tcPr>
          <w:p w14:paraId="40E55F8A" w14:textId="6600B117" w:rsidR="00445F51" w:rsidRPr="008E6228" w:rsidRDefault="00E60598" w:rsidP="00130C2F">
            <w:pPr>
              <w:pStyle w:val="TableHeader"/>
            </w:pPr>
            <w:r>
              <w:t>Abr.</w:t>
            </w:r>
          </w:p>
        </w:tc>
        <w:tc>
          <w:tcPr>
            <w:tcW w:w="354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66A2"/>
            <w:tcMar>
              <w:top w:w="57" w:type="dxa"/>
            </w:tcMar>
          </w:tcPr>
          <w:p w14:paraId="40E55F8B" w14:textId="77777777" w:rsidR="00445F51" w:rsidRPr="008E6228" w:rsidRDefault="00445F51" w:rsidP="00130C2F">
            <w:pPr>
              <w:pStyle w:val="TableHeader"/>
            </w:pPr>
            <w:r>
              <w:t>Meaning</w:t>
            </w:r>
          </w:p>
        </w:tc>
      </w:tr>
      <w:tr w:rsidR="00445F51" w:rsidRPr="008E6228" w14:paraId="40E55F99" w14:textId="77777777" w:rsidTr="00445F51">
        <w:trPr>
          <w:tblHeader/>
        </w:trPr>
        <w:tc>
          <w:tcPr>
            <w:tcW w:w="1503" w:type="dxa"/>
            <w:shd w:val="clear" w:color="auto" w:fill="auto"/>
            <w:tcMar>
              <w:top w:w="28" w:type="dxa"/>
            </w:tcMar>
          </w:tcPr>
          <w:p w14:paraId="40E55F96" w14:textId="4EB45730" w:rsidR="00445F51" w:rsidRPr="007F7CA1" w:rsidRDefault="00D70C74" w:rsidP="00130C2F">
            <w:r>
              <w:t>SN</w:t>
            </w:r>
          </w:p>
        </w:tc>
        <w:tc>
          <w:tcPr>
            <w:tcW w:w="3544" w:type="dxa"/>
            <w:shd w:val="clear" w:color="auto" w:fill="auto"/>
            <w:tcMar>
              <w:top w:w="28" w:type="dxa"/>
            </w:tcMar>
          </w:tcPr>
          <w:p w14:paraId="40E55F97" w14:textId="6C9DAC3D" w:rsidR="00445F51" w:rsidRPr="007F7CA1" w:rsidRDefault="00D70C74" w:rsidP="00130C2F">
            <w:r>
              <w:t>Service Now</w:t>
            </w:r>
          </w:p>
        </w:tc>
      </w:tr>
    </w:tbl>
    <w:p w14:paraId="40E55F9A" w14:textId="77777777" w:rsidR="00340CCC" w:rsidRDefault="00340CCC" w:rsidP="00340CCC"/>
    <w:p w14:paraId="2E2AD974" w14:textId="5541C64B" w:rsidR="002C3015" w:rsidRPr="000C699F" w:rsidRDefault="006A5DA2" w:rsidP="002C3015">
      <w:pPr>
        <w:pStyle w:val="Heading2"/>
        <w:spacing w:before="360" w:after="60"/>
        <w:rPr>
          <w:rFonts w:cs="Arial"/>
        </w:rPr>
      </w:pPr>
      <w:r>
        <w:rPr>
          <w:rFonts w:cs="Arial"/>
        </w:rPr>
        <w:t xml:space="preserve"> </w:t>
      </w:r>
      <w:bookmarkStart w:id="27" w:name="_Toc111695616"/>
      <w:r w:rsidR="002C3015">
        <w:rPr>
          <w:rFonts w:cs="Arial"/>
        </w:rPr>
        <w:t>Scope</w:t>
      </w:r>
      <w:bookmarkEnd w:id="27"/>
    </w:p>
    <w:p w14:paraId="3CE4F1E3" w14:textId="2115FD95" w:rsidR="002C3015" w:rsidRPr="002C3015" w:rsidRDefault="002C3015" w:rsidP="009244D3">
      <w:pPr>
        <w:pStyle w:val="ListParagraph"/>
        <w:numPr>
          <w:ilvl w:val="0"/>
          <w:numId w:val="11"/>
        </w:numPr>
        <w:rPr>
          <w:rFonts w:cs="Arial"/>
          <w:iCs/>
        </w:rPr>
      </w:pPr>
      <w:r>
        <w:rPr>
          <w:rFonts w:cs="Arial"/>
          <w:iCs/>
        </w:rPr>
        <w:t xml:space="preserve">This document and the approval process only deals with APIs provided by ServiceNow. </w:t>
      </w:r>
    </w:p>
    <w:p w14:paraId="652526D0" w14:textId="307FAAB8" w:rsidR="002C3015" w:rsidRDefault="002C3015" w:rsidP="00340CCC"/>
    <w:p w14:paraId="2CC51057" w14:textId="3901FAE6" w:rsidR="00683051" w:rsidRDefault="00683051" w:rsidP="00340C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234"/>
      </w:tblGrid>
      <w:tr w:rsidR="00683051" w14:paraId="5F288BBB" w14:textId="77777777" w:rsidTr="001F1560">
        <w:tc>
          <w:tcPr>
            <w:tcW w:w="715" w:type="dxa"/>
          </w:tcPr>
          <w:p w14:paraId="7E3870E7" w14:textId="77777777" w:rsidR="00683051" w:rsidRDefault="00683051" w:rsidP="001F1560">
            <w:r>
              <w:rPr>
                <w:noProof/>
              </w:rPr>
              <w:drawing>
                <wp:inline distT="0" distB="0" distL="0" distR="0" wp14:anchorId="31857DDE" wp14:editId="693A8DEE">
                  <wp:extent cx="251460" cy="251460"/>
                  <wp:effectExtent l="0" t="0" r="0" b="0"/>
                  <wp:docPr id="11" name="Picture 11" descr="Image result for tip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tip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4" w:type="dxa"/>
          </w:tcPr>
          <w:p w14:paraId="02102883" w14:textId="77777777" w:rsidR="00683051" w:rsidRDefault="00683051" w:rsidP="001F1560">
            <w:r w:rsidRPr="00C14C3A">
              <w:rPr>
                <w:b/>
              </w:rPr>
              <w:t>Tip</w:t>
            </w:r>
            <w:r>
              <w:br/>
              <w:t xml:space="preserve">You only have fill out the sections that deal with your scenario. </w:t>
            </w:r>
          </w:p>
          <w:p w14:paraId="23FD455F" w14:textId="77777777" w:rsidR="00683051" w:rsidRDefault="00683051" w:rsidP="001F1560"/>
          <w:p w14:paraId="56503C5C" w14:textId="1984CC45" w:rsidR="00683051" w:rsidRPr="00683051" w:rsidRDefault="00683051" w:rsidP="001F1560">
            <w:pPr>
              <w:rPr>
                <w:b/>
              </w:rPr>
            </w:pPr>
            <w:r>
              <w:t xml:space="preserve">For example, if only want to use inbound APIs then you don’t have to fill out the </w:t>
            </w:r>
            <w:r w:rsidRPr="00683051">
              <w:rPr>
                <w:i/>
              </w:rPr>
              <w:t>Outbound</w:t>
            </w:r>
            <w:r>
              <w:t xml:space="preserve"> section </w:t>
            </w:r>
          </w:p>
        </w:tc>
      </w:tr>
    </w:tbl>
    <w:p w14:paraId="1C031C21" w14:textId="77777777" w:rsidR="00683051" w:rsidRDefault="00683051" w:rsidP="00340CCC"/>
    <w:p w14:paraId="2CC739EA" w14:textId="3488ADF1" w:rsidR="00514F76" w:rsidRDefault="00DD4440" w:rsidP="001E2AC4">
      <w:pPr>
        <w:pStyle w:val="Heading1"/>
      </w:pPr>
      <w:bookmarkStart w:id="28" w:name="_Toc321059030"/>
      <w:r>
        <w:lastRenderedPageBreak/>
        <w:t xml:space="preserve"> </w:t>
      </w:r>
      <w:bookmarkEnd w:id="28"/>
      <w:r w:rsidR="00473C71">
        <w:t xml:space="preserve"> </w:t>
      </w:r>
      <w:r w:rsidR="00514F76">
        <w:t xml:space="preserve"> </w:t>
      </w:r>
      <w:bookmarkStart w:id="29" w:name="_Toc111695617"/>
      <w:r w:rsidR="00514F76">
        <w:t>Generic</w:t>
      </w:r>
      <w:bookmarkEnd w:id="29"/>
    </w:p>
    <w:p w14:paraId="72058758" w14:textId="627600A9" w:rsidR="00514F76" w:rsidRDefault="00514F76" w:rsidP="00514F76">
      <w:pPr>
        <w:pStyle w:val="Heading2"/>
      </w:pPr>
      <w:bookmarkStart w:id="30" w:name="_Toc111695618"/>
      <w:r>
        <w:t>Application contact</w:t>
      </w:r>
      <w:bookmarkEnd w:id="30"/>
    </w:p>
    <w:p w14:paraId="592623CB" w14:textId="77777777" w:rsidR="00514F76" w:rsidRPr="004A16C0" w:rsidRDefault="00514F76" w:rsidP="00514F76"/>
    <w:p w14:paraId="27380115" w14:textId="77777777" w:rsidR="00514F76" w:rsidRPr="00B32AFC" w:rsidRDefault="00514F76" w:rsidP="00514F76">
      <w:pPr>
        <w:rPr>
          <w:color w:val="FF0000"/>
        </w:rPr>
      </w:pPr>
      <w:r w:rsidRPr="00B32AFC">
        <w:rPr>
          <w:color w:val="FF0000"/>
        </w:rPr>
        <w:t>Mandatory fields are marked with asterisk</w:t>
      </w:r>
    </w:p>
    <w:p w14:paraId="2A8E5068" w14:textId="77777777" w:rsidR="00514F76" w:rsidRPr="00B63459" w:rsidRDefault="00514F76" w:rsidP="00514F76"/>
    <w:tbl>
      <w:tblPr>
        <w:tblStyle w:val="TableColumns3"/>
        <w:tblW w:w="9351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3828"/>
        <w:gridCol w:w="5523"/>
      </w:tblGrid>
      <w:tr w:rsidR="00514F76" w:rsidRPr="00B63459" w14:paraId="271C594D" w14:textId="77777777" w:rsidTr="001F1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4F81BD" w:themeFill="accent1"/>
          </w:tcPr>
          <w:p w14:paraId="30AF6E17" w14:textId="77777777" w:rsidR="00514F76" w:rsidRPr="00B63459" w:rsidRDefault="00514F76" w:rsidP="001F1560">
            <w:pPr>
              <w:rPr>
                <w:rFonts w:cs="Arial"/>
                <w:b/>
                <w:color w:val="FFFFFF" w:themeColor="background1"/>
                <w:sz w:val="20"/>
              </w:rPr>
            </w:pPr>
            <w:r w:rsidRPr="00B63459">
              <w:rPr>
                <w:rFonts w:cs="Arial"/>
                <w:b/>
                <w:color w:val="FFFFFF" w:themeColor="background1"/>
                <w:sz w:val="20"/>
              </w:rPr>
              <w:t>Role</w:t>
            </w:r>
          </w:p>
        </w:tc>
        <w:tc>
          <w:tcPr>
            <w:tcW w:w="5523" w:type="dxa"/>
            <w:shd w:val="clear" w:color="auto" w:fill="4F81BD" w:themeFill="accent1"/>
          </w:tcPr>
          <w:p w14:paraId="551F26B2" w14:textId="77777777" w:rsidR="00514F76" w:rsidRPr="00B63459" w:rsidRDefault="00514F76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 w:rsidRPr="00B63459">
              <w:rPr>
                <w:rFonts w:cs="Arial"/>
                <w:color w:val="FFFFFF" w:themeColor="background1"/>
                <w:sz w:val="20"/>
              </w:rPr>
              <w:t xml:space="preserve">  Responsibilities </w:t>
            </w:r>
          </w:p>
        </w:tc>
      </w:tr>
      <w:tr w:rsidR="00514F76" w:rsidRPr="00B63459" w14:paraId="4126B719" w14:textId="77777777" w:rsidTr="001F1560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59AA243" w14:textId="77777777" w:rsidR="00514F76" w:rsidRPr="004A16C0" w:rsidRDefault="00514F76" w:rsidP="001F1560">
            <w:pPr>
              <w:rPr>
                <w:rFonts w:cs="Arial"/>
                <w:color w:val="FF0000"/>
                <w:sz w:val="20"/>
              </w:rPr>
            </w:pPr>
            <w:r>
              <w:rPr>
                <w:rFonts w:cs="Arial"/>
                <w:sz w:val="20"/>
              </w:rPr>
              <w:t>Name</w:t>
            </w:r>
          </w:p>
        </w:tc>
        <w:tc>
          <w:tcPr>
            <w:tcW w:w="5523" w:type="dxa"/>
            <w:vAlign w:val="bottom"/>
          </w:tcPr>
          <w:p w14:paraId="184F9C2A" w14:textId="372663A0" w:rsidR="00514F76" w:rsidRPr="003563D0" w:rsidRDefault="00514F76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</w:rPr>
            </w:pPr>
          </w:p>
        </w:tc>
      </w:tr>
      <w:tr w:rsidR="00141103" w:rsidRPr="00790FA9" w14:paraId="511C28A6" w14:textId="77777777" w:rsidTr="000616E3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6E16113" w14:textId="77777777" w:rsidR="00141103" w:rsidRDefault="00141103" w:rsidP="000616E3">
            <w:pPr>
              <w:rPr>
                <w:rFonts w:cs="Arial"/>
                <w:color w:val="FF0000"/>
                <w:sz w:val="20"/>
              </w:rPr>
            </w:pPr>
            <w:r>
              <w:t>Email</w:t>
            </w:r>
            <w:r w:rsidRPr="00B32AFC">
              <w:rPr>
                <w:rFonts w:cs="Arial"/>
                <w:color w:val="FF0000"/>
                <w:sz w:val="20"/>
              </w:rPr>
              <w:t>*</w:t>
            </w:r>
          </w:p>
          <w:p w14:paraId="7F55F163" w14:textId="77777777" w:rsidR="00141103" w:rsidRPr="004A16C0" w:rsidRDefault="00141103" w:rsidP="000616E3">
            <w:pPr>
              <w:rPr>
                <w:i/>
              </w:rPr>
            </w:pPr>
            <w:r w:rsidRPr="004A16C0">
              <w:rPr>
                <w:rFonts w:cs="Arial"/>
                <w:i/>
                <w:sz w:val="20"/>
              </w:rPr>
              <w:t>This user will be responsible for this integration user</w:t>
            </w:r>
          </w:p>
        </w:tc>
        <w:tc>
          <w:tcPr>
            <w:tcW w:w="5523" w:type="dxa"/>
          </w:tcPr>
          <w:p w14:paraId="1F1A5ADA" w14:textId="03BF6188" w:rsidR="00141103" w:rsidRPr="00790FA9" w:rsidRDefault="00000000" w:rsidP="00061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="001465C2" w:rsidRPr="00190D52">
                <w:rPr>
                  <w:rStyle w:val="Hyperlink"/>
                </w:rPr>
                <w:t>Marcin.Kujawski.External@atos.net</w:t>
              </w:r>
            </w:hyperlink>
          </w:p>
        </w:tc>
      </w:tr>
      <w:tr w:rsidR="00514F76" w:rsidRPr="000B3581" w14:paraId="7AC22610" w14:textId="77777777" w:rsidTr="001F1560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54B0AA2" w14:textId="2AAACA0E" w:rsidR="00514F76" w:rsidRDefault="00141103" w:rsidP="001F1560">
            <w:pPr>
              <w:rPr>
                <w:rFonts w:cs="Arial"/>
                <w:color w:val="FF0000"/>
                <w:sz w:val="20"/>
              </w:rPr>
            </w:pPr>
            <w:r w:rsidRPr="00D477CE">
              <w:t>Assignment group for Operational issues</w:t>
            </w:r>
            <w:r w:rsidR="00514F76" w:rsidRPr="00B32AFC">
              <w:rPr>
                <w:rFonts w:cs="Arial"/>
                <w:color w:val="FF0000"/>
                <w:sz w:val="20"/>
              </w:rPr>
              <w:t>*</w:t>
            </w:r>
          </w:p>
          <w:p w14:paraId="2AE3A672" w14:textId="6CC2E1BD" w:rsidR="00514F76" w:rsidRPr="004A16C0" w:rsidRDefault="00514F76" w:rsidP="001F1560">
            <w:pPr>
              <w:rPr>
                <w:i/>
              </w:rPr>
            </w:pPr>
            <w:r w:rsidRPr="004A16C0">
              <w:rPr>
                <w:rFonts w:cs="Arial"/>
                <w:i/>
                <w:sz w:val="20"/>
              </w:rPr>
              <w:t xml:space="preserve">This </w:t>
            </w:r>
            <w:r w:rsidR="00141103">
              <w:rPr>
                <w:rFonts w:cs="Arial"/>
                <w:i/>
                <w:sz w:val="20"/>
              </w:rPr>
              <w:t xml:space="preserve">group is </w:t>
            </w:r>
            <w:r w:rsidR="00D53C70">
              <w:rPr>
                <w:rFonts w:cs="Arial"/>
                <w:i/>
                <w:sz w:val="20"/>
              </w:rPr>
              <w:t>available in</w:t>
            </w:r>
            <w:r w:rsidR="00141103">
              <w:rPr>
                <w:rFonts w:cs="Arial"/>
                <w:i/>
                <w:sz w:val="20"/>
              </w:rPr>
              <w:t xml:space="preserve"> ServiceNow ATF2 and will be responsible for incidents associated with this integration</w:t>
            </w:r>
          </w:p>
        </w:tc>
        <w:tc>
          <w:tcPr>
            <w:tcW w:w="5523" w:type="dxa"/>
          </w:tcPr>
          <w:p w14:paraId="7A7522BA" w14:textId="03E29E79" w:rsidR="00514F76" w:rsidRPr="001465C2" w:rsidRDefault="001465C2" w:rsidP="001608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1465C2">
              <w:rPr>
                <w:lang w:val="nl-NL"/>
              </w:rPr>
              <w:t>ZZ.Cloud.DHC-Siemens-S</w:t>
            </w:r>
            <w:r>
              <w:rPr>
                <w:lang w:val="nl-NL"/>
              </w:rPr>
              <w:t>SR</w:t>
            </w:r>
          </w:p>
        </w:tc>
      </w:tr>
    </w:tbl>
    <w:p w14:paraId="053B349E" w14:textId="2F29334A" w:rsidR="00514F76" w:rsidRPr="001465C2" w:rsidRDefault="00514F76" w:rsidP="00514F76">
      <w:pPr>
        <w:rPr>
          <w:lang w:val="nl-NL"/>
        </w:rPr>
      </w:pPr>
    </w:p>
    <w:p w14:paraId="7F1ECA04" w14:textId="466B7AE9" w:rsidR="00380322" w:rsidRDefault="00380322" w:rsidP="001E2AC4">
      <w:pPr>
        <w:pStyle w:val="Heading2"/>
      </w:pPr>
      <w:r w:rsidRPr="001465C2">
        <w:rPr>
          <w:lang w:val="nl-NL"/>
        </w:rPr>
        <w:t xml:space="preserve"> </w:t>
      </w:r>
      <w:bookmarkStart w:id="31" w:name="_Toc111695619"/>
      <w:r>
        <w:t>Environment</w:t>
      </w:r>
      <w:bookmarkEnd w:id="31"/>
      <w:r>
        <w:t xml:space="preserve"> </w:t>
      </w:r>
    </w:p>
    <w:p w14:paraId="5AA17553" w14:textId="77777777" w:rsidR="00380322" w:rsidRDefault="00380322" w:rsidP="00514F76"/>
    <w:p w14:paraId="4B5582E4" w14:textId="3E3E0A91" w:rsidR="00683051" w:rsidRDefault="00683051" w:rsidP="00514F76"/>
    <w:tbl>
      <w:tblPr>
        <w:tblW w:w="9351" w:type="dxa"/>
        <w:tblInd w:w="-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64"/>
        <w:gridCol w:w="5287"/>
      </w:tblGrid>
      <w:tr w:rsidR="00380322" w:rsidRPr="007E30BC" w14:paraId="6B378A19" w14:textId="77777777" w:rsidTr="001F1560">
        <w:trPr>
          <w:trHeight w:val="284"/>
        </w:trPr>
        <w:tc>
          <w:tcPr>
            <w:tcW w:w="40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5D65A9DA" w14:textId="77777777" w:rsidR="00380322" w:rsidRPr="00800903" w:rsidRDefault="00380322" w:rsidP="001F156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ServiceNow Environment</w:t>
            </w:r>
            <w:r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287" w:type="dxa"/>
            <w:tcBorders>
              <w:left w:val="single" w:sz="4" w:space="0" w:color="FFFFFF" w:themeColor="background1"/>
            </w:tcBorders>
            <w:vAlign w:val="bottom"/>
          </w:tcPr>
          <w:p w14:paraId="391F6816" w14:textId="447A5EE0" w:rsidR="00380322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058704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974B5">
                  <w:rPr>
                    <w:rFonts w:ascii="MS Gothic" w:eastAsia="MS Gothic" w:hAnsi="MS Gothic" w:cs="Arial" w:hint="eastAsia"/>
                    <w:sz w:val="20"/>
                  </w:rPr>
                  <w:t>☒</w:t>
                </w:r>
              </w:sdtContent>
            </w:sdt>
            <w:r w:rsidR="00380322">
              <w:t xml:space="preserve"> </w:t>
            </w:r>
            <w:r w:rsidR="00380322">
              <w:rPr>
                <w:rFonts w:cs="Arial"/>
                <w:sz w:val="20"/>
              </w:rPr>
              <w:t>Global</w:t>
            </w:r>
          </w:p>
          <w:p w14:paraId="04E8D5C8" w14:textId="41410905" w:rsidR="00380322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59024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22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80322">
              <w:rPr>
                <w:rFonts w:cs="Arial"/>
                <w:sz w:val="20"/>
              </w:rPr>
              <w:t xml:space="preserve"> </w:t>
            </w:r>
            <w:r w:rsidR="00380322">
              <w:t xml:space="preserve">NAM </w:t>
            </w:r>
          </w:p>
          <w:p w14:paraId="7CEDC335" w14:textId="2FE85478" w:rsidR="00380322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056858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75B1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80322">
              <w:t xml:space="preserve"> </w:t>
            </w:r>
            <w:r w:rsidR="00380322">
              <w:rPr>
                <w:rFonts w:cs="Arial"/>
                <w:sz w:val="20"/>
              </w:rPr>
              <w:t>EU</w:t>
            </w:r>
          </w:p>
          <w:p w14:paraId="4866B7AC" w14:textId="77777777" w:rsidR="00380322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28319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22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80322">
              <w:t xml:space="preserve"> </w:t>
            </w:r>
            <w:r w:rsidR="00380322">
              <w:rPr>
                <w:rFonts w:cs="Arial"/>
                <w:sz w:val="20"/>
              </w:rPr>
              <w:t>APAC</w:t>
            </w:r>
          </w:p>
          <w:p w14:paraId="27A11F39" w14:textId="77777777" w:rsidR="00380322" w:rsidRPr="00800903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404263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74B5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80322">
              <w:t xml:space="preserve"> </w:t>
            </w:r>
            <w:r w:rsidR="00380322">
              <w:rPr>
                <w:rFonts w:cs="Arial"/>
                <w:sz w:val="20"/>
              </w:rPr>
              <w:t>Other _______________</w:t>
            </w:r>
          </w:p>
        </w:tc>
      </w:tr>
      <w:tr w:rsidR="00380322" w:rsidRPr="007E30BC" w14:paraId="0BE60B17" w14:textId="77777777" w:rsidTr="001F1560">
        <w:trPr>
          <w:trHeight w:val="284"/>
        </w:trPr>
        <w:tc>
          <w:tcPr>
            <w:tcW w:w="40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4CB9CA5B" w14:textId="77777777" w:rsidR="00380322" w:rsidRPr="00800903" w:rsidRDefault="00380322" w:rsidP="001F156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ServiceNow instances</w:t>
            </w:r>
            <w:r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287" w:type="dxa"/>
            <w:tcBorders>
              <w:left w:val="single" w:sz="4" w:space="0" w:color="FFFFFF" w:themeColor="background1"/>
            </w:tcBorders>
            <w:vAlign w:val="bottom"/>
          </w:tcPr>
          <w:p w14:paraId="0E94E6D8" w14:textId="15DFD305" w:rsidR="00380322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6892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83E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80322">
              <w:t xml:space="preserve"> </w:t>
            </w:r>
            <w:r w:rsidR="00380322">
              <w:rPr>
                <w:rFonts w:cs="Arial"/>
                <w:sz w:val="20"/>
              </w:rPr>
              <w:t>PROD</w:t>
            </w:r>
            <w:r w:rsidR="00380322" w:rsidRPr="00844F96">
              <w:rPr>
                <w:rFonts w:cs="Arial"/>
                <w:sz w:val="20"/>
              </w:rPr>
              <w:t xml:space="preserve"> </w:t>
            </w:r>
          </w:p>
          <w:p w14:paraId="4A647B96" w14:textId="1BE64150" w:rsidR="00380322" w:rsidRPr="00800903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89226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974B5">
                  <w:rPr>
                    <w:rFonts w:ascii="MS Gothic" w:eastAsia="MS Gothic" w:hAnsi="MS Gothic" w:cs="Arial" w:hint="eastAsia"/>
                    <w:sz w:val="20"/>
                  </w:rPr>
                  <w:t>☒</w:t>
                </w:r>
              </w:sdtContent>
            </w:sdt>
            <w:r w:rsidR="00380322">
              <w:t xml:space="preserve"> </w:t>
            </w:r>
            <w:r w:rsidR="00380322">
              <w:rPr>
                <w:rFonts w:cs="Arial"/>
                <w:sz w:val="20"/>
              </w:rPr>
              <w:t>CAT</w:t>
            </w:r>
          </w:p>
        </w:tc>
      </w:tr>
      <w:tr w:rsidR="00380322" w:rsidRPr="007E30BC" w14:paraId="08A2BF4D" w14:textId="77777777" w:rsidTr="00380322">
        <w:trPr>
          <w:trHeight w:val="284"/>
        </w:trPr>
        <w:tc>
          <w:tcPr>
            <w:tcW w:w="40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77BF58BD" w14:textId="77777777" w:rsidR="00380322" w:rsidRPr="00800903" w:rsidRDefault="00380322" w:rsidP="001F156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Plugin involved? If yes, which plugin?</w:t>
            </w:r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FFFFFF" w:themeColor="background1"/>
              <w:bottom w:val="single" w:sz="4" w:space="0" w:color="000000"/>
              <w:right w:val="single" w:sz="4" w:space="0" w:color="000000"/>
            </w:tcBorders>
            <w:vAlign w:val="bottom"/>
          </w:tcPr>
          <w:p w14:paraId="02BC30A4" w14:textId="77777777" w:rsidR="00380322" w:rsidRPr="00800903" w:rsidRDefault="00380322" w:rsidP="001F1560">
            <w:pPr>
              <w:rPr>
                <w:rFonts w:cs="Arial"/>
                <w:sz w:val="20"/>
              </w:rPr>
            </w:pPr>
          </w:p>
        </w:tc>
      </w:tr>
      <w:tr w:rsidR="00380322" w:rsidRPr="007E30BC" w14:paraId="17245177" w14:textId="77777777" w:rsidTr="00380322">
        <w:trPr>
          <w:trHeight w:val="284"/>
        </w:trPr>
        <w:tc>
          <w:tcPr>
            <w:tcW w:w="40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66919788" w14:textId="77777777" w:rsidR="00380322" w:rsidRPr="00800903" w:rsidRDefault="00380322" w:rsidP="001F156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Security requirements</w:t>
            </w:r>
          </w:p>
        </w:tc>
        <w:tc>
          <w:tcPr>
            <w:tcW w:w="5287" w:type="dxa"/>
            <w:tcBorders>
              <w:top w:val="single" w:sz="4" w:space="0" w:color="000000"/>
              <w:left w:val="single" w:sz="4" w:space="0" w:color="FFFFFF" w:themeColor="background1"/>
              <w:bottom w:val="single" w:sz="4" w:space="0" w:color="000000"/>
              <w:right w:val="single" w:sz="4" w:space="0" w:color="000000"/>
            </w:tcBorders>
            <w:vAlign w:val="bottom"/>
          </w:tcPr>
          <w:p w14:paraId="7A6F33D4" w14:textId="77777777" w:rsidR="00380322" w:rsidRPr="00800903" w:rsidRDefault="00380322" w:rsidP="001F1560">
            <w:pPr>
              <w:rPr>
                <w:rFonts w:cs="Arial"/>
                <w:sz w:val="20"/>
              </w:rPr>
            </w:pPr>
          </w:p>
        </w:tc>
      </w:tr>
    </w:tbl>
    <w:p w14:paraId="6D28213C" w14:textId="77777777" w:rsidR="00683051" w:rsidRPr="00B63459" w:rsidRDefault="00683051" w:rsidP="00514F76"/>
    <w:p w14:paraId="18B73CFB" w14:textId="627600A9" w:rsidR="00B415D8" w:rsidRDefault="00514F76" w:rsidP="001F1560">
      <w:pPr>
        <w:pStyle w:val="Heading1"/>
      </w:pPr>
      <w:r>
        <w:lastRenderedPageBreak/>
        <w:t xml:space="preserve"> </w:t>
      </w:r>
      <w:bookmarkStart w:id="32" w:name="_Toc111695620"/>
      <w:r w:rsidR="00473C71">
        <w:t>Inbound</w:t>
      </w:r>
      <w:bookmarkEnd w:id="32"/>
      <w:r w:rsidR="00473C71">
        <w:t xml:space="preserve"> </w:t>
      </w:r>
    </w:p>
    <w:p w14:paraId="6BAA60B2" w14:textId="6A9DE985" w:rsidR="00B415D8" w:rsidRDefault="00B415D8" w:rsidP="00B415D8">
      <w:pPr>
        <w:rPr>
          <w:i/>
        </w:rPr>
      </w:pPr>
      <w:r w:rsidRPr="00B415D8">
        <w:rPr>
          <w:b/>
          <w:i/>
        </w:rPr>
        <w:t>Definition of Inbound</w:t>
      </w:r>
      <w:r w:rsidRPr="00B415D8">
        <w:rPr>
          <w:i/>
        </w:rPr>
        <w:t xml:space="preserve">: </w:t>
      </w:r>
      <w:r>
        <w:rPr>
          <w:i/>
        </w:rPr>
        <w:t>An external application uses ATF2 APIs to perform certain actions</w:t>
      </w:r>
    </w:p>
    <w:p w14:paraId="47147ADE" w14:textId="77777777" w:rsidR="0096724A" w:rsidRPr="00B415D8" w:rsidRDefault="0096724A" w:rsidP="00B415D8">
      <w:pPr>
        <w:rPr>
          <w:i/>
        </w:rPr>
      </w:pPr>
    </w:p>
    <w:p w14:paraId="6FCF5510" w14:textId="627600A9" w:rsidR="00EC3C53" w:rsidRDefault="00473C71" w:rsidP="00473C71">
      <w:pPr>
        <w:pStyle w:val="Heading2"/>
      </w:pPr>
      <w:r>
        <w:t xml:space="preserve"> </w:t>
      </w:r>
      <w:bookmarkStart w:id="33" w:name="_Toc111695621"/>
      <w:r w:rsidR="00E14733">
        <w:t>General</w:t>
      </w:r>
      <w:bookmarkEnd w:id="33"/>
    </w:p>
    <w:p w14:paraId="196A809E" w14:textId="25D4DE8E" w:rsidR="00B32AFC" w:rsidRDefault="00B32AFC" w:rsidP="00B32AFC"/>
    <w:p w14:paraId="726AA70E" w14:textId="10AB36C7" w:rsidR="00B32AFC" w:rsidRPr="00B32AFC" w:rsidRDefault="00B32AFC" w:rsidP="00B32AFC">
      <w:pPr>
        <w:rPr>
          <w:color w:val="FF0000"/>
        </w:rPr>
      </w:pPr>
      <w:r w:rsidRPr="00B32AFC">
        <w:rPr>
          <w:color w:val="FF0000"/>
        </w:rPr>
        <w:t>Mandatory fields are marked with asterisk</w:t>
      </w:r>
    </w:p>
    <w:p w14:paraId="7FFF455D" w14:textId="77777777" w:rsidR="00EC3C53" w:rsidRPr="009573DC" w:rsidRDefault="00EC3C53" w:rsidP="00EC3C53"/>
    <w:tbl>
      <w:tblPr>
        <w:tblW w:w="23335" w:type="dxa"/>
        <w:tblInd w:w="-19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65"/>
        <w:gridCol w:w="21770"/>
      </w:tblGrid>
      <w:tr w:rsidR="00CB6478" w:rsidRPr="007E30BC" w14:paraId="5AABC11D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07703B18" w14:textId="0C51496E" w:rsidR="00CB6478" w:rsidRPr="00CB6478" w:rsidRDefault="3F982DB9" w:rsidP="63E90E7F">
            <w:r w:rsidRPr="02035192">
              <w:rPr>
                <w:rFonts w:eastAsia="Lucida Sans" w:cs="Lucida Sans"/>
                <w:sz w:val="20"/>
              </w:rPr>
              <w:t>Functional Organization (FO)</w:t>
            </w:r>
            <w:r w:rsidRPr="007E7653">
              <w:rPr>
                <w:rFonts w:eastAsia="Lucida Sans" w:cs="Lucida Sans"/>
                <w:color w:val="FF0000"/>
                <w:sz w:val="20"/>
              </w:rPr>
              <w:t>*</w:t>
            </w:r>
          </w:p>
          <w:p w14:paraId="2C82CE51" w14:textId="0C51496E" w:rsidR="00CB6478" w:rsidRPr="00CB6478" w:rsidRDefault="3F982DB9" w:rsidP="63E90E7F">
            <w:r w:rsidRPr="02035192">
              <w:rPr>
                <w:rFonts w:eastAsia="Lucida Sans" w:cs="Lucida Sans"/>
                <w:i/>
                <w:iCs/>
                <w:sz w:val="20"/>
              </w:rPr>
              <w:t>Must be available in environment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19148849" w14:textId="77777777" w:rsidR="001C1D55" w:rsidRPr="001C1D55" w:rsidRDefault="001C1D55" w:rsidP="001C1D55">
            <w:pPr>
              <w:rPr>
                <w:rFonts w:cs="Arial"/>
                <w:sz w:val="20"/>
              </w:rPr>
            </w:pPr>
            <w:r w:rsidRPr="001C1D55">
              <w:rPr>
                <w:rFonts w:cs="Arial"/>
                <w:sz w:val="20"/>
              </w:rPr>
              <w:t>Atos DC Shared CI</w:t>
            </w:r>
          </w:p>
          <w:p w14:paraId="3131B2F9" w14:textId="25D10542" w:rsidR="00CB6478" w:rsidRPr="00800903" w:rsidRDefault="00CB6478" w:rsidP="63E90E7F">
            <w:pPr>
              <w:rPr>
                <w:rFonts w:cs="Arial"/>
                <w:sz w:val="20"/>
              </w:rPr>
            </w:pPr>
          </w:p>
        </w:tc>
      </w:tr>
      <w:tr w:rsidR="001465C2" w:rsidRPr="007E30BC" w14:paraId="6149D1D0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064411F2" w14:textId="6175BEFB" w:rsidR="001465C2" w:rsidRDefault="001465C2" w:rsidP="001465C2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Location</w:t>
            </w:r>
            <w:r w:rsidRPr="00B32AFC">
              <w:rPr>
                <w:rFonts w:cs="Arial"/>
                <w:color w:val="FF0000"/>
                <w:sz w:val="20"/>
              </w:rPr>
              <w:t>*</w:t>
            </w:r>
          </w:p>
          <w:p w14:paraId="30BDA34A" w14:textId="7C7119AC" w:rsidR="001465C2" w:rsidRPr="00800903" w:rsidRDefault="001465C2" w:rsidP="001465C2">
            <w:pPr>
              <w:rPr>
                <w:color w:val="FFFFFF" w:themeColor="background1"/>
                <w:sz w:val="20"/>
              </w:rPr>
            </w:pPr>
            <w:r w:rsidRPr="00CB6478">
              <w:rPr>
                <w:rFonts w:cs="Arial"/>
                <w:i/>
                <w:color w:val="FFFFFF" w:themeColor="background1"/>
                <w:sz w:val="20"/>
              </w:rPr>
              <w:t>Must be available in the selected FO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28AF1AF1" w14:textId="3CE3A351" w:rsidR="001465C2" w:rsidRPr="001C1D55" w:rsidRDefault="001465C2" w:rsidP="001465C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BLN_N15</w:t>
            </w:r>
          </w:p>
          <w:p w14:paraId="762E1789" w14:textId="761FAF5D" w:rsidR="001465C2" w:rsidRPr="00800903" w:rsidRDefault="001465C2" w:rsidP="001465C2">
            <w:pPr>
              <w:rPr>
                <w:rFonts w:cs="Arial"/>
                <w:sz w:val="20"/>
              </w:rPr>
            </w:pPr>
          </w:p>
        </w:tc>
      </w:tr>
      <w:tr w:rsidR="00EC3C53" w:rsidRPr="007E30BC" w14:paraId="021B4725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116B2D96" w14:textId="77777777" w:rsidR="00EC3C53" w:rsidRDefault="00CB6478" w:rsidP="00B853FD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Additional Visibility Groups</w:t>
            </w:r>
            <w:r w:rsidR="00D30DBE">
              <w:rPr>
                <w:rFonts w:cs="Arial"/>
                <w:color w:val="FFFFFF" w:themeColor="background1"/>
                <w:sz w:val="20"/>
              </w:rPr>
              <w:t xml:space="preserve"> </w:t>
            </w:r>
          </w:p>
          <w:p w14:paraId="26C4F423" w14:textId="57C08312" w:rsidR="00E0664D" w:rsidRPr="00800903" w:rsidRDefault="00E0664D" w:rsidP="00B853FD">
            <w:pPr>
              <w:rPr>
                <w:color w:val="FFFFFF" w:themeColor="background1"/>
                <w:sz w:val="20"/>
              </w:rPr>
            </w:pPr>
            <w:r w:rsidRPr="00CB6478">
              <w:rPr>
                <w:rFonts w:cs="Arial"/>
                <w:i/>
                <w:color w:val="FFFFFF" w:themeColor="background1"/>
                <w:sz w:val="20"/>
              </w:rPr>
              <w:t>Must be available in environment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6CD6A8EC" w14:textId="10F59D02" w:rsidR="00EC3C53" w:rsidRPr="00800903" w:rsidRDefault="00EC3C53" w:rsidP="0035412F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</w:t>
            </w:r>
          </w:p>
        </w:tc>
      </w:tr>
      <w:tr w:rsidR="0017429B" w:rsidRPr="007E30BC" w14:paraId="55F442A5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7A0A5942" w14:textId="77777777" w:rsidR="0017429B" w:rsidRDefault="0017429B" w:rsidP="00587850">
            <w:pPr>
              <w:rPr>
                <w:rFonts w:cs="Arial"/>
                <w:color w:val="FF0000"/>
                <w:sz w:val="20"/>
              </w:rPr>
            </w:pPr>
            <w:r w:rsidRPr="00A01040">
              <w:rPr>
                <w:rFonts w:cs="Arial"/>
                <w:color w:val="FFFFFF" w:themeColor="background1"/>
                <w:sz w:val="20"/>
              </w:rPr>
              <w:t>needs Atos Uniformity Visibility Group</w:t>
            </w:r>
            <w:r w:rsidR="00497D23" w:rsidRPr="00B32AFC">
              <w:rPr>
                <w:rFonts w:cs="Arial"/>
                <w:color w:val="FF0000"/>
                <w:sz w:val="20"/>
              </w:rPr>
              <w:t>*</w:t>
            </w:r>
          </w:p>
          <w:p w14:paraId="049E9920" w14:textId="65E9AF73" w:rsidR="00C30DF5" w:rsidRPr="00C30DF5" w:rsidRDefault="00C30DF5" w:rsidP="00587850">
            <w:pPr>
              <w:rPr>
                <w:rFonts w:cs="Arial"/>
                <w:sz w:val="20"/>
              </w:rPr>
            </w:pPr>
            <w:r w:rsidRPr="00C30DF5">
              <w:rPr>
                <w:rFonts w:cs="Arial"/>
                <w:i/>
                <w:color w:val="FFFFFF" w:themeColor="background1"/>
                <w:sz w:val="20"/>
              </w:rPr>
              <w:t>This use of this group requires an IP Restriction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5365106E" w14:textId="450B62EE" w:rsidR="0017429B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323396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1BB9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17429B">
              <w:t xml:space="preserve"> </w:t>
            </w:r>
            <w:r w:rsidR="0017429B">
              <w:rPr>
                <w:rFonts w:cs="Arial"/>
                <w:sz w:val="20"/>
              </w:rPr>
              <w:t>Yes</w:t>
            </w:r>
            <w:r w:rsidR="0017429B" w:rsidRPr="00844F96">
              <w:rPr>
                <w:rFonts w:cs="Arial"/>
                <w:sz w:val="20"/>
              </w:rPr>
              <w:t xml:space="preserve"> </w:t>
            </w:r>
          </w:p>
          <w:p w14:paraId="67342174" w14:textId="340B05F9" w:rsidR="0017429B" w:rsidRPr="00800903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702014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C1D55">
                  <w:rPr>
                    <w:rFonts w:ascii="MS Gothic" w:eastAsia="MS Gothic" w:hAnsi="MS Gothic" w:cs="Arial" w:hint="eastAsia"/>
                    <w:sz w:val="20"/>
                  </w:rPr>
                  <w:t>☒</w:t>
                </w:r>
              </w:sdtContent>
            </w:sdt>
            <w:r w:rsidR="0017429B">
              <w:t xml:space="preserve"> </w:t>
            </w:r>
            <w:r w:rsidR="0017429B">
              <w:rPr>
                <w:rFonts w:cs="Arial"/>
                <w:sz w:val="20"/>
              </w:rPr>
              <w:t>No</w:t>
            </w:r>
          </w:p>
        </w:tc>
      </w:tr>
      <w:tr w:rsidR="000F0470" w:rsidRPr="007E30BC" w14:paraId="57EA5447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3D93FCF0" w14:textId="77777777" w:rsidR="000F0470" w:rsidRPr="00800903" w:rsidRDefault="000F0470" w:rsidP="000F047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 xml:space="preserve">Justification for </w:t>
            </w:r>
            <w:r w:rsidRPr="00A01040">
              <w:rPr>
                <w:rFonts w:cs="Arial"/>
                <w:color w:val="FFFFFF" w:themeColor="background1"/>
                <w:sz w:val="20"/>
              </w:rPr>
              <w:t>Atos Uniformity Visibility Group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715B5575" w14:textId="77777777" w:rsidR="000F0470" w:rsidRPr="00800903" w:rsidRDefault="000F0470" w:rsidP="000F0470">
            <w:pPr>
              <w:rPr>
                <w:rFonts w:cs="Arial"/>
                <w:sz w:val="20"/>
              </w:rPr>
            </w:pPr>
          </w:p>
        </w:tc>
      </w:tr>
      <w:tr w:rsidR="00A01040" w:rsidRPr="007E30BC" w14:paraId="5BB5C891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4A091CD7" w14:textId="77777777" w:rsidR="00A01040" w:rsidRDefault="000F0470" w:rsidP="00704F0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IPs to use for IP Restriction</w:t>
            </w:r>
          </w:p>
          <w:p w14:paraId="7627D723" w14:textId="3C004803" w:rsidR="000F0470" w:rsidRPr="000F0470" w:rsidRDefault="000F0470" w:rsidP="00704F00">
            <w:pPr>
              <w:rPr>
                <w:rFonts w:cs="Arial"/>
                <w:i/>
                <w:color w:val="FFFFFF" w:themeColor="background1"/>
                <w:sz w:val="20"/>
              </w:rPr>
            </w:pPr>
            <w:r w:rsidRPr="000F0470">
              <w:rPr>
                <w:rFonts w:cs="Arial"/>
                <w:i/>
                <w:color w:val="FFFFFF" w:themeColor="background1"/>
                <w:sz w:val="20"/>
              </w:rPr>
              <w:t xml:space="preserve">If you are asking for Atos Uniformity Visibility </w:t>
            </w:r>
            <w:r w:rsidR="00062843" w:rsidRPr="000F0470">
              <w:rPr>
                <w:rFonts w:cs="Arial"/>
                <w:i/>
                <w:color w:val="FFFFFF" w:themeColor="background1"/>
                <w:sz w:val="20"/>
              </w:rPr>
              <w:t>Group,</w:t>
            </w:r>
            <w:r w:rsidRPr="000F0470">
              <w:rPr>
                <w:rFonts w:cs="Arial"/>
                <w:i/>
                <w:color w:val="FFFFFF" w:themeColor="background1"/>
                <w:sz w:val="20"/>
              </w:rPr>
              <w:t xml:space="preserve"> you will need to restrict your IPs</w:t>
            </w:r>
            <w:r w:rsidR="0095676C">
              <w:rPr>
                <w:rFonts w:cs="Arial"/>
                <w:i/>
                <w:color w:val="FFFFFF" w:themeColor="background1"/>
                <w:sz w:val="20"/>
              </w:rPr>
              <w:t xml:space="preserve">. Please list </w:t>
            </w:r>
            <w:r w:rsidR="0095676C">
              <w:rPr>
                <w:rFonts w:cs="Arial"/>
                <w:i/>
                <w:color w:val="FFFFFF" w:themeColor="background1"/>
                <w:sz w:val="20"/>
              </w:rPr>
              <w:lastRenderedPageBreak/>
              <w:t>the IP that you will need to use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2B4D9E11" w14:textId="4A1BD055" w:rsidR="00A01040" w:rsidRPr="00800903" w:rsidRDefault="00A01040" w:rsidP="00704F00">
            <w:pPr>
              <w:rPr>
                <w:rFonts w:cs="Arial"/>
                <w:sz w:val="20"/>
              </w:rPr>
            </w:pPr>
          </w:p>
        </w:tc>
      </w:tr>
      <w:tr w:rsidR="00EC3C53" w:rsidRPr="007E30BC" w14:paraId="41A50D07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4F35581E" w14:textId="7DD3BE7E" w:rsidR="00EC3C53" w:rsidRPr="00800903" w:rsidRDefault="00EC3C53" w:rsidP="6B01BA9B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System to integrate (Name)</w:t>
            </w:r>
            <w:r w:rsidR="00B32AFC" w:rsidRPr="00B32AFC">
              <w:rPr>
                <w:rFonts w:cs="Arial"/>
                <w:color w:val="FF0000"/>
                <w:sz w:val="20"/>
              </w:rPr>
              <w:t xml:space="preserve"> *</w:t>
            </w:r>
          </w:p>
          <w:p w14:paraId="6B850F03" w14:textId="0C77764B" w:rsidR="00EC3C53" w:rsidRPr="00800903" w:rsidRDefault="654F3E70" w:rsidP="0035412F">
            <w:pPr>
              <w:rPr>
                <w:rFonts w:cs="Arial"/>
                <w:i/>
                <w:color w:val="FFFFFF" w:themeColor="background1"/>
                <w:sz w:val="20"/>
              </w:rPr>
            </w:pPr>
            <w:r w:rsidRPr="6B01BA9B">
              <w:rPr>
                <w:rFonts w:cs="Arial"/>
                <w:i/>
                <w:iCs/>
                <w:sz w:val="20"/>
              </w:rPr>
              <w:t>For Event Se</w:t>
            </w:r>
            <w:r w:rsidR="52ECC713" w:rsidRPr="6B01BA9B">
              <w:rPr>
                <w:rFonts w:cs="Arial"/>
                <w:i/>
                <w:iCs/>
                <w:sz w:val="20"/>
              </w:rPr>
              <w:t>nd</w:t>
            </w:r>
            <w:r w:rsidRPr="6B01BA9B">
              <w:rPr>
                <w:rFonts w:cs="Arial"/>
                <w:i/>
                <w:iCs/>
                <w:sz w:val="20"/>
              </w:rPr>
              <w:t>ers, please use the Event Sender Name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6A9DC540" w14:textId="7CC64C3E" w:rsidR="00EC3C53" w:rsidRPr="00800903" w:rsidRDefault="001A70C6" w:rsidP="63E90E7F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ATF-DHC</w:t>
            </w:r>
          </w:p>
        </w:tc>
      </w:tr>
      <w:tr w:rsidR="00EC3C53" w:rsidRPr="007E30BC" w14:paraId="3682FBBB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73F1AB25" w14:textId="77777777" w:rsidR="00EC3C53" w:rsidRPr="00800903" w:rsidRDefault="00EC3C53" w:rsidP="0035412F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Short description about partner system. Why must it be integrated into ServiceNow?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193F8FF9" w14:textId="5BD14C7B" w:rsidR="00EC3C53" w:rsidRPr="00800903" w:rsidRDefault="00EC3C53" w:rsidP="63E90E7F">
            <w:pPr>
              <w:rPr>
                <w:rFonts w:cs="Arial"/>
                <w:sz w:val="20"/>
              </w:rPr>
            </w:pPr>
          </w:p>
        </w:tc>
      </w:tr>
      <w:tr w:rsidR="00AF085D" w:rsidRPr="007E30BC" w14:paraId="72A03304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1E75C421" w14:textId="77777777" w:rsidR="00AF085D" w:rsidRDefault="00AF085D" w:rsidP="001F1560">
            <w:pPr>
              <w:rPr>
                <w:rFonts w:cs="Arial"/>
                <w:color w:val="FF0000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 xml:space="preserve">REST access required </w:t>
            </w:r>
          </w:p>
          <w:p w14:paraId="26F1F710" w14:textId="77777777" w:rsidR="00AF085D" w:rsidRPr="00C30DF5" w:rsidRDefault="00AF085D" w:rsidP="001F1560">
            <w:pPr>
              <w:rPr>
                <w:rFonts w:cs="Arial"/>
                <w:sz w:val="20"/>
              </w:rPr>
            </w:pP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2B9FE8D2" w14:textId="6B0B9EFB" w:rsidR="00AF085D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242166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83E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AF085D">
              <w:t xml:space="preserve"> </w:t>
            </w:r>
            <w:r w:rsidR="00AF085D">
              <w:rPr>
                <w:rFonts w:cs="Arial"/>
                <w:sz w:val="20"/>
              </w:rPr>
              <w:t>Yes</w:t>
            </w:r>
            <w:r w:rsidR="00AF085D" w:rsidRPr="00844F96">
              <w:rPr>
                <w:rFonts w:cs="Arial"/>
                <w:sz w:val="20"/>
              </w:rPr>
              <w:t xml:space="preserve"> </w:t>
            </w:r>
          </w:p>
          <w:p w14:paraId="30B3891F" w14:textId="77777777" w:rsidR="00AF085D" w:rsidRPr="00800903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79564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085D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AF085D">
              <w:t xml:space="preserve"> </w:t>
            </w:r>
            <w:r w:rsidR="00AF085D">
              <w:rPr>
                <w:rFonts w:cs="Arial"/>
                <w:sz w:val="20"/>
              </w:rPr>
              <w:t>No</w:t>
            </w:r>
          </w:p>
        </w:tc>
      </w:tr>
      <w:tr w:rsidR="00D62196" w:rsidRPr="007E30BC" w14:paraId="6C4BEAE3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2F1FD711" w14:textId="7E0589F8" w:rsidR="00D62196" w:rsidRDefault="00AF085D" w:rsidP="001F1560">
            <w:pPr>
              <w:rPr>
                <w:rFonts w:cs="Arial"/>
                <w:color w:val="FF0000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oAuth</w:t>
            </w:r>
            <w:r w:rsidR="00D62196">
              <w:rPr>
                <w:rFonts w:cs="Arial"/>
                <w:color w:val="FFFFFF" w:themeColor="background1"/>
                <w:sz w:val="20"/>
              </w:rPr>
              <w:t xml:space="preserve"> </w:t>
            </w:r>
            <w:r>
              <w:rPr>
                <w:rFonts w:cs="Arial"/>
                <w:color w:val="FFFFFF" w:themeColor="background1"/>
                <w:sz w:val="20"/>
              </w:rPr>
              <w:t>authentication</w:t>
            </w:r>
            <w:r w:rsidR="00D62196">
              <w:rPr>
                <w:rFonts w:cs="Arial"/>
                <w:color w:val="FFFFFF" w:themeColor="background1"/>
                <w:sz w:val="20"/>
              </w:rPr>
              <w:t xml:space="preserve"> required </w:t>
            </w:r>
            <w:r>
              <w:rPr>
                <w:rFonts w:cs="Arial"/>
                <w:color w:val="FFFFFF" w:themeColor="background1"/>
                <w:sz w:val="20"/>
              </w:rPr>
              <w:br/>
            </w:r>
            <w:r w:rsidRPr="00AF085D">
              <w:rPr>
                <w:rFonts w:cs="Arial"/>
                <w:i/>
                <w:iCs/>
                <w:color w:val="FFFFFF" w:themeColor="background1"/>
                <w:sz w:val="20"/>
              </w:rPr>
              <w:t>(only available with REST calls)</w:t>
            </w:r>
          </w:p>
          <w:p w14:paraId="738A6D3B" w14:textId="184F8622" w:rsidR="00D62196" w:rsidRPr="00C30DF5" w:rsidRDefault="00D62196" w:rsidP="001F1560">
            <w:pPr>
              <w:rPr>
                <w:rFonts w:cs="Arial"/>
                <w:sz w:val="20"/>
              </w:rPr>
            </w:pP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208D6A45" w14:textId="159FB24C" w:rsidR="00D62196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830397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6CD5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D62196">
              <w:t xml:space="preserve"> </w:t>
            </w:r>
            <w:r w:rsidR="00D62196">
              <w:rPr>
                <w:rFonts w:cs="Arial"/>
                <w:sz w:val="20"/>
              </w:rPr>
              <w:t>Yes</w:t>
            </w:r>
            <w:r w:rsidR="00D62196" w:rsidRPr="00844F96">
              <w:rPr>
                <w:rFonts w:cs="Arial"/>
                <w:sz w:val="20"/>
              </w:rPr>
              <w:t xml:space="preserve"> </w:t>
            </w:r>
          </w:p>
          <w:p w14:paraId="6C329A07" w14:textId="7C6D39F1" w:rsidR="00D62196" w:rsidRPr="00800903" w:rsidRDefault="00000000" w:rsidP="001F156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255973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83E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D62196">
              <w:t xml:space="preserve"> </w:t>
            </w:r>
            <w:r w:rsidR="00D62196">
              <w:rPr>
                <w:rFonts w:cs="Arial"/>
                <w:sz w:val="20"/>
              </w:rPr>
              <w:t>No</w:t>
            </w:r>
          </w:p>
        </w:tc>
      </w:tr>
      <w:tr w:rsidR="00EC3C53" w:rsidRPr="007E30BC" w14:paraId="223E478C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5D3C1481" w14:textId="77777777" w:rsidR="00EC3C53" w:rsidRPr="00800903" w:rsidRDefault="00000000" w:rsidP="0035412F">
            <w:pPr>
              <w:rPr>
                <w:rFonts w:cs="Arial"/>
                <w:color w:val="FFFFFF" w:themeColor="background1"/>
                <w:sz w:val="20"/>
              </w:rPr>
            </w:pPr>
            <w:sdt>
              <w:sdtPr>
                <w:rPr>
                  <w:rFonts w:cs="Arial"/>
                  <w:b/>
                  <w:bCs/>
                  <w:sz w:val="20"/>
                </w:rPr>
                <w:id w:val="-49742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3C53">
                  <w:rPr>
                    <w:rFonts w:cs="Arial"/>
                    <w:color w:val="FFFFFF" w:themeColor="background1"/>
                    <w:sz w:val="20"/>
                  </w:rPr>
                  <w:t>D</w:t>
                </w:r>
              </w:sdtContent>
            </w:sdt>
            <w:r w:rsidR="00EC3C53">
              <w:rPr>
                <w:rFonts w:cs="Arial"/>
                <w:color w:val="FFFFFF" w:themeColor="background1"/>
                <w:sz w:val="20"/>
              </w:rPr>
              <w:t>ata volume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64EB7686" w14:textId="7A2D1713" w:rsidR="00EC3C53" w:rsidRDefault="00000000" w:rsidP="0035412F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66261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42C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EC3C53">
              <w:t xml:space="preserve"> </w:t>
            </w:r>
            <w:r w:rsidR="00EC3C53">
              <w:rPr>
                <w:rFonts w:cs="Arial"/>
                <w:sz w:val="20"/>
              </w:rPr>
              <w:t>Light (0-50 msgs per hr)</w:t>
            </w:r>
          </w:p>
          <w:p w14:paraId="382ECE78" w14:textId="76CE056B" w:rsidR="00EC3C53" w:rsidRDefault="00000000" w:rsidP="0035412F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99013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403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EC3C53">
              <w:t xml:space="preserve"> </w:t>
            </w:r>
            <w:r w:rsidR="00EC3C53">
              <w:rPr>
                <w:rFonts w:cs="Arial"/>
                <w:sz w:val="20"/>
              </w:rPr>
              <w:t>Medium (50-150 msgs per hr)</w:t>
            </w:r>
          </w:p>
          <w:p w14:paraId="76B3989F" w14:textId="77777777" w:rsidR="00EC3C53" w:rsidRDefault="00000000" w:rsidP="0035412F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331883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3C53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EC3C53">
              <w:t xml:space="preserve"> </w:t>
            </w:r>
            <w:r w:rsidR="00EC3C53">
              <w:rPr>
                <w:rFonts w:cs="Arial"/>
                <w:sz w:val="20"/>
              </w:rPr>
              <w:t>Heavy (150-300 msgs per hr)</w:t>
            </w:r>
          </w:p>
          <w:p w14:paraId="62F31374" w14:textId="1E85918F" w:rsidR="00EC3C53" w:rsidRPr="00800903" w:rsidRDefault="00000000" w:rsidP="0035412F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65818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83E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EC3C53">
              <w:t xml:space="preserve"> </w:t>
            </w:r>
            <w:r w:rsidR="00EC3C53">
              <w:rPr>
                <w:rFonts w:cs="Arial"/>
                <w:sz w:val="20"/>
              </w:rPr>
              <w:t>Real-time (300-1000+ msgs per hr)</w:t>
            </w:r>
          </w:p>
        </w:tc>
      </w:tr>
      <w:tr w:rsidR="00A844D9" w:rsidRPr="007E30BC" w14:paraId="7EE13655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2A055D68" w14:textId="72EB47F2" w:rsidR="00A844D9" w:rsidRDefault="00A844D9" w:rsidP="000F047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IMI CRM</w:t>
            </w:r>
            <w:r>
              <w:rPr>
                <w:rFonts w:cs="Arial"/>
                <w:color w:val="FFFFFF" w:themeColor="background1"/>
                <w:sz w:val="20"/>
              </w:rPr>
              <w:br/>
            </w:r>
            <w:r w:rsidRPr="00A844D9">
              <w:rPr>
                <w:rFonts w:cs="Arial"/>
                <w:i/>
                <w:color w:val="FFFFFF" w:themeColor="background1"/>
                <w:sz w:val="20"/>
              </w:rPr>
              <w:t>If you are using IMI, please inform us what CRM you will be using</w:t>
            </w:r>
          </w:p>
        </w:tc>
        <w:tc>
          <w:tcPr>
            <w:tcW w:w="21770" w:type="dxa"/>
            <w:tcBorders>
              <w:left w:val="single" w:sz="4" w:space="0" w:color="FFFFFF" w:themeColor="background1"/>
            </w:tcBorders>
            <w:vAlign w:val="bottom"/>
          </w:tcPr>
          <w:p w14:paraId="2ADD17A7" w14:textId="77777777" w:rsidR="00A844D9" w:rsidRPr="00800903" w:rsidRDefault="00A844D9" w:rsidP="000F0470">
            <w:pPr>
              <w:rPr>
                <w:rFonts w:cs="Arial"/>
                <w:sz w:val="20"/>
              </w:rPr>
            </w:pPr>
          </w:p>
        </w:tc>
      </w:tr>
      <w:tr w:rsidR="00EC3C53" w:rsidRPr="007E30BC" w14:paraId="17A3D2B1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6747E9D2" w14:textId="77777777" w:rsidR="00EC3C53" w:rsidRPr="00800903" w:rsidRDefault="00EC3C53" w:rsidP="0035412F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 xml:space="preserve">Comments </w:t>
            </w:r>
          </w:p>
        </w:tc>
        <w:tc>
          <w:tcPr>
            <w:tcW w:w="217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CE2109A" w14:textId="77777777" w:rsidR="00EC3C53" w:rsidRPr="00800903" w:rsidRDefault="00EC3C53" w:rsidP="0035412F">
            <w:pPr>
              <w:rPr>
                <w:rFonts w:cs="Arial"/>
                <w:sz w:val="20"/>
              </w:rPr>
            </w:pPr>
          </w:p>
        </w:tc>
      </w:tr>
      <w:tr w:rsidR="00B6634A" w:rsidRPr="007E30BC" w14:paraId="7AA0B981" w14:textId="77777777" w:rsidTr="001465C2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132F0A95" w14:textId="26979A29" w:rsidR="00B6634A" w:rsidRPr="00B6634A" w:rsidRDefault="00B6634A" w:rsidP="00CA2994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Functional User for Scheduled Job</w:t>
            </w:r>
          </w:p>
          <w:p w14:paraId="0EB5ABC8" w14:textId="77777777" w:rsidR="00B6634A" w:rsidRPr="00B6634A" w:rsidRDefault="00B6634A" w:rsidP="00CA2994">
            <w:pPr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217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A8BCD3A" w14:textId="77777777" w:rsidR="00B6634A" w:rsidRDefault="00000000" w:rsidP="00CA2994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222379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634A" w:rsidRPr="00B6634A">
                  <w:rPr>
                    <w:rFonts w:ascii="Segoe UI Symbol" w:hAnsi="Segoe UI Symbol" w:cs="Segoe UI Symbol"/>
                    <w:sz w:val="20"/>
                  </w:rPr>
                  <w:t>☐</w:t>
                </w:r>
              </w:sdtContent>
            </w:sdt>
            <w:r w:rsidR="00B6634A" w:rsidRPr="00B6634A">
              <w:rPr>
                <w:rFonts w:cs="Arial"/>
                <w:sz w:val="20"/>
              </w:rPr>
              <w:t xml:space="preserve"> </w:t>
            </w:r>
            <w:r w:rsidR="00B6634A">
              <w:rPr>
                <w:rFonts w:cs="Arial"/>
                <w:sz w:val="20"/>
              </w:rPr>
              <w:t>Yes</w:t>
            </w:r>
            <w:r w:rsidR="00B6634A" w:rsidRPr="00844F96">
              <w:rPr>
                <w:rFonts w:cs="Arial"/>
                <w:sz w:val="20"/>
              </w:rPr>
              <w:t xml:space="preserve"> </w:t>
            </w:r>
          </w:p>
          <w:p w14:paraId="104D2568" w14:textId="77777777" w:rsidR="00B6634A" w:rsidRPr="00800903" w:rsidRDefault="00000000" w:rsidP="00CA2994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19073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634A" w:rsidRPr="00B6634A">
                  <w:rPr>
                    <w:rFonts w:ascii="Segoe UI Symbol" w:hAnsi="Segoe UI Symbol" w:cs="Segoe UI Symbol"/>
                    <w:sz w:val="20"/>
                  </w:rPr>
                  <w:t>☐</w:t>
                </w:r>
              </w:sdtContent>
            </w:sdt>
            <w:r w:rsidR="00B6634A" w:rsidRPr="00B6634A">
              <w:rPr>
                <w:rFonts w:cs="Arial"/>
                <w:sz w:val="20"/>
              </w:rPr>
              <w:t xml:space="preserve"> </w:t>
            </w:r>
            <w:r w:rsidR="00B6634A">
              <w:rPr>
                <w:rFonts w:cs="Arial"/>
                <w:sz w:val="20"/>
              </w:rPr>
              <w:t>No</w:t>
            </w:r>
          </w:p>
        </w:tc>
      </w:tr>
    </w:tbl>
    <w:p w14:paraId="3DB6CC5C" w14:textId="627600A9" w:rsidR="00A92F91" w:rsidRDefault="006E7C8C" w:rsidP="00364F87">
      <w:pPr>
        <w:pStyle w:val="Heading2"/>
      </w:pPr>
      <w:r>
        <w:lastRenderedPageBreak/>
        <w:t xml:space="preserve">  </w:t>
      </w:r>
      <w:bookmarkStart w:id="34" w:name="_Toc111695622"/>
      <w:r w:rsidR="00A92F91">
        <w:t>Service Offerings</w:t>
      </w:r>
      <w:bookmarkEnd w:id="34"/>
    </w:p>
    <w:p w14:paraId="6A7B9B65" w14:textId="77777777" w:rsidR="00A92F91" w:rsidRDefault="00A92F91" w:rsidP="00A92F91"/>
    <w:p w14:paraId="0CEA4969" w14:textId="1C0855B8" w:rsidR="00A92F91" w:rsidRDefault="00A92F91" w:rsidP="00A92F91">
      <w:r>
        <w:t xml:space="preserve">Some Atos service offerings </w:t>
      </w:r>
      <w:r w:rsidR="00D56305">
        <w:t>– in particular those associated with clou</w:t>
      </w:r>
      <w:r w:rsidR="009415B8">
        <w:t xml:space="preserve">d technology – require special integration users. The creation process for such users has been optimized </w:t>
      </w:r>
      <w:r w:rsidR="00F3645B">
        <w:t xml:space="preserve">to assure more efficient processing. </w:t>
      </w:r>
    </w:p>
    <w:p w14:paraId="5678DB14" w14:textId="645A8D19" w:rsidR="333EF3D6" w:rsidRDefault="333EF3D6" w:rsidP="333EF3D6"/>
    <w:p w14:paraId="76009C0E" w14:textId="21797B37" w:rsidR="0A8FADD0" w:rsidRDefault="0A8FADD0" w:rsidP="333EF3D6">
      <w:r>
        <w:t xml:space="preserve">Please note this step is just one part of the </w:t>
      </w:r>
      <w:hyperlink r:id="rId26">
        <w:r w:rsidRPr="1B091EB9">
          <w:rPr>
            <w:rStyle w:val="Hyperlink"/>
          </w:rPr>
          <w:t>Onboarding Process for these Service Offerings.</w:t>
        </w:r>
      </w:hyperlink>
      <w:r>
        <w:t xml:space="preserve"> </w:t>
      </w:r>
    </w:p>
    <w:p w14:paraId="71069EBF" w14:textId="77777777" w:rsidR="009415B8" w:rsidRDefault="009415B8" w:rsidP="00A92F91"/>
    <w:tbl>
      <w:tblPr>
        <w:tblStyle w:val="TableColumns3"/>
        <w:tblW w:w="8949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679"/>
        <w:gridCol w:w="4247"/>
        <w:gridCol w:w="2345"/>
        <w:gridCol w:w="678"/>
      </w:tblGrid>
      <w:tr w:rsidR="009415B8" w:rsidRPr="004E7FD2" w14:paraId="73053F14" w14:textId="77777777" w:rsidTr="607E6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4F81BD" w:themeFill="accent1"/>
          </w:tcPr>
          <w:p w14:paraId="7E38168F" w14:textId="77777777" w:rsidR="009415B8" w:rsidRPr="004E7FD2" w:rsidRDefault="009415B8" w:rsidP="00364F87">
            <w:pPr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4E7FD2">
              <w:rPr>
                <w:rFonts w:cs="Arial"/>
                <w:b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4247" w:type="dxa"/>
            <w:shd w:val="clear" w:color="auto" w:fill="4F81BD" w:themeFill="accent1"/>
          </w:tcPr>
          <w:p w14:paraId="48C6621C" w14:textId="77777777" w:rsidR="009415B8" w:rsidRPr="004E7FD2" w:rsidRDefault="009415B8" w:rsidP="00364F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16"/>
                <w:szCs w:val="16"/>
              </w:rPr>
            </w:pPr>
            <w:r w:rsidRPr="004E7FD2">
              <w:rPr>
                <w:rFonts w:cs="Arial"/>
                <w:color w:val="FFFFFF" w:themeColor="background1"/>
                <w:sz w:val="16"/>
                <w:szCs w:val="16"/>
              </w:rPr>
              <w:t xml:space="preserve">  Description </w:t>
            </w:r>
          </w:p>
        </w:tc>
        <w:tc>
          <w:tcPr>
            <w:tcW w:w="2345" w:type="dxa"/>
            <w:shd w:val="clear" w:color="auto" w:fill="4F81BD" w:themeFill="accent1"/>
          </w:tcPr>
          <w:p w14:paraId="7DAEB73E" w14:textId="77777777" w:rsidR="009415B8" w:rsidRPr="004E7FD2" w:rsidRDefault="009415B8" w:rsidP="00364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16"/>
                <w:szCs w:val="16"/>
              </w:rPr>
            </w:pPr>
            <w:r w:rsidRPr="004E7FD2">
              <w:rPr>
                <w:rFonts w:cs="Arial"/>
                <w:color w:val="FFFFFF" w:themeColor="background1"/>
                <w:sz w:val="16"/>
                <w:szCs w:val="16"/>
              </w:rPr>
              <w:t>Requires Approval</w:t>
            </w:r>
          </w:p>
        </w:tc>
        <w:tc>
          <w:tcPr>
            <w:tcW w:w="678" w:type="dxa"/>
            <w:shd w:val="clear" w:color="auto" w:fill="4F81BD" w:themeFill="accent1"/>
          </w:tcPr>
          <w:p w14:paraId="32B8B505" w14:textId="77777777" w:rsidR="009415B8" w:rsidRPr="004E7FD2" w:rsidRDefault="009415B8" w:rsidP="00364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16"/>
                <w:szCs w:val="16"/>
              </w:rPr>
            </w:pPr>
            <w:r>
              <w:rPr>
                <w:rFonts w:cs="Arial"/>
                <w:color w:val="FFFFFF" w:themeColor="background1"/>
                <w:sz w:val="16"/>
                <w:szCs w:val="16"/>
              </w:rPr>
              <w:t>Extra Costs</w:t>
            </w:r>
          </w:p>
        </w:tc>
      </w:tr>
      <w:tr w:rsidR="009415B8" w:rsidRPr="004E7FD2" w14:paraId="01B2751E" w14:textId="77777777" w:rsidTr="607E6BF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6198040" w14:textId="77777777" w:rsidR="009415B8" w:rsidRDefault="009415B8" w:rsidP="00364F87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DHC</w:t>
            </w:r>
          </w:p>
          <w:p w14:paraId="7B5A0671" w14:textId="77777777" w:rsidR="003863C4" w:rsidRPr="00E26EB6" w:rsidRDefault="003863C4" w:rsidP="003863C4">
            <w:pPr>
              <w:rPr>
                <w:b/>
                <w:i/>
                <w:iCs/>
                <w:sz w:val="16"/>
                <w:szCs w:val="16"/>
              </w:rPr>
            </w:pPr>
            <w:r w:rsidRPr="00E26EB6">
              <w:rPr>
                <w:b/>
                <w:i/>
                <w:iCs/>
                <w:sz w:val="16"/>
                <w:szCs w:val="16"/>
              </w:rPr>
              <w:t>Digital Hybrid Cloud</w:t>
            </w:r>
          </w:p>
          <w:p w14:paraId="2B51E04C" w14:textId="2A99B74B" w:rsidR="003863C4" w:rsidRPr="004E7FD2" w:rsidRDefault="003863C4" w:rsidP="00364F87">
            <w:pPr>
              <w:rPr>
                <w:sz w:val="16"/>
                <w:szCs w:val="16"/>
              </w:rPr>
            </w:pPr>
          </w:p>
        </w:tc>
        <w:tc>
          <w:tcPr>
            <w:tcW w:w="4247" w:type="dxa"/>
          </w:tcPr>
          <w:p w14:paraId="3C8DFD18" w14:textId="52CF0ABD" w:rsidR="00E26EB6" w:rsidRDefault="00E26EB6" w:rsidP="00364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>
              <w:rPr>
                <w:b w:val="0"/>
                <w:i/>
                <w:sz w:val="16"/>
                <w:szCs w:val="16"/>
              </w:rPr>
              <w:t xml:space="preserve">This user is for </w:t>
            </w:r>
            <w:r w:rsidR="005322FF">
              <w:rPr>
                <w:b w:val="0"/>
                <w:i/>
                <w:sz w:val="16"/>
                <w:szCs w:val="16"/>
              </w:rPr>
              <w:t xml:space="preserve">“Private Cloud” and combines the ability to read CIs </w:t>
            </w:r>
            <w:r w:rsidR="00960809">
              <w:rPr>
                <w:b w:val="0"/>
                <w:i/>
                <w:sz w:val="16"/>
                <w:szCs w:val="16"/>
              </w:rPr>
              <w:t>with</w:t>
            </w:r>
            <w:r w:rsidR="005322FF">
              <w:rPr>
                <w:b w:val="0"/>
                <w:i/>
                <w:sz w:val="16"/>
                <w:szCs w:val="16"/>
              </w:rPr>
              <w:t xml:space="preserve"> the ability to create monitoring events.</w:t>
            </w:r>
          </w:p>
          <w:p w14:paraId="4B7F5AE4" w14:textId="77777777" w:rsidR="00141103" w:rsidRDefault="00141103" w:rsidP="00364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4F0F9FB4" w14:textId="7CB549BA" w:rsidR="004855C5" w:rsidRDefault="004855C5" w:rsidP="664D0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664D040B">
              <w:rPr>
                <w:b w:val="0"/>
                <w:bCs w:val="0"/>
                <w:sz w:val="16"/>
                <w:szCs w:val="16"/>
              </w:rPr>
              <w:t xml:space="preserve">Note: </w:t>
            </w:r>
          </w:p>
          <w:p w14:paraId="04F02FCA" w14:textId="5D805A59" w:rsidR="004855C5" w:rsidRDefault="004855C5" w:rsidP="664D040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664D040B">
              <w:rPr>
                <w:b w:val="0"/>
                <w:bCs w:val="0"/>
                <w:i/>
                <w:iCs/>
                <w:sz w:val="16"/>
                <w:szCs w:val="16"/>
              </w:rPr>
              <w:t>DHC uses Discovery to find CIs</w:t>
            </w:r>
          </w:p>
          <w:p w14:paraId="5BA07D2F" w14:textId="47BBDAD3" w:rsidR="2988EE6D" w:rsidRDefault="2988EE6D" w:rsidP="664D040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664D040B">
              <w:rPr>
                <w:b w:val="0"/>
                <w:bCs w:val="0"/>
                <w:i/>
                <w:iCs/>
                <w:sz w:val="16"/>
                <w:szCs w:val="16"/>
              </w:rPr>
              <w:t>DHC</w:t>
            </w:r>
            <w:r w:rsidR="52E66268" w:rsidRPr="664D040B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004855C5" w:rsidRPr="664D040B">
              <w:rPr>
                <w:b w:val="0"/>
                <w:bCs w:val="0"/>
                <w:sz w:val="16"/>
                <w:szCs w:val="16"/>
              </w:rPr>
              <w:t xml:space="preserve">is </w:t>
            </w:r>
            <w:r w:rsidR="004855C5" w:rsidRPr="664D040B">
              <w:rPr>
                <w:sz w:val="16"/>
                <w:szCs w:val="16"/>
              </w:rPr>
              <w:t>not</w:t>
            </w:r>
            <w:r w:rsidR="004855C5" w:rsidRPr="664D040B">
              <w:rPr>
                <w:b w:val="0"/>
                <w:bCs w:val="0"/>
                <w:sz w:val="16"/>
                <w:szCs w:val="16"/>
              </w:rPr>
              <w:t xml:space="preserve"> using the Abstraction Layer to create monitoring events</w:t>
            </w:r>
            <w:r w:rsidR="00E06282" w:rsidRPr="664D040B">
              <w:rPr>
                <w:b w:val="0"/>
                <w:bCs w:val="0"/>
                <w:sz w:val="16"/>
                <w:szCs w:val="16"/>
              </w:rPr>
              <w:t>.</w:t>
            </w:r>
            <w:r w:rsidR="22AC08EA" w:rsidRPr="664D040B">
              <w:rPr>
                <w:b w:val="0"/>
                <w:bCs w:val="0"/>
                <w:sz w:val="16"/>
                <w:szCs w:val="16"/>
              </w:rPr>
              <w:t xml:space="preserve"> </w:t>
            </w:r>
          </w:p>
          <w:p w14:paraId="323C3F8D" w14:textId="21D119D9" w:rsidR="2F27776F" w:rsidRDefault="2F27776F" w:rsidP="664D040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664D040B">
              <w:rPr>
                <w:b w:val="0"/>
                <w:bCs w:val="0"/>
                <w:sz w:val="16"/>
                <w:szCs w:val="16"/>
              </w:rPr>
              <w:t>The internal DHC server (HTTP Gateway) is doing the translation from VROPS JSON to SNOW SOAP and sending the alerts.</w:t>
            </w:r>
          </w:p>
          <w:p w14:paraId="7F168B2A" w14:textId="452CFD4A" w:rsidR="009415B8" w:rsidRPr="009415B8" w:rsidRDefault="009415B8" w:rsidP="00364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</w:tc>
        <w:tc>
          <w:tcPr>
            <w:tcW w:w="2345" w:type="dxa"/>
          </w:tcPr>
          <w:p w14:paraId="0DD3F8BB" w14:textId="77777777" w:rsidR="009415B8" w:rsidRDefault="009415B8" w:rsidP="00364F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Event </w:t>
            </w:r>
            <w:r w:rsidRPr="004E7FD2">
              <w:rPr>
                <w:b w:val="0"/>
                <w:sz w:val="16"/>
                <w:szCs w:val="16"/>
              </w:rPr>
              <w:t>Onboarding</w:t>
            </w:r>
          </w:p>
          <w:p w14:paraId="1EE5B602" w14:textId="17F9D9A7" w:rsidR="000616E3" w:rsidRPr="004E7FD2" w:rsidRDefault="000616E3" w:rsidP="00364F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(</w:t>
            </w:r>
            <w:hyperlink r:id="rId27" w:history="1">
              <w:r w:rsidRPr="004E7FD2">
                <w:rPr>
                  <w:rStyle w:val="Hyperlink"/>
                  <w:i/>
                  <w:sz w:val="16"/>
                  <w:szCs w:val="16"/>
                </w:rPr>
                <w:t>peter.eitler@atos.net</w:t>
              </w:r>
            </w:hyperlink>
            <w:r w:rsidRPr="004E7FD2">
              <w:rPr>
                <w:b w:val="0"/>
                <w:i/>
                <w:sz w:val="16"/>
                <w:szCs w:val="16"/>
              </w:rPr>
              <w:t>)</w:t>
            </w:r>
          </w:p>
        </w:tc>
        <w:tc>
          <w:tcPr>
            <w:tcW w:w="678" w:type="dxa"/>
          </w:tcPr>
          <w:p w14:paraId="6D8425FE" w14:textId="77777777" w:rsidR="009415B8" w:rsidRPr="004E7FD2" w:rsidRDefault="009415B8" w:rsidP="00364F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A302F" w:rsidRPr="004E7FD2" w14:paraId="7DA9BB0C" w14:textId="77777777" w:rsidTr="607E6BF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A8114D4" w14:textId="77777777" w:rsidR="00CA302F" w:rsidRPr="004E7FD2" w:rsidRDefault="00CA302F" w:rsidP="00735690">
            <w:pPr>
              <w:rPr>
                <w:sz w:val="16"/>
                <w:szCs w:val="16"/>
              </w:rPr>
            </w:pPr>
            <w:r w:rsidRPr="6B01BA9B">
              <w:rPr>
                <w:sz w:val="16"/>
                <w:szCs w:val="16"/>
              </w:rPr>
              <w:t>DCS</w:t>
            </w:r>
            <w:r>
              <w:br/>
            </w:r>
            <w:r w:rsidRPr="00D17B5E">
              <w:rPr>
                <w:b/>
                <w:bCs/>
                <w:i/>
                <w:iCs/>
                <w:sz w:val="16"/>
                <w:szCs w:val="16"/>
              </w:rPr>
              <w:t>Digital Cloud Services</w:t>
            </w:r>
          </w:p>
        </w:tc>
        <w:tc>
          <w:tcPr>
            <w:tcW w:w="4247" w:type="dxa"/>
          </w:tcPr>
          <w:p w14:paraId="5508D6A4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>
              <w:rPr>
                <w:b w:val="0"/>
                <w:i/>
                <w:sz w:val="16"/>
                <w:szCs w:val="16"/>
              </w:rPr>
              <w:t>This user is for “Public Cloud” and combines the ability to write CIs with the ability to create monitoring events</w:t>
            </w:r>
            <w:r w:rsidRPr="6B01BA9B">
              <w:rPr>
                <w:b w:val="0"/>
                <w:bCs w:val="0"/>
                <w:i/>
                <w:iCs/>
                <w:sz w:val="16"/>
                <w:szCs w:val="16"/>
              </w:rPr>
              <w:t xml:space="preserve"> into a single user</w:t>
            </w:r>
          </w:p>
          <w:p w14:paraId="4F1F324F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7AD9EDA4" w14:textId="77777777" w:rsidR="00CA302F" w:rsidRPr="00E06282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4260083A">
              <w:rPr>
                <w:b w:val="0"/>
                <w:bCs w:val="0"/>
                <w:sz w:val="16"/>
                <w:szCs w:val="16"/>
              </w:rPr>
              <w:t xml:space="preserve">Note: DCS uses an Abstraction Layer (AL) port to write CIs and to create monitoring events. The AL port is the responsibility of the individual operational teams associated with specific customers. </w:t>
            </w:r>
          </w:p>
          <w:p w14:paraId="157EB0D4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38527F6C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>
              <w:rPr>
                <w:b w:val="0"/>
                <w:i/>
                <w:sz w:val="16"/>
                <w:szCs w:val="16"/>
              </w:rPr>
              <w:t>In your request, please note what provider is in scope:</w:t>
            </w:r>
          </w:p>
          <w:p w14:paraId="4FEF13DF" w14:textId="77777777" w:rsidR="00CA302F" w:rsidRPr="00651717" w:rsidRDefault="00CA302F" w:rsidP="00735690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  <w:szCs w:val="16"/>
              </w:rPr>
            </w:pPr>
            <w:r w:rsidRPr="00651717">
              <w:rPr>
                <w:b w:val="0"/>
                <w:bCs w:val="0"/>
                <w:i/>
                <w:sz w:val="16"/>
                <w:szCs w:val="16"/>
              </w:rPr>
              <w:t>AWS</w:t>
            </w:r>
          </w:p>
          <w:p w14:paraId="21DA3059" w14:textId="77777777" w:rsidR="00CA302F" w:rsidRPr="00651717" w:rsidRDefault="00CA302F" w:rsidP="00735690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  <w:szCs w:val="16"/>
              </w:rPr>
            </w:pPr>
            <w:r w:rsidRPr="00651717">
              <w:rPr>
                <w:b w:val="0"/>
                <w:bCs w:val="0"/>
                <w:i/>
                <w:sz w:val="16"/>
                <w:szCs w:val="16"/>
              </w:rPr>
              <w:t>Azure</w:t>
            </w:r>
          </w:p>
          <w:p w14:paraId="4A7D941B" w14:textId="77777777" w:rsidR="00CA302F" w:rsidRPr="00651717" w:rsidRDefault="00CA302F" w:rsidP="00735690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sz w:val="16"/>
                <w:szCs w:val="16"/>
              </w:rPr>
            </w:pPr>
            <w:r w:rsidRPr="00651717">
              <w:rPr>
                <w:b w:val="0"/>
                <w:bCs w:val="0"/>
                <w:i/>
                <w:sz w:val="16"/>
                <w:szCs w:val="16"/>
              </w:rPr>
              <w:t>GCP</w:t>
            </w:r>
          </w:p>
          <w:p w14:paraId="4EA7BE7A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14433307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>
              <w:rPr>
                <w:b w:val="0"/>
                <w:i/>
                <w:sz w:val="16"/>
                <w:szCs w:val="16"/>
              </w:rPr>
              <w:t xml:space="preserve">Please note that a successful CAT test is necessary before a PROD deployment.  </w:t>
            </w:r>
          </w:p>
          <w:p w14:paraId="71094BD0" w14:textId="77777777" w:rsidR="00CA302F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0CAE5437" w14:textId="77777777" w:rsidR="00CA302F" w:rsidRPr="004E7FD2" w:rsidRDefault="00CA302F" w:rsidP="0073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mail the SACM Product Owner (</w:t>
            </w:r>
            <w:r w:rsidRPr="004E7FD2">
              <w:rPr>
                <w:sz w:val="16"/>
                <w:szCs w:val="16"/>
              </w:rPr>
              <w:t>(michal.maczkowski@atos.net</w:t>
            </w:r>
            <w:r w:rsidRPr="004E7FD2">
              <w:rPr>
                <w:b w:val="0"/>
                <w:i/>
                <w:sz w:val="16"/>
                <w:szCs w:val="16"/>
              </w:rPr>
              <w:t>) that he is aware of this integration</w:t>
            </w:r>
            <w:r>
              <w:rPr>
                <w:b w:val="0"/>
                <w:i/>
                <w:sz w:val="16"/>
                <w:szCs w:val="16"/>
              </w:rPr>
              <w:t xml:space="preserve">. Please note that </w:t>
            </w:r>
            <w:r w:rsidRPr="000616E3">
              <w:rPr>
                <w:bCs w:val="0"/>
                <w:i/>
                <w:sz w:val="16"/>
                <w:szCs w:val="16"/>
              </w:rPr>
              <w:t>no</w:t>
            </w:r>
            <w:r>
              <w:rPr>
                <w:b w:val="0"/>
                <w:i/>
                <w:sz w:val="16"/>
                <w:szCs w:val="16"/>
              </w:rPr>
              <w:t xml:space="preserve"> additional SACM </w:t>
            </w:r>
            <w:r w:rsidRPr="153A56BC">
              <w:rPr>
                <w:b w:val="0"/>
                <w:bCs w:val="0"/>
                <w:i/>
                <w:iCs/>
                <w:sz w:val="16"/>
                <w:szCs w:val="16"/>
              </w:rPr>
              <w:t xml:space="preserve">request is not necessary for this user. </w:t>
            </w:r>
          </w:p>
        </w:tc>
        <w:tc>
          <w:tcPr>
            <w:tcW w:w="2345" w:type="dxa"/>
          </w:tcPr>
          <w:p w14:paraId="16E179F4" w14:textId="77777777" w:rsidR="00CA302F" w:rsidRDefault="00CA302F" w:rsidP="007356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Event </w:t>
            </w:r>
            <w:r w:rsidRPr="004E7FD2">
              <w:rPr>
                <w:b w:val="0"/>
                <w:sz w:val="16"/>
                <w:szCs w:val="16"/>
              </w:rPr>
              <w:t>Onboarding</w:t>
            </w:r>
          </w:p>
          <w:p w14:paraId="6310536A" w14:textId="77777777" w:rsidR="00CA302F" w:rsidRPr="004E7FD2" w:rsidRDefault="00CA302F" w:rsidP="007356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(</w:t>
            </w:r>
            <w:hyperlink r:id="rId28" w:history="1">
              <w:r w:rsidRPr="004E7FD2">
                <w:rPr>
                  <w:rStyle w:val="Hyperlink"/>
                  <w:i/>
                  <w:sz w:val="16"/>
                  <w:szCs w:val="16"/>
                </w:rPr>
                <w:t>peter.eitler@atos.net</w:t>
              </w:r>
            </w:hyperlink>
            <w:r w:rsidRPr="004E7FD2">
              <w:rPr>
                <w:b w:val="0"/>
                <w:i/>
                <w:sz w:val="16"/>
                <w:szCs w:val="16"/>
              </w:rPr>
              <w:t>)</w:t>
            </w:r>
          </w:p>
        </w:tc>
        <w:tc>
          <w:tcPr>
            <w:tcW w:w="678" w:type="dxa"/>
          </w:tcPr>
          <w:p w14:paraId="045CF82E" w14:textId="77777777" w:rsidR="00CA302F" w:rsidRPr="00FB4D2E" w:rsidRDefault="00CA302F" w:rsidP="007356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</w:p>
        </w:tc>
      </w:tr>
    </w:tbl>
    <w:p w14:paraId="1EF1D6C4" w14:textId="5F737D1A" w:rsidR="607E6BFB" w:rsidRDefault="607E6BFB"/>
    <w:p w14:paraId="264D4AB7" w14:textId="77777777" w:rsidR="009415B8" w:rsidRDefault="009415B8" w:rsidP="00A92F91"/>
    <w:p w14:paraId="4B4EB6D3" w14:textId="77777777" w:rsidR="009415B8" w:rsidRDefault="009415B8" w:rsidP="00A92F91"/>
    <w:p w14:paraId="1BFA292C" w14:textId="77777777" w:rsidR="009415B8" w:rsidRPr="00A92F91" w:rsidRDefault="009415B8" w:rsidP="00A92F91"/>
    <w:p w14:paraId="4B156EC0" w14:textId="627600A9" w:rsidR="006E7C8C" w:rsidRDefault="00A92F91" w:rsidP="00971416">
      <w:pPr>
        <w:pStyle w:val="Heading2"/>
      </w:pPr>
      <w:r>
        <w:t xml:space="preserve"> </w:t>
      </w:r>
      <w:bookmarkStart w:id="35" w:name="_Toc111695623"/>
      <w:r w:rsidR="00431391">
        <w:t xml:space="preserve">Standard </w:t>
      </w:r>
      <w:r w:rsidR="006E7C8C">
        <w:t>Integration User type</w:t>
      </w:r>
      <w:bookmarkEnd w:id="35"/>
    </w:p>
    <w:p w14:paraId="5F09D1A6" w14:textId="78997AA5" w:rsidR="006E7C8C" w:rsidRDefault="006E7C8C" w:rsidP="006E7C8C"/>
    <w:p w14:paraId="0476B535" w14:textId="6A718941" w:rsidR="006E7C8C" w:rsidRDefault="006E7C8C" w:rsidP="006E7C8C">
      <w:r>
        <w:t>The following</w:t>
      </w:r>
      <w:r w:rsidR="00431391">
        <w:t xml:space="preserve"> standard</w:t>
      </w:r>
      <w:r>
        <w:t xml:space="preserve"> integration user types are available.</w:t>
      </w:r>
    </w:p>
    <w:p w14:paraId="20AB624D" w14:textId="69E6D5B9" w:rsidR="00EE7D6C" w:rsidRDefault="00EE7D6C" w:rsidP="006E7C8C"/>
    <w:p w14:paraId="57A20B6C" w14:textId="4A7C32F4" w:rsidR="00EE7D6C" w:rsidRDefault="00EE7D6C" w:rsidP="006E7C8C">
      <w:r w:rsidRPr="00EE7D6C">
        <w:rPr>
          <w:b/>
        </w:rPr>
        <w:t>Note</w:t>
      </w:r>
      <w:r>
        <w:t xml:space="preserve">: </w:t>
      </w:r>
      <w:r w:rsidRPr="00EE7D6C">
        <w:rPr>
          <w:i/>
        </w:rPr>
        <w:t xml:space="preserve">Where required, AppInt PO approval </w:t>
      </w:r>
      <w:r w:rsidR="0066503D">
        <w:rPr>
          <w:i/>
        </w:rPr>
        <w:t>must</w:t>
      </w:r>
      <w:r w:rsidRPr="00EE7D6C">
        <w:rPr>
          <w:i/>
        </w:rPr>
        <w:t xml:space="preserve"> be provided in the created ServiceRequest.</w:t>
      </w:r>
      <w:r>
        <w:t xml:space="preserve"> </w:t>
      </w:r>
    </w:p>
    <w:p w14:paraId="2FCB4442" w14:textId="4BD6BE54" w:rsidR="0066503D" w:rsidRDefault="0066503D" w:rsidP="006E7C8C">
      <w:r w:rsidRPr="00EE7D6C">
        <w:rPr>
          <w:b/>
        </w:rPr>
        <w:t>Note</w:t>
      </w:r>
      <w:r>
        <w:t xml:space="preserve">: </w:t>
      </w:r>
      <w:r w:rsidR="0049742F" w:rsidRPr="001E3CEA">
        <w:rPr>
          <w:i/>
          <w:iCs/>
        </w:rPr>
        <w:t>All integration users have a monthly license (currently approximately 50 €</w:t>
      </w:r>
      <w:r w:rsidR="006A51C3" w:rsidRPr="001E3CEA">
        <w:rPr>
          <w:i/>
          <w:iCs/>
        </w:rPr>
        <w:t xml:space="preserve">) that are charged to the associated customer account. This is because such </w:t>
      </w:r>
      <w:r w:rsidR="001E3CEA" w:rsidRPr="001E3CEA">
        <w:rPr>
          <w:i/>
          <w:iCs/>
        </w:rPr>
        <w:t xml:space="preserve">integration </w:t>
      </w:r>
      <w:r w:rsidR="006A51C3" w:rsidRPr="001E3CEA">
        <w:rPr>
          <w:i/>
          <w:iCs/>
        </w:rPr>
        <w:t>users have at least a single integration role which makes</w:t>
      </w:r>
      <w:r w:rsidR="001E3CEA" w:rsidRPr="001E3CEA">
        <w:rPr>
          <w:i/>
          <w:iCs/>
        </w:rPr>
        <w:t xml:space="preserve"> require a license.</w:t>
      </w:r>
      <w:r w:rsidR="001E3CEA">
        <w:t xml:space="preserve"> </w:t>
      </w:r>
      <w:r>
        <w:t xml:space="preserve"> </w:t>
      </w:r>
      <w:r>
        <w:rPr>
          <w:i/>
        </w:rPr>
        <w:t>Some users require additional costs, this has been indicated by the “Extra Costs” column</w:t>
      </w:r>
      <w:r w:rsidRPr="00EE7D6C">
        <w:rPr>
          <w:i/>
        </w:rPr>
        <w:t>.</w:t>
      </w:r>
      <w:r>
        <w:t xml:space="preserve"> </w:t>
      </w:r>
    </w:p>
    <w:p w14:paraId="6EBDDE2E" w14:textId="77777777" w:rsidR="006E7C8C" w:rsidRPr="006E7C8C" w:rsidRDefault="006E7C8C" w:rsidP="006E7C8C"/>
    <w:p w14:paraId="10469DFC" w14:textId="77777777" w:rsidR="006E7C8C" w:rsidRPr="00B63459" w:rsidRDefault="006E7C8C" w:rsidP="006E7C8C"/>
    <w:tbl>
      <w:tblPr>
        <w:tblStyle w:val="TableColumns3"/>
        <w:tblW w:w="8949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679"/>
        <w:gridCol w:w="4247"/>
        <w:gridCol w:w="2345"/>
        <w:gridCol w:w="678"/>
      </w:tblGrid>
      <w:tr w:rsidR="004E7FD2" w:rsidRPr="004E7FD2" w14:paraId="1D443643" w14:textId="1C8A434E" w:rsidTr="00D34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4F81BD" w:themeFill="accent1"/>
          </w:tcPr>
          <w:p w14:paraId="0027850C" w14:textId="17C1DF34" w:rsidR="004E7FD2" w:rsidRPr="004E7FD2" w:rsidRDefault="004E7FD2" w:rsidP="00704F00">
            <w:pPr>
              <w:rPr>
                <w:rFonts w:cs="Arial"/>
                <w:b/>
                <w:color w:val="FFFFFF" w:themeColor="background1"/>
                <w:sz w:val="16"/>
                <w:szCs w:val="16"/>
              </w:rPr>
            </w:pPr>
            <w:r w:rsidRPr="004E7FD2">
              <w:rPr>
                <w:rFonts w:cs="Arial"/>
                <w:b/>
                <w:color w:val="FFFFFF" w:themeColor="background1"/>
                <w:sz w:val="16"/>
                <w:szCs w:val="16"/>
              </w:rPr>
              <w:lastRenderedPageBreak/>
              <w:t>Type</w:t>
            </w:r>
          </w:p>
        </w:tc>
        <w:tc>
          <w:tcPr>
            <w:tcW w:w="4247" w:type="dxa"/>
            <w:shd w:val="clear" w:color="auto" w:fill="4F81BD" w:themeFill="accent1"/>
          </w:tcPr>
          <w:p w14:paraId="0727CF31" w14:textId="2695F185" w:rsidR="004E7FD2" w:rsidRPr="004E7FD2" w:rsidRDefault="004E7FD2" w:rsidP="00704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16"/>
                <w:szCs w:val="16"/>
              </w:rPr>
            </w:pPr>
            <w:r w:rsidRPr="004E7FD2">
              <w:rPr>
                <w:rFonts w:cs="Arial"/>
                <w:color w:val="FFFFFF" w:themeColor="background1"/>
                <w:sz w:val="16"/>
                <w:szCs w:val="16"/>
              </w:rPr>
              <w:t xml:space="preserve">  Description </w:t>
            </w:r>
          </w:p>
        </w:tc>
        <w:tc>
          <w:tcPr>
            <w:tcW w:w="2345" w:type="dxa"/>
            <w:shd w:val="clear" w:color="auto" w:fill="4F81BD" w:themeFill="accent1"/>
          </w:tcPr>
          <w:p w14:paraId="1A684D32" w14:textId="56F0108A" w:rsidR="004E7FD2" w:rsidRPr="004E7FD2" w:rsidRDefault="004E7FD2" w:rsidP="006E7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16"/>
                <w:szCs w:val="16"/>
              </w:rPr>
            </w:pPr>
            <w:r w:rsidRPr="004E7FD2">
              <w:rPr>
                <w:rFonts w:cs="Arial"/>
                <w:color w:val="FFFFFF" w:themeColor="background1"/>
                <w:sz w:val="16"/>
                <w:szCs w:val="16"/>
              </w:rPr>
              <w:t>Requires Approval</w:t>
            </w:r>
          </w:p>
        </w:tc>
        <w:tc>
          <w:tcPr>
            <w:tcW w:w="678" w:type="dxa"/>
            <w:shd w:val="clear" w:color="auto" w:fill="4F81BD" w:themeFill="accent1"/>
          </w:tcPr>
          <w:p w14:paraId="7F44C227" w14:textId="38E5F354" w:rsidR="004E7FD2" w:rsidRPr="004E7FD2" w:rsidRDefault="00FB4D2E" w:rsidP="006E7C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16"/>
                <w:szCs w:val="16"/>
              </w:rPr>
            </w:pPr>
            <w:r>
              <w:rPr>
                <w:rFonts w:cs="Arial"/>
                <w:color w:val="FFFFFF" w:themeColor="background1"/>
                <w:sz w:val="16"/>
                <w:szCs w:val="16"/>
              </w:rPr>
              <w:t xml:space="preserve">Extra </w:t>
            </w:r>
            <w:r w:rsidR="004E7FD2">
              <w:rPr>
                <w:rFonts w:cs="Arial"/>
                <w:color w:val="FFFFFF" w:themeColor="background1"/>
                <w:sz w:val="16"/>
                <w:szCs w:val="16"/>
              </w:rPr>
              <w:t>Costs</w:t>
            </w:r>
          </w:p>
        </w:tc>
      </w:tr>
      <w:tr w:rsidR="004E7FD2" w:rsidRPr="004E7FD2" w14:paraId="5A51F9C3" w14:textId="011E158A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4E57AE4" w14:textId="77777777" w:rsidR="004E7FD2" w:rsidRPr="004E7FD2" w:rsidRDefault="004E7FD2" w:rsidP="001F156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Custom</w:t>
            </w:r>
          </w:p>
        </w:tc>
        <w:tc>
          <w:tcPr>
            <w:tcW w:w="4247" w:type="dxa"/>
          </w:tcPr>
          <w:p w14:paraId="52A87A8F" w14:textId="77777777" w:rsidR="004E7FD2" w:rsidRPr="004E7FD2" w:rsidRDefault="004E7FD2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If the integration user isn’t in the list, then you need a custom integration user. Please fill out the next section and provide details about your custom user. </w:t>
            </w:r>
          </w:p>
        </w:tc>
        <w:tc>
          <w:tcPr>
            <w:tcW w:w="2345" w:type="dxa"/>
          </w:tcPr>
          <w:p w14:paraId="247291D9" w14:textId="77777777" w:rsidR="004E7FD2" w:rsidRPr="004E7FD2" w:rsidRDefault="004E7FD2" w:rsidP="001F1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PO, SDB (possibly)</w:t>
            </w:r>
          </w:p>
        </w:tc>
        <w:tc>
          <w:tcPr>
            <w:tcW w:w="678" w:type="dxa"/>
          </w:tcPr>
          <w:p w14:paraId="7A2CF4AB" w14:textId="77777777" w:rsidR="004E7FD2" w:rsidRPr="004E7FD2" w:rsidRDefault="004E7FD2" w:rsidP="001F1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78C96A7D" w14:textId="75F48F03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516C77D" w14:textId="766594AF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 xml:space="preserve">FaultService </w:t>
            </w:r>
          </w:p>
        </w:tc>
        <w:tc>
          <w:tcPr>
            <w:tcW w:w="4247" w:type="dxa"/>
          </w:tcPr>
          <w:p w14:paraId="262905AF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for direct FaultService integrations. </w:t>
            </w:r>
          </w:p>
          <w:p w14:paraId="25EFBA43" w14:textId="35BE4243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The associated Job Family provides the ability to write to the inbound FaultService API</w:t>
            </w:r>
          </w:p>
        </w:tc>
        <w:tc>
          <w:tcPr>
            <w:tcW w:w="2345" w:type="dxa"/>
          </w:tcPr>
          <w:p w14:paraId="217B9BDF" w14:textId="15B4F8FC" w:rsidR="004E7FD2" w:rsidRPr="004E7FD2" w:rsidRDefault="004E7FD2" w:rsidP="006E7C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SDB</w:t>
            </w:r>
          </w:p>
        </w:tc>
        <w:tc>
          <w:tcPr>
            <w:tcW w:w="678" w:type="dxa"/>
          </w:tcPr>
          <w:p w14:paraId="421F6C96" w14:textId="3DFD8E43" w:rsidR="004E7FD2" w:rsidRPr="00FB4D2E" w:rsidRDefault="004E7FD2" w:rsidP="006E7C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285A07CB" w14:textId="7FD68DFC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32DFCD34" w14:textId="77777777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RunbookCallback</w:t>
            </w:r>
          </w:p>
        </w:tc>
        <w:tc>
          <w:tcPr>
            <w:tcW w:w="4247" w:type="dxa"/>
          </w:tcPr>
          <w:p w14:paraId="1E625F84" w14:textId="36F590C0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to write to the Runbook Callback API which is the standardized inbound API for external orchestration engines used in SRM. </w:t>
            </w:r>
          </w:p>
        </w:tc>
        <w:tc>
          <w:tcPr>
            <w:tcW w:w="2345" w:type="dxa"/>
          </w:tcPr>
          <w:p w14:paraId="3EF717D4" w14:textId="7FE00C08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</w:tcPr>
          <w:p w14:paraId="6511FA20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4B70426E" w14:textId="3BCE3467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79B6B290" w14:textId="77777777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ServiceRequest Reader</w:t>
            </w:r>
          </w:p>
        </w:tc>
        <w:tc>
          <w:tcPr>
            <w:tcW w:w="4247" w:type="dxa"/>
          </w:tcPr>
          <w:p w14:paraId="70ED4A6D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This user is associated with SRM-related functionality.</w:t>
            </w:r>
          </w:p>
          <w:p w14:paraId="5D7F9AF2" w14:textId="0636D4FF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The associated Job Family provides the ability to read from Catalog Tasks, Request Items, Service Requests</w:t>
            </w:r>
          </w:p>
        </w:tc>
        <w:tc>
          <w:tcPr>
            <w:tcW w:w="2345" w:type="dxa"/>
          </w:tcPr>
          <w:p w14:paraId="03681813" w14:textId="4764A985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PO, SDB (possibly)</w:t>
            </w:r>
          </w:p>
        </w:tc>
        <w:tc>
          <w:tcPr>
            <w:tcW w:w="678" w:type="dxa"/>
          </w:tcPr>
          <w:p w14:paraId="70BD3546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03FA294F" w14:textId="1B891375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CF2AE41" w14:textId="51043FAE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Journal Field Reader</w:t>
            </w:r>
          </w:p>
        </w:tc>
        <w:tc>
          <w:tcPr>
            <w:tcW w:w="4247" w:type="dxa"/>
          </w:tcPr>
          <w:p w14:paraId="1513E2F6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This user is associated with ITSM-related functionality.</w:t>
            </w:r>
          </w:p>
          <w:p w14:paraId="2F8C3793" w14:textId="13D0179F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The associated Job Family provides the ability to read from Journal records (Comments, work notes, etc.) </w:t>
            </w:r>
          </w:p>
        </w:tc>
        <w:tc>
          <w:tcPr>
            <w:tcW w:w="2345" w:type="dxa"/>
          </w:tcPr>
          <w:p w14:paraId="313CC910" w14:textId="016F98DA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PO, SDB (possibly)</w:t>
            </w:r>
          </w:p>
        </w:tc>
        <w:tc>
          <w:tcPr>
            <w:tcW w:w="678" w:type="dxa"/>
          </w:tcPr>
          <w:p w14:paraId="74BC3DF3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5E7CDBD7" w14:textId="55658B50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953FFE6" w14:textId="77777777" w:rsidR="004E7FD2" w:rsidRPr="00186CD5" w:rsidRDefault="004E7FD2" w:rsidP="00704F00">
            <w:pPr>
              <w:rPr>
                <w:sz w:val="16"/>
                <w:szCs w:val="16"/>
              </w:rPr>
            </w:pPr>
            <w:r w:rsidRPr="00186CD5">
              <w:rPr>
                <w:sz w:val="16"/>
                <w:szCs w:val="16"/>
              </w:rPr>
              <w:t>Mid-Server</w:t>
            </w:r>
          </w:p>
        </w:tc>
        <w:tc>
          <w:tcPr>
            <w:tcW w:w="4247" w:type="dxa"/>
          </w:tcPr>
          <w:p w14:paraId="5A6E6282" w14:textId="0ECDE020" w:rsidR="004E7FD2" w:rsidRPr="00186CD5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186CD5">
              <w:rPr>
                <w:b w:val="0"/>
                <w:bCs w:val="0"/>
                <w:sz w:val="16"/>
                <w:szCs w:val="16"/>
              </w:rPr>
              <w:t xml:space="preserve">This user is associated with the setting up of mid-servers. </w:t>
            </w:r>
          </w:p>
        </w:tc>
        <w:tc>
          <w:tcPr>
            <w:tcW w:w="2345" w:type="dxa"/>
          </w:tcPr>
          <w:p w14:paraId="57C5E8B2" w14:textId="77777777" w:rsidR="004E7FD2" w:rsidRPr="00186CD5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186CD5">
              <w:rPr>
                <w:b w:val="0"/>
                <w:bCs w:val="0"/>
                <w:sz w:val="16"/>
                <w:szCs w:val="16"/>
              </w:rPr>
              <w:t>No</w:t>
            </w:r>
          </w:p>
        </w:tc>
        <w:tc>
          <w:tcPr>
            <w:tcW w:w="678" w:type="dxa"/>
          </w:tcPr>
          <w:p w14:paraId="339E6B2F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7825A444" w14:textId="556F5AB2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B3068D4" w14:textId="77777777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CMDB Reader</w:t>
            </w:r>
          </w:p>
        </w:tc>
        <w:tc>
          <w:tcPr>
            <w:tcW w:w="4247" w:type="dxa"/>
          </w:tcPr>
          <w:p w14:paraId="7B324A9A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This user is associated with CMDB-related functionality.</w:t>
            </w:r>
          </w:p>
          <w:p w14:paraId="536501FC" w14:textId="63DC570A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The associated Job Family provides the ability to read from CMDB tables. </w:t>
            </w:r>
          </w:p>
          <w:p w14:paraId="170405C8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</w:p>
          <w:p w14:paraId="4C60CAB8" w14:textId="77777777" w:rsidR="004E7FD2" w:rsidRPr="004E7FD2" w:rsidRDefault="004E7FD2" w:rsidP="00B26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use the additional SACM-related Demand form.</w:t>
            </w:r>
          </w:p>
          <w:p w14:paraId="142ED634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650A0D1E" w14:textId="58E37532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add a mail from the SACM Product Owner (</w:t>
            </w:r>
            <w:r w:rsidRPr="004E7FD2">
              <w:rPr>
                <w:sz w:val="16"/>
                <w:szCs w:val="16"/>
              </w:rPr>
              <w:t>michal.maczkowski@atos.net</w:t>
            </w:r>
            <w:r w:rsidRPr="004E7FD2">
              <w:rPr>
                <w:b w:val="0"/>
                <w:i/>
                <w:sz w:val="16"/>
                <w:szCs w:val="16"/>
              </w:rPr>
              <w:t>) that he is aware of this integration</w:t>
            </w:r>
          </w:p>
        </w:tc>
        <w:tc>
          <w:tcPr>
            <w:tcW w:w="2345" w:type="dxa"/>
          </w:tcPr>
          <w:p w14:paraId="4DA6194E" w14:textId="0921ED08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SACM PO, AppInt PO</w:t>
            </w:r>
          </w:p>
        </w:tc>
        <w:tc>
          <w:tcPr>
            <w:tcW w:w="678" w:type="dxa"/>
          </w:tcPr>
          <w:p w14:paraId="2BF74E15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3382C4DF" w14:textId="2A535885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552992C8" w14:textId="77777777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CMDB Writer</w:t>
            </w:r>
          </w:p>
        </w:tc>
        <w:tc>
          <w:tcPr>
            <w:tcW w:w="4247" w:type="dxa"/>
          </w:tcPr>
          <w:p w14:paraId="36F0DE38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This user is associated with CMDB-related functionality.</w:t>
            </w:r>
          </w:p>
          <w:p w14:paraId="5189E2D5" w14:textId="026D8E01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The associated Job Family provides the ability to write to import sets associated with CMDB tables. No write access to the underlying CMDB tables (Table API) is permitted</w:t>
            </w:r>
          </w:p>
          <w:p w14:paraId="3FED6ECA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</w:p>
          <w:p w14:paraId="6F626437" w14:textId="71216E05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use the additional SACM-related Demand form.</w:t>
            </w:r>
          </w:p>
          <w:p w14:paraId="7380CA99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</w:p>
          <w:p w14:paraId="31CFF313" w14:textId="5AF257B3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add a mail from the SACM Product Owner (</w:t>
            </w:r>
            <w:r w:rsidRPr="004E7FD2">
              <w:rPr>
                <w:sz w:val="16"/>
                <w:szCs w:val="16"/>
              </w:rPr>
              <w:t>(michal.maczkowski@atos.net</w:t>
            </w:r>
            <w:r w:rsidRPr="004E7FD2">
              <w:rPr>
                <w:b w:val="0"/>
                <w:i/>
                <w:sz w:val="16"/>
                <w:szCs w:val="16"/>
              </w:rPr>
              <w:t>) that he is aware of this integration</w:t>
            </w:r>
          </w:p>
        </w:tc>
        <w:tc>
          <w:tcPr>
            <w:tcW w:w="2345" w:type="dxa"/>
          </w:tcPr>
          <w:p w14:paraId="11ACF6BF" w14:textId="005D2C49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SACM PO, AppInt PO</w:t>
            </w:r>
          </w:p>
        </w:tc>
        <w:tc>
          <w:tcPr>
            <w:tcW w:w="678" w:type="dxa"/>
          </w:tcPr>
          <w:p w14:paraId="5A77A149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14844F73" w14:textId="1ACA28D8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C1D3156" w14:textId="77777777" w:rsidR="004E7FD2" w:rsidRPr="004E7FD2" w:rsidRDefault="004E7FD2" w:rsidP="00933DAE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Request Fulfillment Interface (RFI)</w:t>
            </w:r>
          </w:p>
        </w:tc>
        <w:tc>
          <w:tcPr>
            <w:tcW w:w="4247" w:type="dxa"/>
          </w:tcPr>
          <w:p w14:paraId="56FA7001" w14:textId="77777777" w:rsidR="004E7FD2" w:rsidRPr="004E7FD2" w:rsidRDefault="004E7FD2" w:rsidP="00933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for standard RFI integrations. </w:t>
            </w:r>
          </w:p>
          <w:p w14:paraId="60A7C64E" w14:textId="77777777" w:rsidR="004E7FD2" w:rsidRPr="004E7FD2" w:rsidRDefault="004E7FD2" w:rsidP="00933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The associated Job Family provides the ability to write to the inbound RFI API</w:t>
            </w:r>
          </w:p>
        </w:tc>
        <w:tc>
          <w:tcPr>
            <w:tcW w:w="2345" w:type="dxa"/>
          </w:tcPr>
          <w:p w14:paraId="1F6F866A" w14:textId="747F789F" w:rsidR="004E7FD2" w:rsidRPr="004E7FD2" w:rsidRDefault="004E7FD2" w:rsidP="00933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</w:tcPr>
          <w:p w14:paraId="588DAB54" w14:textId="76BA3D70" w:rsidR="004E7FD2" w:rsidRPr="004E7FD2" w:rsidRDefault="00FB4D2E" w:rsidP="00933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0E5C7354" w14:textId="68D4FC5E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8950D6F" w14:textId="77777777" w:rsidR="004E7FD2" w:rsidRPr="004E7FD2" w:rsidRDefault="004E7FD2" w:rsidP="00704F0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Event Alert Sender</w:t>
            </w:r>
          </w:p>
        </w:tc>
        <w:tc>
          <w:tcPr>
            <w:tcW w:w="4247" w:type="dxa"/>
          </w:tcPr>
          <w:p w14:paraId="64292DBC" w14:textId="77777777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for monitoring tools that write events to the ATF2 Event API. </w:t>
            </w:r>
          </w:p>
          <w:p w14:paraId="29311EE9" w14:textId="0DFD95C1" w:rsidR="004E7FD2" w:rsidRPr="004E7FD2" w:rsidRDefault="004E7FD2" w:rsidP="00704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add a mail from the Event Onboarding team (</w:t>
            </w:r>
            <w:hyperlink r:id="rId29" w:history="1">
              <w:r w:rsidRPr="004E7FD2">
                <w:rPr>
                  <w:rStyle w:val="Hyperlink"/>
                  <w:i/>
                  <w:sz w:val="16"/>
                  <w:szCs w:val="16"/>
                </w:rPr>
                <w:t>peter.eitler@atos.net</w:t>
              </w:r>
            </w:hyperlink>
            <w:r w:rsidRPr="004E7FD2">
              <w:rPr>
                <w:b w:val="0"/>
                <w:i/>
                <w:sz w:val="16"/>
                <w:szCs w:val="16"/>
              </w:rPr>
              <w:t>) that he is aware of this integration</w:t>
            </w:r>
          </w:p>
        </w:tc>
        <w:tc>
          <w:tcPr>
            <w:tcW w:w="2345" w:type="dxa"/>
          </w:tcPr>
          <w:p w14:paraId="5C7BA457" w14:textId="7014B46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Event Onboarding Team</w:t>
            </w:r>
          </w:p>
        </w:tc>
        <w:tc>
          <w:tcPr>
            <w:tcW w:w="678" w:type="dxa"/>
          </w:tcPr>
          <w:p w14:paraId="4DE288E0" w14:textId="77777777" w:rsidR="004E7FD2" w:rsidRPr="004E7FD2" w:rsidRDefault="004E7FD2" w:rsidP="00704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6F81A4EE" w14:textId="1144326C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69A8A8F" w14:textId="77777777" w:rsidR="004E7FD2" w:rsidRPr="004E7FD2" w:rsidRDefault="004E7FD2" w:rsidP="000F047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DPC</w:t>
            </w:r>
          </w:p>
        </w:tc>
        <w:tc>
          <w:tcPr>
            <w:tcW w:w="4247" w:type="dxa"/>
          </w:tcPr>
          <w:p w14:paraId="41C23F14" w14:textId="77777777" w:rsidR="004E7FD2" w:rsidRPr="004E7FD2" w:rsidRDefault="004E7FD2" w:rsidP="000F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set of users is required for new DPC customers. </w:t>
            </w:r>
          </w:p>
          <w:p w14:paraId="53FAC5C5" w14:textId="77777777" w:rsidR="004E7FD2" w:rsidRPr="004E7FD2" w:rsidRDefault="004E7FD2" w:rsidP="000F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The set includes the following user types:</w:t>
            </w:r>
          </w:p>
          <w:p w14:paraId="5681F8CC" w14:textId="77777777" w:rsidR="004E7FD2" w:rsidRPr="004E7FD2" w:rsidRDefault="004E7FD2" w:rsidP="000F04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Mid Server </w:t>
            </w:r>
          </w:p>
          <w:p w14:paraId="533288F8" w14:textId="77777777" w:rsidR="004E7FD2" w:rsidRPr="004E7FD2" w:rsidRDefault="004E7FD2" w:rsidP="000F04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Runbook Callback</w:t>
            </w:r>
          </w:p>
          <w:p w14:paraId="54BD6A49" w14:textId="77777777" w:rsidR="004E7FD2" w:rsidRPr="004E7FD2" w:rsidRDefault="004E7FD2" w:rsidP="000F04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Base Reader</w:t>
            </w:r>
          </w:p>
        </w:tc>
        <w:tc>
          <w:tcPr>
            <w:tcW w:w="2345" w:type="dxa"/>
          </w:tcPr>
          <w:p w14:paraId="01A34458" w14:textId="77777777" w:rsidR="004E7FD2" w:rsidRPr="004E7FD2" w:rsidRDefault="004E7FD2" w:rsidP="000F0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No</w:t>
            </w:r>
          </w:p>
        </w:tc>
        <w:tc>
          <w:tcPr>
            <w:tcW w:w="678" w:type="dxa"/>
          </w:tcPr>
          <w:p w14:paraId="004F06B8" w14:textId="77777777" w:rsidR="004E7FD2" w:rsidRPr="004E7FD2" w:rsidRDefault="004E7FD2" w:rsidP="000F0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1E221C60" w14:textId="13CFA966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2BFB1B1" w14:textId="699B1016" w:rsidR="004E7FD2" w:rsidRPr="004E7FD2" w:rsidRDefault="004E7FD2" w:rsidP="00C30DF5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lastRenderedPageBreak/>
              <w:t>ATF2 Monitoring Tool Event CMDB User</w:t>
            </w:r>
          </w:p>
        </w:tc>
        <w:tc>
          <w:tcPr>
            <w:tcW w:w="4247" w:type="dxa"/>
          </w:tcPr>
          <w:p w14:paraId="4F10A340" w14:textId="6D1F7EF1" w:rsidR="004E7FD2" w:rsidRPr="004E7FD2" w:rsidRDefault="004E7FD2" w:rsidP="00C3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for new VROps customers. </w:t>
            </w:r>
          </w:p>
          <w:p w14:paraId="0CAD043A" w14:textId="77777777" w:rsidR="004E7FD2" w:rsidRPr="004E7FD2" w:rsidRDefault="004E7FD2" w:rsidP="00C3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This user is based on the Event Alert Sender user type. The JF associated with CMDB Reader will be added to this user manually by the Ops Team</w:t>
            </w:r>
          </w:p>
          <w:p w14:paraId="0E2C1862" w14:textId="5466CA07" w:rsidR="004E7FD2" w:rsidRPr="004E7FD2" w:rsidRDefault="004E7FD2" w:rsidP="00C3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16"/>
                <w:szCs w:val="16"/>
              </w:rPr>
            </w:pPr>
            <w:r w:rsidRPr="004E7FD2">
              <w:rPr>
                <w:b w:val="0"/>
                <w:i/>
                <w:sz w:val="16"/>
                <w:szCs w:val="16"/>
              </w:rPr>
              <w:t>Please add a mail from the Event Onboarding team (</w:t>
            </w:r>
            <w:hyperlink r:id="rId30" w:history="1">
              <w:r w:rsidRPr="004E7FD2">
                <w:rPr>
                  <w:rStyle w:val="Hyperlink"/>
                  <w:i/>
                  <w:sz w:val="16"/>
                  <w:szCs w:val="16"/>
                </w:rPr>
                <w:t>peter.eitler@atos.net</w:t>
              </w:r>
            </w:hyperlink>
            <w:r w:rsidRPr="004E7FD2">
              <w:rPr>
                <w:b w:val="0"/>
                <w:i/>
                <w:sz w:val="16"/>
                <w:szCs w:val="16"/>
              </w:rPr>
              <w:t>) that he is aware of this integration</w:t>
            </w:r>
          </w:p>
        </w:tc>
        <w:tc>
          <w:tcPr>
            <w:tcW w:w="2345" w:type="dxa"/>
          </w:tcPr>
          <w:p w14:paraId="4CB02FAF" w14:textId="1DF5559C" w:rsidR="004E7FD2" w:rsidRPr="004E7FD2" w:rsidRDefault="004E7FD2" w:rsidP="00C30D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Event OnboardingTeam</w:t>
            </w:r>
          </w:p>
        </w:tc>
        <w:tc>
          <w:tcPr>
            <w:tcW w:w="678" w:type="dxa"/>
          </w:tcPr>
          <w:p w14:paraId="20A262CE" w14:textId="77777777" w:rsidR="004E7FD2" w:rsidRPr="004E7FD2" w:rsidRDefault="004E7FD2" w:rsidP="00C30D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507A57C5" w14:textId="50B4B6B4" w:rsidTr="00D34378">
        <w:trPr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843B65C" w14:textId="77777777" w:rsidR="004E7FD2" w:rsidRPr="00766201" w:rsidRDefault="004E7FD2" w:rsidP="00873D19">
            <w:pPr>
              <w:rPr>
                <w:sz w:val="16"/>
                <w:szCs w:val="16"/>
              </w:rPr>
            </w:pPr>
            <w:r w:rsidRPr="00766201">
              <w:rPr>
                <w:sz w:val="16"/>
                <w:szCs w:val="16"/>
              </w:rPr>
              <w:t>BBXInt User</w:t>
            </w:r>
          </w:p>
        </w:tc>
        <w:tc>
          <w:tcPr>
            <w:tcW w:w="4247" w:type="dxa"/>
          </w:tcPr>
          <w:p w14:paraId="78B7A037" w14:textId="77777777" w:rsidR="004E7FD2" w:rsidRPr="00766201" w:rsidRDefault="004E7FD2" w:rsidP="00873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766201">
              <w:rPr>
                <w:b w:val="0"/>
                <w:sz w:val="16"/>
                <w:szCs w:val="16"/>
              </w:rPr>
              <w:t>This user is associated with BBX (BeatBox) related integrations</w:t>
            </w:r>
          </w:p>
        </w:tc>
        <w:tc>
          <w:tcPr>
            <w:tcW w:w="2345" w:type="dxa"/>
          </w:tcPr>
          <w:p w14:paraId="378A520C" w14:textId="77777777" w:rsidR="004E7FD2" w:rsidRPr="00766201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766201">
              <w:rPr>
                <w:b w:val="0"/>
                <w:sz w:val="16"/>
                <w:szCs w:val="16"/>
              </w:rPr>
              <w:t>No</w:t>
            </w:r>
          </w:p>
        </w:tc>
        <w:tc>
          <w:tcPr>
            <w:tcW w:w="678" w:type="dxa"/>
          </w:tcPr>
          <w:p w14:paraId="3FD1F401" w14:textId="77777777" w:rsidR="004E7FD2" w:rsidRPr="004E7FD2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u w:val="single"/>
              </w:rPr>
            </w:pPr>
          </w:p>
        </w:tc>
      </w:tr>
      <w:tr w:rsidR="004E7FD2" w:rsidRPr="004E7FD2" w14:paraId="3BA01B03" w14:textId="2B65A168" w:rsidTr="00D3437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bottom w:val="single" w:sz="4" w:space="0" w:color="auto"/>
            </w:tcBorders>
          </w:tcPr>
          <w:p w14:paraId="56B72385" w14:textId="77777777" w:rsidR="004E7FD2" w:rsidRPr="004E7FD2" w:rsidRDefault="004E7FD2" w:rsidP="0058785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Knowledge Importer</w:t>
            </w:r>
          </w:p>
        </w:tc>
        <w:tc>
          <w:tcPr>
            <w:tcW w:w="4247" w:type="dxa"/>
            <w:tcBorders>
              <w:bottom w:val="single" w:sz="4" w:space="0" w:color="auto"/>
            </w:tcBorders>
          </w:tcPr>
          <w:p w14:paraId="4ADA787D" w14:textId="77777777" w:rsidR="004E7FD2" w:rsidRPr="004E7FD2" w:rsidRDefault="004E7FD2" w:rsidP="00587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This user is associated with the importing knowledge articles via SOAP</w:t>
            </w:r>
          </w:p>
        </w:tc>
        <w:tc>
          <w:tcPr>
            <w:tcW w:w="2345" w:type="dxa"/>
            <w:tcBorders>
              <w:bottom w:val="single" w:sz="4" w:space="0" w:color="auto"/>
            </w:tcBorders>
          </w:tcPr>
          <w:p w14:paraId="3A4D1EB7" w14:textId="77777777" w:rsidR="004E7FD2" w:rsidRPr="004E7FD2" w:rsidRDefault="004E7FD2" w:rsidP="005878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No</w:t>
            </w: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14:paraId="74EDDD42" w14:textId="77777777" w:rsidR="004E7FD2" w:rsidRPr="004E7FD2" w:rsidRDefault="004E7FD2" w:rsidP="005878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50B4AB6B" w14:textId="1510D593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80"/>
            </w:tcBorders>
          </w:tcPr>
          <w:p w14:paraId="20A02ACF" w14:textId="77777777" w:rsidR="004E7FD2" w:rsidRPr="004E7FD2" w:rsidRDefault="004E7FD2" w:rsidP="00873D19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IMI Incident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6" w:space="0" w:color="000080"/>
            </w:tcBorders>
          </w:tcPr>
          <w:p w14:paraId="3B970F6E" w14:textId="77777777" w:rsidR="004E7FD2" w:rsidRPr="004E7FD2" w:rsidRDefault="004E7FD2" w:rsidP="00873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to access the IMI Incident API. This provides the ability to create INCs via email.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4" w:space="0" w:color="auto"/>
            </w:tcBorders>
          </w:tcPr>
          <w:p w14:paraId="2D37CCB3" w14:textId="5C1FEFEF" w:rsidR="004E7FD2" w:rsidRPr="004E7FD2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4" w:space="0" w:color="auto"/>
            </w:tcBorders>
          </w:tcPr>
          <w:p w14:paraId="41DE2D1D" w14:textId="61D3D9E9" w:rsidR="004E7FD2" w:rsidRPr="004E7FD2" w:rsidRDefault="00FB4D2E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3D3C05A6" w14:textId="224E9DA2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E4550E8" w14:textId="6808A4A8" w:rsidR="004E7FD2" w:rsidRPr="004E7FD2" w:rsidRDefault="004E7FD2" w:rsidP="00873D19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IMI Change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43DA906" w14:textId="269702A6" w:rsidR="004E7FD2" w:rsidRPr="004E7FD2" w:rsidRDefault="004E7FD2" w:rsidP="00873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to access the IMI Change API. This provides the ability to create CHGs via email.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C8A35BA" w14:textId="50448754" w:rsidR="004E7FD2" w:rsidRPr="004E7FD2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AppInt PO 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D021742" w14:textId="175BB2F6" w:rsidR="004E7FD2" w:rsidRPr="004E7FD2" w:rsidRDefault="00FB4D2E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4C2E45A4" w14:textId="3558422D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946C5EE" w14:textId="77777777" w:rsidR="004E7FD2" w:rsidRPr="004E7FD2" w:rsidRDefault="004E7FD2" w:rsidP="009C5AD4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IMI Problem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B24307F" w14:textId="77777777" w:rsidR="004E7FD2" w:rsidRPr="004E7FD2" w:rsidRDefault="004E7FD2" w:rsidP="009C5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to access the IMI Problem API. This provides the ability to create PRBs via email.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6656DB4" w14:textId="77777777" w:rsidR="004E7FD2" w:rsidRPr="004E7FD2" w:rsidRDefault="004E7FD2" w:rsidP="009C5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5EF9A95" w14:textId="33ED4FC0" w:rsidR="004E7FD2" w:rsidRPr="004E7FD2" w:rsidRDefault="00FB4D2E" w:rsidP="009C5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59C0862A" w14:textId="1D03AD40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8411C5F" w14:textId="77777777" w:rsidR="004E7FD2" w:rsidRPr="004E7FD2" w:rsidRDefault="004E7FD2" w:rsidP="009C5AD4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Generic Incident (Email)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4EA2940" w14:textId="77777777" w:rsidR="004E7FD2" w:rsidRPr="004E7FD2" w:rsidRDefault="004E7FD2" w:rsidP="009C5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to access the Generic Incident API. This provides the ability to create INCs via email.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63D53B0" w14:textId="77777777" w:rsidR="004E7FD2" w:rsidRPr="004E7FD2" w:rsidRDefault="004E7FD2" w:rsidP="009C5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11A3137" w14:textId="32193E0F" w:rsidR="004E7FD2" w:rsidRPr="004E7FD2" w:rsidRDefault="00FB4D2E" w:rsidP="009C5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1D159807" w14:textId="338FA2BB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6" w:space="0" w:color="000080"/>
            </w:tcBorders>
          </w:tcPr>
          <w:p w14:paraId="601E2F3C" w14:textId="2C098E87" w:rsidR="004E7FD2" w:rsidRPr="004E7FD2" w:rsidRDefault="004E7FD2" w:rsidP="00873D19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Generic Order (Email)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6" w:space="0" w:color="000080"/>
            </w:tcBorders>
          </w:tcPr>
          <w:p w14:paraId="06076B7B" w14:textId="163B25D5" w:rsidR="004E7FD2" w:rsidRPr="004E7FD2" w:rsidRDefault="004E7FD2" w:rsidP="00B90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 xml:space="preserve">This user is required to access the Generic Order API. This provides the ability to create INCs via email.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6" w:space="0" w:color="000080"/>
            </w:tcBorders>
          </w:tcPr>
          <w:p w14:paraId="65B2F2B3" w14:textId="6FA75FF4" w:rsidR="004E7FD2" w:rsidRPr="004E7FD2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4" w:space="0" w:color="auto"/>
              <w:right w:val="single" w:sz="6" w:space="0" w:color="000080"/>
            </w:tcBorders>
          </w:tcPr>
          <w:p w14:paraId="2862BDF9" w14:textId="0D6E9FF7" w:rsidR="004E7FD2" w:rsidRPr="004E7FD2" w:rsidRDefault="00FB4D2E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26DEDA0C" w14:textId="1E921442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B502615" w14:textId="77777777" w:rsidR="004E7FD2" w:rsidRPr="004E7FD2" w:rsidRDefault="004E7FD2" w:rsidP="001F1560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IncidentReader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CD1BBC8" w14:textId="0172FB5D" w:rsidR="004E7FD2" w:rsidRPr="004E7FD2" w:rsidRDefault="004E7FD2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7FD2">
              <w:rPr>
                <w:b w:val="0"/>
                <w:bCs w:val="0"/>
                <w:sz w:val="16"/>
                <w:szCs w:val="16"/>
              </w:rPr>
              <w:t>This user can read INCs via the Table API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51DE4C9" w14:textId="77777777" w:rsidR="004E7FD2" w:rsidRPr="004E7FD2" w:rsidRDefault="004E7FD2" w:rsidP="001F1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51FEE42" w14:textId="77777777" w:rsidR="004E7FD2" w:rsidRPr="004E7FD2" w:rsidRDefault="004E7FD2" w:rsidP="001F1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4FD2A19B" w14:textId="3FADC7C3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0EBE749" w14:textId="77777777" w:rsidR="004E7FD2" w:rsidRPr="004E7FD2" w:rsidRDefault="004E7FD2" w:rsidP="00CA2994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>ChangeReader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514B2F5" w14:textId="77777777" w:rsidR="004E7FD2" w:rsidRPr="004E7FD2" w:rsidRDefault="004E7FD2" w:rsidP="00C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7FD2">
              <w:rPr>
                <w:b w:val="0"/>
                <w:bCs w:val="0"/>
                <w:sz w:val="16"/>
                <w:szCs w:val="16"/>
              </w:rPr>
              <w:t>This user can read CHGs via the Table API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622603B" w14:textId="77777777" w:rsidR="004E7FD2" w:rsidRPr="004E7FD2" w:rsidRDefault="004E7FD2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8D54E06" w14:textId="77777777" w:rsidR="004E7FD2" w:rsidRPr="004E7FD2" w:rsidRDefault="004E7FD2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E7FD2" w:rsidRPr="004E7FD2" w14:paraId="4E6D7C3E" w14:textId="60A4859E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A19BC28" w14:textId="77777777" w:rsidR="004E7FD2" w:rsidRPr="004E7FD2" w:rsidRDefault="004E7FD2" w:rsidP="00CA2994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 xml:space="preserve">Change Maintainer API for Automation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85403A1" w14:textId="77777777" w:rsidR="004E7FD2" w:rsidRPr="004E7FD2" w:rsidRDefault="004E7FD2" w:rsidP="00C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7FD2">
              <w:rPr>
                <w:b w:val="0"/>
                <w:bCs w:val="0"/>
                <w:sz w:val="16"/>
                <w:szCs w:val="16"/>
              </w:rPr>
              <w:t>This user can use the Automation API to create CHGs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A1BFAB2" w14:textId="77777777" w:rsidR="004E7FD2" w:rsidRPr="004E7FD2" w:rsidRDefault="004E7FD2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2A6F7A2" w14:textId="67FB8A63" w:rsidR="004E7FD2" w:rsidRPr="004E7FD2" w:rsidRDefault="00FB4D2E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267C06E8" w14:textId="588D61C0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F9A1E3A" w14:textId="77777777" w:rsidR="004E7FD2" w:rsidRPr="004E7FD2" w:rsidRDefault="004E7FD2" w:rsidP="00CA2994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 xml:space="preserve">Incident API for Automation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6864A79" w14:textId="77777777" w:rsidR="004E7FD2" w:rsidRPr="004E7FD2" w:rsidRDefault="004E7FD2" w:rsidP="00C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7FD2">
              <w:rPr>
                <w:b w:val="0"/>
                <w:bCs w:val="0"/>
                <w:sz w:val="16"/>
                <w:szCs w:val="16"/>
              </w:rPr>
              <w:t>This user can use the Automation API to create INCs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8E3CEAA" w14:textId="77777777" w:rsidR="004E7FD2" w:rsidRPr="004E7FD2" w:rsidRDefault="004E7FD2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2EBE31C" w14:textId="37F8F8FE" w:rsidR="004E7FD2" w:rsidRPr="004E7FD2" w:rsidRDefault="00FB4D2E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5B81EBBA" w14:textId="6C82C430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BEFBE6F" w14:textId="77777777" w:rsidR="004E7FD2" w:rsidRPr="004E7FD2" w:rsidRDefault="004E7FD2" w:rsidP="00CA2994">
            <w:pPr>
              <w:rPr>
                <w:sz w:val="16"/>
                <w:szCs w:val="16"/>
              </w:rPr>
            </w:pPr>
            <w:r w:rsidRPr="004E7FD2">
              <w:rPr>
                <w:sz w:val="16"/>
                <w:szCs w:val="16"/>
              </w:rPr>
              <w:t xml:space="preserve">SRM API for Automation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769865C" w14:textId="77777777" w:rsidR="004E7FD2" w:rsidRPr="004E7FD2" w:rsidRDefault="004E7FD2" w:rsidP="00C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7FD2">
              <w:rPr>
                <w:b w:val="0"/>
                <w:bCs w:val="0"/>
                <w:sz w:val="16"/>
                <w:szCs w:val="16"/>
              </w:rPr>
              <w:t>This user can use the Automation API to create Service Requests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6544FB0" w14:textId="77777777" w:rsidR="004E7FD2" w:rsidRPr="004E7FD2" w:rsidRDefault="004E7FD2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FAD5813" w14:textId="6574F9DE" w:rsidR="004E7FD2" w:rsidRPr="004E7FD2" w:rsidRDefault="00FB4D2E" w:rsidP="00CA2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4D2E">
              <w:rPr>
                <w:b w:val="0"/>
                <w:bCs w:val="0"/>
                <w:sz w:val="16"/>
                <w:szCs w:val="16"/>
              </w:rPr>
              <w:t>Yes</w:t>
            </w:r>
          </w:p>
        </w:tc>
      </w:tr>
      <w:tr w:rsidR="004E7FD2" w:rsidRPr="004E7FD2" w14:paraId="4349C5A3" w14:textId="79BF56C0" w:rsidTr="6B01BA9B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none" w:sz="0" w:space="0" w:color="auto"/>
            <w:insideV w:val="single" w:sz="6" w:space="0" w:color="000080"/>
          </w:tblBorders>
        </w:tblPrEx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8D1F33C" w14:textId="250F544D" w:rsidR="004E7FD2" w:rsidRPr="004E7FD2" w:rsidRDefault="00ED2EF3" w:rsidP="00873D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</w:t>
            </w:r>
            <w:r w:rsidR="004E5308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NS</w:t>
            </w:r>
            <w:r w:rsidR="004E7FD2" w:rsidRPr="004E7FD2">
              <w:rPr>
                <w:sz w:val="16"/>
                <w:szCs w:val="16"/>
              </w:rPr>
              <w:t xml:space="preserve">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96D1ECA" w14:textId="48341528" w:rsidR="004E7FD2" w:rsidRPr="004E7FD2" w:rsidRDefault="004E7FD2" w:rsidP="00B90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7FD2">
              <w:rPr>
                <w:b w:val="0"/>
                <w:bCs w:val="0"/>
                <w:sz w:val="16"/>
                <w:szCs w:val="16"/>
              </w:rPr>
              <w:t xml:space="preserve">This user can use the </w:t>
            </w:r>
            <w:r w:rsidR="004E5308">
              <w:rPr>
                <w:b w:val="0"/>
                <w:bCs w:val="0"/>
                <w:sz w:val="16"/>
                <w:szCs w:val="16"/>
              </w:rPr>
              <w:t>AWS SNS API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A42E4A2" w14:textId="1DE96708" w:rsidR="004E7FD2" w:rsidRPr="004E7FD2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E7FD2">
              <w:rPr>
                <w:b w:val="0"/>
                <w:sz w:val="16"/>
                <w:szCs w:val="16"/>
              </w:rPr>
              <w:t>AppInt PO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C700A19" w14:textId="77777777" w:rsidR="004E7FD2" w:rsidRPr="004E7FD2" w:rsidRDefault="004E7FD2" w:rsidP="00873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1F4464E3" w14:textId="581516A3" w:rsidR="006E7C8C" w:rsidRDefault="006E7C8C" w:rsidP="006E7C8C"/>
    <w:p w14:paraId="1525669C" w14:textId="77777777" w:rsidR="00AF0A7B" w:rsidRDefault="00AF0A7B" w:rsidP="00AF0A7B"/>
    <w:p w14:paraId="56DE2358" w14:textId="77777777" w:rsidR="00AF0A7B" w:rsidRPr="00A92F91" w:rsidRDefault="00AF0A7B" w:rsidP="00AF0A7B"/>
    <w:p w14:paraId="22FEDB69" w14:textId="38B8C410" w:rsidR="00AF0A7B" w:rsidRDefault="00AF0A7B" w:rsidP="00E17294">
      <w:pPr>
        <w:pStyle w:val="Heading2"/>
      </w:pPr>
      <w:r>
        <w:t xml:space="preserve"> </w:t>
      </w:r>
      <w:bookmarkStart w:id="36" w:name="_Toc111695624"/>
      <w:r>
        <w:t xml:space="preserve">Required Integration User type </w:t>
      </w:r>
      <w:r w:rsidR="00B767BC">
        <w:t>or associated</w:t>
      </w:r>
      <w:r>
        <w:t xml:space="preserve"> Service Offering</w:t>
      </w:r>
      <w:bookmarkEnd w:id="36"/>
    </w:p>
    <w:p w14:paraId="7AC29043" w14:textId="77777777" w:rsidR="00AF0A7B" w:rsidRDefault="00AF0A7B" w:rsidP="00145657">
      <w:pPr>
        <w:rPr>
          <w:color w:val="FF0000"/>
        </w:rPr>
      </w:pPr>
    </w:p>
    <w:p w14:paraId="1C609770" w14:textId="77777777" w:rsidR="00CF33E4" w:rsidRDefault="00CF33E4" w:rsidP="00CF33E4">
      <w:pPr>
        <w:rPr>
          <w:color w:val="FF0000"/>
        </w:rPr>
      </w:pPr>
      <w:r w:rsidRPr="00B32AFC">
        <w:rPr>
          <w:color w:val="FF0000"/>
        </w:rPr>
        <w:t>Mandatory fields are marked with asterisk</w:t>
      </w:r>
    </w:p>
    <w:p w14:paraId="3C126127" w14:textId="77777777" w:rsidR="00145657" w:rsidRPr="00B63459" w:rsidRDefault="00145657" w:rsidP="006E7C8C"/>
    <w:tbl>
      <w:tblPr>
        <w:tblStyle w:val="TableColumns3"/>
        <w:tblW w:w="9351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3828"/>
        <w:gridCol w:w="5523"/>
      </w:tblGrid>
      <w:tr w:rsidR="00431391" w:rsidRPr="00B63459" w14:paraId="01950AEE" w14:textId="77777777" w:rsidTr="33FF8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4F81BD" w:themeFill="accent1"/>
          </w:tcPr>
          <w:p w14:paraId="34E538FB" w14:textId="69824062" w:rsidR="00431391" w:rsidRPr="00B63459" w:rsidRDefault="00431391" w:rsidP="00587850">
            <w:pPr>
              <w:rPr>
                <w:rFonts w:cs="Arial"/>
                <w:b/>
                <w:color w:val="FFFFFF" w:themeColor="background1"/>
                <w:sz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</w:rPr>
              <w:t>Required User Type</w:t>
            </w:r>
            <w:r w:rsidR="00AF0A7B">
              <w:rPr>
                <w:rFonts w:cs="Arial"/>
                <w:b/>
                <w:color w:val="FFFFFF" w:themeColor="background1"/>
                <w:sz w:val="20"/>
              </w:rPr>
              <w:t xml:space="preserve"> / Service Offering</w:t>
            </w:r>
            <w:r w:rsidR="00CF33E4"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shd w:val="clear" w:color="auto" w:fill="4F81BD" w:themeFill="accent1"/>
          </w:tcPr>
          <w:p w14:paraId="58C7BC70" w14:textId="2C200F49" w:rsidR="00431391" w:rsidRPr="00B63459" w:rsidRDefault="00431391" w:rsidP="005878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 w:rsidRPr="00B63459">
              <w:rPr>
                <w:rFonts w:cs="Arial"/>
                <w:color w:val="FFFFFF" w:themeColor="background1"/>
                <w:sz w:val="20"/>
              </w:rPr>
              <w:t xml:space="preserve">  </w:t>
            </w:r>
            <w:r>
              <w:rPr>
                <w:rFonts w:cs="Arial"/>
                <w:color w:val="FFFFFF" w:themeColor="background1"/>
                <w:sz w:val="20"/>
              </w:rPr>
              <w:t>Comment</w:t>
            </w:r>
            <w:r w:rsidRPr="00B63459">
              <w:rPr>
                <w:rFonts w:cs="Arial"/>
                <w:color w:val="FFFFFF" w:themeColor="background1"/>
                <w:sz w:val="20"/>
              </w:rPr>
              <w:t xml:space="preserve"> </w:t>
            </w:r>
          </w:p>
        </w:tc>
      </w:tr>
      <w:tr w:rsidR="00431391" w:rsidRPr="00B63459" w14:paraId="07AF248E" w14:textId="77777777" w:rsidTr="33FF84BE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7DB5AB4" w14:textId="00D2B5BA" w:rsidR="005F1E09" w:rsidRPr="00E26EB6" w:rsidRDefault="005275B1" w:rsidP="63E90E7F">
            <w:pPr>
              <w:rPr>
                <w:sz w:val="16"/>
                <w:szCs w:val="16"/>
              </w:rPr>
            </w:pPr>
            <w:r w:rsidRPr="33FF84BE">
              <w:rPr>
                <w:sz w:val="16"/>
                <w:szCs w:val="16"/>
              </w:rPr>
              <w:t xml:space="preserve"> </w:t>
            </w:r>
            <w:r w:rsidR="000B3581">
              <w:rPr>
                <w:sz w:val="16"/>
                <w:szCs w:val="16"/>
              </w:rPr>
              <w:t>DPC</w:t>
            </w:r>
          </w:p>
          <w:p w14:paraId="4DD0F1B3" w14:textId="65497BBF" w:rsidR="00431391" w:rsidRPr="003563D0" w:rsidRDefault="00431391" w:rsidP="0016083E">
            <w:pPr>
              <w:rPr>
                <w:sz w:val="16"/>
                <w:szCs w:val="16"/>
              </w:rPr>
            </w:pPr>
          </w:p>
        </w:tc>
        <w:tc>
          <w:tcPr>
            <w:tcW w:w="5523" w:type="dxa"/>
            <w:vAlign w:val="bottom"/>
          </w:tcPr>
          <w:p w14:paraId="63D5446E" w14:textId="076FFD8D" w:rsidR="00431391" w:rsidRPr="003563D0" w:rsidRDefault="00431391" w:rsidP="4BA06D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</w:rPr>
            </w:pPr>
          </w:p>
        </w:tc>
      </w:tr>
    </w:tbl>
    <w:p w14:paraId="1DDF1396" w14:textId="77777777" w:rsidR="006E7C8C" w:rsidRDefault="006E7C8C" w:rsidP="006E7C8C">
      <w:pPr>
        <w:rPr>
          <w:b/>
        </w:rPr>
      </w:pPr>
    </w:p>
    <w:p w14:paraId="287EF731" w14:textId="77777777" w:rsidR="006A5DA2" w:rsidRDefault="006A5DA2">
      <w:pPr>
        <w:rPr>
          <w:b/>
          <w:color w:val="0066A2"/>
          <w:sz w:val="24"/>
          <w:szCs w:val="26"/>
        </w:rPr>
      </w:pPr>
      <w:r>
        <w:br w:type="page"/>
      </w:r>
    </w:p>
    <w:p w14:paraId="6EFE0CB8" w14:textId="627600A9" w:rsidR="0073461A" w:rsidRDefault="0073461A" w:rsidP="00971416">
      <w:pPr>
        <w:pStyle w:val="Heading2"/>
      </w:pPr>
      <w:r>
        <w:lastRenderedPageBreak/>
        <w:t xml:space="preserve"> </w:t>
      </w:r>
      <w:bookmarkStart w:id="37" w:name="_Toc111695625"/>
      <w:r>
        <w:t>Custom integration User</w:t>
      </w:r>
      <w:bookmarkEnd w:id="37"/>
    </w:p>
    <w:p w14:paraId="233AEE00" w14:textId="77777777" w:rsidR="0073461A" w:rsidRDefault="0073461A" w:rsidP="0073461A"/>
    <w:p w14:paraId="26C932EB" w14:textId="699A747F" w:rsidR="0073461A" w:rsidRDefault="0073461A" w:rsidP="0073461A">
      <w:r>
        <w:t>If the required integration user doesn’t fit the standard integration user types, then please describe your requirements.</w:t>
      </w:r>
    </w:p>
    <w:p w14:paraId="0FCB3BDA" w14:textId="74BFD260" w:rsidR="0073461A" w:rsidRDefault="0073461A" w:rsidP="0073461A"/>
    <w:tbl>
      <w:tblPr>
        <w:tblW w:w="9247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724"/>
        <w:gridCol w:w="5523"/>
      </w:tblGrid>
      <w:tr w:rsidR="0073461A" w:rsidRPr="007E30BC" w14:paraId="04D8515B" w14:textId="77777777" w:rsidTr="00587850">
        <w:trPr>
          <w:trHeight w:val="284"/>
        </w:trPr>
        <w:tc>
          <w:tcPr>
            <w:tcW w:w="37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14A95850" w14:textId="77777777" w:rsidR="0073461A" w:rsidRDefault="0073461A" w:rsidP="00587850">
            <w:pPr>
              <w:rPr>
                <w:rFonts w:cs="Arial"/>
                <w:color w:val="FF0000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CRUD</w:t>
            </w:r>
            <w:r w:rsidR="005C6F7A" w:rsidRPr="00B32AFC">
              <w:rPr>
                <w:rFonts w:cs="Arial"/>
                <w:color w:val="FF0000"/>
                <w:sz w:val="20"/>
              </w:rPr>
              <w:t>*</w:t>
            </w:r>
          </w:p>
          <w:p w14:paraId="6B1E9405" w14:textId="01739D82" w:rsidR="005C6F7A" w:rsidRPr="00800903" w:rsidRDefault="005C6F7A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i/>
                <w:color w:val="FFFFFF" w:themeColor="background1"/>
                <w:sz w:val="20"/>
              </w:rPr>
              <w:t>Deletion of items isn’t permitted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0F217689" w14:textId="4349FB83" w:rsidR="0073461A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60840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83E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73461A">
              <w:t xml:space="preserve"> </w:t>
            </w:r>
            <w:r w:rsidR="0073461A">
              <w:rPr>
                <w:rFonts w:cs="Arial"/>
                <w:sz w:val="20"/>
              </w:rPr>
              <w:t>Read</w:t>
            </w:r>
            <w:r w:rsidR="0073461A" w:rsidRPr="00844F96">
              <w:rPr>
                <w:rFonts w:cs="Arial"/>
                <w:sz w:val="20"/>
              </w:rPr>
              <w:t xml:space="preserve"> </w:t>
            </w:r>
          </w:p>
          <w:p w14:paraId="087BB393" w14:textId="60D9B410" w:rsidR="0073461A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634606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461A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73461A">
              <w:t xml:space="preserve"> </w:t>
            </w:r>
            <w:r w:rsidR="0073461A">
              <w:rPr>
                <w:rFonts w:cs="Arial"/>
                <w:sz w:val="20"/>
              </w:rPr>
              <w:t>Create</w:t>
            </w:r>
          </w:p>
          <w:p w14:paraId="11CD1CD8" w14:textId="6F5267DA" w:rsidR="0073461A" w:rsidRPr="00800903" w:rsidRDefault="00000000" w:rsidP="0073461A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227747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2D55">
                  <w:rPr>
                    <w:rFonts w:ascii="MS Gothic" w:eastAsia="MS Gothic" w:hAnsi="MS Gothic" w:cs="Arial" w:hint="eastAsia"/>
                    <w:sz w:val="20"/>
                  </w:rPr>
                  <w:t>☒</w:t>
                </w:r>
              </w:sdtContent>
            </w:sdt>
            <w:r w:rsidR="0073461A">
              <w:t xml:space="preserve"> </w:t>
            </w:r>
            <w:r w:rsidR="0073461A">
              <w:rPr>
                <w:rFonts w:cs="Arial"/>
                <w:sz w:val="20"/>
              </w:rPr>
              <w:t>Update</w:t>
            </w:r>
          </w:p>
        </w:tc>
      </w:tr>
      <w:tr w:rsidR="0073461A" w:rsidRPr="007E30BC" w14:paraId="6E77E2CD" w14:textId="77777777" w:rsidTr="0073461A">
        <w:trPr>
          <w:trHeight w:val="284"/>
        </w:trPr>
        <w:tc>
          <w:tcPr>
            <w:tcW w:w="37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6A7AE68F" w14:textId="0173D92B" w:rsidR="0073461A" w:rsidRPr="00800903" w:rsidRDefault="0073461A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Comments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025ABFAC" w14:textId="60704C4B" w:rsidR="0073461A" w:rsidRPr="00800903" w:rsidRDefault="0073461A" w:rsidP="00587850">
            <w:pPr>
              <w:rPr>
                <w:rFonts w:cs="Arial"/>
                <w:sz w:val="20"/>
              </w:rPr>
            </w:pPr>
          </w:p>
        </w:tc>
      </w:tr>
    </w:tbl>
    <w:p w14:paraId="7DF6B3F8" w14:textId="77777777" w:rsidR="0073461A" w:rsidRDefault="0073461A" w:rsidP="0073461A"/>
    <w:p w14:paraId="4520E234" w14:textId="77777777" w:rsidR="005C6F7A" w:rsidRPr="00B32AFC" w:rsidRDefault="005C6F7A" w:rsidP="005C6F7A">
      <w:pPr>
        <w:rPr>
          <w:color w:val="FF0000"/>
        </w:rPr>
      </w:pPr>
      <w:r w:rsidRPr="00B32AFC">
        <w:rPr>
          <w:color w:val="FF0000"/>
        </w:rPr>
        <w:t>Mandatory fields are marked with asterisk</w:t>
      </w:r>
    </w:p>
    <w:p w14:paraId="6C80B0DB" w14:textId="389E30D3" w:rsidR="00790FA9" w:rsidRDefault="00790FA9" w:rsidP="00790FA9"/>
    <w:p w14:paraId="2092E8C5" w14:textId="77777777" w:rsidR="00371EE1" w:rsidRDefault="00371EE1" w:rsidP="00371EE1">
      <w:pPr>
        <w:pStyle w:val="Heading3"/>
      </w:pPr>
      <w:r w:rsidRPr="0028253B">
        <w:t>Required APIs</w:t>
      </w:r>
    </w:p>
    <w:p w14:paraId="3EF88311" w14:textId="77777777" w:rsidR="00371EE1" w:rsidRDefault="00371EE1" w:rsidP="00371EE1"/>
    <w:p w14:paraId="5EC8F12D" w14:textId="77777777" w:rsidR="00371EE1" w:rsidRPr="0028253B" w:rsidRDefault="00371EE1" w:rsidP="00371EE1">
      <w:r>
        <w:t>List of APIs with attributes used in queries and attributes to be returned</w:t>
      </w:r>
    </w:p>
    <w:p w14:paraId="5DD9288F" w14:textId="77777777" w:rsidR="00371EE1" w:rsidRDefault="00371EE1" w:rsidP="00371EE1">
      <w:pPr>
        <w:rPr>
          <w:color w:val="FF0000"/>
        </w:rPr>
      </w:pPr>
    </w:p>
    <w:tbl>
      <w:tblPr>
        <w:tblStyle w:val="TableColumns3"/>
        <w:tblW w:w="7465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961"/>
        <w:gridCol w:w="2344"/>
        <w:gridCol w:w="2160"/>
      </w:tblGrid>
      <w:tr w:rsidR="00371EE1" w:rsidRPr="00B63459" w14:paraId="04DD963C" w14:textId="77777777" w:rsidTr="001F1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1" w:type="dxa"/>
            <w:shd w:val="clear" w:color="auto" w:fill="4F81BD" w:themeFill="accent1"/>
          </w:tcPr>
          <w:p w14:paraId="6EF5CE4A" w14:textId="77777777" w:rsidR="00371EE1" w:rsidRPr="00B63459" w:rsidRDefault="00371EE1" w:rsidP="001F1560">
            <w:pPr>
              <w:rPr>
                <w:rFonts w:cs="Arial"/>
                <w:b/>
                <w:color w:val="FFFFFF" w:themeColor="background1"/>
                <w:sz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</w:rPr>
              <w:t>API</w:t>
            </w:r>
          </w:p>
        </w:tc>
        <w:tc>
          <w:tcPr>
            <w:tcW w:w="2344" w:type="dxa"/>
            <w:shd w:val="clear" w:color="auto" w:fill="4F81BD" w:themeFill="accent1"/>
          </w:tcPr>
          <w:p w14:paraId="66F7CCA4" w14:textId="77777777" w:rsidR="00371EE1" w:rsidRPr="00B63459" w:rsidRDefault="00371EE1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Query Attributes</w:t>
            </w:r>
          </w:p>
        </w:tc>
        <w:tc>
          <w:tcPr>
            <w:tcW w:w="2160" w:type="dxa"/>
            <w:shd w:val="clear" w:color="auto" w:fill="4F81BD" w:themeFill="accent1"/>
          </w:tcPr>
          <w:p w14:paraId="4B728ED0" w14:textId="77777777" w:rsidR="00371EE1" w:rsidRDefault="00371EE1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Return attributes</w:t>
            </w:r>
          </w:p>
        </w:tc>
      </w:tr>
      <w:tr w:rsidR="00371EE1" w:rsidRPr="00B63459" w14:paraId="41CC9267" w14:textId="77777777" w:rsidTr="001F1560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1" w:type="dxa"/>
          </w:tcPr>
          <w:p w14:paraId="43D93903" w14:textId="274FC003" w:rsidR="00371EE1" w:rsidRPr="003563D0" w:rsidRDefault="00371EE1" w:rsidP="001F1560">
            <w:pPr>
              <w:rPr>
                <w:rFonts w:cs="Arial"/>
                <w:sz w:val="20"/>
              </w:rPr>
            </w:pPr>
          </w:p>
        </w:tc>
        <w:tc>
          <w:tcPr>
            <w:tcW w:w="2344" w:type="dxa"/>
          </w:tcPr>
          <w:p w14:paraId="7F6D1149" w14:textId="3985FF4B" w:rsidR="00371EE1" w:rsidRPr="0028253B" w:rsidRDefault="00371EE1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  <w:tc>
          <w:tcPr>
            <w:tcW w:w="2160" w:type="dxa"/>
          </w:tcPr>
          <w:p w14:paraId="163D1EA0" w14:textId="649FAFAB" w:rsidR="00371EE1" w:rsidRPr="0028253B" w:rsidRDefault="00371EE1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</w:tr>
    </w:tbl>
    <w:p w14:paraId="60194EAF" w14:textId="77777777" w:rsidR="00371EE1" w:rsidRPr="00B32AFC" w:rsidRDefault="00371EE1" w:rsidP="00371EE1">
      <w:pPr>
        <w:rPr>
          <w:color w:val="FF0000"/>
        </w:rPr>
      </w:pPr>
    </w:p>
    <w:p w14:paraId="45EC848A" w14:textId="77777777" w:rsidR="00371EE1" w:rsidRDefault="00371EE1" w:rsidP="00371EE1"/>
    <w:p w14:paraId="27C3E0C7" w14:textId="77777777" w:rsidR="00371EE1" w:rsidRDefault="00371EE1" w:rsidP="00790FA9"/>
    <w:p w14:paraId="00BC91C7" w14:textId="5515A85E" w:rsidR="00B415D8" w:rsidRDefault="00473C71" w:rsidP="001F1560">
      <w:pPr>
        <w:pStyle w:val="Heading1"/>
      </w:pPr>
      <w:r>
        <w:lastRenderedPageBreak/>
        <w:t xml:space="preserve">  </w:t>
      </w:r>
      <w:bookmarkStart w:id="38" w:name="_Toc111695626"/>
      <w:r>
        <w:t>Outbound</w:t>
      </w:r>
      <w:bookmarkEnd w:id="38"/>
      <w:r>
        <w:t xml:space="preserve"> </w:t>
      </w:r>
    </w:p>
    <w:p w14:paraId="66CC4DB9" w14:textId="354C94A3" w:rsidR="00B415D8" w:rsidRPr="00B415D8" w:rsidRDefault="00B415D8" w:rsidP="00B415D8">
      <w:pPr>
        <w:rPr>
          <w:i/>
        </w:rPr>
      </w:pPr>
      <w:r w:rsidRPr="00B415D8">
        <w:rPr>
          <w:b/>
          <w:i/>
        </w:rPr>
        <w:t xml:space="preserve">Definition of </w:t>
      </w:r>
      <w:r>
        <w:rPr>
          <w:b/>
          <w:i/>
        </w:rPr>
        <w:t>Ou</w:t>
      </w:r>
      <w:r w:rsidRPr="00B415D8">
        <w:rPr>
          <w:b/>
          <w:i/>
        </w:rPr>
        <w:t>tbound</w:t>
      </w:r>
      <w:r w:rsidRPr="00B415D8">
        <w:rPr>
          <w:i/>
        </w:rPr>
        <w:t xml:space="preserve">: </w:t>
      </w:r>
      <w:r>
        <w:rPr>
          <w:i/>
        </w:rPr>
        <w:t xml:space="preserve"> ATF2 uses APIs from an external application to perform certain actions</w:t>
      </w:r>
    </w:p>
    <w:p w14:paraId="42FFB4EA" w14:textId="77777777" w:rsidR="00B415D8" w:rsidRPr="00B415D8" w:rsidRDefault="00B415D8" w:rsidP="00B415D8"/>
    <w:p w14:paraId="6C09D354" w14:textId="627600A9" w:rsidR="00473C71" w:rsidRDefault="00473C71" w:rsidP="00473C71">
      <w:pPr>
        <w:pStyle w:val="Heading2"/>
      </w:pPr>
      <w:r>
        <w:t xml:space="preserve"> </w:t>
      </w:r>
      <w:bookmarkStart w:id="39" w:name="_Toc111695627"/>
      <w:r>
        <w:t>General</w:t>
      </w:r>
      <w:bookmarkEnd w:id="39"/>
    </w:p>
    <w:p w14:paraId="4FFD2597" w14:textId="77777777" w:rsidR="00473C71" w:rsidRDefault="00473C71" w:rsidP="00473C71"/>
    <w:p w14:paraId="3D97F73C" w14:textId="77777777" w:rsidR="00473C71" w:rsidRPr="00B32AFC" w:rsidRDefault="00473C71" w:rsidP="00473C71">
      <w:pPr>
        <w:rPr>
          <w:color w:val="FF0000"/>
        </w:rPr>
      </w:pPr>
      <w:r w:rsidRPr="00B32AFC">
        <w:rPr>
          <w:color w:val="FF0000"/>
        </w:rPr>
        <w:t>Mandatory fields are marked with asterisk</w:t>
      </w:r>
    </w:p>
    <w:p w14:paraId="09F4896C" w14:textId="77777777" w:rsidR="00473C71" w:rsidRPr="009573DC" w:rsidRDefault="00473C71" w:rsidP="00473C71"/>
    <w:tbl>
      <w:tblPr>
        <w:tblW w:w="9351" w:type="dxa"/>
        <w:tblInd w:w="-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28"/>
        <w:gridCol w:w="5523"/>
      </w:tblGrid>
      <w:tr w:rsidR="00473C71" w:rsidRPr="007E30BC" w14:paraId="55D88F09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6DA8F752" w14:textId="77777777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System to integrate (Name)</w:t>
            </w:r>
            <w:r w:rsidRPr="00B32AFC">
              <w:rPr>
                <w:rFonts w:cs="Arial"/>
                <w:color w:val="FF0000"/>
                <w:sz w:val="20"/>
              </w:rPr>
              <w:t xml:space="preserve"> 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0625090B" w14:textId="77777777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473C71" w:rsidRPr="007E30BC" w14:paraId="61895244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6FF43444" w14:textId="77777777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Short description about partner system. Why must it be integrated into ServiceNow?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06861968" w14:textId="77777777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473C71" w:rsidRPr="007E30BC" w14:paraId="4CB4B157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475A17E0" w14:textId="53A3D9B9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Type of APIs</w:t>
            </w:r>
            <w:r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6652D86B" w14:textId="0C4B36BC" w:rsidR="00473C71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128589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7CB3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473C71">
              <w:t xml:space="preserve"> </w:t>
            </w:r>
            <w:r w:rsidR="005116B0">
              <w:t>Atos-</w:t>
            </w:r>
            <w:r w:rsidR="00473C71">
              <w:rPr>
                <w:rFonts w:cs="Arial"/>
                <w:sz w:val="20"/>
              </w:rPr>
              <w:t>Internal</w:t>
            </w:r>
            <w:r w:rsidR="00473C71" w:rsidRPr="00844F96">
              <w:rPr>
                <w:rFonts w:cs="Arial"/>
                <w:sz w:val="20"/>
              </w:rPr>
              <w:t xml:space="preserve"> </w:t>
            </w:r>
          </w:p>
          <w:p w14:paraId="13457E3B" w14:textId="5455DF0B" w:rsidR="00473C71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37416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4121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473C71">
              <w:t xml:space="preserve"> </w:t>
            </w:r>
            <w:r w:rsidR="00473C71">
              <w:rPr>
                <w:rFonts w:cs="Arial"/>
                <w:sz w:val="20"/>
              </w:rPr>
              <w:t>External</w:t>
            </w:r>
          </w:p>
          <w:p w14:paraId="156B33F3" w14:textId="3BF44659" w:rsidR="00473C71" w:rsidRPr="00800903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201773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3C71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473C71">
              <w:t xml:space="preserve"> Both</w:t>
            </w:r>
          </w:p>
        </w:tc>
      </w:tr>
      <w:tr w:rsidR="00473C71" w:rsidRPr="007E30BC" w14:paraId="299729CE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15C95126" w14:textId="02B5D540" w:rsidR="00473C71" w:rsidRPr="005116B0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 w:rsidRPr="005116B0">
              <w:rPr>
                <w:rFonts w:cs="Arial"/>
                <w:color w:val="FFFFFF" w:themeColor="background1"/>
                <w:sz w:val="20"/>
              </w:rPr>
              <w:t>Required APIs (Please list all used APIs)</w:t>
            </w:r>
            <w:r w:rsidRPr="005116B0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6F1F94AA" w14:textId="629BD0BF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473C71" w:rsidRPr="007E30BC" w14:paraId="4835ADCD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42AF6269" w14:textId="2B3E4AE7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How many customers will be using this integration</w:t>
            </w:r>
            <w:r w:rsidR="0033588A">
              <w:rPr>
                <w:rFonts w:cs="Arial"/>
                <w:color w:val="FFFFFF" w:themeColor="background1"/>
                <w:sz w:val="20"/>
              </w:rPr>
              <w:t>?</w:t>
            </w:r>
            <w:r w:rsidR="005116B0">
              <w:rPr>
                <w:rFonts w:cs="Arial"/>
                <w:color w:val="FFFFFF" w:themeColor="background1"/>
                <w:sz w:val="20"/>
              </w:rPr>
              <w:t xml:space="preserve"> </w:t>
            </w:r>
            <w:r w:rsidR="005116B0"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5147BD4A" w14:textId="7D4EA12F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473C71" w:rsidRPr="007E30BC" w14:paraId="6670C652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7D068FD5" w14:textId="05DF29F0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# of users per customer using this integration</w:t>
            </w:r>
            <w:r w:rsidR="005116B0">
              <w:rPr>
                <w:rFonts w:cs="Arial"/>
                <w:color w:val="FFFFFF" w:themeColor="background1"/>
                <w:sz w:val="20"/>
              </w:rPr>
              <w:t xml:space="preserve"> </w:t>
            </w:r>
            <w:r w:rsidR="005116B0"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5DA38D4E" w14:textId="172EB2C8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473C71" w:rsidRPr="007E30BC" w14:paraId="56D5AAA3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75B622D3" w14:textId="4153276B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# of total outbound requests / hour (max)</w:t>
            </w:r>
            <w:r w:rsidR="005116B0">
              <w:rPr>
                <w:rFonts w:cs="Arial"/>
                <w:color w:val="FFFFFF" w:themeColor="background1"/>
                <w:sz w:val="20"/>
              </w:rPr>
              <w:t xml:space="preserve"> </w:t>
            </w:r>
            <w:r w:rsidR="005116B0"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6762DD6E" w14:textId="77777777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473C71" w:rsidRPr="007E30BC" w14:paraId="2CFCD6E3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6A98E577" w14:textId="27C947E1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# of total outbound requests / minute (</w:t>
            </w:r>
            <w:r w:rsidR="00A1573A">
              <w:rPr>
                <w:rFonts w:cs="Arial"/>
                <w:color w:val="FFFFFF" w:themeColor="background1"/>
                <w:sz w:val="20"/>
              </w:rPr>
              <w:t xml:space="preserve">max) </w:t>
            </w:r>
            <w:r w:rsidR="00A1573A"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49E9E4D7" w14:textId="7618A695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  <w:tr w:rsidR="0033588A" w:rsidRPr="007E30BC" w14:paraId="44F322F6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1E0507BE" w14:textId="30AFD0C9" w:rsidR="0033588A" w:rsidRPr="00800903" w:rsidRDefault="0033588A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Average message size</w:t>
            </w:r>
            <w:r w:rsidRPr="00B32AFC">
              <w:rPr>
                <w:rFonts w:cs="Arial"/>
                <w:color w:val="FF0000"/>
                <w:sz w:val="20"/>
              </w:rPr>
              <w:t>*</w:t>
            </w:r>
          </w:p>
        </w:tc>
        <w:tc>
          <w:tcPr>
            <w:tcW w:w="5523" w:type="dxa"/>
            <w:tcBorders>
              <w:left w:val="single" w:sz="4" w:space="0" w:color="FFFFFF" w:themeColor="background1"/>
            </w:tcBorders>
            <w:vAlign w:val="bottom"/>
          </w:tcPr>
          <w:p w14:paraId="4206C403" w14:textId="17A2947B" w:rsidR="0033588A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150030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88A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3588A">
              <w:t xml:space="preserve"> </w:t>
            </w:r>
            <w:r w:rsidR="0033588A">
              <w:rPr>
                <w:rFonts w:cs="Arial"/>
                <w:sz w:val="20"/>
              </w:rPr>
              <w:t>Small</w:t>
            </w:r>
          </w:p>
          <w:p w14:paraId="189A8594" w14:textId="06684741" w:rsidR="0033588A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962186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88A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3588A">
              <w:t xml:space="preserve"> </w:t>
            </w:r>
            <w:r w:rsidR="0033588A">
              <w:rPr>
                <w:rFonts w:cs="Arial"/>
                <w:sz w:val="20"/>
              </w:rPr>
              <w:t>Medium (0,5 – 1 MB)</w:t>
            </w:r>
          </w:p>
          <w:p w14:paraId="7B03341C" w14:textId="698233C5" w:rsidR="0033588A" w:rsidRPr="00800903" w:rsidRDefault="00000000" w:rsidP="00587850">
            <w:pPr>
              <w:rPr>
                <w:rFonts w:cs="Arial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11699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588A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33588A">
              <w:t xml:space="preserve"> Large (1 MB +)</w:t>
            </w:r>
          </w:p>
        </w:tc>
      </w:tr>
      <w:tr w:rsidR="00473C71" w:rsidRPr="007E30BC" w14:paraId="3D8FBABF" w14:textId="77777777" w:rsidTr="00587850">
        <w:trPr>
          <w:trHeight w:val="284"/>
        </w:trPr>
        <w:tc>
          <w:tcPr>
            <w:tcW w:w="3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6EA0"/>
            <w:tcMar>
              <w:top w:w="28" w:type="dxa"/>
              <w:left w:w="85" w:type="dxa"/>
              <w:right w:w="85" w:type="dxa"/>
            </w:tcMar>
            <w:vAlign w:val="center"/>
          </w:tcPr>
          <w:p w14:paraId="3CE7E971" w14:textId="77777777" w:rsidR="00473C71" w:rsidRPr="00800903" w:rsidRDefault="00473C71" w:rsidP="00587850">
            <w:pPr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 xml:space="preserve">Comments </w:t>
            </w:r>
          </w:p>
        </w:tc>
        <w:tc>
          <w:tcPr>
            <w:tcW w:w="5523" w:type="dxa"/>
            <w:tcBorders>
              <w:top w:val="single" w:sz="4" w:space="0" w:color="000000"/>
              <w:left w:val="single" w:sz="4" w:space="0" w:color="FFFFFF" w:themeColor="background1"/>
              <w:bottom w:val="single" w:sz="4" w:space="0" w:color="000000"/>
              <w:right w:val="single" w:sz="4" w:space="0" w:color="000000"/>
            </w:tcBorders>
            <w:vAlign w:val="bottom"/>
          </w:tcPr>
          <w:p w14:paraId="27F35850" w14:textId="77777777" w:rsidR="00473C71" w:rsidRPr="00800903" w:rsidRDefault="00473C71" w:rsidP="00587850">
            <w:pPr>
              <w:rPr>
                <w:rFonts w:cs="Arial"/>
                <w:sz w:val="20"/>
              </w:rPr>
            </w:pPr>
          </w:p>
        </w:tc>
      </w:tr>
    </w:tbl>
    <w:p w14:paraId="033E6A3B" w14:textId="77777777" w:rsidR="00854C81" w:rsidRDefault="00854C81" w:rsidP="00854C81">
      <w:pPr>
        <w:rPr>
          <w:b/>
        </w:rPr>
      </w:pPr>
    </w:p>
    <w:p w14:paraId="0C7E1155" w14:textId="627600A9" w:rsidR="00854C81" w:rsidRDefault="00854C81" w:rsidP="00380322">
      <w:pPr>
        <w:pStyle w:val="Heading1"/>
      </w:pPr>
      <w:r>
        <w:lastRenderedPageBreak/>
        <w:t xml:space="preserve"> </w:t>
      </w:r>
      <w:bookmarkStart w:id="40" w:name="_Toc111695628"/>
      <w:r>
        <w:t>Approval</w:t>
      </w:r>
      <w:bookmarkEnd w:id="40"/>
    </w:p>
    <w:p w14:paraId="602A38D3" w14:textId="4ED2E4B9" w:rsidR="00380322" w:rsidRDefault="00380322" w:rsidP="003803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234"/>
      </w:tblGrid>
      <w:tr w:rsidR="00380322" w14:paraId="31286E41" w14:textId="77777777" w:rsidTr="001F1560">
        <w:tc>
          <w:tcPr>
            <w:tcW w:w="715" w:type="dxa"/>
          </w:tcPr>
          <w:p w14:paraId="2F8CF449" w14:textId="77777777" w:rsidR="00380322" w:rsidRDefault="00380322" w:rsidP="001F1560">
            <w:r>
              <w:rPr>
                <w:noProof/>
              </w:rPr>
              <w:drawing>
                <wp:inline distT="0" distB="0" distL="0" distR="0" wp14:anchorId="771A8AFA" wp14:editId="50529114">
                  <wp:extent cx="251460" cy="251460"/>
                  <wp:effectExtent l="0" t="0" r="0" b="0"/>
                  <wp:docPr id="1" name="Picture 1" descr="Image result for tip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tip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4" w:type="dxa"/>
          </w:tcPr>
          <w:p w14:paraId="512DF8A0" w14:textId="77777777" w:rsidR="00380322" w:rsidRDefault="00380322" w:rsidP="00380322">
            <w:pPr>
              <w:rPr>
                <w:b/>
              </w:rPr>
            </w:pPr>
            <w:r w:rsidRPr="00C14C3A">
              <w:rPr>
                <w:b/>
              </w:rPr>
              <w:t>Tip</w:t>
            </w:r>
          </w:p>
          <w:p w14:paraId="37221265" w14:textId="42638218" w:rsidR="00380322" w:rsidRPr="00683051" w:rsidRDefault="00380322" w:rsidP="00380322">
            <w:pPr>
              <w:rPr>
                <w:b/>
              </w:rPr>
            </w:pPr>
            <w:r>
              <w:br/>
              <w:t>This section must be filled out by ATF2 Team members. It can be ignored by Requesters</w:t>
            </w:r>
          </w:p>
        </w:tc>
      </w:tr>
    </w:tbl>
    <w:p w14:paraId="0B9D6088" w14:textId="77777777" w:rsidR="00380322" w:rsidRPr="00380322" w:rsidRDefault="00380322" w:rsidP="00380322"/>
    <w:p w14:paraId="5B6BB0B0" w14:textId="77777777" w:rsidR="00854C81" w:rsidRPr="00B63459" w:rsidRDefault="00854C81" w:rsidP="00854C81"/>
    <w:tbl>
      <w:tblPr>
        <w:tblStyle w:val="TableColumns3"/>
        <w:tblW w:w="9351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3828"/>
        <w:gridCol w:w="5523"/>
      </w:tblGrid>
      <w:tr w:rsidR="00854C81" w:rsidRPr="00B63459" w14:paraId="2BC755F0" w14:textId="77777777" w:rsidTr="000F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4F81BD" w:themeFill="accent1"/>
          </w:tcPr>
          <w:p w14:paraId="4D66335C" w14:textId="77777777" w:rsidR="00854C81" w:rsidRPr="00B63459" w:rsidRDefault="00854C81" w:rsidP="000F0470">
            <w:pPr>
              <w:rPr>
                <w:rFonts w:cs="Arial"/>
                <w:b/>
                <w:color w:val="FFFFFF" w:themeColor="background1"/>
                <w:sz w:val="20"/>
              </w:rPr>
            </w:pPr>
            <w:r w:rsidRPr="00B63459">
              <w:rPr>
                <w:rFonts w:cs="Arial"/>
                <w:b/>
                <w:color w:val="FFFFFF" w:themeColor="background1"/>
                <w:sz w:val="20"/>
              </w:rPr>
              <w:t>Role</w:t>
            </w:r>
          </w:p>
        </w:tc>
        <w:tc>
          <w:tcPr>
            <w:tcW w:w="5523" w:type="dxa"/>
            <w:shd w:val="clear" w:color="auto" w:fill="4F81BD" w:themeFill="accent1"/>
          </w:tcPr>
          <w:p w14:paraId="64CD1C66" w14:textId="77777777" w:rsidR="00854C81" w:rsidRPr="00B63459" w:rsidRDefault="00854C81" w:rsidP="000F0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 w:rsidRPr="00B63459">
              <w:rPr>
                <w:rFonts w:cs="Arial"/>
                <w:color w:val="FFFFFF" w:themeColor="background1"/>
                <w:sz w:val="20"/>
              </w:rPr>
              <w:t xml:space="preserve">  Responsibilities </w:t>
            </w:r>
          </w:p>
        </w:tc>
      </w:tr>
      <w:tr w:rsidR="00854C81" w:rsidRPr="00B63459" w14:paraId="44F8EF57" w14:textId="77777777" w:rsidTr="000F0470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938ACB6" w14:textId="77777777" w:rsidR="00854C81" w:rsidRPr="003563D0" w:rsidRDefault="00854C81" w:rsidP="000F0470">
            <w:pPr>
              <w:rPr>
                <w:rFonts w:cs="Arial"/>
                <w:sz w:val="20"/>
              </w:rPr>
            </w:pPr>
            <w:r w:rsidRPr="003563D0">
              <w:rPr>
                <w:rFonts w:cs="Arial"/>
                <w:sz w:val="20"/>
              </w:rPr>
              <w:t>Approval</w:t>
            </w:r>
          </w:p>
        </w:tc>
        <w:tc>
          <w:tcPr>
            <w:tcW w:w="5523" w:type="dxa"/>
            <w:vAlign w:val="bottom"/>
          </w:tcPr>
          <w:p w14:paraId="2E467166" w14:textId="77777777" w:rsidR="00854C81" w:rsidRPr="003563D0" w:rsidRDefault="00000000" w:rsidP="000F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31081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4C81" w:rsidRPr="003563D0">
                  <w:rPr>
                    <w:rFonts w:ascii="MS Gothic" w:eastAsia="MS Gothic" w:hAnsi="MS Gothic" w:cs="Arial" w:hint="eastAsia"/>
                    <w:b w:val="0"/>
                    <w:sz w:val="20"/>
                  </w:rPr>
                  <w:t>☐</w:t>
                </w:r>
              </w:sdtContent>
            </w:sdt>
            <w:r w:rsidR="00854C81" w:rsidRPr="003563D0">
              <w:rPr>
                <w:b w:val="0"/>
              </w:rPr>
              <w:t xml:space="preserve"> </w:t>
            </w:r>
            <w:r w:rsidR="00854C81">
              <w:rPr>
                <w:rFonts w:cs="Arial"/>
                <w:b w:val="0"/>
                <w:sz w:val="20"/>
              </w:rPr>
              <w:t>Yes</w:t>
            </w:r>
          </w:p>
          <w:p w14:paraId="5F792122" w14:textId="77777777" w:rsidR="00854C81" w:rsidRPr="003563D0" w:rsidRDefault="00000000" w:rsidP="000F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  <w:sdt>
              <w:sdtPr>
                <w:rPr>
                  <w:rFonts w:cs="Arial"/>
                  <w:sz w:val="20"/>
                </w:rPr>
                <w:id w:val="-202846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4C81" w:rsidRPr="003563D0">
                  <w:rPr>
                    <w:rFonts w:ascii="MS Gothic" w:eastAsia="MS Gothic" w:hAnsi="MS Gothic" w:cs="Arial" w:hint="eastAsia"/>
                    <w:b w:val="0"/>
                    <w:sz w:val="20"/>
                  </w:rPr>
                  <w:t>☐</w:t>
                </w:r>
              </w:sdtContent>
            </w:sdt>
            <w:r w:rsidR="00854C81" w:rsidRPr="003563D0">
              <w:rPr>
                <w:b w:val="0"/>
              </w:rPr>
              <w:t xml:space="preserve"> </w:t>
            </w:r>
            <w:r w:rsidR="00854C81">
              <w:rPr>
                <w:rFonts w:cs="Arial"/>
                <w:b w:val="0"/>
                <w:sz w:val="20"/>
              </w:rPr>
              <w:t>No</w:t>
            </w:r>
          </w:p>
        </w:tc>
      </w:tr>
      <w:tr w:rsidR="00854C81" w:rsidRPr="00790FA9" w14:paraId="21E3CFF7" w14:textId="77777777" w:rsidTr="000F0470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D02BC37" w14:textId="77777777" w:rsidR="00854C81" w:rsidRPr="00790FA9" w:rsidRDefault="00854C81" w:rsidP="000F0470">
            <w:r w:rsidRPr="00790FA9">
              <w:t>Approval comments</w:t>
            </w:r>
          </w:p>
        </w:tc>
        <w:tc>
          <w:tcPr>
            <w:tcW w:w="5523" w:type="dxa"/>
          </w:tcPr>
          <w:p w14:paraId="0CFB5B22" w14:textId="77777777" w:rsidR="00854C81" w:rsidRPr="00790FA9" w:rsidRDefault="00854C81" w:rsidP="000F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4B93" w:rsidRPr="00790FA9" w14:paraId="182328A4" w14:textId="77777777" w:rsidTr="001F1560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0A88663" w14:textId="77777777" w:rsidR="00834B93" w:rsidRPr="00790FA9" w:rsidRDefault="00834B93" w:rsidP="001F1560">
            <w:r w:rsidRPr="00790FA9">
              <w:t>SDB Date</w:t>
            </w:r>
          </w:p>
        </w:tc>
        <w:tc>
          <w:tcPr>
            <w:tcW w:w="5523" w:type="dxa"/>
          </w:tcPr>
          <w:p w14:paraId="7C385509" w14:textId="77777777" w:rsidR="00834B93" w:rsidRPr="00790FA9" w:rsidRDefault="00834B93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4C81" w:rsidRPr="00790FA9" w14:paraId="7118B456" w14:textId="77777777" w:rsidTr="00834B93">
        <w:trPr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BADFB71" w14:textId="26C318BB" w:rsidR="00854C81" w:rsidRPr="00790FA9" w:rsidRDefault="00834B93" w:rsidP="000F0470">
            <w:r>
              <w:t>Signature</w:t>
            </w:r>
          </w:p>
        </w:tc>
        <w:tc>
          <w:tcPr>
            <w:tcW w:w="5523" w:type="dxa"/>
          </w:tcPr>
          <w:p w14:paraId="1C93E72F" w14:textId="77777777" w:rsidR="00854C81" w:rsidRPr="00790FA9" w:rsidRDefault="00854C81" w:rsidP="000F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83CB80" w14:textId="2A8B210E" w:rsidR="00854C81" w:rsidRDefault="00854C81" w:rsidP="00790FA9">
      <w:pPr>
        <w:rPr>
          <w:b/>
        </w:rPr>
      </w:pPr>
    </w:p>
    <w:p w14:paraId="60DA1A2C" w14:textId="627600A9" w:rsidR="00A1573A" w:rsidRPr="00B63459" w:rsidRDefault="00A1573A" w:rsidP="00A1573A">
      <w:pPr>
        <w:pStyle w:val="Heading2"/>
      </w:pPr>
      <w:r>
        <w:t xml:space="preserve"> </w:t>
      </w:r>
      <w:bookmarkStart w:id="41" w:name="_Toc111695629"/>
      <w:r>
        <w:t>Rate Limits</w:t>
      </w:r>
      <w:bookmarkEnd w:id="41"/>
    </w:p>
    <w:p w14:paraId="0BEEBB6F" w14:textId="792772DC" w:rsidR="005C6F7A" w:rsidRDefault="005C6F7A" w:rsidP="00790FA9">
      <w:pPr>
        <w:rPr>
          <w:b/>
        </w:rPr>
      </w:pPr>
    </w:p>
    <w:tbl>
      <w:tblPr>
        <w:tblStyle w:val="TableColumns3"/>
        <w:tblW w:w="8949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044"/>
        <w:gridCol w:w="1377"/>
        <w:gridCol w:w="1417"/>
        <w:gridCol w:w="1340"/>
        <w:gridCol w:w="1383"/>
        <w:gridCol w:w="1388"/>
      </w:tblGrid>
      <w:tr w:rsidR="00DF5977" w:rsidRPr="00B63459" w14:paraId="7C629628" w14:textId="261A222E" w:rsidTr="00DF5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  <w:shd w:val="clear" w:color="auto" w:fill="4F81BD" w:themeFill="accent1"/>
          </w:tcPr>
          <w:p w14:paraId="17D4494E" w14:textId="49F56EBE" w:rsidR="00DF5977" w:rsidRPr="00B63459" w:rsidRDefault="00DF5977" w:rsidP="001F1560">
            <w:pPr>
              <w:rPr>
                <w:rFonts w:cs="Arial"/>
                <w:b/>
                <w:color w:val="FFFFFF" w:themeColor="background1"/>
                <w:sz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</w:rPr>
              <w:t>Name</w:t>
            </w:r>
          </w:p>
        </w:tc>
        <w:tc>
          <w:tcPr>
            <w:tcW w:w="1377" w:type="dxa"/>
            <w:shd w:val="clear" w:color="auto" w:fill="4F81BD" w:themeFill="accent1"/>
          </w:tcPr>
          <w:p w14:paraId="1734E8D8" w14:textId="22C51968" w:rsidR="00DF5977" w:rsidRPr="00B63459" w:rsidRDefault="00DF5977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Rest API</w:t>
            </w:r>
          </w:p>
        </w:tc>
        <w:tc>
          <w:tcPr>
            <w:tcW w:w="1417" w:type="dxa"/>
            <w:shd w:val="clear" w:color="auto" w:fill="4F81BD" w:themeFill="accent1"/>
          </w:tcPr>
          <w:p w14:paraId="7B54FCC2" w14:textId="441DB3BF" w:rsidR="00DF5977" w:rsidRDefault="00DF5977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Resource</w:t>
            </w:r>
          </w:p>
        </w:tc>
        <w:tc>
          <w:tcPr>
            <w:tcW w:w="1340" w:type="dxa"/>
            <w:shd w:val="clear" w:color="auto" w:fill="4F81BD" w:themeFill="accent1"/>
          </w:tcPr>
          <w:p w14:paraId="2831845A" w14:textId="30C9ACA5" w:rsidR="00DF5977" w:rsidRDefault="00DF5977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Table</w:t>
            </w:r>
          </w:p>
        </w:tc>
        <w:tc>
          <w:tcPr>
            <w:tcW w:w="1383" w:type="dxa"/>
            <w:shd w:val="clear" w:color="auto" w:fill="4F81BD" w:themeFill="accent1"/>
          </w:tcPr>
          <w:p w14:paraId="37754919" w14:textId="29A7DF62" w:rsidR="00DF5977" w:rsidRDefault="00DF5977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Rate Limit</w:t>
            </w:r>
          </w:p>
        </w:tc>
        <w:tc>
          <w:tcPr>
            <w:tcW w:w="1388" w:type="dxa"/>
            <w:shd w:val="clear" w:color="auto" w:fill="4F81BD" w:themeFill="accent1"/>
          </w:tcPr>
          <w:p w14:paraId="539E0644" w14:textId="4B29FE88" w:rsidR="00DF5977" w:rsidRDefault="00DF5977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Apply To</w:t>
            </w:r>
          </w:p>
        </w:tc>
      </w:tr>
      <w:tr w:rsidR="00DF5977" w:rsidRPr="00B63459" w14:paraId="1F58A946" w14:textId="2EEC6CF5" w:rsidTr="00DF5977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6D277863" w14:textId="4A9C3119" w:rsidR="00DF5977" w:rsidRPr="003563D0" w:rsidRDefault="00DF5977" w:rsidP="001F1560">
            <w:pPr>
              <w:rPr>
                <w:rFonts w:cs="Arial"/>
                <w:sz w:val="20"/>
              </w:rPr>
            </w:pPr>
          </w:p>
        </w:tc>
        <w:tc>
          <w:tcPr>
            <w:tcW w:w="1377" w:type="dxa"/>
          </w:tcPr>
          <w:p w14:paraId="2A996005" w14:textId="77777777" w:rsidR="00DF5977" w:rsidRPr="003563D0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  <w:tc>
          <w:tcPr>
            <w:tcW w:w="1417" w:type="dxa"/>
          </w:tcPr>
          <w:p w14:paraId="2C97204B" w14:textId="77777777" w:rsidR="00DF5977" w:rsidRPr="003563D0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  <w:tc>
          <w:tcPr>
            <w:tcW w:w="1340" w:type="dxa"/>
          </w:tcPr>
          <w:p w14:paraId="730E9219" w14:textId="77777777" w:rsidR="00DF5977" w:rsidRPr="003563D0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  <w:tc>
          <w:tcPr>
            <w:tcW w:w="1383" w:type="dxa"/>
          </w:tcPr>
          <w:p w14:paraId="7C42416E" w14:textId="7DCE6BE8" w:rsidR="00DF5977" w:rsidRPr="003563D0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  <w:tc>
          <w:tcPr>
            <w:tcW w:w="1388" w:type="dxa"/>
          </w:tcPr>
          <w:p w14:paraId="3F1CAEA6" w14:textId="77777777" w:rsidR="00DF5977" w:rsidRPr="003563D0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</w:tr>
      <w:tr w:rsidR="00DF5977" w:rsidRPr="00790FA9" w14:paraId="740687EB" w14:textId="56ABBA1A" w:rsidTr="00DF5977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2762B6E0" w14:textId="651464DF" w:rsidR="00DF5977" w:rsidRPr="00790FA9" w:rsidRDefault="00DF5977" w:rsidP="001F1560"/>
        </w:tc>
        <w:tc>
          <w:tcPr>
            <w:tcW w:w="1377" w:type="dxa"/>
          </w:tcPr>
          <w:p w14:paraId="69811B08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04E60186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0" w:type="dxa"/>
          </w:tcPr>
          <w:p w14:paraId="305E3792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3" w:type="dxa"/>
          </w:tcPr>
          <w:p w14:paraId="7F05E347" w14:textId="0583E7BF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150F6957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5977" w:rsidRPr="00790FA9" w14:paraId="752A1B9E" w14:textId="44D66B1D" w:rsidTr="00DF5977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39994259" w14:textId="5A6EA237" w:rsidR="00DF5977" w:rsidRPr="00790FA9" w:rsidRDefault="00DF5977" w:rsidP="001F1560"/>
        </w:tc>
        <w:tc>
          <w:tcPr>
            <w:tcW w:w="1377" w:type="dxa"/>
          </w:tcPr>
          <w:p w14:paraId="140292A6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01E2F567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0" w:type="dxa"/>
          </w:tcPr>
          <w:p w14:paraId="3D821021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3" w:type="dxa"/>
          </w:tcPr>
          <w:p w14:paraId="57D5D962" w14:textId="2C75C7E3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70D817BE" w14:textId="77777777" w:rsidR="00DF5977" w:rsidRPr="00790FA9" w:rsidRDefault="00DF5977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6E4A85" w14:textId="0AC70ED4" w:rsidR="00A1573A" w:rsidRDefault="00A1573A" w:rsidP="00790FA9">
      <w:pPr>
        <w:rPr>
          <w:b/>
        </w:rPr>
      </w:pPr>
    </w:p>
    <w:p w14:paraId="4B375AB9" w14:textId="627600A9" w:rsidR="00502845" w:rsidRDefault="00502845" w:rsidP="00502845">
      <w:pPr>
        <w:pStyle w:val="Heading2"/>
      </w:pPr>
      <w:r>
        <w:t xml:space="preserve"> </w:t>
      </w:r>
      <w:bookmarkStart w:id="42" w:name="_Toc111695630"/>
      <w:r>
        <w:t>Custom Authorization</w:t>
      </w:r>
      <w:bookmarkEnd w:id="42"/>
    </w:p>
    <w:p w14:paraId="5B309313" w14:textId="718726ED" w:rsidR="00502845" w:rsidRDefault="00502845" w:rsidP="00502845"/>
    <w:p w14:paraId="25A03E87" w14:textId="77777777" w:rsidR="00502845" w:rsidRDefault="00502845" w:rsidP="00502845">
      <w:pPr>
        <w:rPr>
          <w:b/>
        </w:rPr>
      </w:pPr>
    </w:p>
    <w:tbl>
      <w:tblPr>
        <w:tblStyle w:val="TableColumns3"/>
        <w:tblW w:w="3421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044"/>
        <w:gridCol w:w="1377"/>
      </w:tblGrid>
      <w:tr w:rsidR="00502845" w:rsidRPr="00B63459" w14:paraId="585D1748" w14:textId="77777777" w:rsidTr="00502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  <w:shd w:val="clear" w:color="auto" w:fill="4F81BD" w:themeFill="accent1"/>
          </w:tcPr>
          <w:p w14:paraId="0F8B9A49" w14:textId="77777777" w:rsidR="00502845" w:rsidRPr="00B63459" w:rsidRDefault="00502845" w:rsidP="001F1560">
            <w:pPr>
              <w:rPr>
                <w:rFonts w:cs="Arial"/>
                <w:b/>
                <w:color w:val="FFFFFF" w:themeColor="background1"/>
                <w:sz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</w:rPr>
              <w:t>Name</w:t>
            </w:r>
          </w:p>
        </w:tc>
        <w:tc>
          <w:tcPr>
            <w:tcW w:w="1377" w:type="dxa"/>
            <w:shd w:val="clear" w:color="auto" w:fill="4F81BD" w:themeFill="accent1"/>
          </w:tcPr>
          <w:p w14:paraId="79AAA2CE" w14:textId="684162F2" w:rsidR="00502845" w:rsidRPr="00B63459" w:rsidRDefault="00502845" w:rsidP="001F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</w:rPr>
            </w:pPr>
            <w:r>
              <w:rPr>
                <w:rFonts w:cs="Arial"/>
                <w:color w:val="FFFFFF" w:themeColor="background1"/>
                <w:sz w:val="20"/>
              </w:rPr>
              <w:t>Type</w:t>
            </w:r>
          </w:p>
        </w:tc>
      </w:tr>
      <w:tr w:rsidR="00502845" w:rsidRPr="00B63459" w14:paraId="0FE9C20F" w14:textId="77777777" w:rsidTr="0050284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06530FEF" w14:textId="77777777" w:rsidR="00502845" w:rsidRPr="003563D0" w:rsidRDefault="00502845" w:rsidP="001F1560">
            <w:pPr>
              <w:rPr>
                <w:rFonts w:cs="Arial"/>
                <w:sz w:val="20"/>
              </w:rPr>
            </w:pPr>
          </w:p>
        </w:tc>
        <w:tc>
          <w:tcPr>
            <w:tcW w:w="1377" w:type="dxa"/>
          </w:tcPr>
          <w:p w14:paraId="3B96F115" w14:textId="77777777" w:rsidR="00502845" w:rsidRPr="003563D0" w:rsidRDefault="00502845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0"/>
              </w:rPr>
            </w:pPr>
          </w:p>
        </w:tc>
      </w:tr>
      <w:tr w:rsidR="00502845" w:rsidRPr="00790FA9" w14:paraId="2E4385BD" w14:textId="77777777" w:rsidTr="00502845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15C671F3" w14:textId="77777777" w:rsidR="00502845" w:rsidRPr="00790FA9" w:rsidRDefault="00502845" w:rsidP="001F1560"/>
        </w:tc>
        <w:tc>
          <w:tcPr>
            <w:tcW w:w="1377" w:type="dxa"/>
          </w:tcPr>
          <w:p w14:paraId="790E291A" w14:textId="77777777" w:rsidR="00502845" w:rsidRPr="00790FA9" w:rsidRDefault="00502845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2845" w:rsidRPr="00790FA9" w14:paraId="04331115" w14:textId="77777777" w:rsidTr="00502845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6F6E81B1" w14:textId="77777777" w:rsidR="00502845" w:rsidRPr="00790FA9" w:rsidRDefault="00502845" w:rsidP="001F1560"/>
        </w:tc>
        <w:tc>
          <w:tcPr>
            <w:tcW w:w="1377" w:type="dxa"/>
          </w:tcPr>
          <w:p w14:paraId="7D7261ED" w14:textId="77777777" w:rsidR="00502845" w:rsidRPr="00790FA9" w:rsidRDefault="00502845" w:rsidP="001F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622FD90" w14:textId="77777777" w:rsidR="00502845" w:rsidRPr="00473C71" w:rsidRDefault="00502845" w:rsidP="00502845">
      <w:pPr>
        <w:rPr>
          <w:b/>
        </w:rPr>
      </w:pPr>
    </w:p>
    <w:p w14:paraId="11908E46" w14:textId="77777777" w:rsidR="00502845" w:rsidRPr="00473C71" w:rsidRDefault="00502845" w:rsidP="00790FA9">
      <w:pPr>
        <w:rPr>
          <w:b/>
        </w:rPr>
      </w:pPr>
    </w:p>
    <w:sectPr w:rsidR="00502845" w:rsidRPr="00473C71" w:rsidSect="0066485B">
      <w:headerReference w:type="first" r:id="rId31"/>
      <w:pgSz w:w="11907" w:h="16839" w:code="9"/>
      <w:pgMar w:top="2892" w:right="1134" w:bottom="1418" w:left="1814" w:header="1531" w:footer="73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41E69" w14:textId="77777777" w:rsidR="00055EDA" w:rsidRDefault="00055EDA">
      <w:r>
        <w:separator/>
      </w:r>
    </w:p>
  </w:endnote>
  <w:endnote w:type="continuationSeparator" w:id="0">
    <w:p w14:paraId="723AD228" w14:textId="77777777" w:rsidR="00055EDA" w:rsidRDefault="00055EDA">
      <w:r>
        <w:continuationSeparator/>
      </w:r>
    </w:p>
  </w:endnote>
  <w:endnote w:type="continuationNotice" w:id="1">
    <w:p w14:paraId="0A49009F" w14:textId="77777777" w:rsidR="00055EDA" w:rsidRDefault="00055E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 45 Light">
    <w:charset w:val="00"/>
    <w:family w:val="auto"/>
    <w:pitch w:val="variable"/>
    <w:sig w:usb0="80000023" w:usb1="00000000" w:usb2="00000000" w:usb3="00000000" w:csb0="00000001" w:csb1="00000000"/>
  </w:font>
  <w:font w:name="9999999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emens Sans">
    <w:altName w:val="Times New Roman"/>
    <w:charset w:val="00"/>
    <w:family w:val="auto"/>
    <w:pitch w:val="variable"/>
    <w:sig w:usb0="00000001" w:usb1="0000204B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4E708" w14:textId="77777777" w:rsidR="009C5AD4" w:rsidRDefault="009C5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22E21" w14:textId="77777777" w:rsidR="009C5AD4" w:rsidRDefault="009C5A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26666" w14:textId="77777777" w:rsidR="009C5AD4" w:rsidRDefault="009C5AD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16" w14:textId="77777777" w:rsidR="009C5AD4" w:rsidRPr="008E6228" w:rsidRDefault="009C5AD4">
    <w:pPr>
      <w:pStyle w:val="sysFooter2Line"/>
    </w:pPr>
  </w:p>
  <w:p w14:paraId="40E56117" w14:textId="77777777" w:rsidR="009C5AD4" w:rsidRPr="008E6228" w:rsidRDefault="009C5AD4">
    <w:pPr>
      <w:pStyle w:val="sysFooter2L"/>
      <w:framePr w:wrap="notBeside"/>
    </w:pPr>
    <w:r>
      <w:fldChar w:fldCharType="begin"/>
    </w:r>
    <w:r>
      <w:instrText xml:space="preserve"> DOCPROPERTY "CompanyName" </w:instrText>
    </w:r>
    <w:r>
      <w:fldChar w:fldCharType="separate"/>
    </w:r>
    <w:r>
      <w:t>Atos</w:t>
    </w:r>
    <w:r>
      <w:fldChar w:fldCharType="end"/>
    </w:r>
  </w:p>
  <w:p w14:paraId="40E56118" w14:textId="77777777" w:rsidR="009C5AD4" w:rsidRPr="008E6228" w:rsidRDefault="009C5AD4">
    <w:pPr>
      <w:pStyle w:val="sysFooter2C"/>
      <w:framePr w:wrap="notBeside"/>
    </w:pPr>
    <w:r>
      <w:fldChar w:fldCharType="begin"/>
    </w:r>
    <w:r>
      <w:instrText xml:space="preserve"> REF sys_Date </w:instrText>
    </w:r>
    <w:r>
      <w:fldChar w:fldCharType="separate"/>
    </w:r>
    <w:r>
      <w:t>09 April</w:t>
    </w:r>
    <w:r w:rsidRPr="00FF7F8A">
      <w:t xml:space="preserve"> 201</w:t>
    </w:r>
    <w:r>
      <w:fldChar w:fldCharType="end"/>
    </w:r>
  </w:p>
  <w:p w14:paraId="40E56119" w14:textId="77777777" w:rsidR="009C5AD4" w:rsidRPr="008E6228" w:rsidRDefault="009C5AD4">
    <w:pPr>
      <w:pStyle w:val="sysFooter2R"/>
      <w:framePr w:wrap="notBeside"/>
    </w:pPr>
    <w:r>
      <w:fldChar w:fldCharType="begin"/>
    </w:r>
    <w:r>
      <w:instrText>PAGE</w:instrText>
    </w:r>
    <w:r>
      <w:fldChar w:fldCharType="separate"/>
    </w:r>
    <w:r>
      <w:t>5</w:t>
    </w:r>
    <w:r>
      <w:fldChar w:fldCharType="end"/>
    </w:r>
    <w:r w:rsidRPr="008E6228">
      <w:t xml:space="preserve"> </w:t>
    </w:r>
    <w:r>
      <w:fldChar w:fldCharType="begin"/>
    </w:r>
    <w:r>
      <w:instrText xml:space="preserve"> DOCPROPERTY "lblOf" </w:instrText>
    </w:r>
    <w:r>
      <w:fldChar w:fldCharType="separate"/>
    </w:r>
    <w:r>
      <w:t>of</w:t>
    </w:r>
    <w:r>
      <w:fldChar w:fldCharType="end"/>
    </w:r>
    <w:r w:rsidRPr="008E6228">
      <w:t xml:space="preserve"> </w:t>
    </w:r>
    <w:r>
      <w:fldChar w:fldCharType="begin"/>
    </w:r>
    <w:r>
      <w:instrText>NUMPAGES</w:instrText>
    </w:r>
    <w:r>
      <w:fldChar w:fldCharType="separate"/>
    </w:r>
    <w: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1A" w14:textId="77777777" w:rsidR="009C5AD4" w:rsidRPr="008E6228" w:rsidRDefault="009C5AD4">
    <w:pPr>
      <w:pStyle w:val="sysFooter2Line"/>
    </w:pPr>
  </w:p>
  <w:p w14:paraId="40E5611C" w14:textId="71335CF8" w:rsidR="009C5AD4" w:rsidRPr="008E6228" w:rsidRDefault="009C5AD4">
    <w:pPr>
      <w:pStyle w:val="sysFooter2R"/>
      <w:framePr w:wrap="notBeside"/>
    </w:pP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  <w:r w:rsidRPr="008E6228">
      <w:t xml:space="preserve"> </w:t>
    </w:r>
    <w:r>
      <w:fldChar w:fldCharType="begin"/>
    </w:r>
    <w:r>
      <w:instrText xml:space="preserve"> DOCPROPERTY "lblOf" </w:instrText>
    </w:r>
    <w:r>
      <w:fldChar w:fldCharType="separate"/>
    </w:r>
    <w:r>
      <w:t>of</w:t>
    </w:r>
    <w:r>
      <w:fldChar w:fldCharType="end"/>
    </w:r>
    <w:r w:rsidRPr="008E6228">
      <w:t xml:space="preserve"> </w:t>
    </w:r>
    <w:r>
      <w:fldChar w:fldCharType="begin"/>
    </w:r>
    <w:r>
      <w:instrText>NUMPAGES</w:instrText>
    </w:r>
    <w:r>
      <w:fldChar w:fldCharType="separate"/>
    </w:r>
    <w:r>
      <w:t>7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21" w14:textId="77777777" w:rsidR="009C5AD4" w:rsidRPr="008E6228" w:rsidRDefault="009C5AD4">
    <w:pPr>
      <w:pStyle w:val="sysFooter2Line"/>
    </w:pPr>
  </w:p>
  <w:p w14:paraId="40E56122" w14:textId="77777777" w:rsidR="009C5AD4" w:rsidRPr="008E6228" w:rsidRDefault="009C5AD4">
    <w:pPr>
      <w:pStyle w:val="sysFooter2L"/>
      <w:framePr w:wrap="notBeside"/>
    </w:pPr>
    <w:r>
      <w:fldChar w:fldCharType="begin"/>
    </w:r>
    <w:r>
      <w:instrText xml:space="preserve"> DOCPROPERTY "CompanyName" </w:instrText>
    </w:r>
    <w:r>
      <w:fldChar w:fldCharType="separate"/>
    </w:r>
    <w:r>
      <w:t>Atos</w:t>
    </w:r>
    <w:r>
      <w:fldChar w:fldCharType="end"/>
    </w:r>
  </w:p>
  <w:p w14:paraId="40E56124" w14:textId="5393071A" w:rsidR="009C5AD4" w:rsidRPr="008E6228" w:rsidRDefault="009C5AD4">
    <w:pPr>
      <w:pStyle w:val="sysFooter2R"/>
      <w:framePr w:wrap="notBeside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  <w:r w:rsidRPr="008E6228">
      <w:t xml:space="preserve"> </w:t>
    </w:r>
    <w:r>
      <w:fldChar w:fldCharType="begin"/>
    </w:r>
    <w:r>
      <w:instrText xml:space="preserve"> DOCPROPERTY "lblOf" </w:instrText>
    </w:r>
    <w:r>
      <w:fldChar w:fldCharType="separate"/>
    </w:r>
    <w:r>
      <w:t>of</w:t>
    </w:r>
    <w:r>
      <w:fldChar w:fldCharType="end"/>
    </w:r>
    <w:r w:rsidRPr="008E6228">
      <w:t xml:space="preserve"> </w:t>
    </w:r>
    <w:r>
      <w:fldChar w:fldCharType="begin"/>
    </w:r>
    <w:r>
      <w:instrText>NUMPAGES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E87F7" w14:textId="77777777" w:rsidR="00055EDA" w:rsidRDefault="00055EDA">
      <w:r>
        <w:separator/>
      </w:r>
    </w:p>
  </w:footnote>
  <w:footnote w:type="continuationSeparator" w:id="0">
    <w:p w14:paraId="7C772206" w14:textId="77777777" w:rsidR="00055EDA" w:rsidRDefault="00055EDA">
      <w:r>
        <w:continuationSeparator/>
      </w:r>
    </w:p>
  </w:footnote>
  <w:footnote w:type="continuationNotice" w:id="1">
    <w:p w14:paraId="08EA58A1" w14:textId="77777777" w:rsidR="00055EDA" w:rsidRDefault="00055E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4A592" w14:textId="77777777" w:rsidR="009C5AD4" w:rsidRDefault="009C5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54C1B" w14:textId="77777777" w:rsidR="009C5AD4" w:rsidRDefault="009C5A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24715" w14:textId="77777777" w:rsidR="009C5AD4" w:rsidRDefault="009C5AD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0D" w14:textId="77777777" w:rsidR="009C5AD4" w:rsidRPr="00950EC3" w:rsidRDefault="009C5AD4" w:rsidP="00AF41A2">
    <w:pPr>
      <w:pStyle w:val="sysHeaderLinebelow"/>
    </w:pPr>
    <w:r w:rsidRPr="008E6228">
      <w:fldChar w:fldCharType="begin"/>
    </w:r>
    <w:r w:rsidRPr="00950EC3">
      <w:instrText xml:space="preserve"> DOCPROPERTY "Title" </w:instrText>
    </w:r>
    <w:r w:rsidRPr="008E6228">
      <w:fldChar w:fldCharType="separate"/>
    </w:r>
    <w:r>
      <w:t>FIDM_Identity_Federation_Support</w:t>
    </w:r>
    <w:r w:rsidRPr="008E6228">
      <w:fldChar w:fldCharType="end"/>
    </w:r>
  </w:p>
  <w:p w14:paraId="40E5610E" w14:textId="77777777" w:rsidR="009C5AD4" w:rsidRPr="008E6228" w:rsidRDefault="009C5AD4" w:rsidP="00AF41A2">
    <w:pPr>
      <w:pStyle w:val="sysWordMark"/>
      <w:framePr w:wrap="around"/>
    </w:pPr>
    <w:r>
      <w:rPr>
        <w:noProof/>
        <w:lang w:val="en-GB" w:eastAsia="en-GB"/>
      </w:rPr>
      <w:fldChar w:fldCharType="begin"/>
    </w:r>
    <w:r>
      <w:rPr>
        <w:noProof/>
        <w:lang w:val="en-GB" w:eastAsia="en-GB"/>
      </w:rPr>
      <w:instrText xml:space="preserve"> REF sys_WordMark </w:instrText>
    </w:r>
    <w:r>
      <w:rPr>
        <w:noProof/>
        <w:lang w:val="en-GB" w:eastAsia="en-GB"/>
      </w:rPr>
      <w:fldChar w:fldCharType="separate"/>
    </w:r>
    <w:r>
      <w:rPr>
        <w:noProof/>
        <w:lang w:val="en-GB" w:eastAsia="en-GB"/>
      </w:rPr>
      <w:drawing>
        <wp:inline distT="0" distB="0" distL="0" distR="0" wp14:anchorId="40E5612A" wp14:editId="40E5612B">
          <wp:extent cx="800100" cy="266700"/>
          <wp:effectExtent l="0" t="0" r="0" b="0"/>
          <wp:docPr id="7" name="Picture 7" descr="Atos Color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os Color A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GB" w:eastAsia="en-GB"/>
      </w:rPr>
      <w:fldChar w:fldCharType="end"/>
    </w:r>
  </w:p>
  <w:p w14:paraId="40E5610F" w14:textId="77777777" w:rsidR="009C5AD4" w:rsidRPr="008E6228" w:rsidRDefault="009C5AD4" w:rsidP="00AF41A2">
    <w:pPr>
      <w:pStyle w:val="sysHeaders2L"/>
      <w:framePr w:wrap="around"/>
    </w:pPr>
    <w:r w:rsidRPr="008E6228">
      <w:rPr>
        <w:rStyle w:val="sysHeaderLable"/>
      </w:rPr>
      <w:fldChar w:fldCharType="begin"/>
    </w:r>
    <w:r w:rsidRPr="008E6228">
      <w:rPr>
        <w:rStyle w:val="sysHeaderLable"/>
      </w:rPr>
      <w:instrText xml:space="preserve"> DOCPROPERTY "lblVersion" \* Lower </w:instrText>
    </w:r>
    <w:r w:rsidRPr="008E6228">
      <w:rPr>
        <w:rStyle w:val="sysHeaderLable"/>
      </w:rPr>
      <w:fldChar w:fldCharType="separate"/>
    </w:r>
    <w:r>
      <w:rPr>
        <w:rStyle w:val="sysHeaderLable"/>
      </w:rPr>
      <w:t>version</w:t>
    </w:r>
    <w:r w:rsidRPr="008E6228">
      <w:rPr>
        <w:rStyle w:val="sysHeaderLable"/>
      </w:rPr>
      <w:fldChar w:fldCharType="end"/>
    </w:r>
    <w:r w:rsidRPr="008E6228">
      <w:rPr>
        <w:rStyle w:val="sysHeaderLable"/>
      </w:rPr>
      <w:t>:</w:t>
    </w:r>
    <w:r w:rsidRPr="008E6228">
      <w:t xml:space="preserve"> </w:t>
    </w:r>
    <w:r w:rsidRPr="008E6228">
      <w:fldChar w:fldCharType="begin"/>
    </w:r>
    <w:r w:rsidRPr="008E6228">
      <w:instrText xml:space="preserve"> DOCPROPERTY "Version" </w:instrText>
    </w:r>
    <w:r w:rsidRPr="008E6228">
      <w:fldChar w:fldCharType="end"/>
    </w:r>
  </w:p>
  <w:p w14:paraId="40E56110" w14:textId="77777777" w:rsidR="009C5AD4" w:rsidRPr="008E6228" w:rsidRDefault="009C5AD4" w:rsidP="00AF41A2">
    <w:pPr>
      <w:pStyle w:val="sysHeaders2C"/>
      <w:framePr w:wrap="around"/>
    </w:pPr>
    <w:r>
      <w:fldChar w:fldCharType="begin"/>
    </w:r>
    <w:r>
      <w:instrText xml:space="preserve"> DOCPROPERTY"Classification" </w:instrText>
    </w:r>
    <w:r>
      <w:fldChar w:fldCharType="separate"/>
    </w:r>
    <w:r>
      <w:t>For external use</w:t>
    </w:r>
    <w:r>
      <w:fldChar w:fldCharType="end"/>
    </w:r>
  </w:p>
  <w:p w14:paraId="40E56111" w14:textId="77777777" w:rsidR="009C5AD4" w:rsidRPr="008E6228" w:rsidRDefault="009C5AD4" w:rsidP="00AF41A2">
    <w:pPr>
      <w:pStyle w:val="sysHeaders2R"/>
      <w:framePr w:wrap="around"/>
    </w:pPr>
    <w:r w:rsidRPr="008E6228">
      <w:rPr>
        <w:rStyle w:val="sysHeaderLable"/>
      </w:rPr>
      <w:fldChar w:fldCharType="begin"/>
    </w:r>
    <w:r w:rsidRPr="008E6228">
      <w:rPr>
        <w:rStyle w:val="sysHeaderLable"/>
      </w:rPr>
      <w:instrText xml:space="preserve"> DOCPROPERTY "lblDocumentNumber" \* Lower </w:instrText>
    </w:r>
    <w:r w:rsidRPr="008E6228">
      <w:rPr>
        <w:rStyle w:val="sysHeaderLable"/>
      </w:rPr>
      <w:fldChar w:fldCharType="separate"/>
    </w:r>
    <w:r>
      <w:rPr>
        <w:rStyle w:val="sysHeaderLable"/>
      </w:rPr>
      <w:t>document number</w:t>
    </w:r>
    <w:r w:rsidRPr="008E6228">
      <w:rPr>
        <w:rStyle w:val="sysHeaderLable"/>
      </w:rPr>
      <w:fldChar w:fldCharType="end"/>
    </w:r>
    <w:r w:rsidRPr="008E6228">
      <w:rPr>
        <w:rStyle w:val="sysHeaderLable"/>
      </w:rPr>
      <w:t>:</w:t>
    </w:r>
    <w:r w:rsidRPr="008E6228">
      <w:t xml:space="preserve"> </w:t>
    </w:r>
    <w:r>
      <w:fldChar w:fldCharType="begin"/>
    </w:r>
    <w:r>
      <w:instrText xml:space="preserve"> DOCPROPERTY "DocumentNumber" </w:instrText>
    </w:r>
    <w:r>
      <w:fldChar w:fldCharType="separate"/>
    </w:r>
    <w:r>
      <w:t>FIDM_Identity_Federation_Support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12" w14:textId="77777777" w:rsidR="009C5AD4" w:rsidRPr="00950EC3" w:rsidRDefault="009C5AD4" w:rsidP="00950EC3">
    <w:pPr>
      <w:pStyle w:val="sysHeaderLinebelow"/>
      <w:pBdr>
        <w:bottom w:val="single" w:sz="4" w:space="0" w:color="000000"/>
      </w:pBdr>
    </w:pPr>
    <w:r>
      <w:fldChar w:fldCharType="begin"/>
    </w:r>
    <w:r>
      <w:instrText xml:space="preserve"> DOCPROPERTY "DocumentNumber" </w:instrText>
    </w:r>
    <w:r>
      <w:fldChar w:fldCharType="separate"/>
    </w:r>
    <w:r>
      <w:t>ATF_ServiceNow_Integration_Req_data_sheet</w:t>
    </w:r>
    <w:r>
      <w:fldChar w:fldCharType="end"/>
    </w:r>
    <w:r>
      <w:t xml:space="preserve"> </w:t>
    </w:r>
  </w:p>
  <w:p w14:paraId="40E56113" w14:textId="77777777" w:rsidR="009C5AD4" w:rsidRPr="008E6228" w:rsidRDefault="009C5AD4">
    <w:pPr>
      <w:pStyle w:val="sysWordMark"/>
      <w:framePr w:wrap="around"/>
    </w:pPr>
    <w:r>
      <w:rPr>
        <w:noProof/>
        <w:lang w:val="en-GB" w:eastAsia="en-GB"/>
      </w:rPr>
      <w:fldChar w:fldCharType="begin"/>
    </w:r>
    <w:r>
      <w:rPr>
        <w:noProof/>
        <w:lang w:val="en-GB" w:eastAsia="en-GB"/>
      </w:rPr>
      <w:instrText xml:space="preserve"> REF sys_WordMark </w:instrText>
    </w:r>
    <w:r>
      <w:rPr>
        <w:noProof/>
        <w:lang w:val="en-GB" w:eastAsia="en-GB"/>
      </w:rPr>
      <w:fldChar w:fldCharType="separate"/>
    </w:r>
    <w:r>
      <w:rPr>
        <w:noProof/>
        <w:lang w:val="en-GB" w:eastAsia="en-GB"/>
      </w:rPr>
      <w:drawing>
        <wp:inline distT="0" distB="0" distL="0" distR="0" wp14:anchorId="40E5612C" wp14:editId="40E5612D">
          <wp:extent cx="800100" cy="266700"/>
          <wp:effectExtent l="0" t="0" r="0" b="0"/>
          <wp:docPr id="8" name="Picture 8" descr="Atos Color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tos Color A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GB" w:eastAsia="en-GB"/>
      </w:rPr>
      <w:fldChar w:fldCharType="end"/>
    </w:r>
  </w:p>
  <w:p w14:paraId="40E56115" w14:textId="77777777" w:rsidR="009C5AD4" w:rsidRPr="008E6228" w:rsidRDefault="009C5AD4" w:rsidP="00AF41A2">
    <w:pPr>
      <w:pStyle w:val="sysHeaders2R"/>
      <w:framePr w:wrap="around"/>
    </w:pPr>
    <w:r w:rsidRPr="008E6228">
      <w:rPr>
        <w:rStyle w:val="sysHeaderLable"/>
      </w:rPr>
      <w:fldChar w:fldCharType="begin"/>
    </w:r>
    <w:r w:rsidRPr="008E6228">
      <w:rPr>
        <w:rStyle w:val="sysHeaderLable"/>
      </w:rPr>
      <w:instrText xml:space="preserve"> DOCPROPERTY "lblDocumentNumber" \* Lower </w:instrText>
    </w:r>
    <w:r w:rsidRPr="008E6228">
      <w:rPr>
        <w:rStyle w:val="sysHeaderLable"/>
      </w:rPr>
      <w:fldChar w:fldCharType="separate"/>
    </w:r>
    <w:r>
      <w:rPr>
        <w:rStyle w:val="sysHeaderLable"/>
      </w:rPr>
      <w:t>document number</w:t>
    </w:r>
    <w:r w:rsidRPr="008E6228">
      <w:rPr>
        <w:rStyle w:val="sysHeaderLable"/>
      </w:rPr>
      <w:fldChar w:fldCharType="end"/>
    </w:r>
    <w:r w:rsidRPr="008E6228">
      <w:rPr>
        <w:rStyle w:val="sysHeaderLable"/>
      </w:rPr>
      <w:t>:</w:t>
    </w:r>
    <w:r w:rsidRPr="008E6228">
      <w:t xml:space="preserve"> </w:t>
    </w:r>
    <w:r>
      <w:fldChar w:fldCharType="begin"/>
    </w:r>
    <w:r>
      <w:instrText xml:space="preserve"> DOCPROPERTY "DocumentNumber" </w:instrText>
    </w:r>
    <w:r>
      <w:fldChar w:fldCharType="separate"/>
    </w:r>
    <w:r>
      <w:t>ATF_ServiceNow_Integration_Req_data_sheet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1D" w14:textId="77777777" w:rsidR="009C5AD4" w:rsidRPr="00950EC3" w:rsidRDefault="009C5AD4">
    <w:pPr>
      <w:pStyle w:val="sysHeaderLinebelow"/>
    </w:pPr>
    <w:r w:rsidRPr="008E6228">
      <w:fldChar w:fldCharType="begin"/>
    </w:r>
    <w:r w:rsidRPr="00950EC3">
      <w:instrText xml:space="preserve"> DOCPROPERTY "Title" </w:instrText>
    </w:r>
    <w:r w:rsidRPr="008E6228">
      <w:fldChar w:fldCharType="separate"/>
    </w:r>
    <w:r>
      <w:t>ATF_ServiceNow_Integration_Req_data_sheet</w:t>
    </w:r>
    <w:r w:rsidRPr="008E6228">
      <w:fldChar w:fldCharType="end"/>
    </w:r>
  </w:p>
  <w:bookmarkStart w:id="3" w:name="sys_WordMark"/>
  <w:p w14:paraId="40E5611E" w14:textId="46A0030A" w:rsidR="009C5AD4" w:rsidRPr="008E6228" w:rsidRDefault="009C5AD4">
    <w:pPr>
      <w:pStyle w:val="sysWordMark"/>
      <w:framePr w:wrap="around"/>
    </w:pPr>
    <w:r w:rsidRPr="008E6228">
      <w:fldChar w:fldCharType="begin" w:fldLock="1"/>
    </w:r>
    <w:r w:rsidRPr="008E6228">
      <w:instrText xml:space="preserve"> AUTOTEXT </w:instrText>
    </w:r>
    <w:r>
      <w:fldChar w:fldCharType="begin" w:fldLock="1"/>
    </w:r>
    <w:r>
      <w:instrText>DOCPROPERTY sys_WordMark</w:instrText>
    </w:r>
    <w:r>
      <w:fldChar w:fldCharType="separate"/>
    </w:r>
    <w:r>
      <w:instrText>sys_WordMark</w:instrText>
    </w:r>
    <w:r>
      <w:fldChar w:fldCharType="end"/>
    </w:r>
    <w:r w:rsidRPr="008E6228">
      <w:instrText xml:space="preserve"> </w:instrText>
    </w:r>
    <w:r w:rsidRPr="008E6228">
      <w:fldChar w:fldCharType="separate"/>
    </w:r>
    <w:r>
      <w:rPr>
        <w:noProof/>
        <w:lang w:val="en-GB" w:eastAsia="en-GB"/>
      </w:rPr>
      <w:drawing>
        <wp:inline distT="0" distB="0" distL="0" distR="0" wp14:anchorId="40E5612E" wp14:editId="49290B36">
          <wp:extent cx="800100" cy="266700"/>
          <wp:effectExtent l="0" t="0" r="0" b="0"/>
          <wp:docPr id="9" name="Picture 1" descr="Atos Color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os Color A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E6228">
      <w:fldChar w:fldCharType="end"/>
    </w:r>
    <w:r w:rsidRPr="008E6228">
      <w:fldChar w:fldCharType="begin" w:fldLock="1"/>
    </w:r>
    <w:r w:rsidRPr="008E6228">
      <w:fldChar w:fldCharType="end"/>
    </w:r>
    <w:bookmarkEnd w:id="3"/>
  </w:p>
  <w:p w14:paraId="40E5611F" w14:textId="77777777" w:rsidR="009C5AD4" w:rsidRPr="008E6228" w:rsidRDefault="009C5AD4" w:rsidP="00542B14">
    <w:pPr>
      <w:pStyle w:val="sysHeaders2L"/>
      <w:framePr w:wrap="around"/>
    </w:pPr>
    <w:r w:rsidRPr="008E6228">
      <w:rPr>
        <w:rStyle w:val="sysHeaderLable"/>
      </w:rPr>
      <w:fldChar w:fldCharType="begin"/>
    </w:r>
    <w:r w:rsidRPr="008E6228">
      <w:rPr>
        <w:rStyle w:val="sysHeaderLable"/>
      </w:rPr>
      <w:instrText xml:space="preserve"> DOCPROPERTY "lblVersion" \* Lower </w:instrText>
    </w:r>
    <w:r w:rsidRPr="008E6228">
      <w:rPr>
        <w:rStyle w:val="sysHeaderLable"/>
      </w:rPr>
      <w:fldChar w:fldCharType="separate"/>
    </w:r>
    <w:r>
      <w:rPr>
        <w:rStyle w:val="sysHeaderLable"/>
      </w:rPr>
      <w:t>version</w:t>
    </w:r>
    <w:r w:rsidRPr="008E6228">
      <w:rPr>
        <w:rStyle w:val="sysHeaderLable"/>
      </w:rPr>
      <w:fldChar w:fldCharType="end"/>
    </w:r>
    <w:r w:rsidRPr="008E6228">
      <w:rPr>
        <w:rStyle w:val="sysHeaderLable"/>
      </w:rPr>
      <w:t>:</w:t>
    </w:r>
    <w:r w:rsidRPr="008E6228">
      <w:t xml:space="preserve"> </w:t>
    </w:r>
    <w:r w:rsidRPr="008E6228">
      <w:fldChar w:fldCharType="begin"/>
    </w:r>
    <w:r w:rsidRPr="008E6228">
      <w:instrText xml:space="preserve"> DOCPROPERTY "Version" </w:instrText>
    </w:r>
    <w:r w:rsidRPr="008E6228">
      <w:fldChar w:fldCharType="end"/>
    </w:r>
  </w:p>
  <w:p w14:paraId="40E56120" w14:textId="77777777" w:rsidR="009C5AD4" w:rsidRPr="008E6228" w:rsidRDefault="009C5AD4">
    <w:pPr>
      <w:pStyle w:val="sysHeaders2R"/>
      <w:framePr w:wrap="around"/>
    </w:pPr>
    <w:r w:rsidRPr="008E6228">
      <w:rPr>
        <w:rStyle w:val="sysHeaderLable"/>
      </w:rPr>
      <w:fldChar w:fldCharType="begin"/>
    </w:r>
    <w:r w:rsidRPr="008E6228">
      <w:rPr>
        <w:rStyle w:val="sysHeaderLable"/>
      </w:rPr>
      <w:instrText xml:space="preserve"> DOCPROPERTY "lblDocumentNumber" \* Lower </w:instrText>
    </w:r>
    <w:r w:rsidRPr="008E6228">
      <w:rPr>
        <w:rStyle w:val="sysHeaderLable"/>
      </w:rPr>
      <w:fldChar w:fldCharType="separate"/>
    </w:r>
    <w:r>
      <w:rPr>
        <w:rStyle w:val="sysHeaderLable"/>
      </w:rPr>
      <w:t>document number</w:t>
    </w:r>
    <w:r w:rsidRPr="008E6228">
      <w:rPr>
        <w:rStyle w:val="sysHeaderLable"/>
      </w:rPr>
      <w:fldChar w:fldCharType="end"/>
    </w:r>
    <w:r w:rsidRPr="008E6228">
      <w:rPr>
        <w:rStyle w:val="sysHeaderLable"/>
      </w:rPr>
      <w:t>:</w:t>
    </w:r>
    <w:r w:rsidRPr="008E6228">
      <w:t xml:space="preserve"> </w:t>
    </w:r>
    <w:r>
      <w:fldChar w:fldCharType="begin"/>
    </w:r>
    <w:r>
      <w:instrText xml:space="preserve"> DOCPROPERTY "DocumentNumber" </w:instrText>
    </w:r>
    <w:r>
      <w:fldChar w:fldCharType="separate"/>
    </w:r>
    <w:r>
      <w:t>ATF_ServiceNow_Integration_Req_data_sheet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6125" w14:textId="77777777" w:rsidR="009C5AD4" w:rsidRPr="00950EC3" w:rsidRDefault="009C5AD4" w:rsidP="00DA5336">
    <w:pPr>
      <w:pStyle w:val="sysHeaderLinebelow"/>
    </w:pPr>
    <w:r w:rsidRPr="008E6228">
      <w:fldChar w:fldCharType="begin"/>
    </w:r>
    <w:r w:rsidRPr="00950EC3">
      <w:instrText xml:space="preserve"> DOCPROPERTY "Title" </w:instrText>
    </w:r>
    <w:r w:rsidRPr="008E6228">
      <w:fldChar w:fldCharType="separate"/>
    </w:r>
    <w:r>
      <w:t>ATF_ServiceNow_Integration_Req_data_sheet</w:t>
    </w:r>
    <w:r w:rsidRPr="008E6228">
      <w:fldChar w:fldCharType="end"/>
    </w:r>
  </w:p>
  <w:p w14:paraId="40E56126" w14:textId="77777777" w:rsidR="009C5AD4" w:rsidRPr="008E6228" w:rsidRDefault="009C5AD4" w:rsidP="00DA5336">
    <w:pPr>
      <w:pStyle w:val="sysWordMark"/>
      <w:framePr w:wrap="around"/>
    </w:pPr>
    <w:r>
      <w:rPr>
        <w:noProof/>
        <w:lang w:val="en-GB" w:eastAsia="en-GB"/>
      </w:rPr>
      <w:fldChar w:fldCharType="begin"/>
    </w:r>
    <w:r>
      <w:rPr>
        <w:noProof/>
        <w:lang w:val="en-GB" w:eastAsia="en-GB"/>
      </w:rPr>
      <w:instrText xml:space="preserve"> REF sys_WordMark </w:instrText>
    </w:r>
    <w:r>
      <w:rPr>
        <w:noProof/>
        <w:lang w:val="en-GB" w:eastAsia="en-GB"/>
      </w:rPr>
      <w:fldChar w:fldCharType="separate"/>
    </w:r>
    <w:r>
      <w:rPr>
        <w:noProof/>
        <w:lang w:val="en-GB" w:eastAsia="en-GB"/>
      </w:rPr>
      <w:drawing>
        <wp:inline distT="0" distB="0" distL="0" distR="0" wp14:anchorId="40E5612E" wp14:editId="49290B36">
          <wp:extent cx="800100" cy="266700"/>
          <wp:effectExtent l="0" t="0" r="0" b="0"/>
          <wp:docPr id="12" name="Picture 1" descr="Atos Color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os Color A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GB" w:eastAsia="en-GB"/>
      </w:rPr>
      <w:fldChar w:fldCharType="end"/>
    </w:r>
  </w:p>
  <w:p w14:paraId="40E56128" w14:textId="77777777" w:rsidR="009C5AD4" w:rsidRPr="008E6228" w:rsidRDefault="009C5AD4" w:rsidP="000A1A7E">
    <w:pPr>
      <w:pStyle w:val="sysHeaders2C"/>
      <w:framePr w:wrap="around"/>
    </w:pPr>
    <w:r>
      <w:fldChar w:fldCharType="begin"/>
    </w:r>
    <w:r>
      <w:instrText xml:space="preserve"> DOCPROPERTY"Classification" </w:instrText>
    </w:r>
    <w:r>
      <w:fldChar w:fldCharType="separate"/>
    </w:r>
    <w:r>
      <w:t>For external use</w:t>
    </w:r>
    <w:r>
      <w:fldChar w:fldCharType="end"/>
    </w:r>
  </w:p>
  <w:p w14:paraId="40E56129" w14:textId="0FFC44A9" w:rsidR="009C5AD4" w:rsidRPr="008E6228" w:rsidRDefault="009C5AD4" w:rsidP="000A1A7E">
    <w:pPr>
      <w:pStyle w:val="sysHeaders2R"/>
      <w:framePr w:wrap="around"/>
    </w:pPr>
    <w:r>
      <w:fldChar w:fldCharType="begin"/>
    </w:r>
    <w:r>
      <w:instrText xml:space="preserve"> DOCPROPERTY "DocumentNumber" </w:instrText>
    </w:r>
    <w:r>
      <w:fldChar w:fldCharType="separate"/>
    </w:r>
    <w:r>
      <w:t>ATF_ServiceNow_Integration_Req_data_sheet</w:t>
    </w:r>
    <w:r>
      <w:fldChar w:fldCharType="end"/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+5tGum8DExME95" id="5SlUzwuN"/>
    <int:WordHash hashCode="ZeEkGmDgxxP+cM" id="2XuoXxF4"/>
  </int:Manifest>
  <int:Observations>
    <int:Content id="5SlUzwuN">
      <int:Rejection type="LegacyProofing"/>
    </int:Content>
    <int:Content id="2XuoXxF4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A7890F0"/>
    <w:lvl w:ilvl="0">
      <w:start w:val="1"/>
      <w:numFmt w:val="bullet"/>
      <w:lvlRestart w:val="0"/>
      <w:pStyle w:val="ListBullet3"/>
      <w:lvlText w:val="-"/>
      <w:lvlJc w:val="left"/>
      <w:pPr>
        <w:tabs>
          <w:tab w:val="num" w:pos="850"/>
        </w:tabs>
        <w:ind w:left="850" w:hanging="283"/>
      </w:pPr>
      <w:rPr>
        <w:rFonts w:ascii="Times New Roman" w:hAnsi="Times New Roman" w:cs="Times New Roman" w:hint="default"/>
        <w:color w:val="0066A2"/>
        <w:sz w:val="20"/>
        <w:szCs w:val="20"/>
      </w:rPr>
    </w:lvl>
  </w:abstractNum>
  <w:abstractNum w:abstractNumId="1" w15:restartNumberingAfterBreak="0">
    <w:nsid w:val="FFFFFFFB"/>
    <w:multiLevelType w:val="multilevel"/>
    <w:tmpl w:val="B5FAEB66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554"/>
        </w:tabs>
        <w:ind w:left="194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554"/>
        </w:tabs>
        <w:ind w:left="194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554"/>
        </w:tabs>
        <w:ind w:left="194" w:firstLine="0"/>
      </w:pPr>
    </w:lvl>
    <w:lvl w:ilvl="4">
      <w:start w:val="1"/>
      <w:numFmt w:val="decimal"/>
      <w:lvlText w:val="%1.%2.%3.%4.%5"/>
      <w:lvlJc w:val="right"/>
      <w:pPr>
        <w:tabs>
          <w:tab w:val="num" w:pos="194"/>
        </w:tabs>
        <w:ind w:left="194" w:firstLine="0"/>
      </w:pPr>
    </w:lvl>
    <w:lvl w:ilvl="5">
      <w:start w:val="1"/>
      <w:numFmt w:val="decimal"/>
      <w:lvlText w:val="%1.%2.%3.%4.%5.%6"/>
      <w:lvlJc w:val="left"/>
      <w:pPr>
        <w:tabs>
          <w:tab w:val="num" w:pos="194"/>
        </w:tabs>
        <w:ind w:left="194" w:firstLine="0"/>
      </w:pPr>
    </w:lvl>
    <w:lvl w:ilvl="6">
      <w:start w:val="1"/>
      <w:numFmt w:val="decimal"/>
      <w:lvlText w:val="%1.%2.%3.%4.%5.%6.%7"/>
      <w:lvlJc w:val="left"/>
      <w:pPr>
        <w:tabs>
          <w:tab w:val="num" w:pos="194"/>
        </w:tabs>
        <w:ind w:left="194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194"/>
        </w:tabs>
        <w:ind w:left="194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194"/>
        </w:tabs>
        <w:ind w:left="194" w:firstLine="0"/>
      </w:pPr>
    </w:lvl>
  </w:abstractNum>
  <w:abstractNum w:abstractNumId="2" w15:restartNumberingAfterBreak="0">
    <w:nsid w:val="0B0E4E18"/>
    <w:multiLevelType w:val="hybridMultilevel"/>
    <w:tmpl w:val="C32E4BB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6DA6371"/>
    <w:multiLevelType w:val="singleLevel"/>
    <w:tmpl w:val="06ECF16A"/>
    <w:lvl w:ilvl="0">
      <w:start w:val="1"/>
      <w:numFmt w:val="bullet"/>
      <w:pStyle w:val="Bullet1"/>
      <w:lvlText w:val="-"/>
      <w:lvlJc w:val="left"/>
      <w:pPr>
        <w:tabs>
          <w:tab w:val="num" w:pos="360"/>
        </w:tabs>
        <w:ind w:left="284" w:hanging="284"/>
      </w:pPr>
      <w:rPr>
        <w:sz w:val="16"/>
      </w:rPr>
    </w:lvl>
  </w:abstractNum>
  <w:abstractNum w:abstractNumId="4" w15:restartNumberingAfterBreak="0">
    <w:nsid w:val="27FE67D7"/>
    <w:multiLevelType w:val="hybridMultilevel"/>
    <w:tmpl w:val="0C54356C"/>
    <w:lvl w:ilvl="0" w:tplc="44EEC42A">
      <w:start w:val="1"/>
      <w:numFmt w:val="bullet"/>
      <w:lvlRestart w:val="0"/>
      <w:pStyle w:val="TableListbullet3"/>
      <w:lvlText w:val="-"/>
      <w:lvlJc w:val="left"/>
      <w:pPr>
        <w:tabs>
          <w:tab w:val="num" w:pos="426"/>
        </w:tabs>
        <w:ind w:left="426" w:hanging="142"/>
      </w:pPr>
      <w:rPr>
        <w:rFonts w:ascii="Times New Roman" w:hAnsi="Times New Roman" w:cs="Times New Roman" w:hint="default"/>
        <w:color w:val="0066A2"/>
      </w:rPr>
    </w:lvl>
    <w:lvl w:ilvl="1" w:tplc="0413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9A273D9"/>
    <w:multiLevelType w:val="hybridMultilevel"/>
    <w:tmpl w:val="7048F1F6"/>
    <w:lvl w:ilvl="0" w:tplc="E41CABB2">
      <w:start w:val="1"/>
      <w:numFmt w:val="bullet"/>
      <w:lvlRestart w:val="0"/>
      <w:pStyle w:val="TableListbullet"/>
      <w:lvlText w:val="▶"/>
      <w:lvlJc w:val="left"/>
      <w:pPr>
        <w:tabs>
          <w:tab w:val="num" w:pos="142"/>
        </w:tabs>
        <w:ind w:left="142" w:hanging="142"/>
      </w:pPr>
      <w:rPr>
        <w:rFonts w:ascii="Lucida Sans Unicode" w:hAnsi="Lucida Sans Unicode" w:hint="default"/>
        <w:color w:val="0066A2"/>
        <w:sz w:val="16"/>
        <w:szCs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2293"/>
    <w:multiLevelType w:val="hybridMultilevel"/>
    <w:tmpl w:val="FFFFFFFF"/>
    <w:lvl w:ilvl="0" w:tplc="A9C44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1A2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CB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23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82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C20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0E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6C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C8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F3A4F"/>
    <w:multiLevelType w:val="hybridMultilevel"/>
    <w:tmpl w:val="22DA8778"/>
    <w:lvl w:ilvl="0" w:tplc="56B4B680">
      <w:start w:val="1"/>
      <w:numFmt w:val="bullet"/>
      <w:lvlRestart w:val="0"/>
      <w:pStyle w:val="ListBullet2"/>
      <w:lvlText w:val="•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color w:val="0066A2"/>
        <w:sz w:val="20"/>
        <w:szCs w:val="20"/>
      </w:rPr>
    </w:lvl>
    <w:lvl w:ilvl="1" w:tplc="E2067C7A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C23027D0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A99E82B2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6AA23C1A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FA1A5D2C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C61A4F4A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26A876C4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A2D45196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8" w15:restartNumberingAfterBreak="0">
    <w:nsid w:val="58C127B8"/>
    <w:multiLevelType w:val="hybridMultilevel"/>
    <w:tmpl w:val="766A4154"/>
    <w:lvl w:ilvl="0" w:tplc="16AC38AE">
      <w:start w:val="1"/>
      <w:numFmt w:val="bullet"/>
      <w:lvlRestart w:val="0"/>
      <w:pStyle w:val="TableListbullet2"/>
      <w:lvlText w:val="•"/>
      <w:lvlJc w:val="left"/>
      <w:pPr>
        <w:tabs>
          <w:tab w:val="num" w:pos="142"/>
        </w:tabs>
        <w:ind w:left="284" w:hanging="142"/>
      </w:pPr>
      <w:rPr>
        <w:rFonts w:ascii="Times New Roman" w:hAnsi="Times New Roman" w:cs="Times New Roman" w:hint="default"/>
        <w:color w:val="0066A2"/>
        <w:sz w:val="20"/>
        <w:szCs w:val="20"/>
      </w:rPr>
    </w:lvl>
    <w:lvl w:ilvl="1" w:tplc="DADCDB56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AB89460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9288D794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F794815A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C324C394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B10A70C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6A501414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C1509D0C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3976773"/>
    <w:multiLevelType w:val="hybridMultilevel"/>
    <w:tmpl w:val="DCAC3B1A"/>
    <w:lvl w:ilvl="0" w:tplc="9FD06304">
      <w:start w:val="1"/>
      <w:numFmt w:val="bullet"/>
      <w:lvlRestart w:val="0"/>
      <w:pStyle w:val="ListBullet"/>
      <w:lvlText w:val="▶"/>
      <w:lvlJc w:val="left"/>
      <w:pPr>
        <w:tabs>
          <w:tab w:val="num" w:pos="284"/>
        </w:tabs>
        <w:ind w:left="284" w:hanging="284"/>
      </w:pPr>
      <w:rPr>
        <w:rFonts w:ascii="Lucida Sans Unicode" w:hAnsi="Lucida Sans Unicode" w:hint="default"/>
        <w:color w:val="0066A2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D1647"/>
    <w:multiLevelType w:val="multilevel"/>
    <w:tmpl w:val="FA2044F8"/>
    <w:lvl w:ilvl="0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Univers 45 Light" w:hAnsi="Univers 45 Light"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454"/>
      </w:pPr>
      <w:rPr>
        <w:rFonts w:ascii="Univers 45 Light" w:hAnsi="Univers 45 Light" w:hint="default"/>
        <w:b w:val="0"/>
        <w:i w:val="0"/>
        <w:sz w:val="20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11" w15:restartNumberingAfterBreak="0">
    <w:nsid w:val="6FA973C1"/>
    <w:multiLevelType w:val="hybridMultilevel"/>
    <w:tmpl w:val="F4E80056"/>
    <w:lvl w:ilvl="0" w:tplc="F736550E">
      <w:start w:val="14"/>
      <w:numFmt w:val="bullet"/>
      <w:lvlText w:val="-"/>
      <w:lvlJc w:val="left"/>
      <w:pPr>
        <w:ind w:left="360" w:hanging="360"/>
      </w:pPr>
      <w:rPr>
        <w:rFonts w:ascii="Lucida Sans" w:eastAsia="Times New Roman" w:hAnsi="Lucida San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701154">
    <w:abstractNumId w:val="6"/>
  </w:num>
  <w:num w:numId="2" w16cid:durableId="1362589193">
    <w:abstractNumId w:val="1"/>
  </w:num>
  <w:num w:numId="3" w16cid:durableId="1610166272">
    <w:abstractNumId w:val="0"/>
  </w:num>
  <w:num w:numId="4" w16cid:durableId="282620352">
    <w:abstractNumId w:val="9"/>
  </w:num>
  <w:num w:numId="5" w16cid:durableId="211578911">
    <w:abstractNumId w:val="7"/>
  </w:num>
  <w:num w:numId="6" w16cid:durableId="1761218124">
    <w:abstractNumId w:val="5"/>
  </w:num>
  <w:num w:numId="7" w16cid:durableId="1589539714">
    <w:abstractNumId w:val="8"/>
  </w:num>
  <w:num w:numId="8" w16cid:durableId="1878393434">
    <w:abstractNumId w:val="4"/>
  </w:num>
  <w:num w:numId="9" w16cid:durableId="289291404">
    <w:abstractNumId w:val="10"/>
  </w:num>
  <w:num w:numId="10" w16cid:durableId="1242713715">
    <w:abstractNumId w:val="3"/>
  </w:num>
  <w:num w:numId="11" w16cid:durableId="5987556">
    <w:abstractNumId w:val="2"/>
  </w:num>
  <w:num w:numId="12" w16cid:durableId="718364406">
    <w:abstractNumId w:val="11"/>
  </w:num>
  <w:num w:numId="13" w16cid:durableId="918217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97002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50073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1183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39444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64148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hyphenationZone w:val="425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type" w:val="Report_AT.dot"/>
    <w:docVar w:name="Restart" w:val="0"/>
  </w:docVars>
  <w:rsids>
    <w:rsidRoot w:val="008E6228"/>
    <w:rsid w:val="00001994"/>
    <w:rsid w:val="000030F2"/>
    <w:rsid w:val="0000319E"/>
    <w:rsid w:val="00007B15"/>
    <w:rsid w:val="000106BC"/>
    <w:rsid w:val="00013AB8"/>
    <w:rsid w:val="00013E8B"/>
    <w:rsid w:val="00021FD2"/>
    <w:rsid w:val="00023E7C"/>
    <w:rsid w:val="00025B05"/>
    <w:rsid w:val="000269CE"/>
    <w:rsid w:val="00031353"/>
    <w:rsid w:val="000318BF"/>
    <w:rsid w:val="0003255C"/>
    <w:rsid w:val="00034254"/>
    <w:rsid w:val="00034E11"/>
    <w:rsid w:val="00035423"/>
    <w:rsid w:val="0003543A"/>
    <w:rsid w:val="00035AA5"/>
    <w:rsid w:val="000373AC"/>
    <w:rsid w:val="000419DA"/>
    <w:rsid w:val="00042C47"/>
    <w:rsid w:val="00044A7F"/>
    <w:rsid w:val="00046526"/>
    <w:rsid w:val="00046AB5"/>
    <w:rsid w:val="0004785A"/>
    <w:rsid w:val="00052BC0"/>
    <w:rsid w:val="00055450"/>
    <w:rsid w:val="000559A0"/>
    <w:rsid w:val="00055EDA"/>
    <w:rsid w:val="000562F9"/>
    <w:rsid w:val="00056755"/>
    <w:rsid w:val="00056863"/>
    <w:rsid w:val="000603D2"/>
    <w:rsid w:val="00060C10"/>
    <w:rsid w:val="000616E3"/>
    <w:rsid w:val="00062177"/>
    <w:rsid w:val="00062843"/>
    <w:rsid w:val="00062E8B"/>
    <w:rsid w:val="00063DEB"/>
    <w:rsid w:val="000660C2"/>
    <w:rsid w:val="00070C4B"/>
    <w:rsid w:val="0007200B"/>
    <w:rsid w:val="00073315"/>
    <w:rsid w:val="000826A0"/>
    <w:rsid w:val="00083402"/>
    <w:rsid w:val="000872B9"/>
    <w:rsid w:val="00087BED"/>
    <w:rsid w:val="00091EB8"/>
    <w:rsid w:val="0009208D"/>
    <w:rsid w:val="00092FFE"/>
    <w:rsid w:val="000937A3"/>
    <w:rsid w:val="000938D1"/>
    <w:rsid w:val="0009768F"/>
    <w:rsid w:val="000A04CA"/>
    <w:rsid w:val="000A1A7E"/>
    <w:rsid w:val="000A1CD4"/>
    <w:rsid w:val="000A1D41"/>
    <w:rsid w:val="000A26B1"/>
    <w:rsid w:val="000A2D48"/>
    <w:rsid w:val="000A42DE"/>
    <w:rsid w:val="000A5725"/>
    <w:rsid w:val="000A7158"/>
    <w:rsid w:val="000B20D0"/>
    <w:rsid w:val="000B3581"/>
    <w:rsid w:val="000B38E0"/>
    <w:rsid w:val="000B51D4"/>
    <w:rsid w:val="000B52AD"/>
    <w:rsid w:val="000B60AB"/>
    <w:rsid w:val="000B7412"/>
    <w:rsid w:val="000B7AB6"/>
    <w:rsid w:val="000B7CB3"/>
    <w:rsid w:val="000C03FA"/>
    <w:rsid w:val="000C20D0"/>
    <w:rsid w:val="000C27EF"/>
    <w:rsid w:val="000C32D4"/>
    <w:rsid w:val="000C3B89"/>
    <w:rsid w:val="000C3E22"/>
    <w:rsid w:val="000C5009"/>
    <w:rsid w:val="000C6258"/>
    <w:rsid w:val="000C6619"/>
    <w:rsid w:val="000C7D5A"/>
    <w:rsid w:val="000D0045"/>
    <w:rsid w:val="000D48C6"/>
    <w:rsid w:val="000D5888"/>
    <w:rsid w:val="000D6D49"/>
    <w:rsid w:val="000D798E"/>
    <w:rsid w:val="000E08B7"/>
    <w:rsid w:val="000E2913"/>
    <w:rsid w:val="000E2DA1"/>
    <w:rsid w:val="000E2E79"/>
    <w:rsid w:val="000E4349"/>
    <w:rsid w:val="000E4FB1"/>
    <w:rsid w:val="000E6219"/>
    <w:rsid w:val="000E6656"/>
    <w:rsid w:val="000E66D9"/>
    <w:rsid w:val="000E713C"/>
    <w:rsid w:val="000F0470"/>
    <w:rsid w:val="000F1B61"/>
    <w:rsid w:val="000F2195"/>
    <w:rsid w:val="000F57BE"/>
    <w:rsid w:val="000F6F36"/>
    <w:rsid w:val="000F6FFB"/>
    <w:rsid w:val="000F7A71"/>
    <w:rsid w:val="000F7B15"/>
    <w:rsid w:val="00101EF7"/>
    <w:rsid w:val="00103E8D"/>
    <w:rsid w:val="00105CD7"/>
    <w:rsid w:val="00110B56"/>
    <w:rsid w:val="00112436"/>
    <w:rsid w:val="00113C03"/>
    <w:rsid w:val="00116752"/>
    <w:rsid w:val="0011745D"/>
    <w:rsid w:val="00117668"/>
    <w:rsid w:val="00117883"/>
    <w:rsid w:val="0011799A"/>
    <w:rsid w:val="0012142C"/>
    <w:rsid w:val="00121761"/>
    <w:rsid w:val="00121D93"/>
    <w:rsid w:val="001238F3"/>
    <w:rsid w:val="001241AE"/>
    <w:rsid w:val="00126AD5"/>
    <w:rsid w:val="00130044"/>
    <w:rsid w:val="00130C2F"/>
    <w:rsid w:val="0013108E"/>
    <w:rsid w:val="00131F12"/>
    <w:rsid w:val="001347D3"/>
    <w:rsid w:val="00136651"/>
    <w:rsid w:val="00136D4C"/>
    <w:rsid w:val="00136E2A"/>
    <w:rsid w:val="00137E80"/>
    <w:rsid w:val="00141103"/>
    <w:rsid w:val="00142411"/>
    <w:rsid w:val="0014244D"/>
    <w:rsid w:val="0014353A"/>
    <w:rsid w:val="00145657"/>
    <w:rsid w:val="001465C2"/>
    <w:rsid w:val="00146D91"/>
    <w:rsid w:val="001503F8"/>
    <w:rsid w:val="001506D7"/>
    <w:rsid w:val="00150CB3"/>
    <w:rsid w:val="00151D5F"/>
    <w:rsid w:val="001521AD"/>
    <w:rsid w:val="001527FB"/>
    <w:rsid w:val="00152925"/>
    <w:rsid w:val="00152C6A"/>
    <w:rsid w:val="00153092"/>
    <w:rsid w:val="001538E2"/>
    <w:rsid w:val="001550F7"/>
    <w:rsid w:val="0015516F"/>
    <w:rsid w:val="0015766A"/>
    <w:rsid w:val="001603B3"/>
    <w:rsid w:val="0016083E"/>
    <w:rsid w:val="00162F1F"/>
    <w:rsid w:val="001639E3"/>
    <w:rsid w:val="001641CD"/>
    <w:rsid w:val="0016538D"/>
    <w:rsid w:val="00165BE3"/>
    <w:rsid w:val="00166591"/>
    <w:rsid w:val="00166D18"/>
    <w:rsid w:val="001679E7"/>
    <w:rsid w:val="001720C0"/>
    <w:rsid w:val="00172F18"/>
    <w:rsid w:val="001736BB"/>
    <w:rsid w:val="0017429B"/>
    <w:rsid w:val="00174811"/>
    <w:rsid w:val="001754DB"/>
    <w:rsid w:val="00177959"/>
    <w:rsid w:val="00180795"/>
    <w:rsid w:val="0018200F"/>
    <w:rsid w:val="00183356"/>
    <w:rsid w:val="00184791"/>
    <w:rsid w:val="001862AD"/>
    <w:rsid w:val="00186CD5"/>
    <w:rsid w:val="001903FC"/>
    <w:rsid w:val="0019071E"/>
    <w:rsid w:val="00194ED2"/>
    <w:rsid w:val="00194F40"/>
    <w:rsid w:val="00195D86"/>
    <w:rsid w:val="00195E11"/>
    <w:rsid w:val="0019704E"/>
    <w:rsid w:val="001979C2"/>
    <w:rsid w:val="001A24D0"/>
    <w:rsid w:val="001A2EFA"/>
    <w:rsid w:val="001A53C6"/>
    <w:rsid w:val="001A559A"/>
    <w:rsid w:val="001A5AEC"/>
    <w:rsid w:val="001A6F7E"/>
    <w:rsid w:val="001A70C6"/>
    <w:rsid w:val="001B3E83"/>
    <w:rsid w:val="001B5D58"/>
    <w:rsid w:val="001C006F"/>
    <w:rsid w:val="001C1D55"/>
    <w:rsid w:val="001C5DC1"/>
    <w:rsid w:val="001C6C04"/>
    <w:rsid w:val="001C721A"/>
    <w:rsid w:val="001D21B3"/>
    <w:rsid w:val="001D2F4E"/>
    <w:rsid w:val="001D3463"/>
    <w:rsid w:val="001D78E6"/>
    <w:rsid w:val="001E008A"/>
    <w:rsid w:val="001E02AE"/>
    <w:rsid w:val="001E1C2B"/>
    <w:rsid w:val="001E1F16"/>
    <w:rsid w:val="001E25DB"/>
    <w:rsid w:val="001E2AC4"/>
    <w:rsid w:val="001E3017"/>
    <w:rsid w:val="001E3040"/>
    <w:rsid w:val="001E3CEA"/>
    <w:rsid w:val="001E4B28"/>
    <w:rsid w:val="001E587B"/>
    <w:rsid w:val="001F1560"/>
    <w:rsid w:val="001F1A41"/>
    <w:rsid w:val="001F2BFF"/>
    <w:rsid w:val="001F3154"/>
    <w:rsid w:val="001F38F1"/>
    <w:rsid w:val="001F6058"/>
    <w:rsid w:val="0020075D"/>
    <w:rsid w:val="00204841"/>
    <w:rsid w:val="00204A08"/>
    <w:rsid w:val="00206271"/>
    <w:rsid w:val="002065D7"/>
    <w:rsid w:val="002138A8"/>
    <w:rsid w:val="0021578F"/>
    <w:rsid w:val="00220849"/>
    <w:rsid w:val="00221039"/>
    <w:rsid w:val="002213F9"/>
    <w:rsid w:val="002218A9"/>
    <w:rsid w:val="00222991"/>
    <w:rsid w:val="0022421F"/>
    <w:rsid w:val="00224EE1"/>
    <w:rsid w:val="002252F4"/>
    <w:rsid w:val="00225EAD"/>
    <w:rsid w:val="002263C2"/>
    <w:rsid w:val="00230C75"/>
    <w:rsid w:val="00232108"/>
    <w:rsid w:val="002338C7"/>
    <w:rsid w:val="00233A59"/>
    <w:rsid w:val="002363F0"/>
    <w:rsid w:val="002363FA"/>
    <w:rsid w:val="0023747B"/>
    <w:rsid w:val="00240C65"/>
    <w:rsid w:val="00241D14"/>
    <w:rsid w:val="002426C0"/>
    <w:rsid w:val="002540C5"/>
    <w:rsid w:val="00254323"/>
    <w:rsid w:val="00256124"/>
    <w:rsid w:val="002567D4"/>
    <w:rsid w:val="002577C7"/>
    <w:rsid w:val="0026038A"/>
    <w:rsid w:val="002611ED"/>
    <w:rsid w:val="00267DDD"/>
    <w:rsid w:val="00270630"/>
    <w:rsid w:val="00270BAE"/>
    <w:rsid w:val="002721AC"/>
    <w:rsid w:val="002746EF"/>
    <w:rsid w:val="002750E2"/>
    <w:rsid w:val="00280FFA"/>
    <w:rsid w:val="00281379"/>
    <w:rsid w:val="00284B3C"/>
    <w:rsid w:val="0028748B"/>
    <w:rsid w:val="002907FC"/>
    <w:rsid w:val="00291291"/>
    <w:rsid w:val="00291611"/>
    <w:rsid w:val="00293A26"/>
    <w:rsid w:val="00295BFC"/>
    <w:rsid w:val="00296BE1"/>
    <w:rsid w:val="00297668"/>
    <w:rsid w:val="0029799B"/>
    <w:rsid w:val="00297D99"/>
    <w:rsid w:val="002A1DF2"/>
    <w:rsid w:val="002A709E"/>
    <w:rsid w:val="002A7887"/>
    <w:rsid w:val="002B0242"/>
    <w:rsid w:val="002B028D"/>
    <w:rsid w:val="002B02B9"/>
    <w:rsid w:val="002B0452"/>
    <w:rsid w:val="002B0C6A"/>
    <w:rsid w:val="002B0D7B"/>
    <w:rsid w:val="002B4D69"/>
    <w:rsid w:val="002B4DCA"/>
    <w:rsid w:val="002B6D6E"/>
    <w:rsid w:val="002C082B"/>
    <w:rsid w:val="002C2779"/>
    <w:rsid w:val="002C3015"/>
    <w:rsid w:val="002C43C1"/>
    <w:rsid w:val="002C501A"/>
    <w:rsid w:val="002C532F"/>
    <w:rsid w:val="002C7D12"/>
    <w:rsid w:val="002D3641"/>
    <w:rsid w:val="002D5615"/>
    <w:rsid w:val="002D5650"/>
    <w:rsid w:val="002D5B8E"/>
    <w:rsid w:val="002D65BF"/>
    <w:rsid w:val="002D67A2"/>
    <w:rsid w:val="002E28F8"/>
    <w:rsid w:val="002E3706"/>
    <w:rsid w:val="002E3B56"/>
    <w:rsid w:val="002E59AF"/>
    <w:rsid w:val="002E6669"/>
    <w:rsid w:val="002E77B1"/>
    <w:rsid w:val="002F0DA2"/>
    <w:rsid w:val="002F3726"/>
    <w:rsid w:val="002F575B"/>
    <w:rsid w:val="002F5791"/>
    <w:rsid w:val="002F6E80"/>
    <w:rsid w:val="00300315"/>
    <w:rsid w:val="00300350"/>
    <w:rsid w:val="0030232C"/>
    <w:rsid w:val="00302923"/>
    <w:rsid w:val="00302B01"/>
    <w:rsid w:val="00306F69"/>
    <w:rsid w:val="00307097"/>
    <w:rsid w:val="003125BD"/>
    <w:rsid w:val="00312D61"/>
    <w:rsid w:val="003138DD"/>
    <w:rsid w:val="0031479C"/>
    <w:rsid w:val="00324F5A"/>
    <w:rsid w:val="00325289"/>
    <w:rsid w:val="0032791D"/>
    <w:rsid w:val="00331515"/>
    <w:rsid w:val="00331553"/>
    <w:rsid w:val="00331F97"/>
    <w:rsid w:val="0033588A"/>
    <w:rsid w:val="00335A32"/>
    <w:rsid w:val="003360BD"/>
    <w:rsid w:val="003372B3"/>
    <w:rsid w:val="00340395"/>
    <w:rsid w:val="00340CCC"/>
    <w:rsid w:val="00341449"/>
    <w:rsid w:val="0034198F"/>
    <w:rsid w:val="003444C0"/>
    <w:rsid w:val="00350B38"/>
    <w:rsid w:val="003538F3"/>
    <w:rsid w:val="0035412F"/>
    <w:rsid w:val="00354538"/>
    <w:rsid w:val="00354927"/>
    <w:rsid w:val="003563D0"/>
    <w:rsid w:val="003574B8"/>
    <w:rsid w:val="003579EE"/>
    <w:rsid w:val="00357C03"/>
    <w:rsid w:val="00360308"/>
    <w:rsid w:val="00360678"/>
    <w:rsid w:val="00364627"/>
    <w:rsid w:val="00364F87"/>
    <w:rsid w:val="0036677A"/>
    <w:rsid w:val="00371DBD"/>
    <w:rsid w:val="00371EE1"/>
    <w:rsid w:val="0037242C"/>
    <w:rsid w:val="00373A29"/>
    <w:rsid w:val="0037439D"/>
    <w:rsid w:val="00374588"/>
    <w:rsid w:val="00375B59"/>
    <w:rsid w:val="00376CE2"/>
    <w:rsid w:val="003771AD"/>
    <w:rsid w:val="00380289"/>
    <w:rsid w:val="00380322"/>
    <w:rsid w:val="00380A32"/>
    <w:rsid w:val="00380E80"/>
    <w:rsid w:val="00382839"/>
    <w:rsid w:val="00382D4E"/>
    <w:rsid w:val="003837E6"/>
    <w:rsid w:val="00385073"/>
    <w:rsid w:val="003850AA"/>
    <w:rsid w:val="00385F2B"/>
    <w:rsid w:val="003863C4"/>
    <w:rsid w:val="003864B2"/>
    <w:rsid w:val="003864F0"/>
    <w:rsid w:val="0038715B"/>
    <w:rsid w:val="00391991"/>
    <w:rsid w:val="00394B5A"/>
    <w:rsid w:val="003950D7"/>
    <w:rsid w:val="003975D0"/>
    <w:rsid w:val="003979CB"/>
    <w:rsid w:val="00397EA8"/>
    <w:rsid w:val="003A275D"/>
    <w:rsid w:val="003A35FF"/>
    <w:rsid w:val="003A3A2D"/>
    <w:rsid w:val="003A3DA2"/>
    <w:rsid w:val="003A52B0"/>
    <w:rsid w:val="003A54AB"/>
    <w:rsid w:val="003B0449"/>
    <w:rsid w:val="003B1BB9"/>
    <w:rsid w:val="003B1D9A"/>
    <w:rsid w:val="003B25DB"/>
    <w:rsid w:val="003B2D29"/>
    <w:rsid w:val="003B49AA"/>
    <w:rsid w:val="003B76B6"/>
    <w:rsid w:val="003C0B7E"/>
    <w:rsid w:val="003C3A77"/>
    <w:rsid w:val="003C437E"/>
    <w:rsid w:val="003C663A"/>
    <w:rsid w:val="003D013D"/>
    <w:rsid w:val="003D262F"/>
    <w:rsid w:val="003D3F09"/>
    <w:rsid w:val="003D4121"/>
    <w:rsid w:val="003D5D0E"/>
    <w:rsid w:val="003D7CA1"/>
    <w:rsid w:val="003E238E"/>
    <w:rsid w:val="003E40F4"/>
    <w:rsid w:val="003E55FF"/>
    <w:rsid w:val="003F1358"/>
    <w:rsid w:val="003F3E97"/>
    <w:rsid w:val="00403B7F"/>
    <w:rsid w:val="00403CD9"/>
    <w:rsid w:val="00403FE1"/>
    <w:rsid w:val="004056A4"/>
    <w:rsid w:val="00407028"/>
    <w:rsid w:val="004076E8"/>
    <w:rsid w:val="00407AAC"/>
    <w:rsid w:val="0041155F"/>
    <w:rsid w:val="00411E32"/>
    <w:rsid w:val="00412ED0"/>
    <w:rsid w:val="0041799A"/>
    <w:rsid w:val="00420820"/>
    <w:rsid w:val="00430D58"/>
    <w:rsid w:val="00431391"/>
    <w:rsid w:val="00433874"/>
    <w:rsid w:val="00434BC2"/>
    <w:rsid w:val="00435822"/>
    <w:rsid w:val="00440B7D"/>
    <w:rsid w:val="00440F26"/>
    <w:rsid w:val="00441A7F"/>
    <w:rsid w:val="0044282B"/>
    <w:rsid w:val="00444373"/>
    <w:rsid w:val="00445181"/>
    <w:rsid w:val="00445741"/>
    <w:rsid w:val="00445F51"/>
    <w:rsid w:val="00447ECD"/>
    <w:rsid w:val="00450DDB"/>
    <w:rsid w:val="00452B1E"/>
    <w:rsid w:val="004552F0"/>
    <w:rsid w:val="00455600"/>
    <w:rsid w:val="00456942"/>
    <w:rsid w:val="00456970"/>
    <w:rsid w:val="004611C9"/>
    <w:rsid w:val="0046302E"/>
    <w:rsid w:val="00463B57"/>
    <w:rsid w:val="004644BB"/>
    <w:rsid w:val="00473C71"/>
    <w:rsid w:val="0047493B"/>
    <w:rsid w:val="004756B8"/>
    <w:rsid w:val="0047595C"/>
    <w:rsid w:val="004768F8"/>
    <w:rsid w:val="00477009"/>
    <w:rsid w:val="00480620"/>
    <w:rsid w:val="00481B59"/>
    <w:rsid w:val="00482201"/>
    <w:rsid w:val="00483465"/>
    <w:rsid w:val="00483F19"/>
    <w:rsid w:val="0048446E"/>
    <w:rsid w:val="00484CD7"/>
    <w:rsid w:val="004855C5"/>
    <w:rsid w:val="00485DAC"/>
    <w:rsid w:val="004860C2"/>
    <w:rsid w:val="00486FE2"/>
    <w:rsid w:val="0049488F"/>
    <w:rsid w:val="00494E4C"/>
    <w:rsid w:val="00496CBC"/>
    <w:rsid w:val="0049742F"/>
    <w:rsid w:val="00497D23"/>
    <w:rsid w:val="004A0C74"/>
    <w:rsid w:val="004A16C0"/>
    <w:rsid w:val="004A4F07"/>
    <w:rsid w:val="004A5CFF"/>
    <w:rsid w:val="004A64C9"/>
    <w:rsid w:val="004A6840"/>
    <w:rsid w:val="004A773B"/>
    <w:rsid w:val="004A7E49"/>
    <w:rsid w:val="004B31A8"/>
    <w:rsid w:val="004B61BB"/>
    <w:rsid w:val="004B63C7"/>
    <w:rsid w:val="004C00A3"/>
    <w:rsid w:val="004C095E"/>
    <w:rsid w:val="004C1329"/>
    <w:rsid w:val="004C3DDA"/>
    <w:rsid w:val="004D058C"/>
    <w:rsid w:val="004D1475"/>
    <w:rsid w:val="004D1D78"/>
    <w:rsid w:val="004D31A2"/>
    <w:rsid w:val="004D32FB"/>
    <w:rsid w:val="004D51A9"/>
    <w:rsid w:val="004D54EB"/>
    <w:rsid w:val="004D5D55"/>
    <w:rsid w:val="004E0833"/>
    <w:rsid w:val="004E1095"/>
    <w:rsid w:val="004E405C"/>
    <w:rsid w:val="004E4134"/>
    <w:rsid w:val="004E523A"/>
    <w:rsid w:val="004E5308"/>
    <w:rsid w:val="004E531C"/>
    <w:rsid w:val="004E7373"/>
    <w:rsid w:val="004E7FD2"/>
    <w:rsid w:val="004F3109"/>
    <w:rsid w:val="004F3F03"/>
    <w:rsid w:val="004F4B2A"/>
    <w:rsid w:val="00502708"/>
    <w:rsid w:val="00502845"/>
    <w:rsid w:val="00504A7B"/>
    <w:rsid w:val="00505167"/>
    <w:rsid w:val="005059AB"/>
    <w:rsid w:val="00505A8E"/>
    <w:rsid w:val="00506E75"/>
    <w:rsid w:val="0050794B"/>
    <w:rsid w:val="00510CC7"/>
    <w:rsid w:val="005116B0"/>
    <w:rsid w:val="00514F76"/>
    <w:rsid w:val="0051575F"/>
    <w:rsid w:val="00517192"/>
    <w:rsid w:val="00520311"/>
    <w:rsid w:val="00520792"/>
    <w:rsid w:val="005232EE"/>
    <w:rsid w:val="00524AAA"/>
    <w:rsid w:val="005250BF"/>
    <w:rsid w:val="005275B1"/>
    <w:rsid w:val="0053000D"/>
    <w:rsid w:val="005322FF"/>
    <w:rsid w:val="0053317A"/>
    <w:rsid w:val="005335CA"/>
    <w:rsid w:val="005357FF"/>
    <w:rsid w:val="00536FE8"/>
    <w:rsid w:val="0053716E"/>
    <w:rsid w:val="0054225A"/>
    <w:rsid w:val="00542B14"/>
    <w:rsid w:val="00542F8B"/>
    <w:rsid w:val="00546C9B"/>
    <w:rsid w:val="00551DD2"/>
    <w:rsid w:val="00552974"/>
    <w:rsid w:val="00552D44"/>
    <w:rsid w:val="0055442B"/>
    <w:rsid w:val="005577AD"/>
    <w:rsid w:val="00557821"/>
    <w:rsid w:val="005600A0"/>
    <w:rsid w:val="005604EE"/>
    <w:rsid w:val="00560697"/>
    <w:rsid w:val="00561060"/>
    <w:rsid w:val="0056148A"/>
    <w:rsid w:val="005636B5"/>
    <w:rsid w:val="005641DF"/>
    <w:rsid w:val="00564C88"/>
    <w:rsid w:val="00564DC3"/>
    <w:rsid w:val="00565F62"/>
    <w:rsid w:val="005662AE"/>
    <w:rsid w:val="005665AA"/>
    <w:rsid w:val="00566758"/>
    <w:rsid w:val="00567C0A"/>
    <w:rsid w:val="0057027C"/>
    <w:rsid w:val="0057140A"/>
    <w:rsid w:val="00572D55"/>
    <w:rsid w:val="0057362B"/>
    <w:rsid w:val="0058352B"/>
    <w:rsid w:val="00583780"/>
    <w:rsid w:val="005838A5"/>
    <w:rsid w:val="00585C04"/>
    <w:rsid w:val="0058662D"/>
    <w:rsid w:val="00587850"/>
    <w:rsid w:val="00587D2E"/>
    <w:rsid w:val="005942BD"/>
    <w:rsid w:val="00594403"/>
    <w:rsid w:val="0059561C"/>
    <w:rsid w:val="005A2752"/>
    <w:rsid w:val="005A3427"/>
    <w:rsid w:val="005A3ADD"/>
    <w:rsid w:val="005A5397"/>
    <w:rsid w:val="005A7565"/>
    <w:rsid w:val="005A775D"/>
    <w:rsid w:val="005B0C26"/>
    <w:rsid w:val="005B2667"/>
    <w:rsid w:val="005B3E9E"/>
    <w:rsid w:val="005B641C"/>
    <w:rsid w:val="005B6868"/>
    <w:rsid w:val="005C1160"/>
    <w:rsid w:val="005C1C5A"/>
    <w:rsid w:val="005C49B0"/>
    <w:rsid w:val="005C49D6"/>
    <w:rsid w:val="005C569D"/>
    <w:rsid w:val="005C6A69"/>
    <w:rsid w:val="005C6F7A"/>
    <w:rsid w:val="005C7731"/>
    <w:rsid w:val="005C7B19"/>
    <w:rsid w:val="005C7FD3"/>
    <w:rsid w:val="005D35A1"/>
    <w:rsid w:val="005D408A"/>
    <w:rsid w:val="005D4F27"/>
    <w:rsid w:val="005D4FC2"/>
    <w:rsid w:val="005D6865"/>
    <w:rsid w:val="005D69F2"/>
    <w:rsid w:val="005D764B"/>
    <w:rsid w:val="005D79A6"/>
    <w:rsid w:val="005E02B9"/>
    <w:rsid w:val="005E087B"/>
    <w:rsid w:val="005E13CF"/>
    <w:rsid w:val="005E536D"/>
    <w:rsid w:val="005E56DB"/>
    <w:rsid w:val="005E59A0"/>
    <w:rsid w:val="005E6483"/>
    <w:rsid w:val="005E6E56"/>
    <w:rsid w:val="005E7C63"/>
    <w:rsid w:val="005F14A6"/>
    <w:rsid w:val="005F1E09"/>
    <w:rsid w:val="005F3B08"/>
    <w:rsid w:val="005F4E4B"/>
    <w:rsid w:val="005F5B80"/>
    <w:rsid w:val="005F5DCF"/>
    <w:rsid w:val="005F7AD9"/>
    <w:rsid w:val="006026F0"/>
    <w:rsid w:val="00602B38"/>
    <w:rsid w:val="00605BF0"/>
    <w:rsid w:val="006069A6"/>
    <w:rsid w:val="00606BAA"/>
    <w:rsid w:val="00607546"/>
    <w:rsid w:val="00610981"/>
    <w:rsid w:val="00612ABE"/>
    <w:rsid w:val="00612DC7"/>
    <w:rsid w:val="00614B9D"/>
    <w:rsid w:val="00615751"/>
    <w:rsid w:val="00617218"/>
    <w:rsid w:val="00617FC1"/>
    <w:rsid w:val="006211BB"/>
    <w:rsid w:val="00622554"/>
    <w:rsid w:val="00622EB7"/>
    <w:rsid w:val="00623D01"/>
    <w:rsid w:val="00630428"/>
    <w:rsid w:val="00632E30"/>
    <w:rsid w:val="00633B92"/>
    <w:rsid w:val="00635E91"/>
    <w:rsid w:val="0064208C"/>
    <w:rsid w:val="00642D99"/>
    <w:rsid w:val="006443F2"/>
    <w:rsid w:val="00644B62"/>
    <w:rsid w:val="0064548E"/>
    <w:rsid w:val="0064623F"/>
    <w:rsid w:val="00651717"/>
    <w:rsid w:val="00655973"/>
    <w:rsid w:val="00657820"/>
    <w:rsid w:val="0065797D"/>
    <w:rsid w:val="00660700"/>
    <w:rsid w:val="00662514"/>
    <w:rsid w:val="0066377D"/>
    <w:rsid w:val="00664694"/>
    <w:rsid w:val="0066485B"/>
    <w:rsid w:val="0066503D"/>
    <w:rsid w:val="006651F5"/>
    <w:rsid w:val="00665A72"/>
    <w:rsid w:val="00665E69"/>
    <w:rsid w:val="00667181"/>
    <w:rsid w:val="00667717"/>
    <w:rsid w:val="006708E0"/>
    <w:rsid w:val="00670D97"/>
    <w:rsid w:val="00672057"/>
    <w:rsid w:val="006722C6"/>
    <w:rsid w:val="0068021D"/>
    <w:rsid w:val="006819C3"/>
    <w:rsid w:val="00683051"/>
    <w:rsid w:val="006830A5"/>
    <w:rsid w:val="00684856"/>
    <w:rsid w:val="006851C6"/>
    <w:rsid w:val="00686D10"/>
    <w:rsid w:val="00691334"/>
    <w:rsid w:val="00693BAA"/>
    <w:rsid w:val="00694661"/>
    <w:rsid w:val="00696945"/>
    <w:rsid w:val="00696C41"/>
    <w:rsid w:val="006A0D5C"/>
    <w:rsid w:val="006A2553"/>
    <w:rsid w:val="006A2840"/>
    <w:rsid w:val="006A38DF"/>
    <w:rsid w:val="006A51C3"/>
    <w:rsid w:val="006A5684"/>
    <w:rsid w:val="006A5DA2"/>
    <w:rsid w:val="006A614E"/>
    <w:rsid w:val="006A7E48"/>
    <w:rsid w:val="006B1A47"/>
    <w:rsid w:val="006B3B66"/>
    <w:rsid w:val="006B5922"/>
    <w:rsid w:val="006B79B1"/>
    <w:rsid w:val="006C0228"/>
    <w:rsid w:val="006C0670"/>
    <w:rsid w:val="006C28D3"/>
    <w:rsid w:val="006C4A45"/>
    <w:rsid w:val="006C5BAD"/>
    <w:rsid w:val="006C7254"/>
    <w:rsid w:val="006C74FC"/>
    <w:rsid w:val="006C7E65"/>
    <w:rsid w:val="006D1D9C"/>
    <w:rsid w:val="006D1F23"/>
    <w:rsid w:val="006D2565"/>
    <w:rsid w:val="006D4ABC"/>
    <w:rsid w:val="006D5FEE"/>
    <w:rsid w:val="006D62F0"/>
    <w:rsid w:val="006E148B"/>
    <w:rsid w:val="006E1807"/>
    <w:rsid w:val="006E1922"/>
    <w:rsid w:val="006E2C72"/>
    <w:rsid w:val="006E5EC8"/>
    <w:rsid w:val="006E7C8C"/>
    <w:rsid w:val="006F17EC"/>
    <w:rsid w:val="006F25FB"/>
    <w:rsid w:val="006F2C14"/>
    <w:rsid w:val="006F5C43"/>
    <w:rsid w:val="006F63E5"/>
    <w:rsid w:val="006F7993"/>
    <w:rsid w:val="00701558"/>
    <w:rsid w:val="00702FD4"/>
    <w:rsid w:val="007040A5"/>
    <w:rsid w:val="007041D8"/>
    <w:rsid w:val="00704F00"/>
    <w:rsid w:val="00706AF4"/>
    <w:rsid w:val="00707A13"/>
    <w:rsid w:val="00710191"/>
    <w:rsid w:val="007132C6"/>
    <w:rsid w:val="007142B5"/>
    <w:rsid w:val="00715466"/>
    <w:rsid w:val="00717C03"/>
    <w:rsid w:val="00721042"/>
    <w:rsid w:val="00723356"/>
    <w:rsid w:val="0072444C"/>
    <w:rsid w:val="00727BFE"/>
    <w:rsid w:val="007309D3"/>
    <w:rsid w:val="007309FA"/>
    <w:rsid w:val="00731531"/>
    <w:rsid w:val="007316D6"/>
    <w:rsid w:val="0073461A"/>
    <w:rsid w:val="00734E8C"/>
    <w:rsid w:val="00734FAE"/>
    <w:rsid w:val="00735690"/>
    <w:rsid w:val="0073704C"/>
    <w:rsid w:val="0073792A"/>
    <w:rsid w:val="007401DA"/>
    <w:rsid w:val="00741D7F"/>
    <w:rsid w:val="00741EC0"/>
    <w:rsid w:val="00742A3C"/>
    <w:rsid w:val="00753592"/>
    <w:rsid w:val="00755B01"/>
    <w:rsid w:val="00760CE1"/>
    <w:rsid w:val="0076140C"/>
    <w:rsid w:val="0076269F"/>
    <w:rsid w:val="007635D4"/>
    <w:rsid w:val="00763C4E"/>
    <w:rsid w:val="007647A0"/>
    <w:rsid w:val="00764D89"/>
    <w:rsid w:val="00765A40"/>
    <w:rsid w:val="00766201"/>
    <w:rsid w:val="00766FAC"/>
    <w:rsid w:val="00767A61"/>
    <w:rsid w:val="00771201"/>
    <w:rsid w:val="00771ACB"/>
    <w:rsid w:val="0077273F"/>
    <w:rsid w:val="00774CBB"/>
    <w:rsid w:val="007750BC"/>
    <w:rsid w:val="00775CEA"/>
    <w:rsid w:val="00776B14"/>
    <w:rsid w:val="007779C0"/>
    <w:rsid w:val="00777BB7"/>
    <w:rsid w:val="0078228E"/>
    <w:rsid w:val="0078365C"/>
    <w:rsid w:val="007861C4"/>
    <w:rsid w:val="00787A2E"/>
    <w:rsid w:val="00790FA9"/>
    <w:rsid w:val="00794EE5"/>
    <w:rsid w:val="00796310"/>
    <w:rsid w:val="007A0DEE"/>
    <w:rsid w:val="007B038C"/>
    <w:rsid w:val="007B1716"/>
    <w:rsid w:val="007B46B1"/>
    <w:rsid w:val="007B672E"/>
    <w:rsid w:val="007B6C85"/>
    <w:rsid w:val="007B7BB6"/>
    <w:rsid w:val="007C2589"/>
    <w:rsid w:val="007C5F96"/>
    <w:rsid w:val="007C7F56"/>
    <w:rsid w:val="007D072C"/>
    <w:rsid w:val="007D2684"/>
    <w:rsid w:val="007D35F1"/>
    <w:rsid w:val="007D3AE1"/>
    <w:rsid w:val="007D3C5E"/>
    <w:rsid w:val="007D42CF"/>
    <w:rsid w:val="007D7E87"/>
    <w:rsid w:val="007E0E4E"/>
    <w:rsid w:val="007E2110"/>
    <w:rsid w:val="007E32A9"/>
    <w:rsid w:val="007E3CAB"/>
    <w:rsid w:val="007E715C"/>
    <w:rsid w:val="007E7653"/>
    <w:rsid w:val="007F16A3"/>
    <w:rsid w:val="007F2296"/>
    <w:rsid w:val="007F470F"/>
    <w:rsid w:val="007F4B87"/>
    <w:rsid w:val="007F6F9F"/>
    <w:rsid w:val="007F6FC4"/>
    <w:rsid w:val="00800903"/>
    <w:rsid w:val="008012F1"/>
    <w:rsid w:val="0080190D"/>
    <w:rsid w:val="008020D8"/>
    <w:rsid w:val="00803032"/>
    <w:rsid w:val="00803100"/>
    <w:rsid w:val="00804B30"/>
    <w:rsid w:val="0080652A"/>
    <w:rsid w:val="00810EF8"/>
    <w:rsid w:val="00812072"/>
    <w:rsid w:val="0081347A"/>
    <w:rsid w:val="008143AE"/>
    <w:rsid w:val="008145D2"/>
    <w:rsid w:val="00814851"/>
    <w:rsid w:val="0081735F"/>
    <w:rsid w:val="00821B90"/>
    <w:rsid w:val="008225EF"/>
    <w:rsid w:val="00822AB0"/>
    <w:rsid w:val="00822AC8"/>
    <w:rsid w:val="00823A04"/>
    <w:rsid w:val="0082441E"/>
    <w:rsid w:val="00824AF9"/>
    <w:rsid w:val="00824E27"/>
    <w:rsid w:val="0082564F"/>
    <w:rsid w:val="008259DB"/>
    <w:rsid w:val="00833590"/>
    <w:rsid w:val="00834891"/>
    <w:rsid w:val="00834B93"/>
    <w:rsid w:val="00834D0D"/>
    <w:rsid w:val="00842C90"/>
    <w:rsid w:val="00844F96"/>
    <w:rsid w:val="00845846"/>
    <w:rsid w:val="00845E43"/>
    <w:rsid w:val="00847C6E"/>
    <w:rsid w:val="00850640"/>
    <w:rsid w:val="00851D97"/>
    <w:rsid w:val="00852BF3"/>
    <w:rsid w:val="00853C2C"/>
    <w:rsid w:val="0085491D"/>
    <w:rsid w:val="00854A24"/>
    <w:rsid w:val="00854C81"/>
    <w:rsid w:val="0085515C"/>
    <w:rsid w:val="00857196"/>
    <w:rsid w:val="008605D6"/>
    <w:rsid w:val="00860E8C"/>
    <w:rsid w:val="008615AC"/>
    <w:rsid w:val="008622F2"/>
    <w:rsid w:val="0086312F"/>
    <w:rsid w:val="0086451A"/>
    <w:rsid w:val="00866EE8"/>
    <w:rsid w:val="00870077"/>
    <w:rsid w:val="00871867"/>
    <w:rsid w:val="0087334B"/>
    <w:rsid w:val="00873D19"/>
    <w:rsid w:val="00873DDA"/>
    <w:rsid w:val="00874AC7"/>
    <w:rsid w:val="00881C8C"/>
    <w:rsid w:val="00882EDC"/>
    <w:rsid w:val="008830A4"/>
    <w:rsid w:val="0088550B"/>
    <w:rsid w:val="008870A6"/>
    <w:rsid w:val="00887DCE"/>
    <w:rsid w:val="0089039F"/>
    <w:rsid w:val="008903C7"/>
    <w:rsid w:val="00890521"/>
    <w:rsid w:val="00891220"/>
    <w:rsid w:val="00893CEB"/>
    <w:rsid w:val="00894092"/>
    <w:rsid w:val="00894CE1"/>
    <w:rsid w:val="0089570F"/>
    <w:rsid w:val="00896BB2"/>
    <w:rsid w:val="008976B0"/>
    <w:rsid w:val="008A0E18"/>
    <w:rsid w:val="008A2453"/>
    <w:rsid w:val="008A301B"/>
    <w:rsid w:val="008A41AF"/>
    <w:rsid w:val="008A633E"/>
    <w:rsid w:val="008A7FD5"/>
    <w:rsid w:val="008B09D2"/>
    <w:rsid w:val="008B144C"/>
    <w:rsid w:val="008B155A"/>
    <w:rsid w:val="008B174D"/>
    <w:rsid w:val="008B2971"/>
    <w:rsid w:val="008B3121"/>
    <w:rsid w:val="008B40CC"/>
    <w:rsid w:val="008B52F8"/>
    <w:rsid w:val="008B5F1A"/>
    <w:rsid w:val="008B6793"/>
    <w:rsid w:val="008B680B"/>
    <w:rsid w:val="008B6A1F"/>
    <w:rsid w:val="008C0752"/>
    <w:rsid w:val="008C3CBC"/>
    <w:rsid w:val="008C3F6A"/>
    <w:rsid w:val="008C5C3C"/>
    <w:rsid w:val="008C6F6B"/>
    <w:rsid w:val="008D0D5E"/>
    <w:rsid w:val="008D0F08"/>
    <w:rsid w:val="008D11C0"/>
    <w:rsid w:val="008D19F7"/>
    <w:rsid w:val="008D2699"/>
    <w:rsid w:val="008D4963"/>
    <w:rsid w:val="008D5EC4"/>
    <w:rsid w:val="008E03E7"/>
    <w:rsid w:val="008E195B"/>
    <w:rsid w:val="008E3400"/>
    <w:rsid w:val="008E35D6"/>
    <w:rsid w:val="008E49FA"/>
    <w:rsid w:val="008E501A"/>
    <w:rsid w:val="008E5EF7"/>
    <w:rsid w:val="008E6228"/>
    <w:rsid w:val="008E6D55"/>
    <w:rsid w:val="008E6DA1"/>
    <w:rsid w:val="008F2EF7"/>
    <w:rsid w:val="008F4AAD"/>
    <w:rsid w:val="008F4B77"/>
    <w:rsid w:val="008F5C7A"/>
    <w:rsid w:val="008F61A6"/>
    <w:rsid w:val="008F6D7F"/>
    <w:rsid w:val="008F77C2"/>
    <w:rsid w:val="008F7CEF"/>
    <w:rsid w:val="00900D00"/>
    <w:rsid w:val="00904494"/>
    <w:rsid w:val="009048E6"/>
    <w:rsid w:val="00906400"/>
    <w:rsid w:val="009075D4"/>
    <w:rsid w:val="00907CBA"/>
    <w:rsid w:val="009103C4"/>
    <w:rsid w:val="00910593"/>
    <w:rsid w:val="00910983"/>
    <w:rsid w:val="00913B66"/>
    <w:rsid w:val="00914025"/>
    <w:rsid w:val="009158E8"/>
    <w:rsid w:val="00915C0E"/>
    <w:rsid w:val="0091630D"/>
    <w:rsid w:val="009166C9"/>
    <w:rsid w:val="009173DE"/>
    <w:rsid w:val="00921766"/>
    <w:rsid w:val="00921BFE"/>
    <w:rsid w:val="0092329F"/>
    <w:rsid w:val="00923847"/>
    <w:rsid w:val="009244D3"/>
    <w:rsid w:val="0092524E"/>
    <w:rsid w:val="00926E81"/>
    <w:rsid w:val="00927042"/>
    <w:rsid w:val="00927A7E"/>
    <w:rsid w:val="009319E2"/>
    <w:rsid w:val="00933DAE"/>
    <w:rsid w:val="00934E5F"/>
    <w:rsid w:val="00936892"/>
    <w:rsid w:val="0093764A"/>
    <w:rsid w:val="00937EA9"/>
    <w:rsid w:val="00940E05"/>
    <w:rsid w:val="009415B8"/>
    <w:rsid w:val="00942D92"/>
    <w:rsid w:val="00943292"/>
    <w:rsid w:val="0094664D"/>
    <w:rsid w:val="00947729"/>
    <w:rsid w:val="00950EC3"/>
    <w:rsid w:val="009518CF"/>
    <w:rsid w:val="0095673B"/>
    <w:rsid w:val="0095676C"/>
    <w:rsid w:val="0095703A"/>
    <w:rsid w:val="009573DC"/>
    <w:rsid w:val="00957D24"/>
    <w:rsid w:val="00960809"/>
    <w:rsid w:val="00960E3D"/>
    <w:rsid w:val="0096359E"/>
    <w:rsid w:val="009654EE"/>
    <w:rsid w:val="0096724A"/>
    <w:rsid w:val="00971145"/>
    <w:rsid w:val="00971416"/>
    <w:rsid w:val="009730DA"/>
    <w:rsid w:val="00976EF1"/>
    <w:rsid w:val="0098056D"/>
    <w:rsid w:val="00985E09"/>
    <w:rsid w:val="00990158"/>
    <w:rsid w:val="00990F24"/>
    <w:rsid w:val="0099166E"/>
    <w:rsid w:val="00993BE8"/>
    <w:rsid w:val="0099529B"/>
    <w:rsid w:val="00995E33"/>
    <w:rsid w:val="00996043"/>
    <w:rsid w:val="009963B6"/>
    <w:rsid w:val="00996A28"/>
    <w:rsid w:val="009974B5"/>
    <w:rsid w:val="009977DA"/>
    <w:rsid w:val="00997AE1"/>
    <w:rsid w:val="009A1AD0"/>
    <w:rsid w:val="009A1BBC"/>
    <w:rsid w:val="009A204B"/>
    <w:rsid w:val="009A211B"/>
    <w:rsid w:val="009A3E59"/>
    <w:rsid w:val="009A5305"/>
    <w:rsid w:val="009A5437"/>
    <w:rsid w:val="009A5BCD"/>
    <w:rsid w:val="009A7C0D"/>
    <w:rsid w:val="009A7F11"/>
    <w:rsid w:val="009B3195"/>
    <w:rsid w:val="009B6690"/>
    <w:rsid w:val="009B7FF4"/>
    <w:rsid w:val="009C01DA"/>
    <w:rsid w:val="009C1ADD"/>
    <w:rsid w:val="009C29EB"/>
    <w:rsid w:val="009C3093"/>
    <w:rsid w:val="009C3C7B"/>
    <w:rsid w:val="009C5930"/>
    <w:rsid w:val="009C5AD4"/>
    <w:rsid w:val="009C60CA"/>
    <w:rsid w:val="009C72C8"/>
    <w:rsid w:val="009C7D8F"/>
    <w:rsid w:val="009C7E14"/>
    <w:rsid w:val="009D306D"/>
    <w:rsid w:val="009D3E8D"/>
    <w:rsid w:val="009E1114"/>
    <w:rsid w:val="009E2A0C"/>
    <w:rsid w:val="009E2ADC"/>
    <w:rsid w:val="009E2C85"/>
    <w:rsid w:val="009E3746"/>
    <w:rsid w:val="009E4052"/>
    <w:rsid w:val="009E5C20"/>
    <w:rsid w:val="009E6E44"/>
    <w:rsid w:val="009E7095"/>
    <w:rsid w:val="009F0EE1"/>
    <w:rsid w:val="009F2A9E"/>
    <w:rsid w:val="009F2BED"/>
    <w:rsid w:val="009F333E"/>
    <w:rsid w:val="009F33E2"/>
    <w:rsid w:val="009F3CCE"/>
    <w:rsid w:val="009F5F94"/>
    <w:rsid w:val="009F7855"/>
    <w:rsid w:val="00A01040"/>
    <w:rsid w:val="00A06254"/>
    <w:rsid w:val="00A0664A"/>
    <w:rsid w:val="00A06981"/>
    <w:rsid w:val="00A07D17"/>
    <w:rsid w:val="00A07E85"/>
    <w:rsid w:val="00A07FE4"/>
    <w:rsid w:val="00A130EB"/>
    <w:rsid w:val="00A13FF7"/>
    <w:rsid w:val="00A14298"/>
    <w:rsid w:val="00A1573A"/>
    <w:rsid w:val="00A1666F"/>
    <w:rsid w:val="00A176B7"/>
    <w:rsid w:val="00A22B2E"/>
    <w:rsid w:val="00A23FF1"/>
    <w:rsid w:val="00A258DF"/>
    <w:rsid w:val="00A26785"/>
    <w:rsid w:val="00A26FD3"/>
    <w:rsid w:val="00A30848"/>
    <w:rsid w:val="00A309C3"/>
    <w:rsid w:val="00A30F92"/>
    <w:rsid w:val="00A3457E"/>
    <w:rsid w:val="00A404D3"/>
    <w:rsid w:val="00A432CA"/>
    <w:rsid w:val="00A45F7A"/>
    <w:rsid w:val="00A51611"/>
    <w:rsid w:val="00A566F7"/>
    <w:rsid w:val="00A60C4A"/>
    <w:rsid w:val="00A6361B"/>
    <w:rsid w:val="00A65012"/>
    <w:rsid w:val="00A70220"/>
    <w:rsid w:val="00A7557E"/>
    <w:rsid w:val="00A75662"/>
    <w:rsid w:val="00A76042"/>
    <w:rsid w:val="00A7633F"/>
    <w:rsid w:val="00A76610"/>
    <w:rsid w:val="00A80797"/>
    <w:rsid w:val="00A80800"/>
    <w:rsid w:val="00A81686"/>
    <w:rsid w:val="00A82560"/>
    <w:rsid w:val="00A844D9"/>
    <w:rsid w:val="00A84DB6"/>
    <w:rsid w:val="00A918BA"/>
    <w:rsid w:val="00A92F91"/>
    <w:rsid w:val="00A96ACF"/>
    <w:rsid w:val="00AA05C8"/>
    <w:rsid w:val="00AA4FEE"/>
    <w:rsid w:val="00AA52DE"/>
    <w:rsid w:val="00AA5B80"/>
    <w:rsid w:val="00AA7EA4"/>
    <w:rsid w:val="00AB0DF6"/>
    <w:rsid w:val="00AB7B1F"/>
    <w:rsid w:val="00AC2127"/>
    <w:rsid w:val="00AC21A2"/>
    <w:rsid w:val="00AC3DC3"/>
    <w:rsid w:val="00AC54F9"/>
    <w:rsid w:val="00AC6F99"/>
    <w:rsid w:val="00AD0961"/>
    <w:rsid w:val="00AD1CDE"/>
    <w:rsid w:val="00AD1EE6"/>
    <w:rsid w:val="00AD22A2"/>
    <w:rsid w:val="00AD7F53"/>
    <w:rsid w:val="00AE0117"/>
    <w:rsid w:val="00AE2277"/>
    <w:rsid w:val="00AE61E9"/>
    <w:rsid w:val="00AE676F"/>
    <w:rsid w:val="00AE76C5"/>
    <w:rsid w:val="00AF0137"/>
    <w:rsid w:val="00AF085D"/>
    <w:rsid w:val="00AF0A7B"/>
    <w:rsid w:val="00AF0EBF"/>
    <w:rsid w:val="00AF41A2"/>
    <w:rsid w:val="00AF41BE"/>
    <w:rsid w:val="00AF57FC"/>
    <w:rsid w:val="00B00121"/>
    <w:rsid w:val="00B01265"/>
    <w:rsid w:val="00B01315"/>
    <w:rsid w:val="00B020FF"/>
    <w:rsid w:val="00B10850"/>
    <w:rsid w:val="00B113F1"/>
    <w:rsid w:val="00B115F2"/>
    <w:rsid w:val="00B11E96"/>
    <w:rsid w:val="00B14A33"/>
    <w:rsid w:val="00B14DC5"/>
    <w:rsid w:val="00B14F53"/>
    <w:rsid w:val="00B154B2"/>
    <w:rsid w:val="00B17775"/>
    <w:rsid w:val="00B206D4"/>
    <w:rsid w:val="00B23481"/>
    <w:rsid w:val="00B23763"/>
    <w:rsid w:val="00B24D2C"/>
    <w:rsid w:val="00B25886"/>
    <w:rsid w:val="00B25A91"/>
    <w:rsid w:val="00B264A9"/>
    <w:rsid w:val="00B26C9A"/>
    <w:rsid w:val="00B2762D"/>
    <w:rsid w:val="00B32AFC"/>
    <w:rsid w:val="00B36656"/>
    <w:rsid w:val="00B366DF"/>
    <w:rsid w:val="00B372AB"/>
    <w:rsid w:val="00B415D8"/>
    <w:rsid w:val="00B418B9"/>
    <w:rsid w:val="00B41FC8"/>
    <w:rsid w:val="00B42C3A"/>
    <w:rsid w:val="00B446E6"/>
    <w:rsid w:val="00B471A1"/>
    <w:rsid w:val="00B502E5"/>
    <w:rsid w:val="00B503BE"/>
    <w:rsid w:val="00B50AB2"/>
    <w:rsid w:val="00B5256F"/>
    <w:rsid w:val="00B52CEA"/>
    <w:rsid w:val="00B545BD"/>
    <w:rsid w:val="00B55A87"/>
    <w:rsid w:val="00B57D26"/>
    <w:rsid w:val="00B604A4"/>
    <w:rsid w:val="00B61051"/>
    <w:rsid w:val="00B63578"/>
    <w:rsid w:val="00B63794"/>
    <w:rsid w:val="00B63E1C"/>
    <w:rsid w:val="00B6634A"/>
    <w:rsid w:val="00B724A2"/>
    <w:rsid w:val="00B74485"/>
    <w:rsid w:val="00B7598C"/>
    <w:rsid w:val="00B762E0"/>
    <w:rsid w:val="00B767BC"/>
    <w:rsid w:val="00B8149E"/>
    <w:rsid w:val="00B81B98"/>
    <w:rsid w:val="00B82507"/>
    <w:rsid w:val="00B82B8A"/>
    <w:rsid w:val="00B84C7E"/>
    <w:rsid w:val="00B853FD"/>
    <w:rsid w:val="00B8581C"/>
    <w:rsid w:val="00B863CE"/>
    <w:rsid w:val="00B870B7"/>
    <w:rsid w:val="00B9022B"/>
    <w:rsid w:val="00B90480"/>
    <w:rsid w:val="00B93B5A"/>
    <w:rsid w:val="00BA0B25"/>
    <w:rsid w:val="00BA0B79"/>
    <w:rsid w:val="00BA1199"/>
    <w:rsid w:val="00BA2933"/>
    <w:rsid w:val="00BA32D7"/>
    <w:rsid w:val="00BA3D5C"/>
    <w:rsid w:val="00BA6D21"/>
    <w:rsid w:val="00BA705B"/>
    <w:rsid w:val="00BB3766"/>
    <w:rsid w:val="00BB37C7"/>
    <w:rsid w:val="00BB4E34"/>
    <w:rsid w:val="00BB5116"/>
    <w:rsid w:val="00BB598F"/>
    <w:rsid w:val="00BB61BB"/>
    <w:rsid w:val="00BC0593"/>
    <w:rsid w:val="00BC093F"/>
    <w:rsid w:val="00BC0F30"/>
    <w:rsid w:val="00BC1538"/>
    <w:rsid w:val="00BC1BDA"/>
    <w:rsid w:val="00BC21D1"/>
    <w:rsid w:val="00BC3E31"/>
    <w:rsid w:val="00BC5C10"/>
    <w:rsid w:val="00BC61A7"/>
    <w:rsid w:val="00BC634A"/>
    <w:rsid w:val="00BC63B4"/>
    <w:rsid w:val="00BC69DD"/>
    <w:rsid w:val="00BD1373"/>
    <w:rsid w:val="00BD2CCB"/>
    <w:rsid w:val="00BD5DF1"/>
    <w:rsid w:val="00BD6308"/>
    <w:rsid w:val="00BD6E8F"/>
    <w:rsid w:val="00BE0226"/>
    <w:rsid w:val="00BE19CD"/>
    <w:rsid w:val="00BE7413"/>
    <w:rsid w:val="00BF0279"/>
    <w:rsid w:val="00BF37FD"/>
    <w:rsid w:val="00BF4920"/>
    <w:rsid w:val="00BF62C3"/>
    <w:rsid w:val="00BF6DDE"/>
    <w:rsid w:val="00BF7C42"/>
    <w:rsid w:val="00C01FF9"/>
    <w:rsid w:val="00C02820"/>
    <w:rsid w:val="00C04B2F"/>
    <w:rsid w:val="00C05BB4"/>
    <w:rsid w:val="00C07FC5"/>
    <w:rsid w:val="00C10B20"/>
    <w:rsid w:val="00C137A3"/>
    <w:rsid w:val="00C13EE9"/>
    <w:rsid w:val="00C14327"/>
    <w:rsid w:val="00C170C4"/>
    <w:rsid w:val="00C22D58"/>
    <w:rsid w:val="00C23828"/>
    <w:rsid w:val="00C2426E"/>
    <w:rsid w:val="00C247B5"/>
    <w:rsid w:val="00C30DF5"/>
    <w:rsid w:val="00C370DD"/>
    <w:rsid w:val="00C4184C"/>
    <w:rsid w:val="00C4362C"/>
    <w:rsid w:val="00C43A2F"/>
    <w:rsid w:val="00C458A3"/>
    <w:rsid w:val="00C45FA3"/>
    <w:rsid w:val="00C46923"/>
    <w:rsid w:val="00C46E57"/>
    <w:rsid w:val="00C51E55"/>
    <w:rsid w:val="00C5252D"/>
    <w:rsid w:val="00C535DF"/>
    <w:rsid w:val="00C55CDE"/>
    <w:rsid w:val="00C56235"/>
    <w:rsid w:val="00C56739"/>
    <w:rsid w:val="00C57C03"/>
    <w:rsid w:val="00C60271"/>
    <w:rsid w:val="00C625CE"/>
    <w:rsid w:val="00C6352C"/>
    <w:rsid w:val="00C6659A"/>
    <w:rsid w:val="00C66E40"/>
    <w:rsid w:val="00C67901"/>
    <w:rsid w:val="00C71EA2"/>
    <w:rsid w:val="00C72616"/>
    <w:rsid w:val="00C72BFD"/>
    <w:rsid w:val="00C747AC"/>
    <w:rsid w:val="00C759B6"/>
    <w:rsid w:val="00C761E6"/>
    <w:rsid w:val="00C82D4D"/>
    <w:rsid w:val="00C84BA3"/>
    <w:rsid w:val="00C85DA9"/>
    <w:rsid w:val="00C867B6"/>
    <w:rsid w:val="00C9107F"/>
    <w:rsid w:val="00C92033"/>
    <w:rsid w:val="00C9345F"/>
    <w:rsid w:val="00C94EC9"/>
    <w:rsid w:val="00CA0429"/>
    <w:rsid w:val="00CA132A"/>
    <w:rsid w:val="00CA28DC"/>
    <w:rsid w:val="00CA2994"/>
    <w:rsid w:val="00CA302F"/>
    <w:rsid w:val="00CA40A4"/>
    <w:rsid w:val="00CA4952"/>
    <w:rsid w:val="00CA495B"/>
    <w:rsid w:val="00CA4988"/>
    <w:rsid w:val="00CA6568"/>
    <w:rsid w:val="00CB186E"/>
    <w:rsid w:val="00CB25D8"/>
    <w:rsid w:val="00CB2978"/>
    <w:rsid w:val="00CB50B9"/>
    <w:rsid w:val="00CB6478"/>
    <w:rsid w:val="00CB6EAF"/>
    <w:rsid w:val="00CB797F"/>
    <w:rsid w:val="00CC0349"/>
    <w:rsid w:val="00CC29B2"/>
    <w:rsid w:val="00CC4FC6"/>
    <w:rsid w:val="00CC6340"/>
    <w:rsid w:val="00CC7C10"/>
    <w:rsid w:val="00CC7FF0"/>
    <w:rsid w:val="00CD179C"/>
    <w:rsid w:val="00CD30A0"/>
    <w:rsid w:val="00CD31B2"/>
    <w:rsid w:val="00CD3971"/>
    <w:rsid w:val="00CD41A1"/>
    <w:rsid w:val="00CD50DA"/>
    <w:rsid w:val="00CD6290"/>
    <w:rsid w:val="00CD64BA"/>
    <w:rsid w:val="00CE0833"/>
    <w:rsid w:val="00CE305B"/>
    <w:rsid w:val="00CE67BC"/>
    <w:rsid w:val="00CE7F99"/>
    <w:rsid w:val="00CF0B8A"/>
    <w:rsid w:val="00CF0E19"/>
    <w:rsid w:val="00CF33E4"/>
    <w:rsid w:val="00D04A7E"/>
    <w:rsid w:val="00D063BA"/>
    <w:rsid w:val="00D10098"/>
    <w:rsid w:val="00D14445"/>
    <w:rsid w:val="00D15BE8"/>
    <w:rsid w:val="00D17264"/>
    <w:rsid w:val="00D17A43"/>
    <w:rsid w:val="00D17B5E"/>
    <w:rsid w:val="00D17EAB"/>
    <w:rsid w:val="00D20DC5"/>
    <w:rsid w:val="00D22608"/>
    <w:rsid w:val="00D24AC9"/>
    <w:rsid w:val="00D30DBE"/>
    <w:rsid w:val="00D3296B"/>
    <w:rsid w:val="00D34378"/>
    <w:rsid w:val="00D351D8"/>
    <w:rsid w:val="00D40AB9"/>
    <w:rsid w:val="00D41BCA"/>
    <w:rsid w:val="00D42D92"/>
    <w:rsid w:val="00D439FA"/>
    <w:rsid w:val="00D44DDA"/>
    <w:rsid w:val="00D44E7B"/>
    <w:rsid w:val="00D477CE"/>
    <w:rsid w:val="00D5220D"/>
    <w:rsid w:val="00D533BA"/>
    <w:rsid w:val="00D537A2"/>
    <w:rsid w:val="00D53A84"/>
    <w:rsid w:val="00D53C36"/>
    <w:rsid w:val="00D53C70"/>
    <w:rsid w:val="00D55AA8"/>
    <w:rsid w:val="00D56067"/>
    <w:rsid w:val="00D56305"/>
    <w:rsid w:val="00D57863"/>
    <w:rsid w:val="00D62196"/>
    <w:rsid w:val="00D65DC2"/>
    <w:rsid w:val="00D66684"/>
    <w:rsid w:val="00D66C41"/>
    <w:rsid w:val="00D66F2D"/>
    <w:rsid w:val="00D67159"/>
    <w:rsid w:val="00D674D5"/>
    <w:rsid w:val="00D6788F"/>
    <w:rsid w:val="00D67C06"/>
    <w:rsid w:val="00D70C74"/>
    <w:rsid w:val="00D72118"/>
    <w:rsid w:val="00D72416"/>
    <w:rsid w:val="00D7340A"/>
    <w:rsid w:val="00D7461F"/>
    <w:rsid w:val="00D74831"/>
    <w:rsid w:val="00D754B7"/>
    <w:rsid w:val="00D80100"/>
    <w:rsid w:val="00D825F0"/>
    <w:rsid w:val="00D83EFB"/>
    <w:rsid w:val="00D8494D"/>
    <w:rsid w:val="00D857C4"/>
    <w:rsid w:val="00D858D3"/>
    <w:rsid w:val="00D92473"/>
    <w:rsid w:val="00D92ABF"/>
    <w:rsid w:val="00D92EF3"/>
    <w:rsid w:val="00D93404"/>
    <w:rsid w:val="00D95313"/>
    <w:rsid w:val="00DA00AC"/>
    <w:rsid w:val="00DA4EBA"/>
    <w:rsid w:val="00DA5336"/>
    <w:rsid w:val="00DA5B2C"/>
    <w:rsid w:val="00DA732F"/>
    <w:rsid w:val="00DB02A5"/>
    <w:rsid w:val="00DB0CCA"/>
    <w:rsid w:val="00DB2E30"/>
    <w:rsid w:val="00DB3628"/>
    <w:rsid w:val="00DB47D3"/>
    <w:rsid w:val="00DB57A7"/>
    <w:rsid w:val="00DB6100"/>
    <w:rsid w:val="00DC139F"/>
    <w:rsid w:val="00DC4DED"/>
    <w:rsid w:val="00DC5687"/>
    <w:rsid w:val="00DC5B29"/>
    <w:rsid w:val="00DC6A77"/>
    <w:rsid w:val="00DC6DFE"/>
    <w:rsid w:val="00DC6FC5"/>
    <w:rsid w:val="00DC7135"/>
    <w:rsid w:val="00DD17D5"/>
    <w:rsid w:val="00DD24FF"/>
    <w:rsid w:val="00DD3A54"/>
    <w:rsid w:val="00DD4440"/>
    <w:rsid w:val="00DD5850"/>
    <w:rsid w:val="00DD6D19"/>
    <w:rsid w:val="00DD7495"/>
    <w:rsid w:val="00DD7EB9"/>
    <w:rsid w:val="00DE07A0"/>
    <w:rsid w:val="00DE0E03"/>
    <w:rsid w:val="00DE179B"/>
    <w:rsid w:val="00DE3284"/>
    <w:rsid w:val="00DE646F"/>
    <w:rsid w:val="00DF1B17"/>
    <w:rsid w:val="00DF5312"/>
    <w:rsid w:val="00DF5977"/>
    <w:rsid w:val="00DF6C7F"/>
    <w:rsid w:val="00DF73FD"/>
    <w:rsid w:val="00DF7E6C"/>
    <w:rsid w:val="00E01B42"/>
    <w:rsid w:val="00E0361A"/>
    <w:rsid w:val="00E04B0F"/>
    <w:rsid w:val="00E04C59"/>
    <w:rsid w:val="00E06282"/>
    <w:rsid w:val="00E0664D"/>
    <w:rsid w:val="00E06FE6"/>
    <w:rsid w:val="00E07940"/>
    <w:rsid w:val="00E102DF"/>
    <w:rsid w:val="00E1194C"/>
    <w:rsid w:val="00E1308A"/>
    <w:rsid w:val="00E1396C"/>
    <w:rsid w:val="00E144B0"/>
    <w:rsid w:val="00E14733"/>
    <w:rsid w:val="00E14E4C"/>
    <w:rsid w:val="00E15BCD"/>
    <w:rsid w:val="00E17294"/>
    <w:rsid w:val="00E174BC"/>
    <w:rsid w:val="00E207EE"/>
    <w:rsid w:val="00E2122D"/>
    <w:rsid w:val="00E2194A"/>
    <w:rsid w:val="00E22F54"/>
    <w:rsid w:val="00E232A5"/>
    <w:rsid w:val="00E2343B"/>
    <w:rsid w:val="00E248B6"/>
    <w:rsid w:val="00E25A7B"/>
    <w:rsid w:val="00E26840"/>
    <w:rsid w:val="00E26EB6"/>
    <w:rsid w:val="00E30404"/>
    <w:rsid w:val="00E309A6"/>
    <w:rsid w:val="00E32BB5"/>
    <w:rsid w:val="00E33DA1"/>
    <w:rsid w:val="00E34246"/>
    <w:rsid w:val="00E34825"/>
    <w:rsid w:val="00E37CA9"/>
    <w:rsid w:val="00E46B56"/>
    <w:rsid w:val="00E47077"/>
    <w:rsid w:val="00E479A1"/>
    <w:rsid w:val="00E50C0B"/>
    <w:rsid w:val="00E56B2B"/>
    <w:rsid w:val="00E5734F"/>
    <w:rsid w:val="00E6009F"/>
    <w:rsid w:val="00E6013A"/>
    <w:rsid w:val="00E60598"/>
    <w:rsid w:val="00E64AC5"/>
    <w:rsid w:val="00E64D17"/>
    <w:rsid w:val="00E65800"/>
    <w:rsid w:val="00E65E5F"/>
    <w:rsid w:val="00E67A4C"/>
    <w:rsid w:val="00E70022"/>
    <w:rsid w:val="00E709E3"/>
    <w:rsid w:val="00E713FE"/>
    <w:rsid w:val="00E718CE"/>
    <w:rsid w:val="00E7217C"/>
    <w:rsid w:val="00E726F6"/>
    <w:rsid w:val="00E77C76"/>
    <w:rsid w:val="00E80797"/>
    <w:rsid w:val="00E80993"/>
    <w:rsid w:val="00E809AF"/>
    <w:rsid w:val="00E810B8"/>
    <w:rsid w:val="00E844E2"/>
    <w:rsid w:val="00E84D10"/>
    <w:rsid w:val="00E861F8"/>
    <w:rsid w:val="00E90332"/>
    <w:rsid w:val="00E90B8D"/>
    <w:rsid w:val="00E91473"/>
    <w:rsid w:val="00E93401"/>
    <w:rsid w:val="00E95D1F"/>
    <w:rsid w:val="00E97769"/>
    <w:rsid w:val="00E97D6F"/>
    <w:rsid w:val="00EB0AAD"/>
    <w:rsid w:val="00EB15FB"/>
    <w:rsid w:val="00EB42C1"/>
    <w:rsid w:val="00EB44C9"/>
    <w:rsid w:val="00EB4CDB"/>
    <w:rsid w:val="00EB5339"/>
    <w:rsid w:val="00EB58A9"/>
    <w:rsid w:val="00EB60B7"/>
    <w:rsid w:val="00EB71BD"/>
    <w:rsid w:val="00EB7EA9"/>
    <w:rsid w:val="00EC0EDB"/>
    <w:rsid w:val="00EC1BAA"/>
    <w:rsid w:val="00EC3C53"/>
    <w:rsid w:val="00EC3FFA"/>
    <w:rsid w:val="00ED2EF3"/>
    <w:rsid w:val="00ED425B"/>
    <w:rsid w:val="00EE001B"/>
    <w:rsid w:val="00EE1B5E"/>
    <w:rsid w:val="00EE1F91"/>
    <w:rsid w:val="00EE2A63"/>
    <w:rsid w:val="00EE571C"/>
    <w:rsid w:val="00EE7D6C"/>
    <w:rsid w:val="00EF1CBD"/>
    <w:rsid w:val="00EF2178"/>
    <w:rsid w:val="00EF252E"/>
    <w:rsid w:val="00EF2D52"/>
    <w:rsid w:val="00EF3D6C"/>
    <w:rsid w:val="00EF4444"/>
    <w:rsid w:val="00EF65B6"/>
    <w:rsid w:val="00EF6962"/>
    <w:rsid w:val="00EF7E04"/>
    <w:rsid w:val="00F07490"/>
    <w:rsid w:val="00F0781F"/>
    <w:rsid w:val="00F1195E"/>
    <w:rsid w:val="00F1198D"/>
    <w:rsid w:val="00F124F3"/>
    <w:rsid w:val="00F145C3"/>
    <w:rsid w:val="00F179EF"/>
    <w:rsid w:val="00F21AE4"/>
    <w:rsid w:val="00F2568B"/>
    <w:rsid w:val="00F25AF3"/>
    <w:rsid w:val="00F30CED"/>
    <w:rsid w:val="00F311DF"/>
    <w:rsid w:val="00F328A5"/>
    <w:rsid w:val="00F32BA0"/>
    <w:rsid w:val="00F339EA"/>
    <w:rsid w:val="00F35379"/>
    <w:rsid w:val="00F35892"/>
    <w:rsid w:val="00F36096"/>
    <w:rsid w:val="00F360C7"/>
    <w:rsid w:val="00F362B1"/>
    <w:rsid w:val="00F3645B"/>
    <w:rsid w:val="00F364DA"/>
    <w:rsid w:val="00F36959"/>
    <w:rsid w:val="00F42284"/>
    <w:rsid w:val="00F432EA"/>
    <w:rsid w:val="00F44043"/>
    <w:rsid w:val="00F44B3A"/>
    <w:rsid w:val="00F451DB"/>
    <w:rsid w:val="00F45B5B"/>
    <w:rsid w:val="00F47643"/>
    <w:rsid w:val="00F5404D"/>
    <w:rsid w:val="00F54305"/>
    <w:rsid w:val="00F57B71"/>
    <w:rsid w:val="00F61216"/>
    <w:rsid w:val="00F638B1"/>
    <w:rsid w:val="00F6681F"/>
    <w:rsid w:val="00F67783"/>
    <w:rsid w:val="00F67EB3"/>
    <w:rsid w:val="00F70454"/>
    <w:rsid w:val="00F70BF0"/>
    <w:rsid w:val="00F711A0"/>
    <w:rsid w:val="00F715C7"/>
    <w:rsid w:val="00F72188"/>
    <w:rsid w:val="00F72D5B"/>
    <w:rsid w:val="00F73335"/>
    <w:rsid w:val="00F73F84"/>
    <w:rsid w:val="00F74284"/>
    <w:rsid w:val="00F75530"/>
    <w:rsid w:val="00F75A35"/>
    <w:rsid w:val="00F75E26"/>
    <w:rsid w:val="00F75FBF"/>
    <w:rsid w:val="00F762CF"/>
    <w:rsid w:val="00F80CA2"/>
    <w:rsid w:val="00F82E36"/>
    <w:rsid w:val="00F833A8"/>
    <w:rsid w:val="00F859C0"/>
    <w:rsid w:val="00F86885"/>
    <w:rsid w:val="00F93C9B"/>
    <w:rsid w:val="00F954F5"/>
    <w:rsid w:val="00F95FEF"/>
    <w:rsid w:val="00FA11A2"/>
    <w:rsid w:val="00FA37D3"/>
    <w:rsid w:val="00FA5200"/>
    <w:rsid w:val="00FA7ACB"/>
    <w:rsid w:val="00FB0DCE"/>
    <w:rsid w:val="00FB131A"/>
    <w:rsid w:val="00FB2673"/>
    <w:rsid w:val="00FB4D2E"/>
    <w:rsid w:val="00FB585C"/>
    <w:rsid w:val="00FB5A04"/>
    <w:rsid w:val="00FB7E50"/>
    <w:rsid w:val="00FC1218"/>
    <w:rsid w:val="00FC6808"/>
    <w:rsid w:val="00FC6A82"/>
    <w:rsid w:val="00FC6CE9"/>
    <w:rsid w:val="00FC77F6"/>
    <w:rsid w:val="00FD223A"/>
    <w:rsid w:val="00FD2F70"/>
    <w:rsid w:val="00FD34F6"/>
    <w:rsid w:val="00FD4A4A"/>
    <w:rsid w:val="00FD546B"/>
    <w:rsid w:val="00FD5D1C"/>
    <w:rsid w:val="00FD7352"/>
    <w:rsid w:val="00FD7AA8"/>
    <w:rsid w:val="00FD7CBA"/>
    <w:rsid w:val="00FE0241"/>
    <w:rsid w:val="00FE1950"/>
    <w:rsid w:val="00FE2031"/>
    <w:rsid w:val="00FE3386"/>
    <w:rsid w:val="00FE7544"/>
    <w:rsid w:val="00FE7867"/>
    <w:rsid w:val="00FE79DC"/>
    <w:rsid w:val="00FF273D"/>
    <w:rsid w:val="00FF2B56"/>
    <w:rsid w:val="00FF4E78"/>
    <w:rsid w:val="00FF7F8A"/>
    <w:rsid w:val="02035192"/>
    <w:rsid w:val="02F87F9D"/>
    <w:rsid w:val="04D330D4"/>
    <w:rsid w:val="06156E3F"/>
    <w:rsid w:val="0A8FADD0"/>
    <w:rsid w:val="0B10876F"/>
    <w:rsid w:val="0B75C8CE"/>
    <w:rsid w:val="0CFFF6F7"/>
    <w:rsid w:val="0E3AE1FC"/>
    <w:rsid w:val="0E657DA0"/>
    <w:rsid w:val="0F2F7C04"/>
    <w:rsid w:val="0F53E367"/>
    <w:rsid w:val="103A50E3"/>
    <w:rsid w:val="10C54AC5"/>
    <w:rsid w:val="10ED53D2"/>
    <w:rsid w:val="129FF921"/>
    <w:rsid w:val="147AFE39"/>
    <w:rsid w:val="153A56BC"/>
    <w:rsid w:val="153ADCAE"/>
    <w:rsid w:val="16E5C3B3"/>
    <w:rsid w:val="179A9C30"/>
    <w:rsid w:val="17ECA65C"/>
    <w:rsid w:val="1A8CAFB6"/>
    <w:rsid w:val="1AB9240A"/>
    <w:rsid w:val="1B091EB9"/>
    <w:rsid w:val="1B21A2D2"/>
    <w:rsid w:val="1B7D0FA1"/>
    <w:rsid w:val="1EC8779C"/>
    <w:rsid w:val="1FE1BCDD"/>
    <w:rsid w:val="217F86B8"/>
    <w:rsid w:val="22AC08EA"/>
    <w:rsid w:val="235490CD"/>
    <w:rsid w:val="24A1BEBE"/>
    <w:rsid w:val="264B6FF7"/>
    <w:rsid w:val="282546DB"/>
    <w:rsid w:val="290111D8"/>
    <w:rsid w:val="2988EE6D"/>
    <w:rsid w:val="2B1E9E3F"/>
    <w:rsid w:val="2D2752B9"/>
    <w:rsid w:val="2EC7DED5"/>
    <w:rsid w:val="2F27776F"/>
    <w:rsid w:val="30F39186"/>
    <w:rsid w:val="31DDA346"/>
    <w:rsid w:val="32C36BCE"/>
    <w:rsid w:val="333EF3D6"/>
    <w:rsid w:val="338DBE59"/>
    <w:rsid w:val="33FF84BE"/>
    <w:rsid w:val="3450191F"/>
    <w:rsid w:val="386EC866"/>
    <w:rsid w:val="39AFE3B5"/>
    <w:rsid w:val="3F982DB9"/>
    <w:rsid w:val="3FA97DE9"/>
    <w:rsid w:val="4260083A"/>
    <w:rsid w:val="48C49D77"/>
    <w:rsid w:val="48FBA8B6"/>
    <w:rsid w:val="4A2B7E03"/>
    <w:rsid w:val="4BA06D7C"/>
    <w:rsid w:val="4E26DF57"/>
    <w:rsid w:val="4EAE662C"/>
    <w:rsid w:val="50A044A9"/>
    <w:rsid w:val="50CB5497"/>
    <w:rsid w:val="5110559F"/>
    <w:rsid w:val="5219F4DC"/>
    <w:rsid w:val="529CAF73"/>
    <w:rsid w:val="52E66268"/>
    <w:rsid w:val="52ECC713"/>
    <w:rsid w:val="532A5EF2"/>
    <w:rsid w:val="559EE4C5"/>
    <w:rsid w:val="566B79AA"/>
    <w:rsid w:val="576762C4"/>
    <w:rsid w:val="57D3BE4D"/>
    <w:rsid w:val="58BFB4FF"/>
    <w:rsid w:val="59D05F3B"/>
    <w:rsid w:val="5AA7C158"/>
    <w:rsid w:val="5B0BFFE8"/>
    <w:rsid w:val="5C8759B8"/>
    <w:rsid w:val="5FA743E8"/>
    <w:rsid w:val="607E6BFB"/>
    <w:rsid w:val="6108EE7E"/>
    <w:rsid w:val="6141A27E"/>
    <w:rsid w:val="615453D7"/>
    <w:rsid w:val="63E90E7F"/>
    <w:rsid w:val="64B67F7A"/>
    <w:rsid w:val="654F3E70"/>
    <w:rsid w:val="65668D88"/>
    <w:rsid w:val="664D040B"/>
    <w:rsid w:val="66735B37"/>
    <w:rsid w:val="66C918B0"/>
    <w:rsid w:val="6B01BA9B"/>
    <w:rsid w:val="6F3A0F38"/>
    <w:rsid w:val="6FCCDD1C"/>
    <w:rsid w:val="70F58A1C"/>
    <w:rsid w:val="74BB61CB"/>
    <w:rsid w:val="74EDD17E"/>
    <w:rsid w:val="7657322C"/>
    <w:rsid w:val="78B212F7"/>
    <w:rsid w:val="7A0B96A2"/>
    <w:rsid w:val="7B71D0EE"/>
    <w:rsid w:val="7D153539"/>
    <w:rsid w:val="7E3E36D6"/>
    <w:rsid w:val="7FA8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oNotEmbedSmartTags/>
  <w:decimalSymbol w:val=","/>
  <w:listSeparator w:val=";"/>
  <w14:docId w14:val="40E55F29"/>
  <w15:docId w15:val="{69877AE2-745A-40AB-9D0A-B08B8869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0322"/>
    <w:rPr>
      <w:rFonts w:ascii="Lucida Sans" w:hAnsi="Lucida Sans"/>
      <w:sz w:val="18"/>
    </w:rPr>
  </w:style>
  <w:style w:type="paragraph" w:styleId="Heading1">
    <w:name w:val="heading 1"/>
    <w:basedOn w:val="Normal"/>
    <w:next w:val="Normal"/>
    <w:link w:val="Heading1Char"/>
    <w:qFormat/>
    <w:rsid w:val="000B7412"/>
    <w:pPr>
      <w:keepNext/>
      <w:pageBreakBefore/>
      <w:numPr>
        <w:numId w:val="2"/>
      </w:numPr>
      <w:spacing w:after="160"/>
      <w:outlineLvl w:val="0"/>
    </w:pPr>
    <w:rPr>
      <w:b/>
      <w:color w:val="0066A2"/>
      <w:sz w:val="26"/>
      <w:szCs w:val="26"/>
    </w:rPr>
  </w:style>
  <w:style w:type="paragraph" w:styleId="Heading2">
    <w:name w:val="heading 2"/>
    <w:aliases w:val="h2,H2,PA Major Section,Main Heading,b,Headline 2,Gliederung2,Heading 2- no#,L2,OdsKap2,OdsKap2Überschrift,Section,Tempo Heading 2,Heading Two,2nd level,Chapter Title,Activity"/>
    <w:basedOn w:val="Heading1"/>
    <w:next w:val="Normal"/>
    <w:link w:val="Heading2Char"/>
    <w:qFormat/>
    <w:rsid w:val="000B7412"/>
    <w:pPr>
      <w:pageBreakBefore w:val="0"/>
      <w:numPr>
        <w:ilvl w:val="1"/>
      </w:numPr>
      <w:spacing w:before="120" w:after="0"/>
      <w:outlineLvl w:val="1"/>
    </w:pPr>
    <w:rPr>
      <w:sz w:val="24"/>
    </w:rPr>
  </w:style>
  <w:style w:type="paragraph" w:styleId="Heading3">
    <w:name w:val="heading 3"/>
    <w:aliases w:val="H3,3,h3,(Alt+3),(Alt+3)1,(Alt+3)2,(Alt+3)3,(Alt+3)11,(Alt+3)21,(Alt+3)4,(Alt+3)12,(Alt+3)22,(Alt+3)5,(Alt+3)13,(Alt+3)23,(Alt+3)6,(Alt+3)14,(Alt+3)24,(Alt+3)7,(Alt+3)15,(Alt+3)25,(Alt+3)8,(Alt+3)16,(Alt+3)26,(Alt+3)9,(Alt+3)17"/>
    <w:basedOn w:val="Heading2"/>
    <w:next w:val="Normal"/>
    <w:link w:val="Heading3Char"/>
    <w:autoRedefine/>
    <w:qFormat/>
    <w:rsid w:val="00854C81"/>
    <w:pPr>
      <w:numPr>
        <w:ilvl w:val="2"/>
      </w:numPr>
      <w:outlineLvl w:val="2"/>
    </w:pPr>
    <w:rPr>
      <w:b w:val="0"/>
      <w:sz w:val="22"/>
    </w:rPr>
  </w:style>
  <w:style w:type="paragraph" w:styleId="Heading4">
    <w:name w:val="heading 4"/>
    <w:aliases w:val="h4,OdsKap4,Tempo Heading 4,Map Title,PARA4"/>
    <w:basedOn w:val="Heading3"/>
    <w:next w:val="Normal"/>
    <w:qFormat/>
    <w:rsid w:val="000B7412"/>
    <w:pPr>
      <w:numPr>
        <w:ilvl w:val="3"/>
      </w:numPr>
      <w:outlineLvl w:val="3"/>
    </w:pPr>
    <w:rPr>
      <w:sz w:val="20"/>
    </w:rPr>
  </w:style>
  <w:style w:type="paragraph" w:styleId="Heading5">
    <w:name w:val="heading 5"/>
    <w:aliases w:val="h5,H5,Tempo Heading 5"/>
    <w:basedOn w:val="Heading4"/>
    <w:next w:val="Normal"/>
    <w:qFormat/>
    <w:rsid w:val="000B7412"/>
    <w:pPr>
      <w:numPr>
        <w:ilvl w:val="0"/>
        <w:numId w:val="0"/>
      </w:numPr>
      <w:tabs>
        <w:tab w:val="left" w:pos="0"/>
      </w:tabs>
      <w:ind w:hanging="357"/>
      <w:outlineLvl w:val="4"/>
    </w:pPr>
    <w:rPr>
      <w:sz w:val="18"/>
    </w:rPr>
  </w:style>
  <w:style w:type="paragraph" w:styleId="Heading6">
    <w:name w:val="heading 6"/>
    <w:aliases w:val="h6,H6"/>
    <w:basedOn w:val="Heading4"/>
    <w:next w:val="Normal"/>
    <w:qFormat/>
    <w:rsid w:val="000B7412"/>
    <w:pPr>
      <w:numPr>
        <w:ilvl w:val="0"/>
        <w:numId w:val="0"/>
      </w:numPr>
      <w:ind w:hanging="360"/>
      <w:outlineLvl w:val="5"/>
    </w:pPr>
  </w:style>
  <w:style w:type="paragraph" w:styleId="Heading7">
    <w:name w:val="heading 7"/>
    <w:basedOn w:val="Heading4"/>
    <w:next w:val="Normal"/>
    <w:qFormat/>
    <w:rsid w:val="000B7412"/>
    <w:pPr>
      <w:numPr>
        <w:ilvl w:val="0"/>
        <w:numId w:val="0"/>
      </w:numPr>
      <w:ind w:hanging="360"/>
      <w:outlineLvl w:val="6"/>
    </w:pPr>
  </w:style>
  <w:style w:type="paragraph" w:styleId="Heading8">
    <w:name w:val="heading 8"/>
    <w:basedOn w:val="Heading4"/>
    <w:next w:val="Normal"/>
    <w:qFormat/>
    <w:rsid w:val="000B7412"/>
    <w:pPr>
      <w:numPr>
        <w:ilvl w:val="0"/>
        <w:numId w:val="0"/>
      </w:numPr>
      <w:ind w:hanging="360"/>
      <w:outlineLvl w:val="7"/>
    </w:pPr>
  </w:style>
  <w:style w:type="paragraph" w:styleId="Heading9">
    <w:name w:val="heading 9"/>
    <w:basedOn w:val="Heading4"/>
    <w:next w:val="Normal"/>
    <w:qFormat/>
    <w:rsid w:val="000B7412"/>
    <w:pPr>
      <w:numPr>
        <w:ilvl w:val="0"/>
        <w:numId w:val="0"/>
      </w:numPr>
      <w:ind w:hanging="3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next w:val="BodyText"/>
    <w:semiHidden/>
    <w:rsid w:val="000B7412"/>
    <w:pPr>
      <w:keepNext/>
      <w:pageBreakBefore/>
      <w:tabs>
        <w:tab w:val="left" w:pos="1559"/>
      </w:tabs>
      <w:spacing w:after="240"/>
      <w:ind w:left="1559" w:hanging="1559"/>
    </w:pPr>
    <w:rPr>
      <w:color w:val="0066A2"/>
      <w:sz w:val="22"/>
      <w:szCs w:val="22"/>
    </w:rPr>
  </w:style>
  <w:style w:type="paragraph" w:styleId="BodyText">
    <w:name w:val="Body Text"/>
    <w:aliases w:val="Tempo Body Text"/>
    <w:basedOn w:val="Normal"/>
    <w:semiHidden/>
    <w:rsid w:val="000B7412"/>
  </w:style>
  <w:style w:type="paragraph" w:customStyle="1" w:styleId="sysCopyright">
    <w:name w:val="sys Copyright"/>
    <w:basedOn w:val="Normal"/>
    <w:semiHidden/>
    <w:rsid w:val="000B7412"/>
    <w:pPr>
      <w:framePr w:hSpace="142" w:vSpace="142" w:wrap="around" w:vAnchor="page" w:hAnchor="text" w:yAlign="bottom"/>
      <w:spacing w:after="840"/>
    </w:pPr>
    <w:rPr>
      <w:noProof/>
      <w:sz w:val="14"/>
    </w:rPr>
  </w:style>
  <w:style w:type="paragraph" w:customStyle="1" w:styleId="sysDocStatistics">
    <w:name w:val="sys Doc Statistics"/>
    <w:basedOn w:val="Normal"/>
    <w:semiHidden/>
    <w:rsid w:val="000B7412"/>
    <w:pPr>
      <w:tabs>
        <w:tab w:val="right" w:pos="3119"/>
      </w:tabs>
      <w:ind w:left="3260" w:hanging="3260"/>
    </w:pPr>
    <w:rPr>
      <w:noProof/>
    </w:rPr>
  </w:style>
  <w:style w:type="paragraph" w:customStyle="1" w:styleId="sysDocStatisticsOwner">
    <w:name w:val="sys Doc Statistics Owner"/>
    <w:basedOn w:val="sysDocStatistics"/>
    <w:semiHidden/>
    <w:rsid w:val="000B7412"/>
    <w:pPr>
      <w:tabs>
        <w:tab w:val="left" w:pos="5670"/>
      </w:tabs>
      <w:spacing w:before="480"/>
    </w:pPr>
  </w:style>
  <w:style w:type="character" w:customStyle="1" w:styleId="sysDocStatisticslbl">
    <w:name w:val="sys Doc Statistics lbl"/>
    <w:semiHidden/>
    <w:rsid w:val="000B7412"/>
    <w:rPr>
      <w:rFonts w:ascii="Lucida Sans" w:hAnsi="Lucida Sans"/>
      <w:b/>
      <w:smallCaps/>
      <w:spacing w:val="0"/>
    </w:rPr>
  </w:style>
  <w:style w:type="paragraph" w:styleId="Footer">
    <w:name w:val="footer"/>
    <w:basedOn w:val="Normal"/>
    <w:semiHidden/>
    <w:rsid w:val="000B7412"/>
    <w:rPr>
      <w:b/>
      <w:noProof/>
      <w:sz w:val="12"/>
      <w:szCs w:val="12"/>
    </w:rPr>
  </w:style>
  <w:style w:type="paragraph" w:customStyle="1" w:styleId="sysFooter2L">
    <w:name w:val="sys Footer 2 L"/>
    <w:basedOn w:val="Footer"/>
    <w:semiHidden/>
    <w:rsid w:val="000B7412"/>
    <w:pPr>
      <w:framePr w:hSpace="142" w:vSpace="142" w:wrap="notBeside" w:vAnchor="text" w:hAnchor="text" w:y="1"/>
    </w:pPr>
    <w:rPr>
      <w:szCs w:val="16"/>
    </w:rPr>
  </w:style>
  <w:style w:type="paragraph" w:styleId="Header">
    <w:name w:val="header"/>
    <w:basedOn w:val="Normal"/>
    <w:semiHidden/>
    <w:rsid w:val="000B7412"/>
    <w:rPr>
      <w:noProof/>
      <w:sz w:val="14"/>
    </w:rPr>
  </w:style>
  <w:style w:type="paragraph" w:customStyle="1" w:styleId="sysHeaders2L">
    <w:name w:val="sys Header s2 L"/>
    <w:basedOn w:val="Header"/>
    <w:semiHidden/>
    <w:rsid w:val="000B7412"/>
    <w:pPr>
      <w:framePr w:wrap="around" w:vAnchor="text" w:hAnchor="text" w:y="1"/>
      <w:spacing w:before="120"/>
    </w:pPr>
  </w:style>
  <w:style w:type="paragraph" w:customStyle="1" w:styleId="sysHeaders2C">
    <w:name w:val="sys Header s2 C"/>
    <w:basedOn w:val="sysHeaders2L"/>
    <w:semiHidden/>
    <w:rsid w:val="000B7412"/>
    <w:pPr>
      <w:framePr w:wrap="around" w:xAlign="center"/>
      <w:jc w:val="center"/>
    </w:pPr>
  </w:style>
  <w:style w:type="paragraph" w:customStyle="1" w:styleId="sysHeaders2R">
    <w:name w:val="sys Header s2 R"/>
    <w:basedOn w:val="sysHeaders2L"/>
    <w:semiHidden/>
    <w:rsid w:val="000B7412"/>
    <w:pPr>
      <w:framePr w:wrap="around" w:xAlign="right"/>
      <w:ind w:right="28"/>
      <w:jc w:val="right"/>
    </w:pPr>
  </w:style>
  <w:style w:type="paragraph" w:customStyle="1" w:styleId="Heading0">
    <w:name w:val="Heading 0"/>
    <w:basedOn w:val="Heading1"/>
    <w:next w:val="BodyText"/>
    <w:semiHidden/>
    <w:rsid w:val="000B7412"/>
    <w:pPr>
      <w:outlineLvl w:val="9"/>
    </w:pPr>
  </w:style>
  <w:style w:type="paragraph" w:customStyle="1" w:styleId="Heading0Custno">
    <w:name w:val="Heading 0 Cust no."/>
    <w:basedOn w:val="Heading1"/>
    <w:next w:val="BodyText"/>
    <w:semiHidden/>
    <w:rsid w:val="000B7412"/>
    <w:pPr>
      <w:numPr>
        <w:numId w:val="0"/>
      </w:numPr>
      <w:tabs>
        <w:tab w:val="left" w:pos="0"/>
      </w:tabs>
      <w:ind w:hanging="403"/>
    </w:pPr>
  </w:style>
  <w:style w:type="paragraph" w:customStyle="1" w:styleId="Heading1Custno">
    <w:name w:val="Heading 1 Cust no."/>
    <w:basedOn w:val="Normal"/>
    <w:next w:val="BodyText"/>
    <w:semiHidden/>
    <w:rsid w:val="000B7412"/>
    <w:pPr>
      <w:keepNext/>
      <w:pageBreakBefore/>
      <w:tabs>
        <w:tab w:val="right" w:pos="-357"/>
        <w:tab w:val="left" w:pos="0"/>
      </w:tabs>
      <w:ind w:hanging="1168"/>
    </w:pPr>
    <w:rPr>
      <w:b/>
      <w:color w:val="0066A2"/>
      <w:sz w:val="26"/>
      <w:szCs w:val="26"/>
    </w:rPr>
  </w:style>
  <w:style w:type="paragraph" w:customStyle="1" w:styleId="Heading2Custno">
    <w:name w:val="Heading 2 Cust no."/>
    <w:basedOn w:val="Heading1Custno"/>
    <w:next w:val="BodyText"/>
    <w:semiHidden/>
    <w:rsid w:val="000B7412"/>
    <w:pPr>
      <w:spacing w:before="120"/>
    </w:pPr>
    <w:rPr>
      <w:sz w:val="24"/>
    </w:rPr>
  </w:style>
  <w:style w:type="paragraph" w:customStyle="1" w:styleId="Heading3Custno">
    <w:name w:val="Heading 3 Cust no."/>
    <w:basedOn w:val="Heading2Custno"/>
    <w:next w:val="BodyText"/>
    <w:semiHidden/>
    <w:rsid w:val="000B7412"/>
    <w:rPr>
      <w:sz w:val="22"/>
    </w:rPr>
  </w:style>
  <w:style w:type="paragraph" w:customStyle="1" w:styleId="Heading4Custno">
    <w:name w:val="Heading 4 Cust no."/>
    <w:basedOn w:val="Heading3Custno"/>
    <w:next w:val="BodyText"/>
    <w:semiHidden/>
    <w:rsid w:val="000B7412"/>
    <w:rPr>
      <w:sz w:val="20"/>
    </w:rPr>
  </w:style>
  <w:style w:type="character" w:customStyle="1" w:styleId="sysHeaderLable">
    <w:name w:val="sys Header Lable"/>
    <w:semiHidden/>
    <w:rsid w:val="000B7412"/>
    <w:rPr>
      <w:rFonts w:ascii="Lucida Sans" w:hAnsi="Lucida Sans"/>
      <w:b/>
      <w:spacing w:val="0"/>
      <w:sz w:val="14"/>
      <w:szCs w:val="16"/>
    </w:rPr>
  </w:style>
  <w:style w:type="paragraph" w:styleId="ListBullet3">
    <w:name w:val="List Bullet 3"/>
    <w:basedOn w:val="Normal"/>
    <w:semiHidden/>
    <w:rsid w:val="000B7412"/>
    <w:pPr>
      <w:numPr>
        <w:numId w:val="3"/>
      </w:numPr>
    </w:pPr>
  </w:style>
  <w:style w:type="paragraph" w:styleId="TOC1">
    <w:name w:val="toc 1"/>
    <w:basedOn w:val="Normal"/>
    <w:next w:val="Normal"/>
    <w:uiPriority w:val="39"/>
    <w:rsid w:val="000B7412"/>
    <w:pPr>
      <w:tabs>
        <w:tab w:val="left" w:pos="709"/>
        <w:tab w:val="right" w:leader="dot" w:pos="9000"/>
      </w:tabs>
      <w:spacing w:before="120" w:after="120"/>
      <w:ind w:left="709" w:right="709" w:hanging="709"/>
    </w:pPr>
    <w:rPr>
      <w:b/>
      <w:noProof/>
      <w:sz w:val="22"/>
      <w:szCs w:val="24"/>
    </w:rPr>
  </w:style>
  <w:style w:type="paragraph" w:styleId="TOC2">
    <w:name w:val="toc 2"/>
    <w:basedOn w:val="TOC1"/>
    <w:next w:val="Normal"/>
    <w:uiPriority w:val="39"/>
    <w:rsid w:val="000B7412"/>
    <w:pPr>
      <w:tabs>
        <w:tab w:val="clear" w:pos="709"/>
        <w:tab w:val="left" w:pos="706"/>
      </w:tabs>
      <w:spacing w:before="0" w:after="0"/>
    </w:pPr>
  </w:style>
  <w:style w:type="paragraph" w:styleId="TOC3">
    <w:name w:val="toc 3"/>
    <w:basedOn w:val="TOC2"/>
    <w:next w:val="Normal"/>
    <w:semiHidden/>
    <w:rsid w:val="000B7412"/>
    <w:pPr>
      <w:tabs>
        <w:tab w:val="clear" w:pos="706"/>
        <w:tab w:val="left" w:pos="720"/>
      </w:tabs>
    </w:pPr>
  </w:style>
  <w:style w:type="paragraph" w:styleId="TOC4">
    <w:name w:val="toc 4"/>
    <w:basedOn w:val="TOC3"/>
    <w:next w:val="Normal"/>
    <w:semiHidden/>
    <w:rsid w:val="000B7412"/>
  </w:style>
  <w:style w:type="paragraph" w:styleId="TOC5">
    <w:name w:val="toc 5"/>
    <w:basedOn w:val="TOC3"/>
    <w:next w:val="Normal"/>
    <w:semiHidden/>
    <w:rsid w:val="000B7412"/>
    <w:pPr>
      <w:tabs>
        <w:tab w:val="clear" w:pos="9000"/>
        <w:tab w:val="right" w:leader="dot" w:pos="8998"/>
      </w:tabs>
    </w:pPr>
    <w:rPr>
      <w:lang w:eastAsia="nl-NL"/>
    </w:rPr>
  </w:style>
  <w:style w:type="paragraph" w:styleId="TOC6">
    <w:name w:val="toc 6"/>
    <w:basedOn w:val="TOC3"/>
    <w:next w:val="Normal"/>
    <w:semiHidden/>
    <w:rsid w:val="000B7412"/>
  </w:style>
  <w:style w:type="paragraph" w:styleId="TOC7">
    <w:name w:val="toc 7"/>
    <w:basedOn w:val="TOC3"/>
    <w:next w:val="Normal"/>
    <w:semiHidden/>
    <w:rsid w:val="000B7412"/>
  </w:style>
  <w:style w:type="paragraph" w:styleId="TOC8">
    <w:name w:val="toc 8"/>
    <w:basedOn w:val="TOC3"/>
    <w:next w:val="Normal"/>
    <w:semiHidden/>
    <w:rsid w:val="000B7412"/>
  </w:style>
  <w:style w:type="paragraph" w:styleId="TOC9">
    <w:name w:val="toc 9"/>
    <w:basedOn w:val="TOC3"/>
    <w:next w:val="Normal"/>
    <w:semiHidden/>
    <w:rsid w:val="000B7412"/>
  </w:style>
  <w:style w:type="paragraph" w:styleId="ListBullet">
    <w:name w:val="List Bullet"/>
    <w:basedOn w:val="Normal"/>
    <w:semiHidden/>
    <w:rsid w:val="000B7412"/>
    <w:pPr>
      <w:numPr>
        <w:numId w:val="4"/>
      </w:numPr>
    </w:pPr>
  </w:style>
  <w:style w:type="paragraph" w:styleId="ListBullet2">
    <w:name w:val="List Bullet 2"/>
    <w:basedOn w:val="Normal"/>
    <w:semiHidden/>
    <w:rsid w:val="000B7412"/>
    <w:pPr>
      <w:numPr>
        <w:numId w:val="5"/>
      </w:numPr>
    </w:pPr>
  </w:style>
  <w:style w:type="character" w:styleId="PageNumber">
    <w:name w:val="page number"/>
    <w:semiHidden/>
    <w:rsid w:val="000B7412"/>
    <w:rPr>
      <w:rFonts w:ascii="Times New Roman" w:hAnsi="Times New Roman"/>
      <w:b/>
      <w:spacing w:val="0"/>
      <w:sz w:val="14"/>
      <w:szCs w:val="14"/>
      <w:vertAlign w:val="baseline"/>
    </w:rPr>
  </w:style>
  <w:style w:type="paragraph" w:customStyle="1" w:styleId="Part">
    <w:name w:val="Part"/>
    <w:basedOn w:val="Heading1"/>
    <w:next w:val="BodyText"/>
    <w:semiHidden/>
    <w:rsid w:val="000B7412"/>
    <w:pPr>
      <w:pageBreakBefore w:val="0"/>
      <w:numPr>
        <w:numId w:val="0"/>
      </w:numPr>
      <w:tabs>
        <w:tab w:val="num" w:pos="0"/>
      </w:tabs>
      <w:spacing w:after="240"/>
    </w:pPr>
  </w:style>
  <w:style w:type="paragraph" w:customStyle="1" w:styleId="sysHidden">
    <w:name w:val="sys Hidden"/>
    <w:basedOn w:val="Normal"/>
    <w:semiHidden/>
    <w:rsid w:val="000B7412"/>
    <w:rPr>
      <w:vanish/>
    </w:rPr>
  </w:style>
  <w:style w:type="paragraph" w:customStyle="1" w:styleId="sysHeaderField">
    <w:name w:val="sys HeaderField"/>
    <w:basedOn w:val="sysHidden"/>
    <w:semiHidden/>
    <w:rsid w:val="000B7412"/>
  </w:style>
  <w:style w:type="paragraph" w:customStyle="1" w:styleId="sysPageOfPages">
    <w:name w:val="sys PageOfPages"/>
    <w:basedOn w:val="sysHidden"/>
    <w:semiHidden/>
    <w:rsid w:val="000B7412"/>
  </w:style>
  <w:style w:type="paragraph" w:customStyle="1" w:styleId="sysClass">
    <w:name w:val="sys Class"/>
    <w:basedOn w:val="Normal"/>
    <w:semiHidden/>
    <w:rsid w:val="000B7412"/>
    <w:pPr>
      <w:framePr w:w="3969" w:hSpace="181" w:wrap="notBeside" w:vAnchor="page" w:hAnchor="text" w:y="1231"/>
    </w:pPr>
    <w:rPr>
      <w:b/>
      <w:caps/>
      <w:sz w:val="16"/>
      <w:szCs w:val="18"/>
    </w:rPr>
  </w:style>
  <w:style w:type="paragraph" w:customStyle="1" w:styleId="sysWordMark">
    <w:name w:val="sys WordMark"/>
    <w:basedOn w:val="Normal"/>
    <w:semiHidden/>
    <w:rsid w:val="000B7412"/>
    <w:pPr>
      <w:framePr w:w="1304" w:hSpace="142" w:vSpace="142" w:wrap="around" w:vAnchor="page" w:hAnchor="text" w:xAlign="right" w:y="738"/>
      <w:spacing w:line="284" w:lineRule="atLeast"/>
      <w:jc w:val="right"/>
    </w:pPr>
  </w:style>
  <w:style w:type="paragraph" w:styleId="Title">
    <w:name w:val="Title"/>
    <w:basedOn w:val="Normal"/>
    <w:next w:val="BodyText"/>
    <w:qFormat/>
    <w:rsid w:val="000B7412"/>
    <w:pPr>
      <w:framePr w:w="4649" w:h="1247" w:hRule="exact" w:hSpace="142" w:vSpace="142" w:wrap="notBeside" w:vAnchor="page" w:hAnchor="margin" w:y="3800"/>
      <w:spacing w:line="360" w:lineRule="auto"/>
    </w:pPr>
    <w:rPr>
      <w:caps/>
    </w:rPr>
  </w:style>
  <w:style w:type="paragraph" w:customStyle="1" w:styleId="Titlecd">
    <w:name w:val="Title cd"/>
    <w:basedOn w:val="Title"/>
    <w:semiHidden/>
    <w:rsid w:val="000B7412"/>
    <w:pPr>
      <w:framePr w:w="0" w:hRule="auto" w:wrap="notBeside" w:y="2813"/>
    </w:pPr>
  </w:style>
  <w:style w:type="paragraph" w:customStyle="1" w:styleId="sysFooter2">
    <w:name w:val="sys Footer 2"/>
    <w:basedOn w:val="Footer"/>
    <w:semiHidden/>
    <w:rsid w:val="000B7412"/>
  </w:style>
  <w:style w:type="paragraph" w:customStyle="1" w:styleId="sysFooter2C">
    <w:name w:val="sys Footer 2 C"/>
    <w:basedOn w:val="sysFooter2L"/>
    <w:semiHidden/>
    <w:rsid w:val="000B7412"/>
    <w:pPr>
      <w:framePr w:wrap="notBeside" w:xAlign="center"/>
    </w:pPr>
  </w:style>
  <w:style w:type="paragraph" w:customStyle="1" w:styleId="sysFooter2R">
    <w:name w:val="sys Footer 2 R"/>
    <w:basedOn w:val="sysFooter2L"/>
    <w:semiHidden/>
    <w:rsid w:val="000B7412"/>
    <w:pPr>
      <w:framePr w:wrap="notBeside" w:xAlign="right"/>
      <w:ind w:right="28"/>
    </w:pPr>
  </w:style>
  <w:style w:type="paragraph" w:customStyle="1" w:styleId="sysFooter2Line">
    <w:name w:val="sys Footer 2 Line"/>
    <w:basedOn w:val="sysFooter2"/>
    <w:semiHidden/>
    <w:rsid w:val="000B7412"/>
    <w:pPr>
      <w:pBdr>
        <w:bottom w:val="single" w:sz="6" w:space="1" w:color="000000"/>
      </w:pBdr>
      <w:spacing w:after="60"/>
    </w:pPr>
  </w:style>
  <w:style w:type="paragraph" w:customStyle="1" w:styleId="sysMAT">
    <w:name w:val="sys MAT"/>
    <w:basedOn w:val="sysCopyright"/>
    <w:semiHidden/>
    <w:rsid w:val="000B7412"/>
    <w:pPr>
      <w:framePr w:wrap="around"/>
      <w:spacing w:after="600"/>
    </w:pPr>
  </w:style>
  <w:style w:type="paragraph" w:customStyle="1" w:styleId="sysLbl">
    <w:name w:val="sys Lbl"/>
    <w:basedOn w:val="Normal"/>
    <w:semiHidden/>
    <w:rsid w:val="000B7412"/>
    <w:rPr>
      <w:b/>
      <w:smallCaps/>
      <w:color w:val="FFFFFF"/>
      <w:sz w:val="16"/>
      <w:szCs w:val="18"/>
    </w:rPr>
  </w:style>
  <w:style w:type="paragraph" w:customStyle="1" w:styleId="sysHeaderLinebelow">
    <w:name w:val="sys Header Line below"/>
    <w:basedOn w:val="Header"/>
    <w:semiHidden/>
    <w:rsid w:val="000B7412"/>
    <w:pPr>
      <w:pBdr>
        <w:bottom w:val="single" w:sz="4" w:space="1" w:color="000000"/>
      </w:pBdr>
    </w:pPr>
  </w:style>
  <w:style w:type="paragraph" w:customStyle="1" w:styleId="sysMATHeader">
    <w:name w:val="sys MAT Header"/>
    <w:basedOn w:val="Normal"/>
    <w:semiHidden/>
    <w:rsid w:val="000B7412"/>
    <w:rPr>
      <w:color w:val="FFFFFF"/>
    </w:rPr>
  </w:style>
  <w:style w:type="character" w:customStyle="1" w:styleId="smallcaps">
    <w:name w:val="small caps"/>
    <w:semiHidden/>
    <w:rsid w:val="000B7412"/>
    <w:rPr>
      <w:smallCaps/>
    </w:rPr>
  </w:style>
  <w:style w:type="paragraph" w:customStyle="1" w:styleId="sysMATText">
    <w:name w:val="sys MAT Text"/>
    <w:basedOn w:val="Normal"/>
    <w:semiHidden/>
    <w:rsid w:val="000B7412"/>
    <w:rPr>
      <w:sz w:val="16"/>
    </w:rPr>
  </w:style>
  <w:style w:type="table" w:styleId="TableGrid">
    <w:name w:val="Table Grid"/>
    <w:basedOn w:val="TableNormal"/>
    <w:rsid w:val="000B7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ture">
    <w:name w:val="Picture"/>
    <w:basedOn w:val="Normal"/>
    <w:next w:val="Normal"/>
    <w:semiHidden/>
    <w:rsid w:val="000B7412"/>
    <w:pPr>
      <w:jc w:val="center"/>
    </w:pPr>
    <w:rPr>
      <w:lang w:eastAsia="nl-NL"/>
    </w:rPr>
  </w:style>
  <w:style w:type="character" w:styleId="FootnoteReference">
    <w:name w:val="footnote reference"/>
    <w:semiHidden/>
    <w:rsid w:val="000B7412"/>
    <w:rPr>
      <w:rFonts w:ascii="Lucida Sans" w:hAnsi="Lucida Sans"/>
      <w:sz w:val="18"/>
      <w:vertAlign w:val="superscript"/>
    </w:rPr>
  </w:style>
  <w:style w:type="paragraph" w:styleId="FootnoteText">
    <w:name w:val="footnote text"/>
    <w:basedOn w:val="Normal"/>
    <w:semiHidden/>
    <w:rsid w:val="000B7412"/>
    <w:pPr>
      <w:ind w:left="142" w:hanging="142"/>
    </w:pPr>
    <w:rPr>
      <w:sz w:val="14"/>
      <w:lang w:eastAsia="nl-NL"/>
    </w:rPr>
  </w:style>
  <w:style w:type="paragraph" w:customStyle="1" w:styleId="Table">
    <w:name w:val="Table"/>
    <w:basedOn w:val="Normal"/>
    <w:semiHidden/>
    <w:rsid w:val="000B7412"/>
    <w:pPr>
      <w:spacing w:before="20" w:after="20"/>
    </w:pPr>
    <w:rPr>
      <w:sz w:val="16"/>
    </w:rPr>
  </w:style>
  <w:style w:type="paragraph" w:customStyle="1" w:styleId="TableHeader">
    <w:name w:val="Table Header"/>
    <w:basedOn w:val="Normal"/>
    <w:semiHidden/>
    <w:rsid w:val="000B7412"/>
    <w:pPr>
      <w:spacing w:after="43"/>
    </w:pPr>
    <w:rPr>
      <w:b/>
      <w:color w:val="FFFFFF"/>
      <w:szCs w:val="18"/>
    </w:rPr>
  </w:style>
  <w:style w:type="paragraph" w:customStyle="1" w:styleId="TableListbullet">
    <w:name w:val="Table List bullet"/>
    <w:basedOn w:val="Normal"/>
    <w:semiHidden/>
    <w:rsid w:val="000B7412"/>
    <w:pPr>
      <w:numPr>
        <w:numId w:val="6"/>
      </w:numPr>
      <w:spacing w:before="20" w:after="20"/>
    </w:pPr>
    <w:rPr>
      <w:sz w:val="16"/>
      <w:lang w:eastAsia="nl-NL"/>
    </w:rPr>
  </w:style>
  <w:style w:type="paragraph" w:customStyle="1" w:styleId="TableListbullet2">
    <w:name w:val="Table List bullet 2"/>
    <w:basedOn w:val="Normal"/>
    <w:semiHidden/>
    <w:rsid w:val="000B7412"/>
    <w:pPr>
      <w:numPr>
        <w:numId w:val="7"/>
      </w:numPr>
      <w:tabs>
        <w:tab w:val="clear" w:pos="142"/>
        <w:tab w:val="left" w:pos="283"/>
      </w:tabs>
      <w:spacing w:before="20" w:after="20"/>
    </w:pPr>
    <w:rPr>
      <w:sz w:val="16"/>
      <w:lang w:eastAsia="nl-NL"/>
    </w:rPr>
  </w:style>
  <w:style w:type="paragraph" w:customStyle="1" w:styleId="TableListbullet3">
    <w:name w:val="Table List bullet 3"/>
    <w:basedOn w:val="Normal"/>
    <w:semiHidden/>
    <w:rsid w:val="000B7412"/>
    <w:pPr>
      <w:numPr>
        <w:numId w:val="8"/>
      </w:numPr>
      <w:spacing w:before="20" w:after="20"/>
    </w:pPr>
    <w:rPr>
      <w:sz w:val="16"/>
      <w:lang w:eastAsia="nl-NL"/>
    </w:rPr>
  </w:style>
  <w:style w:type="paragraph" w:customStyle="1" w:styleId="sysWordMarkAC">
    <w:name w:val="sys WordMark AC"/>
    <w:basedOn w:val="sysWordMark"/>
    <w:semiHidden/>
    <w:rsid w:val="000B7412"/>
    <w:pPr>
      <w:framePr w:w="1588" w:wrap="around"/>
    </w:pPr>
  </w:style>
  <w:style w:type="paragraph" w:customStyle="1" w:styleId="sysWordMarkAW">
    <w:name w:val="sys WordMark AW"/>
    <w:basedOn w:val="sysWordMark"/>
    <w:semiHidden/>
    <w:rsid w:val="000B7412"/>
    <w:pPr>
      <w:framePr w:w="1588" w:wrap="around"/>
    </w:pPr>
  </w:style>
  <w:style w:type="character" w:styleId="Hyperlink">
    <w:name w:val="Hyperlink"/>
    <w:rsid w:val="001F3154"/>
    <w:rPr>
      <w:color w:val="0000FF"/>
      <w:u w:val="single"/>
    </w:rPr>
  </w:style>
  <w:style w:type="paragraph" w:styleId="NormalWeb">
    <w:name w:val="Normal (Web)"/>
    <w:basedOn w:val="Normal"/>
    <w:uiPriority w:val="99"/>
    <w:rsid w:val="008B144C"/>
    <w:pPr>
      <w:spacing w:before="150" w:after="150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1E1C2B"/>
    <w:rPr>
      <w:b/>
      <w:bCs/>
    </w:rPr>
  </w:style>
  <w:style w:type="character" w:customStyle="1" w:styleId="icon">
    <w:name w:val="icon"/>
    <w:basedOn w:val="DefaultParagraphFont"/>
    <w:rsid w:val="001E1C2B"/>
  </w:style>
  <w:style w:type="character" w:styleId="HTMLTypewriter">
    <w:name w:val="HTML Typewriter"/>
    <w:rsid w:val="001E1C2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BC0F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C0F30"/>
    <w:rPr>
      <w:rFonts w:ascii="Tahoma" w:hAnsi="Tahoma" w:cs="Tahoma"/>
      <w:sz w:val="16"/>
      <w:szCs w:val="16"/>
      <w:lang w:val="en-US" w:eastAsia="en-US"/>
    </w:rPr>
  </w:style>
  <w:style w:type="character" w:styleId="FollowedHyperlink">
    <w:name w:val="FollowedHyperlink"/>
    <w:rsid w:val="003864F0"/>
    <w:rPr>
      <w:color w:val="800080"/>
      <w:u w:val="single"/>
    </w:rPr>
  </w:style>
  <w:style w:type="paragraph" w:customStyle="1" w:styleId="Tablebody">
    <w:name w:val="Table body"/>
    <w:rsid w:val="000B38E0"/>
    <w:pPr>
      <w:keepNext/>
      <w:keepLines/>
      <w:spacing w:before="80" w:after="40"/>
    </w:pPr>
    <w:rPr>
      <w:rFonts w:ascii="Arial" w:hAnsi="Arial"/>
      <w:sz w:val="18"/>
    </w:rPr>
  </w:style>
  <w:style w:type="paragraph" w:customStyle="1" w:styleId="TabelleKopf">
    <w:name w:val="Tabelle Kopf"/>
    <w:basedOn w:val="Normal"/>
    <w:rsid w:val="000B38E0"/>
    <w:pPr>
      <w:tabs>
        <w:tab w:val="left" w:pos="340"/>
        <w:tab w:val="left" w:pos="680"/>
        <w:tab w:val="left" w:pos="1021"/>
        <w:tab w:val="left" w:pos="1361"/>
        <w:tab w:val="left" w:pos="1701"/>
      </w:tabs>
      <w:spacing w:before="60" w:after="60"/>
      <w:jc w:val="center"/>
    </w:pPr>
    <w:rPr>
      <w:rFonts w:ascii="Siemens Sans" w:hAnsi="Siemens Sans"/>
      <w:b/>
      <w:sz w:val="20"/>
      <w:lang w:val="de-DE" w:eastAsia="de-DE"/>
    </w:rPr>
  </w:style>
  <w:style w:type="paragraph" w:customStyle="1" w:styleId="VATEXTNORMAL">
    <w:name w:val="VA_TEXT_NORMAL"/>
    <w:basedOn w:val="Normal"/>
    <w:semiHidden/>
    <w:rsid w:val="000B38E0"/>
    <w:pPr>
      <w:spacing w:after="120"/>
      <w:ind w:left="624"/>
    </w:pPr>
    <w:rPr>
      <w:rFonts w:ascii="Arial" w:hAnsi="Arial"/>
      <w:sz w:val="22"/>
      <w:lang w:val="de-DE" w:eastAsia="de-DE"/>
    </w:rPr>
  </w:style>
  <w:style w:type="paragraph" w:styleId="Caption">
    <w:name w:val="caption"/>
    <w:basedOn w:val="Normal"/>
    <w:next w:val="Normal"/>
    <w:qFormat/>
    <w:rsid w:val="000B38E0"/>
    <w:pPr>
      <w:tabs>
        <w:tab w:val="left" w:pos="1134"/>
      </w:tabs>
      <w:spacing w:before="120" w:after="120"/>
      <w:ind w:left="1135" w:hanging="851"/>
    </w:pPr>
    <w:rPr>
      <w:rFonts w:ascii="Arial" w:hAnsi="Arial"/>
      <w:b/>
      <w:bCs/>
      <w:sz w:val="16"/>
      <w:lang w:eastAsia="de-DE"/>
    </w:rPr>
  </w:style>
  <w:style w:type="paragraph" w:styleId="List2">
    <w:name w:val="List 2"/>
    <w:basedOn w:val="ListBullet2"/>
    <w:rsid w:val="002567D4"/>
    <w:pPr>
      <w:tabs>
        <w:tab w:val="num" w:pos="680"/>
      </w:tabs>
      <w:ind w:left="680"/>
    </w:pPr>
    <w:rPr>
      <w:rFonts w:ascii="Univers 45 Light" w:hAnsi="Univers 45 Light"/>
      <w:sz w:val="20"/>
    </w:rPr>
  </w:style>
  <w:style w:type="paragraph" w:styleId="ListNumber">
    <w:name w:val="List Number"/>
    <w:basedOn w:val="ListBullet"/>
    <w:link w:val="ListNumberChar"/>
    <w:rsid w:val="002567D4"/>
    <w:pPr>
      <w:keepNext/>
      <w:numPr>
        <w:numId w:val="9"/>
      </w:numPr>
      <w:spacing w:before="120" w:after="120"/>
    </w:pPr>
    <w:rPr>
      <w:rFonts w:ascii="Univers 45 Light" w:hAnsi="Univers 45 Light"/>
      <w:sz w:val="20"/>
    </w:rPr>
  </w:style>
  <w:style w:type="character" w:customStyle="1" w:styleId="ListNumberChar">
    <w:name w:val="List Number Char"/>
    <w:link w:val="ListNumber"/>
    <w:rsid w:val="002567D4"/>
    <w:rPr>
      <w:rFonts w:ascii="Univers 45 Light" w:hAnsi="Univers 45 Light"/>
    </w:rPr>
  </w:style>
  <w:style w:type="character" w:customStyle="1" w:styleId="searchword0">
    <w:name w:val="searchword0"/>
    <w:basedOn w:val="DefaultParagraphFont"/>
    <w:rsid w:val="002C532F"/>
  </w:style>
  <w:style w:type="character" w:customStyle="1" w:styleId="underline1">
    <w:name w:val="underline1"/>
    <w:rsid w:val="002C532F"/>
    <w:rPr>
      <w:u w:val="single"/>
    </w:rPr>
  </w:style>
  <w:style w:type="paragraph" w:customStyle="1" w:styleId="Bullet1">
    <w:name w:val="Bullet 1"/>
    <w:basedOn w:val="Normal"/>
    <w:rsid w:val="00340CCC"/>
    <w:pPr>
      <w:numPr>
        <w:numId w:val="10"/>
      </w:numPr>
      <w:tabs>
        <w:tab w:val="clear" w:pos="360"/>
        <w:tab w:val="left" w:pos="284"/>
        <w:tab w:val="right" w:pos="9923"/>
      </w:tabs>
      <w:spacing w:before="120"/>
      <w:ind w:left="0" w:firstLine="0"/>
    </w:pPr>
    <w:rPr>
      <w:rFonts w:ascii="Arial" w:hAnsi="Arial"/>
      <w:sz w:val="20"/>
      <w:lang w:val="de-DE"/>
    </w:rPr>
  </w:style>
  <w:style w:type="paragraph" w:customStyle="1" w:styleId="Body">
    <w:name w:val="Body"/>
    <w:basedOn w:val="Normal"/>
    <w:link w:val="BodyZchn"/>
    <w:rsid w:val="004A7E49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60" w:after="60"/>
    </w:pPr>
    <w:rPr>
      <w:rFonts w:ascii="Arial" w:eastAsia="PMingLiU" w:hAnsi="Arial"/>
      <w:sz w:val="20"/>
      <w:szCs w:val="24"/>
      <w:lang w:val="de-DE" w:eastAsia="zh-TW"/>
    </w:rPr>
  </w:style>
  <w:style w:type="character" w:customStyle="1" w:styleId="BodyZchn">
    <w:name w:val="Body Zchn"/>
    <w:link w:val="Body"/>
    <w:rsid w:val="004A7E49"/>
    <w:rPr>
      <w:rFonts w:ascii="Arial" w:eastAsia="PMingLiU" w:hAnsi="Arial"/>
      <w:szCs w:val="24"/>
      <w:lang w:val="de-DE" w:eastAsia="zh-TW" w:bidi="ar-SA"/>
    </w:rPr>
  </w:style>
  <w:style w:type="paragraph" w:styleId="ListParagraph">
    <w:name w:val="List Paragraph"/>
    <w:basedOn w:val="Normal"/>
    <w:uiPriority w:val="34"/>
    <w:qFormat/>
    <w:rsid w:val="00F75A35"/>
    <w:pPr>
      <w:ind w:left="720"/>
      <w:contextualSpacing/>
    </w:pPr>
  </w:style>
  <w:style w:type="table" w:styleId="TableColumns3">
    <w:name w:val="Table Columns 3"/>
    <w:basedOn w:val="TableNormal"/>
    <w:rsid w:val="00727BF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Code">
    <w:name w:val="HTML Code"/>
    <w:basedOn w:val="DefaultParagraphFont"/>
    <w:uiPriority w:val="99"/>
    <w:unhideWhenUsed/>
    <w:rsid w:val="0064548E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C5BAD"/>
    <w:rPr>
      <w:rFonts w:ascii="Lucida Sans" w:hAnsi="Lucida Sans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A4F07"/>
    <w:rPr>
      <w:color w:val="605E5C"/>
      <w:shd w:val="clear" w:color="auto" w:fill="E1DFDD"/>
    </w:rPr>
  </w:style>
  <w:style w:type="character" w:customStyle="1" w:styleId="Heading2Char">
    <w:name w:val="Heading 2 Char"/>
    <w:aliases w:val="h2 Char,H2 Char,PA Major Section Char,Main Heading Char,b Char,Headline 2 Char,Gliederung2 Char,Heading 2- no# Char,L2 Char,OdsKap2 Char,OdsKap2Überschrift Char,Section Char,Tempo Heading 2 Char,Heading Two Char,2nd level Char"/>
    <w:basedOn w:val="DefaultParagraphFont"/>
    <w:link w:val="Heading2"/>
    <w:rsid w:val="00A1573A"/>
    <w:rPr>
      <w:rFonts w:ascii="Lucida Sans" w:hAnsi="Lucida Sans"/>
      <w:b/>
      <w:color w:val="0066A2"/>
      <w:sz w:val="24"/>
      <w:szCs w:val="26"/>
    </w:rPr>
  </w:style>
  <w:style w:type="character" w:customStyle="1" w:styleId="Heading1Char">
    <w:name w:val="Heading 1 Char"/>
    <w:basedOn w:val="DefaultParagraphFont"/>
    <w:link w:val="Heading1"/>
    <w:rsid w:val="00514F76"/>
    <w:rPr>
      <w:rFonts w:ascii="Lucida Sans" w:hAnsi="Lucida Sans"/>
      <w:b/>
      <w:color w:val="0066A2"/>
      <w:sz w:val="26"/>
      <w:szCs w:val="26"/>
    </w:rPr>
  </w:style>
  <w:style w:type="character" w:customStyle="1" w:styleId="Heading3Char">
    <w:name w:val="Heading 3 Char"/>
    <w:aliases w:val="H3 Char,3 Char,h3 Char,(Alt+3) Char,(Alt+3)1 Char,(Alt+3)2 Char,(Alt+3)3 Char,(Alt+3)11 Char,(Alt+3)21 Char,(Alt+3)4 Char,(Alt+3)12 Char,(Alt+3)22 Char,(Alt+3)5 Char,(Alt+3)13 Char,(Alt+3)23 Char,(Alt+3)6 Char,(Alt+3)14 Char,(Alt+3)7 Char"/>
    <w:basedOn w:val="DefaultParagraphFont"/>
    <w:link w:val="Heading3"/>
    <w:rsid w:val="00371EE1"/>
    <w:rPr>
      <w:rFonts w:ascii="Lucida Sans" w:hAnsi="Lucida Sans"/>
      <w:color w:val="0066A2"/>
      <w:sz w:val="22"/>
      <w:szCs w:val="26"/>
    </w:rPr>
  </w:style>
  <w:style w:type="character" w:styleId="CommentReference">
    <w:name w:val="annotation reference"/>
    <w:basedOn w:val="DefaultParagraphFont"/>
    <w:semiHidden/>
    <w:unhideWhenUsed/>
    <w:rsid w:val="00B8250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82507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B82507"/>
    <w:rPr>
      <w:rFonts w:ascii="Lucida Sans" w:hAnsi="Lucida San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8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82507"/>
    <w:rPr>
      <w:rFonts w:ascii="Lucida Sans" w:hAnsi="Lucida Sans"/>
      <w:b/>
      <w:bCs/>
    </w:rPr>
  </w:style>
  <w:style w:type="character" w:customStyle="1" w:styleId="ui-provider">
    <w:name w:val="ui-provider"/>
    <w:basedOn w:val="DefaultParagraphFont"/>
    <w:rsid w:val="00186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8ED"/>
            <w:right w:val="none" w:sz="0" w:space="0" w:color="auto"/>
          </w:divBdr>
          <w:divsChild>
            <w:div w:id="2131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8ED"/>
            <w:right w:val="none" w:sz="0" w:space="0" w:color="auto"/>
          </w:divBdr>
          <w:divsChild>
            <w:div w:id="1024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8ED"/>
            <w:right w:val="none" w:sz="0" w:space="0" w:color="auto"/>
          </w:divBdr>
          <w:divsChild>
            <w:div w:id="1249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4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09226">
          <w:marLeft w:val="66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552">
              <w:marLeft w:val="0"/>
              <w:marRight w:val="0"/>
              <w:marTop w:val="0"/>
              <w:marBottom w:val="1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532">
      <w:bodyDiv w:val="1"/>
      <w:marLeft w:val="110"/>
      <w:marRight w:val="110"/>
      <w:marTop w:val="110"/>
      <w:marBottom w:val="1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4793">
              <w:marLeft w:val="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9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214">
          <w:marLeft w:val="66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1524">
              <w:marLeft w:val="0"/>
              <w:marRight w:val="0"/>
              <w:marTop w:val="0"/>
              <w:marBottom w:val="1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562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236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15941">
                      <w:marLeft w:val="24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8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9397">
          <w:marLeft w:val="66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8494">
              <w:marLeft w:val="0"/>
              <w:marRight w:val="0"/>
              <w:marTop w:val="0"/>
              <w:marBottom w:val="1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705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9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0741">
          <w:marLeft w:val="66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6332">
              <w:marLeft w:val="0"/>
              <w:marRight w:val="0"/>
              <w:marTop w:val="0"/>
              <w:marBottom w:val="1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2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284">
      <w:bodyDiv w:val="1"/>
      <w:marLeft w:val="110"/>
      <w:marRight w:val="110"/>
      <w:marTop w:val="110"/>
      <w:marBottom w:val="1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4953">
              <w:marLeft w:val="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63032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atos365.sharepoint.com/:b:/r/sites/190118825/gd/services/Abstraction%20Layer/Abstraction%20Layer-WI-ServiceNow%20Event%20Management%20and%20CI%20Customer%20Onboarding.pdf?csf=1&amp;web=1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mailto:Marcin.Kujawski.External@atos.ne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hyperlink" Target="mailto:peter.eitler@atos.net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2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yperlink" Target="mailto:peter.eitler@atos.net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hyperlink" Target="mailto:peter.eitler@atos.net" TargetMode="External"/><Relationship Id="rId30" Type="http://schemas.openxmlformats.org/officeDocument/2006/relationships/hyperlink" Target="mailto:peter.eitler@atos.net" TargetMode="External"/><Relationship Id="R614a8acf0fef4034" Type="http://schemas.microsoft.com/office/2019/09/relationships/intelligence" Target="intelligence.xml"/><Relationship Id="rId8" Type="http://schemas.openxmlformats.org/officeDocument/2006/relationships/settings" Target="setting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644165\AppData\Roaming\Microsoft\Templates\Repor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D4F26DBE272C4B9AD27791BE1439E5" ma:contentTypeVersion="16" ma:contentTypeDescription="Create a new document." ma:contentTypeScope="" ma:versionID="2f3fd0cdbf2726429da749e3dd8b1121">
  <xsd:schema xmlns:xsd="http://www.w3.org/2001/XMLSchema" xmlns:xs="http://www.w3.org/2001/XMLSchema" xmlns:p="http://schemas.microsoft.com/office/2006/metadata/properties" xmlns:ns2="8eddad6c-da35-4d9b-9317-4e2de4b27dc9" xmlns:ns3="2334d69b-ae64-4985-a9f1-b1dbeba21494" xmlns:ns4="e9aa198f-3527-4b2d-be02-f86f9b700563" targetNamespace="http://schemas.microsoft.com/office/2006/metadata/properties" ma:root="true" ma:fieldsID="91c44c6f7a6f893433b160697e018c4a" ns2:_="" ns3:_="" ns4:_="">
    <xsd:import namespace="8eddad6c-da35-4d9b-9317-4e2de4b27dc9"/>
    <xsd:import namespace="2334d69b-ae64-4985-a9f1-b1dbeba21494"/>
    <xsd:import namespace="e9aa198f-3527-4b2d-be02-f86f9b700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dad6c-da35-4d9b-9317-4e2de4b27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9967681-caf4-44cd-948e-90f5714396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d69b-ae64-4985-a9f1-b1dbeba2149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aa198f-3527-4b2d-be02-f86f9b70056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94e272f6-02cd-4d17-bce2-56fc4956c199}" ma:internalName="TaxCatchAll" ma:showField="CatchAllData" ma:web="2334d69b-ae64-4985-a9f1-b1dbeba214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ddad6c-da35-4d9b-9317-4e2de4b27dc9">
      <Terms xmlns="http://schemas.microsoft.com/office/infopath/2007/PartnerControls"/>
    </lcf76f155ced4ddcb4097134ff3c332f>
    <TaxCatchAll xmlns="e9aa198f-3527-4b2d-be02-f86f9b700563" xsi:nil="true"/>
  </documentManagement>
</p:properties>
</file>

<file path=customXml/itemProps1.xml><?xml version="1.0" encoding="utf-8"?>
<ds:datastoreItem xmlns:ds="http://schemas.openxmlformats.org/officeDocument/2006/customXml" ds:itemID="{9922956A-63FC-420A-ADE2-9322395BEFE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3A74857-D2F0-4562-A440-AF029F5274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51CEF-634C-4A97-9241-9520CEAD0F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878BF0-7A8F-4B5D-ADBE-D983FC775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ddad6c-da35-4d9b-9317-4e2de4b27dc9"/>
    <ds:schemaRef ds:uri="2334d69b-ae64-4985-a9f1-b1dbeba21494"/>
    <ds:schemaRef ds:uri="e9aa198f-3527-4b2d-be02-f86f9b700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23A92FA-3BDE-4FCE-9430-E2472833CB10}">
  <ds:schemaRefs>
    <ds:schemaRef ds:uri="http://schemas.microsoft.com/office/2006/metadata/properties"/>
    <ds:schemaRef ds:uri="http://schemas.microsoft.com/office/infopath/2007/PartnerControls"/>
    <ds:schemaRef ds:uri="8eddad6c-da35-4d9b-9317-4e2de4b27dc9"/>
    <ds:schemaRef ds:uri="e9aa198f-3527-4b2d-be02-f86f9b7005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6</TotalTime>
  <Pages>13</Pages>
  <Words>2352</Words>
  <Characters>13411</Characters>
  <Application>Microsoft Office Word</Application>
  <DocSecurity>0</DocSecurity>
  <Lines>111</Lines>
  <Paragraphs>31</Paragraphs>
  <ScaleCrop>false</ScaleCrop>
  <Company>Atos</Company>
  <LinksUpToDate>false</LinksUpToDate>
  <CharactersWithSpaces>15732</CharactersWithSpaces>
  <SharedDoc>false</SharedDoc>
  <HLinks>
    <vt:vector size="30" baseType="variant">
      <vt:variant>
        <vt:i4>3997782</vt:i4>
      </vt:variant>
      <vt:variant>
        <vt:i4>245</vt:i4>
      </vt:variant>
      <vt:variant>
        <vt:i4>0</vt:i4>
      </vt:variant>
      <vt:variant>
        <vt:i4>5</vt:i4>
      </vt:variant>
      <vt:variant>
        <vt:lpwstr>mailto:peter.eitler@atos.net</vt:lpwstr>
      </vt:variant>
      <vt:variant>
        <vt:lpwstr/>
      </vt:variant>
      <vt:variant>
        <vt:i4>3997782</vt:i4>
      </vt:variant>
      <vt:variant>
        <vt:i4>242</vt:i4>
      </vt:variant>
      <vt:variant>
        <vt:i4>0</vt:i4>
      </vt:variant>
      <vt:variant>
        <vt:i4>5</vt:i4>
      </vt:variant>
      <vt:variant>
        <vt:lpwstr>mailto:peter.eitler@atos.net</vt:lpwstr>
      </vt:variant>
      <vt:variant>
        <vt:lpwstr/>
      </vt:variant>
      <vt:variant>
        <vt:i4>3997782</vt:i4>
      </vt:variant>
      <vt:variant>
        <vt:i4>239</vt:i4>
      </vt:variant>
      <vt:variant>
        <vt:i4>0</vt:i4>
      </vt:variant>
      <vt:variant>
        <vt:i4>5</vt:i4>
      </vt:variant>
      <vt:variant>
        <vt:lpwstr>mailto:peter.eitler@atos.net</vt:lpwstr>
      </vt:variant>
      <vt:variant>
        <vt:lpwstr/>
      </vt:variant>
      <vt:variant>
        <vt:i4>3997782</vt:i4>
      </vt:variant>
      <vt:variant>
        <vt:i4>236</vt:i4>
      </vt:variant>
      <vt:variant>
        <vt:i4>0</vt:i4>
      </vt:variant>
      <vt:variant>
        <vt:i4>5</vt:i4>
      </vt:variant>
      <vt:variant>
        <vt:lpwstr>mailto:peter.eitler@atos.net</vt:lpwstr>
      </vt:variant>
      <vt:variant>
        <vt:lpwstr/>
      </vt:variant>
      <vt:variant>
        <vt:i4>6357092</vt:i4>
      </vt:variant>
      <vt:variant>
        <vt:i4>233</vt:i4>
      </vt:variant>
      <vt:variant>
        <vt:i4>0</vt:i4>
      </vt:variant>
      <vt:variant>
        <vt:i4>5</vt:i4>
      </vt:variant>
      <vt:variant>
        <vt:lpwstr>https://atos365.sharepoint.com/:b:/r/sites/190118825/gd/services/Abstraction Layer/Abstraction Layer-WI-ServiceNow Event Management and CI Customer Onboarding.pdf?csf=1&amp;web=1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ATF_ServiceNow_Integration_Req_data_sheet</dc:title>
  <dc:subject/>
  <dc:creator>a411399</dc:creator>
  <cp:keywords/>
  <dc:description>Version 9610</dc:description>
  <cp:lastModifiedBy>Marcin Kujawski (ext)</cp:lastModifiedBy>
  <cp:revision>4</cp:revision>
  <cp:lastPrinted>2013-05-22T16:14:00Z</cp:lastPrinted>
  <dcterms:created xsi:type="dcterms:W3CDTF">2025-06-03T07:00:00Z</dcterms:created>
  <dcterms:modified xsi:type="dcterms:W3CDTF">2025-06-03T09:06:00Z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Richard Hirsch</vt:lpwstr>
  </property>
  <property fmtid="{D5CDD505-2E9C-101B-9397-08002B2CF9AE}" pid="3" name="AuthorCode">
    <vt:lpwstr/>
  </property>
  <property fmtid="{D5CDD505-2E9C-101B-9397-08002B2CF9AE}" pid="4" name="CellNameInFooter">
    <vt:lpwstr>Atos</vt:lpwstr>
  </property>
  <property fmtid="{D5CDD505-2E9C-101B-9397-08002B2CF9AE}" pid="5" name="Classification">
    <vt:lpwstr>For external use</vt:lpwstr>
  </property>
  <property fmtid="{D5CDD505-2E9C-101B-9397-08002B2CF9AE}" pid="6" name="Classification1">
    <vt:lpwstr>Public</vt:lpwstr>
  </property>
  <property fmtid="{D5CDD505-2E9C-101B-9397-08002B2CF9AE}" pid="7" name="Classification2">
    <vt:lpwstr>For external use</vt:lpwstr>
  </property>
  <property fmtid="{D5CDD505-2E9C-101B-9397-08002B2CF9AE}" pid="8" name="Classification3">
    <vt:lpwstr>Confidential</vt:lpwstr>
  </property>
  <property fmtid="{D5CDD505-2E9C-101B-9397-08002B2CF9AE}" pid="9" name="Classification4">
    <vt:lpwstr>Secret</vt:lpwstr>
  </property>
  <property fmtid="{D5CDD505-2E9C-101B-9397-08002B2CF9AE}" pid="10" name="CompanyCode">
    <vt:lpwstr>Atos</vt:lpwstr>
  </property>
  <property fmtid="{D5CDD505-2E9C-101B-9397-08002B2CF9AE}" pid="11" name="CompanyName">
    <vt:lpwstr>Atos</vt:lpwstr>
  </property>
  <property fmtid="{D5CDD505-2E9C-101B-9397-08002B2CF9AE}" pid="12" name="CompanyNameLegal">
    <vt:lpwstr>Atos Information Technology GmbH</vt:lpwstr>
  </property>
  <property fmtid="{D5CDD505-2E9C-101B-9397-08002B2CF9AE}" pid="13" name="Copyright">
    <vt:lpwstr>2012</vt:lpwstr>
  </property>
  <property fmtid="{D5CDD505-2E9C-101B-9397-08002B2CF9AE}" pid="14" name="Copyright2">
    <vt:lpwstr/>
  </property>
  <property fmtid="{D5CDD505-2E9C-101B-9397-08002B2CF9AE}" pid="15" name="DatesReview">
    <vt:lpwstr/>
  </property>
  <property fmtid="{D5CDD505-2E9C-101B-9397-08002B2CF9AE}" pid="16" name="DatesRfO">
    <vt:lpwstr/>
  </property>
  <property fmtid="{D5CDD505-2E9C-101B-9397-08002B2CF9AE}" pid="17" name="DatesRfT">
    <vt:lpwstr/>
  </property>
  <property fmtid="{D5CDD505-2E9C-101B-9397-08002B2CF9AE}" pid="18" name="DocDate">
    <vt:lpwstr/>
  </property>
  <property fmtid="{D5CDD505-2E9C-101B-9397-08002B2CF9AE}" pid="19" name="DocumentNumber">
    <vt:lpwstr>ATF_ServiceNow_Integration_Req_data_sheet</vt:lpwstr>
  </property>
  <property fmtid="{D5CDD505-2E9C-101B-9397-08002B2CF9AE}" pid="20" name="DocumentNumberTbx">
    <vt:lpwstr>ATF_ServiceNow_Integration_Req_data_sheet</vt:lpwstr>
  </property>
  <property fmtid="{D5CDD505-2E9C-101B-9397-08002B2CF9AE}" pid="21" name="Footer2">
    <vt:lpwstr/>
  </property>
  <property fmtid="{D5CDD505-2E9C-101B-9397-08002B2CF9AE}" pid="22" name="HeaderField1">
    <vt:lpwstr>Version: </vt:lpwstr>
  </property>
  <property fmtid="{D5CDD505-2E9C-101B-9397-08002B2CF9AE}" pid="23" name="HeaderField1Tbx">
    <vt:lpwstr>Automatic</vt:lpwstr>
  </property>
  <property fmtid="{D5CDD505-2E9C-101B-9397-08002B2CF9AE}" pid="24" name="HeaderField3">
    <vt:lpwstr>Doc. No.: FIDM-GA-0001</vt:lpwstr>
  </property>
  <property fmtid="{D5CDD505-2E9C-101B-9397-08002B2CF9AE}" pid="25" name="HeaderField3Tbx">
    <vt:lpwstr>Automatic</vt:lpwstr>
  </property>
  <property fmtid="{D5CDD505-2E9C-101B-9397-08002B2CF9AE}" pid="26" name="LanguageCode">
    <vt:lpwstr>US</vt:lpwstr>
  </property>
  <property fmtid="{D5CDD505-2E9C-101B-9397-08002B2CF9AE}" pid="27" name="lblAuthor">
    <vt:lpwstr>Author</vt:lpwstr>
  </property>
  <property fmtid="{D5CDD505-2E9C-101B-9397-08002B2CF9AE}" pid="28" name="lblAuthors">
    <vt:lpwstr>Author(s)</vt:lpwstr>
  </property>
  <property fmtid="{D5CDD505-2E9C-101B-9397-08002B2CF9AE}" pid="29" name="lblChapter">
    <vt:lpwstr>Chapter one</vt:lpwstr>
  </property>
  <property fmtid="{D5CDD505-2E9C-101B-9397-08002B2CF9AE}" pid="30" name="lblContents">
    <vt:lpwstr>Contents</vt:lpwstr>
  </property>
  <property fmtid="{D5CDD505-2E9C-101B-9397-08002B2CF9AE}" pid="31" name="lblCopyright">
    <vt:lpwstr>All rights reserved.</vt:lpwstr>
  </property>
  <property fmtid="{D5CDD505-2E9C-101B-9397-08002B2CF9AE}" pid="32" name="lblCopyright2">
    <vt:lpwstr>Reproduction in whole or in part is prohibited without the prior written consent of the copyright owner.</vt:lpwstr>
  </property>
  <property fmtid="{D5CDD505-2E9C-101B-9397-08002B2CF9AE}" pid="33" name="lblDate">
    <vt:lpwstr>Date</vt:lpwstr>
  </property>
  <property fmtid="{D5CDD505-2E9C-101B-9397-08002B2CF9AE}" pid="34" name="lblDatesReview">
    <vt:lpwstr>Review before</vt:lpwstr>
  </property>
  <property fmtid="{D5CDD505-2E9C-101B-9397-08002B2CF9AE}" pid="35" name="lblDatesRfO">
    <vt:lpwstr>Released for operations</vt:lpwstr>
  </property>
  <property fmtid="{D5CDD505-2E9C-101B-9397-08002B2CF9AE}" pid="36" name="lblDatesRfT">
    <vt:lpwstr>Released for training</vt:lpwstr>
  </property>
  <property fmtid="{D5CDD505-2E9C-101B-9397-08002B2CF9AE}" pid="37" name="lbldcocAdditional">
    <vt:lpwstr>Additional Information</vt:lpwstr>
  </property>
  <property fmtid="{D5CDD505-2E9C-101B-9397-08002B2CF9AE}" pid="38" name="lbldcocAppendices">
    <vt:lpwstr>Appendices</vt:lpwstr>
  </property>
  <property fmtid="{D5CDD505-2E9C-101B-9397-08002B2CF9AE}" pid="39" name="lbldcocAppendicesTitle">
    <vt:lpwstr>xxxTitle textxxxxxxx</vt:lpwstr>
  </property>
  <property fmtid="{D5CDD505-2E9C-101B-9397-08002B2CF9AE}" pid="40" name="lbldcocCritical">
    <vt:lpwstr>Critical elements</vt:lpwstr>
  </property>
  <property fmtid="{D5CDD505-2E9C-101B-9397-08002B2CF9AE}" pid="41" name="lbldcocDescription">
    <vt:lpwstr>Description</vt:lpwstr>
  </property>
  <property fmtid="{D5CDD505-2E9C-101B-9397-08002B2CF9AE}" pid="42" name="lbldcocDocumentControl">
    <vt:lpwstr>Document control</vt:lpwstr>
  </property>
  <property fmtid="{D5CDD505-2E9C-101B-9397-08002B2CF9AE}" pid="43" name="lbldcocFlowchart">
    <vt:lpwstr>Flowchart</vt:lpwstr>
  </property>
  <property fmtid="{D5CDD505-2E9C-101B-9397-08002B2CF9AE}" pid="44" name="lbldcocHardware">
    <vt:lpwstr>Hardware / Software</vt:lpwstr>
  </property>
  <property fmtid="{D5CDD505-2E9C-101B-9397-08002B2CF9AE}" pid="45" name="lbldcocHardwareComments">
    <vt:lpwstr>Comments</vt:lpwstr>
  </property>
  <property fmtid="{D5CDD505-2E9C-101B-9397-08002B2CF9AE}" pid="46" name="lbldcocHardwareID">
    <vt:lpwstr>Hardware / Software identifier</vt:lpwstr>
  </property>
  <property fmtid="{D5CDD505-2E9C-101B-9397-08002B2CF9AE}" pid="47" name="lbldcocInput">
    <vt:lpwstr>Input</vt:lpwstr>
  </property>
  <property fmtid="{D5CDD505-2E9C-101B-9397-08002B2CF9AE}" pid="48" name="lbldcocInterfaces">
    <vt:lpwstr>Interfaces</vt:lpwstr>
  </property>
  <property fmtid="{D5CDD505-2E9C-101B-9397-08002B2CF9AE}" pid="49" name="lbldcocInterfacesInterfaceToOther">
    <vt:lpwstr>Interface to other procedures</vt:lpwstr>
  </property>
  <property fmtid="{D5CDD505-2E9C-101B-9397-08002B2CF9AE}" pid="50" name="lbldcocInterfacesInterfaceToUnit">
    <vt:lpwstr>Interface to unit roles</vt:lpwstr>
  </property>
  <property fmtid="{D5CDD505-2E9C-101B-9397-08002B2CF9AE}" pid="51" name="lbldcocInterfacesStepno">
    <vt:lpwstr>Stepno</vt:lpwstr>
  </property>
  <property fmtid="{D5CDD505-2E9C-101B-9397-08002B2CF9AE}" pid="52" name="lbldcocInterfacesTools">
    <vt:lpwstr>Tools</vt:lpwstr>
  </property>
  <property fmtid="{D5CDD505-2E9C-101B-9397-08002B2CF9AE}" pid="53" name="lbldcocInterfacesWork">
    <vt:lpwstr>Work instruction</vt:lpwstr>
  </property>
  <property fmtid="{D5CDD505-2E9C-101B-9397-08002B2CF9AE}" pid="54" name="lbldcocOutpuInputFor">
    <vt:lpwstr>Input for (process or organization)</vt:lpwstr>
  </property>
  <property fmtid="{D5CDD505-2E9C-101B-9397-08002B2CF9AE}" pid="55" name="lbldcocOutput">
    <vt:lpwstr>Output</vt:lpwstr>
  </property>
  <property fmtid="{D5CDD505-2E9C-101B-9397-08002B2CF9AE}" pid="56" name="lbldcocOutputDescription">
    <vt:lpwstr>Description</vt:lpwstr>
  </property>
  <property fmtid="{D5CDD505-2E9C-101B-9397-08002B2CF9AE}" pid="57" name="lbldcocOutputFrom">
    <vt:lpwstr>Output from (process or organization)</vt:lpwstr>
  </property>
  <property fmtid="{D5CDD505-2E9C-101B-9397-08002B2CF9AE}" pid="58" name="lbldcocPrerequisites">
    <vt:lpwstr>Prerequisites</vt:lpwstr>
  </property>
  <property fmtid="{D5CDD505-2E9C-101B-9397-08002B2CF9AE}" pid="59" name="lbldcocProcedure">
    <vt:lpwstr>Procedure</vt:lpwstr>
  </property>
  <property fmtid="{D5CDD505-2E9C-101B-9397-08002B2CF9AE}" pid="60" name="lbldcocProcedureControl">
    <vt:lpwstr>Procedure control</vt:lpwstr>
  </property>
  <property fmtid="{D5CDD505-2E9C-101B-9397-08002B2CF9AE}" pid="61" name="lbldcocProcedureDescription">
    <vt:lpwstr>Procedure description</vt:lpwstr>
  </property>
  <property fmtid="{D5CDD505-2E9C-101B-9397-08002B2CF9AE}" pid="62" name="lbldcocPurpose">
    <vt:lpwstr>Purpose</vt:lpwstr>
  </property>
  <property fmtid="{D5CDD505-2E9C-101B-9397-08002B2CF9AE}" pid="63" name="lbldcocQuality">
    <vt:lpwstr>Quality records</vt:lpwstr>
  </property>
  <property fmtid="{D5CDD505-2E9C-101B-9397-08002B2CF9AE}" pid="64" name="lbldcocQualityArchivalLocation">
    <vt:lpwstr>Archival Location</vt:lpwstr>
  </property>
  <property fmtid="{D5CDD505-2E9C-101B-9397-08002B2CF9AE}" pid="65" name="lbldcocQualityArchived">
    <vt:lpwstr>The following quality records are archived:</vt:lpwstr>
  </property>
  <property fmtid="{D5CDD505-2E9C-101B-9397-08002B2CF9AE}" pid="66" name="lbldcocQualityName1">
    <vt:lpwstr>Name</vt:lpwstr>
  </property>
  <property fmtid="{D5CDD505-2E9C-101B-9397-08002B2CF9AE}" pid="67" name="lbldcocQualityName2">
    <vt:lpwstr>(quality record ID)</vt:lpwstr>
  </property>
  <property fmtid="{D5CDD505-2E9C-101B-9397-08002B2CF9AE}" pid="68" name="lbldcocQualityResponsible">
    <vt:lpwstr>Responsible</vt:lpwstr>
  </property>
  <property fmtid="{D5CDD505-2E9C-101B-9397-08002B2CF9AE}" pid="69" name="lbldcocQualityRetention">
    <vt:lpwstr>Retention period</vt:lpwstr>
  </property>
  <property fmtid="{D5CDD505-2E9C-101B-9397-08002B2CF9AE}" pid="70" name="lbldcocQualityUse">
    <vt:lpwstr>Use</vt:lpwstr>
  </property>
  <property fmtid="{D5CDD505-2E9C-101B-9397-08002B2CF9AE}" pid="71" name="lbldcocRelatedDocs">
    <vt:lpwstr>Related documents</vt:lpwstr>
  </property>
  <property fmtid="{D5CDD505-2E9C-101B-9397-08002B2CF9AE}" pid="72" name="lbldcocRelatedDocsDocLocation">
    <vt:lpwstr>Document location</vt:lpwstr>
  </property>
  <property fmtid="{D5CDD505-2E9C-101B-9397-08002B2CF9AE}" pid="73" name="lbldcocRelatedDocsTitle">
    <vt:lpwstr>Title</vt:lpwstr>
  </property>
  <property fmtid="{D5CDD505-2E9C-101B-9397-08002B2CF9AE}" pid="74" name="lbldcocRelatedDocsWork">
    <vt:lpwstr>Work instruction / Procedure number</vt:lpwstr>
  </property>
  <property fmtid="{D5CDD505-2E9C-101B-9397-08002B2CF9AE}" pid="75" name="lbldcocResponsibilities">
    <vt:lpwstr>Responsibilities</vt:lpwstr>
  </property>
  <property fmtid="{D5CDD505-2E9C-101B-9397-08002B2CF9AE}" pid="76" name="lbldcocResponsibilitiesAccountable">
    <vt:lpwstr>A = Accountable</vt:lpwstr>
  </property>
  <property fmtid="{D5CDD505-2E9C-101B-9397-08002B2CF9AE}" pid="77" name="lbldcocResponsibilitiesConsulted">
    <vt:lpwstr>C = Consulted</vt:lpwstr>
  </property>
  <property fmtid="{D5CDD505-2E9C-101B-9397-08002B2CF9AE}" pid="78" name="lbldcocResponsibilitiesInformed">
    <vt:lpwstr>I = Informed</vt:lpwstr>
  </property>
  <property fmtid="{D5CDD505-2E9C-101B-9397-08002B2CF9AE}" pid="79" name="lbldcocResponsibilitiesProcedure">
    <vt:lpwstr>Procedure step description</vt:lpwstr>
  </property>
  <property fmtid="{D5CDD505-2E9C-101B-9397-08002B2CF9AE}" pid="80" name="lbldcocResponsibilitiesResponsible">
    <vt:lpwstr>R = Responsible</vt:lpwstr>
  </property>
  <property fmtid="{D5CDD505-2E9C-101B-9397-08002B2CF9AE}" pid="81" name="lbldcocResponsibilitiesRole">
    <vt:lpwstr>Role</vt:lpwstr>
  </property>
  <property fmtid="{D5CDD505-2E9C-101B-9397-08002B2CF9AE}" pid="82" name="lbldcocResponsibilitiesStepno">
    <vt:lpwstr>Stepno</vt:lpwstr>
  </property>
  <property fmtid="{D5CDD505-2E9C-101B-9397-08002B2CF9AE}" pid="83" name="lbldcocRules">
    <vt:lpwstr>Rules and exceptions</vt:lpwstr>
  </property>
  <property fmtid="{D5CDD505-2E9C-101B-9397-08002B2CF9AE}" pid="84" name="lbldcocScope">
    <vt:lpwstr>Scope</vt:lpwstr>
  </property>
  <property fmtid="{D5CDD505-2E9C-101B-9397-08002B2CF9AE}" pid="85" name="lbldcocSites">
    <vt:lpwstr>Organization / Sites</vt:lpwstr>
  </property>
  <property fmtid="{D5CDD505-2E9C-101B-9397-08002B2CF9AE}" pid="86" name="lbldcocSitesComments">
    <vt:lpwstr>Comments</vt:lpwstr>
  </property>
  <property fmtid="{D5CDD505-2E9C-101B-9397-08002B2CF9AE}" pid="87" name="lbldcocSitesID">
    <vt:lpwstr>Organization / Site identifier</vt:lpwstr>
  </property>
  <property fmtid="{D5CDD505-2E9C-101B-9397-08002B2CF9AE}" pid="88" name="lbldcocStepsDescription">
    <vt:lpwstr>Steps description</vt:lpwstr>
  </property>
  <property fmtid="{D5CDD505-2E9C-101B-9397-08002B2CF9AE}" pid="89" name="lbldcocStepsInput">
    <vt:lpwstr>Input</vt:lpwstr>
  </property>
  <property fmtid="{D5CDD505-2E9C-101B-9397-08002B2CF9AE}" pid="90" name="lbldcocStepsInputFrom">
    <vt:lpwstr>Input from</vt:lpwstr>
  </property>
  <property fmtid="{D5CDD505-2E9C-101B-9397-08002B2CF9AE}" pid="91" name="lbldcocStepsOutput">
    <vt:lpwstr>Output</vt:lpwstr>
  </property>
  <property fmtid="{D5CDD505-2E9C-101B-9397-08002B2CF9AE}" pid="92" name="lbldcocStepsOutputTo">
    <vt:lpwstr>Output to</vt:lpwstr>
  </property>
  <property fmtid="{D5CDD505-2E9C-101B-9397-08002B2CF9AE}" pid="93" name="lbldcocStepsProcedure">
    <vt:lpwstr>Procedure step description</vt:lpwstr>
  </property>
  <property fmtid="{D5CDD505-2E9C-101B-9397-08002B2CF9AE}" pid="94" name="lbldcocStepsStepno">
    <vt:lpwstr>Stepno</vt:lpwstr>
  </property>
  <property fmtid="{D5CDD505-2E9C-101B-9397-08002B2CF9AE}" pid="95" name="lbldcocSupportiveDocs">
    <vt:lpwstr>Supportive documents</vt:lpwstr>
  </property>
  <property fmtid="{D5CDD505-2E9C-101B-9397-08002B2CF9AE}" pid="96" name="lbldcocSupportiveDocsDocLocation">
    <vt:lpwstr>Document location</vt:lpwstr>
  </property>
  <property fmtid="{D5CDD505-2E9C-101B-9397-08002B2CF9AE}" pid="97" name="lbldcocSupportiveDocsTitle">
    <vt:lpwstr>Title</vt:lpwstr>
  </property>
  <property fmtid="{D5CDD505-2E9C-101B-9397-08002B2CF9AE}" pid="98" name="lbldcocTraining">
    <vt:lpwstr>Training</vt:lpwstr>
  </property>
  <property fmtid="{D5CDD505-2E9C-101B-9397-08002B2CF9AE}" pid="99" name="lbldcocTrainingExplanation">
    <vt:lpwstr>Explanation of skills and / or training required</vt:lpwstr>
  </property>
  <property fmtid="{D5CDD505-2E9C-101B-9397-08002B2CF9AE}" pid="100" name="lbldcocTrainingProcedure">
    <vt:lpwstr>Procedure step</vt:lpwstr>
  </property>
  <property fmtid="{D5CDD505-2E9C-101B-9397-08002B2CF9AE}" pid="101" name="lbldcocTrainingRole">
    <vt:lpwstr>Role</vt:lpwstr>
  </property>
  <property fmtid="{D5CDD505-2E9C-101B-9397-08002B2CF9AE}" pid="102" name="lblDescription">
    <vt:lpwstr>Description</vt:lpwstr>
  </property>
  <property fmtid="{D5CDD505-2E9C-101B-9397-08002B2CF9AE}" pid="103" name="lblDocNo">
    <vt:lpwstr>Doc. No.</vt:lpwstr>
  </property>
  <property fmtid="{D5CDD505-2E9C-101B-9397-08002B2CF9AE}" pid="104" name="lblDocumentDate">
    <vt:lpwstr>Document date</vt:lpwstr>
  </property>
  <property fmtid="{D5CDD505-2E9C-101B-9397-08002B2CF9AE}" pid="105" name="lblDocumentNumber">
    <vt:lpwstr>Document number</vt:lpwstr>
  </property>
  <property fmtid="{D5CDD505-2E9C-101B-9397-08002B2CF9AE}" pid="106" name="lblInitials">
    <vt:lpwstr>Initials</vt:lpwstr>
  </property>
  <property fmtid="{D5CDD505-2E9C-101B-9397-08002B2CF9AE}" pid="107" name="lblListOfChanges">
    <vt:lpwstr>List of changes</vt:lpwstr>
  </property>
  <property fmtid="{D5CDD505-2E9C-101B-9397-08002B2CF9AE}" pid="108" name="lblMatDate">
    <vt:lpwstr>Date</vt:lpwstr>
  </property>
  <property fmtid="{D5CDD505-2E9C-101B-9397-08002B2CF9AE}" pid="109" name="lblMatDocumentOwner">
    <vt:lpwstr>Document Owner</vt:lpwstr>
  </property>
  <property fmtid="{D5CDD505-2E9C-101B-9397-08002B2CF9AE}" pid="110" name="lblMatName">
    <vt:lpwstr>Name</vt:lpwstr>
  </property>
  <property fmtid="{D5CDD505-2E9C-101B-9397-08002B2CF9AE}" pid="111" name="lblMatQualityAssuranceFunction">
    <vt:lpwstr>Quality Assurance Function</vt:lpwstr>
  </property>
  <property fmtid="{D5CDD505-2E9C-101B-9397-08002B2CF9AE}" pid="112" name="lblMatRecordOwner">
    <vt:lpwstr>Record owner</vt:lpwstr>
  </property>
  <property fmtid="{D5CDD505-2E9C-101B-9397-08002B2CF9AE}" pid="113" name="lblMatReviewer1">
    <vt:lpwstr>Reviewer 1</vt:lpwstr>
  </property>
  <property fmtid="{D5CDD505-2E9C-101B-9397-08002B2CF9AE}" pid="114" name="lblMatReviewer2">
    <vt:lpwstr>Reviewer 2</vt:lpwstr>
  </property>
  <property fmtid="{D5CDD505-2E9C-101B-9397-08002B2CF9AE}" pid="115" name="lblMatRole">
    <vt:lpwstr>Role</vt:lpwstr>
  </property>
  <property fmtid="{D5CDD505-2E9C-101B-9397-08002B2CF9AE}" pid="116" name="lblMatSeniorManager">
    <vt:lpwstr>Senior Manager Atos</vt:lpwstr>
  </property>
  <property fmtid="{D5CDD505-2E9C-101B-9397-08002B2CF9AE}" pid="117" name="lblMatSignature">
    <vt:lpwstr>Signature</vt:lpwstr>
  </property>
  <property fmtid="{D5CDD505-2E9C-101B-9397-08002B2CF9AE}" pid="118" name="lblNumberOfPages">
    <vt:lpwstr>Number of pages</vt:lpwstr>
  </property>
  <property fmtid="{D5CDD505-2E9C-101B-9397-08002B2CF9AE}" pid="119" name="lblOf">
    <vt:lpwstr>of</vt:lpwstr>
  </property>
  <property fmtid="{D5CDD505-2E9C-101B-9397-08002B2CF9AE}" pid="120" name="lblOwner">
    <vt:lpwstr>Owner</vt:lpwstr>
  </property>
  <property fmtid="{D5CDD505-2E9C-101B-9397-08002B2CF9AE}" pid="121" name="lblQuestions">
    <vt:lpwstr>For any questions or remarks on this document, please contact</vt:lpwstr>
  </property>
  <property fmtid="{D5CDD505-2E9C-101B-9397-08002B2CF9AE}" pid="122" name="lblRecordReference">
    <vt:lpwstr>Record reference</vt:lpwstr>
  </property>
  <property fmtid="{D5CDD505-2E9C-101B-9397-08002B2CF9AE}" pid="123" name="lblSource">
    <vt:lpwstr>Source</vt:lpwstr>
  </property>
  <property fmtid="{D5CDD505-2E9C-101B-9397-08002B2CF9AE}" pid="124" name="lblStatus">
    <vt:lpwstr>Status</vt:lpwstr>
  </property>
  <property fmtid="{D5CDD505-2E9C-101B-9397-08002B2CF9AE}" pid="125" name="lblTargetDistribution">
    <vt:lpwstr>Distribution / publication method</vt:lpwstr>
  </property>
  <property fmtid="{D5CDD505-2E9C-101B-9397-08002B2CF9AE}" pid="126" name="lblTargetGroup">
    <vt:lpwstr>Target group</vt:lpwstr>
  </property>
  <property fmtid="{D5CDD505-2E9C-101B-9397-08002B2CF9AE}" pid="127" name="lblTargetReaders">
    <vt:lpwstr>Target readers, communication method</vt:lpwstr>
  </property>
  <property fmtid="{D5CDD505-2E9C-101B-9397-08002B2CF9AE}" pid="128" name="lblTermsAndAbbreviations">
    <vt:lpwstr>Terms and abbreviations</vt:lpwstr>
  </property>
  <property fmtid="{D5CDD505-2E9C-101B-9397-08002B2CF9AE}" pid="129" name="lblTermsDescription">
    <vt:lpwstr>Description</vt:lpwstr>
  </property>
  <property fmtid="{D5CDD505-2E9C-101B-9397-08002B2CF9AE}" pid="130" name="lblTermsSlashAbbreviations">
    <vt:lpwstr>Terms / Abbreviations</vt:lpwstr>
  </property>
  <property fmtid="{D5CDD505-2E9C-101B-9397-08002B2CF9AE}" pid="131" name="lblVersion">
    <vt:lpwstr>Version</vt:lpwstr>
  </property>
  <property fmtid="{D5CDD505-2E9C-101B-9397-08002B2CF9AE}" pid="132" name="Levels">
    <vt:lpwstr>2</vt:lpwstr>
  </property>
  <property fmtid="{D5CDD505-2E9C-101B-9397-08002B2CF9AE}" pid="133" name="Owner">
    <vt:lpwstr/>
  </property>
  <property fmtid="{D5CDD505-2E9C-101B-9397-08002B2CF9AE}" pid="134" name="ProjectProtect">
    <vt:lpwstr>atos</vt:lpwstr>
  </property>
  <property fmtid="{D5CDD505-2E9C-101B-9397-08002B2CF9AE}" pid="135" name="QuestionPhone">
    <vt:lpwstr>+49 89 636 951236</vt:lpwstr>
  </property>
  <property fmtid="{D5CDD505-2E9C-101B-9397-08002B2CF9AE}" pid="136" name="ReleasedBy">
    <vt:lpwstr/>
  </property>
  <property fmtid="{D5CDD505-2E9C-101B-9397-08002B2CF9AE}" pid="137" name="Source">
    <vt:lpwstr/>
  </property>
  <property fmtid="{D5CDD505-2E9C-101B-9397-08002B2CF9AE}" pid="138" name="Status">
    <vt:lpwstr>Draft</vt:lpwstr>
  </property>
  <property fmtid="{D5CDD505-2E9C-101B-9397-08002B2CF9AE}" pid="139" name="Status1">
    <vt:lpwstr>Draft</vt:lpwstr>
  </property>
  <property fmtid="{D5CDD505-2E9C-101B-9397-08002B2CF9AE}" pid="140" name="Status2">
    <vt:lpwstr>Final</vt:lpwstr>
  </property>
  <property fmtid="{D5CDD505-2E9C-101B-9397-08002B2CF9AE}" pid="141" name="sys_ListSep">
    <vt:lpwstr>;</vt:lpwstr>
  </property>
  <property fmtid="{D5CDD505-2E9C-101B-9397-08002B2CF9AE}" pid="142" name="sys_Template">
    <vt:lpwstr>Report</vt:lpwstr>
  </property>
  <property fmtid="{D5CDD505-2E9C-101B-9397-08002B2CF9AE}" pid="143" name="sys_WordMark">
    <vt:lpwstr>sys_WordMark</vt:lpwstr>
  </property>
  <property fmtid="{D5CDD505-2E9C-101B-9397-08002B2CF9AE}" pid="144" name="SystemDate">
    <vt:lpwstr/>
  </property>
  <property fmtid="{D5CDD505-2E9C-101B-9397-08002B2CF9AE}" pid="145" name="Title">
    <vt:lpwstr>ATF_ServiceNow_Integration_Req_data_sheet</vt:lpwstr>
  </property>
  <property fmtid="{D5CDD505-2E9C-101B-9397-08002B2CF9AE}" pid="146" name="TitleTitlePage">
    <vt:lpwstr>ATF_ServiceNow_Integration_Req_data_sheet</vt:lpwstr>
  </property>
  <property fmtid="{D5CDD505-2E9C-101B-9397-08002B2CF9AE}" pid="147" name="Version">
    <vt:lpwstr/>
  </property>
  <property fmtid="{D5CDD505-2E9C-101B-9397-08002B2CF9AE}" pid="148" name="ApplicationReleaseDate">
    <vt:lpwstr>01-07-2011</vt:lpwstr>
  </property>
  <property fmtid="{D5CDD505-2E9C-101B-9397-08002B2CF9AE}" pid="149" name="TempoReleaseDate">
    <vt:lpwstr>01-07-2011</vt:lpwstr>
  </property>
  <property fmtid="{D5CDD505-2E9C-101B-9397-08002B2CF9AE}" pid="150" name="AuthorName">
    <vt:lpwstr>Annemarie Bock</vt:lpwstr>
  </property>
  <property fmtid="{D5CDD505-2E9C-101B-9397-08002B2CF9AE}" pid="151" name="AuthorFunction">
    <vt:lpwstr>IT System Architect</vt:lpwstr>
  </property>
  <property fmtid="{D5CDD505-2E9C-101B-9397-08002B2CF9AE}" pid="152" name="Building">
    <vt:lpwstr>34.202</vt:lpwstr>
  </property>
  <property fmtid="{D5CDD505-2E9C-101B-9397-08002B2CF9AE}" pid="153" name="ChamberOfCommerce">
    <vt:lpwstr>Essen HRB 19 345</vt:lpwstr>
  </property>
  <property fmtid="{D5CDD505-2E9C-101B-9397-08002B2CF9AE}" pid="154" name="Country">
    <vt:lpwstr>Deutschland</vt:lpwstr>
  </property>
  <property fmtid="{D5CDD505-2E9C-101B-9397-08002B2CF9AE}" pid="155" name="Department">
    <vt:lpwstr>SIS GER SI AM CSOG DCC6</vt:lpwstr>
  </property>
  <property fmtid="{D5CDD505-2E9C-101B-9397-08002B2CF9AE}" pid="156" name="Fax">
    <vt:lpwstr/>
  </property>
  <property fmtid="{D5CDD505-2E9C-101B-9397-08002B2CF9AE}" pid="157" name="Internet">
    <vt:lpwstr>atos.net</vt:lpwstr>
  </property>
  <property fmtid="{D5CDD505-2E9C-101B-9397-08002B2CF9AE}" pid="158" name="Phone">
    <vt:lpwstr>+49 89 636 951236</vt:lpwstr>
  </property>
  <property fmtid="{D5CDD505-2E9C-101B-9397-08002B2CF9AE}" pid="159" name="POBox">
    <vt:lpwstr/>
  </property>
  <property fmtid="{D5CDD505-2E9C-101B-9397-08002B2CF9AE}" pid="160" name="PostalPlace">
    <vt:lpwstr/>
  </property>
  <property fmtid="{D5CDD505-2E9C-101B-9397-08002B2CF9AE}" pid="161" name="PostalPostalCode">
    <vt:lpwstr/>
  </property>
  <property fmtid="{D5CDD505-2E9C-101B-9397-08002B2CF9AE}" pid="162" name="RefCode1">
    <vt:lpwstr/>
  </property>
  <property fmtid="{D5CDD505-2E9C-101B-9397-08002B2CF9AE}" pid="163" name="RefCode2">
    <vt:lpwstr/>
  </property>
  <property fmtid="{D5CDD505-2E9C-101B-9397-08002B2CF9AE}" pid="164" name="Street">
    <vt:lpwstr>Otto-Hahn-Ring 6</vt:lpwstr>
  </property>
  <property fmtid="{D5CDD505-2E9C-101B-9397-08002B2CF9AE}" pid="165" name="VisitPlace">
    <vt:lpwstr>München</vt:lpwstr>
  </property>
  <property fmtid="{D5CDD505-2E9C-101B-9397-08002B2CF9AE}" pid="166" name="VisitPostalCode">
    <vt:lpwstr>81739</vt:lpwstr>
  </property>
  <property fmtid="{D5CDD505-2E9C-101B-9397-08002B2CF9AE}" pid="167" name="Sender">
    <vt:lpwstr>Atos, Otto-Hahn-Ring 6, 34.202, 81739 München</vt:lpwstr>
  </property>
  <property fmtid="{D5CDD505-2E9C-101B-9397-08002B2CF9AE}" pid="168" name="OwnerMAT">
    <vt:lpwstr/>
  </property>
  <property fmtid="{D5CDD505-2E9C-101B-9397-08002B2CF9AE}" pid="169" name="Subcontent type">
    <vt:lpwstr>52</vt:lpwstr>
  </property>
  <property fmtid="{D5CDD505-2E9C-101B-9397-08002B2CF9AE}" pid="170" name="ContentType">
    <vt:lpwstr>Document</vt:lpwstr>
  </property>
  <property fmtid="{D5CDD505-2E9C-101B-9397-08002B2CF9AE}" pid="171" name="Content Type">
    <vt:lpwstr>4</vt:lpwstr>
  </property>
  <property fmtid="{D5CDD505-2E9C-101B-9397-08002B2CF9AE}" pid="172" name="_dlc_DocId">
    <vt:lpwstr>FQNCM6NFZFN7-2609-2895</vt:lpwstr>
  </property>
  <property fmtid="{D5CDD505-2E9C-101B-9397-08002B2CF9AE}" pid="173" name="_dlc_DocIdUrl">
    <vt:lpwstr>https://sp.myatos.net/ms/gbf/smts/smtsd/PA/_layouts/DocIdRedir.aspx?ID=FQNCM6NFZFN7-2609-2895, FQNCM6NFZFN7-2609-2895</vt:lpwstr>
  </property>
  <property fmtid="{D5CDD505-2E9C-101B-9397-08002B2CF9AE}" pid="174" name="ContentTypeId">
    <vt:lpwstr>0x010100C1D4F26DBE272C4B9AD27791BE1439E5</vt:lpwstr>
  </property>
  <property fmtid="{D5CDD505-2E9C-101B-9397-08002B2CF9AE}" pid="175" name="Customer">
    <vt:lpwstr>NSN</vt:lpwstr>
  </property>
  <property fmtid="{D5CDD505-2E9C-101B-9397-08002B2CF9AE}" pid="176" name="Platform">
    <vt:lpwstr>FIDMREF</vt:lpwstr>
  </property>
  <property fmtid="{D5CDD505-2E9C-101B-9397-08002B2CF9AE}" pid="177" name="_ATFCR">
    <vt:lpwstr>2771</vt:lpwstr>
  </property>
  <property fmtid="{D5CDD505-2E9C-101B-9397-08002B2CF9AE}" pid="178" name="_ATFTECHURL">
    <vt:lpwstr>https://ref-fidm.access.it-solutions.atos.net/auth/Login?Template=Bayer&amp;GAURI=https://ref-fidm.access.it-solutions.atos.net/SupportTools/envdump.jsp</vt:lpwstr>
  </property>
  <property fmtid="{D5CDD505-2E9C-101B-9397-08002B2CF9AE}" pid="179" name="_ATFE2EURL">
    <vt:lpwstr>https://nsnsiacc.service-now.com</vt:lpwstr>
  </property>
  <property fmtid="{D5CDD505-2E9C-101B-9397-08002B2CF9AE}" pid="180" name="LivelinkOwner">
    <vt:lpwstr/>
  </property>
  <property fmtid="{D5CDD505-2E9C-101B-9397-08002B2CF9AE}" pid="181" name="LivelinkDescription">
    <vt:lpwstr/>
  </property>
  <property fmtid="{D5CDD505-2E9C-101B-9397-08002B2CF9AE}" pid="182" name="LivelinkOriginalName">
    <vt:lpwstr/>
  </property>
  <property fmtid="{D5CDD505-2E9C-101B-9397-08002B2CF9AE}" pid="183" name="URL">
    <vt:lpwstr/>
  </property>
  <property fmtid="{D5CDD505-2E9C-101B-9397-08002B2CF9AE}" pid="184" name="LivelinkModifier">
    <vt:lpwstr/>
  </property>
  <property fmtid="{D5CDD505-2E9C-101B-9397-08002B2CF9AE}" pid="185" name="_CopySource">
    <vt:lpwstr>https://sp.myatos.net/ms/gbf/smts/smtsd/servicenow/SNOW_SIAM/04_Integration/ATF_ServiceNow_Integration_REQ_REA0002483.docx</vt:lpwstr>
  </property>
  <property fmtid="{D5CDD505-2E9C-101B-9397-08002B2CF9AE}" pid="186" name="LivelinkParentID">
    <vt:lpwstr/>
  </property>
  <property fmtid="{D5CDD505-2E9C-101B-9397-08002B2CF9AE}" pid="187" name="LivelinkFolderPath">
    <vt:lpwstr/>
  </property>
  <property fmtid="{D5CDD505-2E9C-101B-9397-08002B2CF9AE}" pid="188" name="Order">
    <vt:r8>99900</vt:r8>
  </property>
  <property fmtid="{D5CDD505-2E9C-101B-9397-08002B2CF9AE}" pid="189" name="LivelinkCreator">
    <vt:lpwstr/>
  </property>
  <property fmtid="{D5CDD505-2E9C-101B-9397-08002B2CF9AE}" pid="190" name="xd_ProgID">
    <vt:lpwstr/>
  </property>
  <property fmtid="{D5CDD505-2E9C-101B-9397-08002B2CF9AE}" pid="191" name="TemplateUrl">
    <vt:lpwstr/>
  </property>
  <property fmtid="{D5CDD505-2E9C-101B-9397-08002B2CF9AE}" pid="192" name="LivelinkObjectID">
    <vt:lpwstr/>
  </property>
  <property fmtid="{D5CDD505-2E9C-101B-9397-08002B2CF9AE}" pid="193" name="_ATF2.0REQ_NO">
    <vt:lpwstr>REA0003273</vt:lpwstr>
  </property>
  <property fmtid="{D5CDD505-2E9C-101B-9397-08002B2CF9AE}" pid="194" name="_dlc_DocIdItemGuid">
    <vt:lpwstr>b9b346fb-cb23-4871-bbe0-1181b8aec682</vt:lpwstr>
  </property>
  <property fmtid="{D5CDD505-2E9C-101B-9397-08002B2CF9AE}" pid="195" name="_AdHocReviewCycleID">
    <vt:i4>-299178157</vt:i4>
  </property>
  <property fmtid="{D5CDD505-2E9C-101B-9397-08002B2CF9AE}" pid="196" name="_NewReviewCycle">
    <vt:lpwstr/>
  </property>
  <property fmtid="{D5CDD505-2E9C-101B-9397-08002B2CF9AE}" pid="197" name="_EmailSubject">
    <vt:lpwstr>Integration user request process.</vt:lpwstr>
  </property>
  <property fmtid="{D5CDD505-2E9C-101B-9397-08002B2CF9AE}" pid="198" name="_AuthorEmail">
    <vt:lpwstr>martin.fellows@atos.net</vt:lpwstr>
  </property>
  <property fmtid="{D5CDD505-2E9C-101B-9397-08002B2CF9AE}" pid="199" name="_AuthorEmailDisplayName">
    <vt:lpwstr>Fellows, Martin</vt:lpwstr>
  </property>
  <property fmtid="{D5CDD505-2E9C-101B-9397-08002B2CF9AE}" pid="200" name="_PreviousAdHocReviewCycleID">
    <vt:i4>669978311</vt:i4>
  </property>
  <property fmtid="{D5CDD505-2E9C-101B-9397-08002B2CF9AE}" pid="201" name="_ReviewingToolsShownOnce">
    <vt:lpwstr/>
  </property>
  <property fmtid="{D5CDD505-2E9C-101B-9397-08002B2CF9AE}" pid="202" name="MSIP_Label_e463cba9-5f6c-478d-9329-7b2295e4e8ed_Enabled">
    <vt:lpwstr>true</vt:lpwstr>
  </property>
  <property fmtid="{D5CDD505-2E9C-101B-9397-08002B2CF9AE}" pid="203" name="MSIP_Label_e463cba9-5f6c-478d-9329-7b2295e4e8ed_SetDate">
    <vt:lpwstr>2021-05-30T14:20:43Z</vt:lpwstr>
  </property>
  <property fmtid="{D5CDD505-2E9C-101B-9397-08002B2CF9AE}" pid="204" name="MSIP_Label_e463cba9-5f6c-478d-9329-7b2295e4e8ed_Method">
    <vt:lpwstr>Standard</vt:lpwstr>
  </property>
  <property fmtid="{D5CDD505-2E9C-101B-9397-08002B2CF9AE}" pid="205" name="MSIP_Label_e463cba9-5f6c-478d-9329-7b2295e4e8ed_Name">
    <vt:lpwstr>All Employees_2</vt:lpwstr>
  </property>
  <property fmtid="{D5CDD505-2E9C-101B-9397-08002B2CF9AE}" pid="206" name="MSIP_Label_e463cba9-5f6c-478d-9329-7b2295e4e8ed_SiteId">
    <vt:lpwstr>33440fc6-b7c7-412c-bb73-0e70b0198d5a</vt:lpwstr>
  </property>
  <property fmtid="{D5CDD505-2E9C-101B-9397-08002B2CF9AE}" pid="207" name="MSIP_Label_e463cba9-5f6c-478d-9329-7b2295e4e8ed_ActionId">
    <vt:lpwstr>9c4d7f06-f5fe-4d25-b0b1-3236a2793e8e</vt:lpwstr>
  </property>
  <property fmtid="{D5CDD505-2E9C-101B-9397-08002B2CF9AE}" pid="208" name="MSIP_Label_e463cba9-5f6c-478d-9329-7b2295e4e8ed_ContentBits">
    <vt:lpwstr>0</vt:lpwstr>
  </property>
  <property fmtid="{D5CDD505-2E9C-101B-9397-08002B2CF9AE}" pid="209" name="MediaServiceImageTags">
    <vt:lpwstr/>
  </property>
</Properties>
</file>